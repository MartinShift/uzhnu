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F6918" w14:textId="77777777" w:rsidR="001D50D1" w:rsidRPr="0090792B" w:rsidRDefault="001D50D1" w:rsidP="001D50D1">
      <w:pPr>
        <w:tabs>
          <w:tab w:val="left" w:pos="142"/>
        </w:tabs>
        <w:ind w:firstLine="0"/>
        <w:contextualSpacing w:val="0"/>
        <w:jc w:val="center"/>
        <w:rPr>
          <w:rFonts w:cs="Times New Roman"/>
          <w:b/>
          <w:noProof/>
        </w:rPr>
      </w:pPr>
      <w:r w:rsidRPr="0090792B">
        <w:rPr>
          <w:rFonts w:cs="Times New Roman"/>
          <w:b/>
          <w:noProof/>
        </w:rPr>
        <w:t>МІНІСТЕРСТВО ОСВІТИ І НАУКИ УКРАЇНИ</w:t>
      </w:r>
    </w:p>
    <w:p w14:paraId="2D1F9F21" w14:textId="77777777" w:rsidR="001D50D1" w:rsidRPr="0090792B" w:rsidRDefault="001D50D1" w:rsidP="001D50D1">
      <w:pPr>
        <w:ind w:firstLine="0"/>
        <w:contextualSpacing w:val="0"/>
        <w:jc w:val="center"/>
        <w:rPr>
          <w:rFonts w:cs="Times New Roman"/>
          <w:b/>
          <w:noProof/>
        </w:rPr>
      </w:pPr>
      <w:r w:rsidRPr="0090792B">
        <w:rPr>
          <w:rFonts w:cs="Times New Roman"/>
          <w:b/>
          <w:noProof/>
        </w:rPr>
        <w:t>Природничо-гуманітарний фаховий коледж</w:t>
      </w:r>
    </w:p>
    <w:p w14:paraId="31286D8F" w14:textId="77777777" w:rsidR="001D50D1" w:rsidRPr="0090792B" w:rsidRDefault="001D50D1" w:rsidP="001D50D1">
      <w:pPr>
        <w:ind w:firstLine="0"/>
        <w:contextualSpacing w:val="0"/>
        <w:jc w:val="center"/>
        <w:rPr>
          <w:rFonts w:cs="Times New Roman"/>
          <w:b/>
          <w:noProof/>
        </w:rPr>
      </w:pPr>
      <w:r w:rsidRPr="0090792B">
        <w:rPr>
          <w:rFonts w:cs="Times New Roman"/>
          <w:b/>
          <w:noProof/>
        </w:rPr>
        <w:t>ДВНЗ «Ужгородський національний університет»</w:t>
      </w:r>
    </w:p>
    <w:p w14:paraId="76FFE61B" w14:textId="77777777" w:rsidR="001D50D1" w:rsidRPr="0090792B" w:rsidRDefault="001D50D1" w:rsidP="001D50D1">
      <w:pPr>
        <w:tabs>
          <w:tab w:val="left" w:pos="3261"/>
        </w:tabs>
        <w:spacing w:before="480"/>
        <w:ind w:firstLine="0"/>
        <w:contextualSpacing w:val="0"/>
        <w:rPr>
          <w:rFonts w:cs="Times New Roman"/>
          <w:b/>
          <w:bCs/>
          <w:noProof/>
          <w:sz w:val="24"/>
          <w:szCs w:val="24"/>
        </w:rPr>
      </w:pPr>
      <w:r w:rsidRPr="0090792B">
        <w:rPr>
          <w:rFonts w:cs="Times New Roman"/>
          <w:b/>
          <w:bCs/>
          <w:noProof/>
          <w:sz w:val="24"/>
          <w:szCs w:val="24"/>
        </w:rPr>
        <w:t>Реєстраційний номер</w:t>
      </w:r>
      <w:r w:rsidRPr="0090792B">
        <w:rPr>
          <w:rFonts w:cs="Times New Roman"/>
          <w:sz w:val="24"/>
          <w:szCs w:val="24"/>
          <w:u w:val="single"/>
        </w:rPr>
        <w:t> </w:t>
      </w:r>
      <w:r w:rsidRPr="0090792B">
        <w:rPr>
          <w:rFonts w:cs="Times New Roman"/>
          <w:sz w:val="24"/>
          <w:szCs w:val="24"/>
          <w:u w:val="single"/>
        </w:rPr>
        <w:tab/>
      </w:r>
    </w:p>
    <w:p w14:paraId="522B8DDF" w14:textId="77777777" w:rsidR="001D50D1" w:rsidRPr="0090792B" w:rsidRDefault="001D50D1" w:rsidP="001D50D1">
      <w:pPr>
        <w:tabs>
          <w:tab w:val="left" w:pos="3261"/>
        </w:tabs>
        <w:ind w:firstLine="0"/>
        <w:rPr>
          <w:rFonts w:cs="Times New Roman"/>
          <w:b/>
          <w:bCs/>
          <w:noProof/>
          <w:sz w:val="24"/>
          <w:szCs w:val="24"/>
        </w:rPr>
      </w:pPr>
      <w:r w:rsidRPr="0090792B">
        <w:rPr>
          <w:rFonts w:cs="Times New Roman"/>
          <w:b/>
          <w:bCs/>
          <w:noProof/>
          <w:sz w:val="24"/>
          <w:szCs w:val="24"/>
        </w:rPr>
        <w:t>Дата реєстрації</w:t>
      </w:r>
      <w:r w:rsidRPr="0090792B">
        <w:rPr>
          <w:rFonts w:cs="Times New Roman"/>
          <w:sz w:val="24"/>
          <w:szCs w:val="24"/>
          <w:u w:val="single"/>
        </w:rPr>
        <w:t> </w:t>
      </w:r>
      <w:r w:rsidRPr="0090792B">
        <w:rPr>
          <w:rFonts w:cs="Times New Roman"/>
          <w:sz w:val="24"/>
          <w:szCs w:val="24"/>
          <w:u w:val="single"/>
        </w:rPr>
        <w:tab/>
      </w:r>
    </w:p>
    <w:p w14:paraId="6BEE8BC9" w14:textId="6EE21649" w:rsidR="001D50D1" w:rsidRPr="00B353CC" w:rsidRDefault="001C742A" w:rsidP="001D50D1">
      <w:pPr>
        <w:widowControl w:val="0"/>
        <w:spacing w:before="360" w:line="240" w:lineRule="auto"/>
        <w:ind w:left="5670" w:firstLine="0"/>
        <w:contextualSpacing w:val="0"/>
        <w:jc w:val="left"/>
        <w:rPr>
          <w:szCs w:val="28"/>
          <w:lang w:val="ru-RU"/>
        </w:rPr>
      </w:pPr>
      <w:r w:rsidRPr="00B353CC">
        <w:rPr>
          <w:szCs w:val="28"/>
          <w:lang w:val="ru-RU"/>
        </w:rPr>
        <w:t>Гайдук Ілля Олександрович</w:t>
      </w:r>
    </w:p>
    <w:p w14:paraId="39758DD0" w14:textId="77777777" w:rsidR="001D50D1" w:rsidRPr="001C742A" w:rsidRDefault="001D50D1" w:rsidP="001D50D1">
      <w:pPr>
        <w:widowControl w:val="0"/>
        <w:spacing w:line="240" w:lineRule="auto"/>
        <w:ind w:left="5670" w:firstLine="0"/>
        <w:jc w:val="left"/>
        <w:rPr>
          <w:szCs w:val="28"/>
        </w:rPr>
      </w:pPr>
      <w:r w:rsidRPr="001C742A">
        <w:rPr>
          <w:szCs w:val="28"/>
        </w:rPr>
        <w:t xml:space="preserve">студент 4-го курсу </w:t>
      </w:r>
    </w:p>
    <w:p w14:paraId="6DCE3EB3" w14:textId="77777777" w:rsidR="001D50D1" w:rsidRPr="001C742A" w:rsidRDefault="001D50D1" w:rsidP="001D50D1">
      <w:pPr>
        <w:widowControl w:val="0"/>
        <w:spacing w:line="240" w:lineRule="auto"/>
        <w:ind w:left="5670" w:firstLine="0"/>
        <w:jc w:val="left"/>
        <w:rPr>
          <w:szCs w:val="28"/>
        </w:rPr>
      </w:pPr>
      <w:r w:rsidRPr="001C742A">
        <w:rPr>
          <w:szCs w:val="28"/>
        </w:rPr>
        <w:t>денної форми навчання</w:t>
      </w:r>
    </w:p>
    <w:p w14:paraId="1C484693" w14:textId="6CD7A59D" w:rsidR="001D50D1" w:rsidRPr="001C742A" w:rsidRDefault="001D50D1" w:rsidP="001D50D1">
      <w:pPr>
        <w:widowControl w:val="0"/>
        <w:spacing w:line="240" w:lineRule="auto"/>
        <w:ind w:left="5670" w:firstLine="0"/>
        <w:jc w:val="left"/>
        <w:rPr>
          <w:szCs w:val="28"/>
        </w:rPr>
      </w:pPr>
      <w:r w:rsidRPr="001C742A">
        <w:rPr>
          <w:szCs w:val="28"/>
        </w:rPr>
        <w:t xml:space="preserve">ІНП № </w:t>
      </w:r>
      <w:r w:rsidR="001C742A" w:rsidRPr="001C742A">
        <w:rPr>
          <w:szCs w:val="28"/>
        </w:rPr>
        <w:t>253007ФМБД</w:t>
      </w:r>
    </w:p>
    <w:p w14:paraId="1BC83E76" w14:textId="77777777" w:rsidR="001D50D1" w:rsidRPr="0090792B" w:rsidRDefault="001D50D1" w:rsidP="001D50D1">
      <w:pPr>
        <w:spacing w:line="240" w:lineRule="auto"/>
        <w:ind w:left="4820" w:right="1417" w:firstLine="0"/>
        <w:rPr>
          <w:rFonts w:cs="Times New Roman"/>
          <w:noProof/>
          <w:szCs w:val="28"/>
        </w:rPr>
      </w:pPr>
    </w:p>
    <w:p w14:paraId="6C10EC29" w14:textId="77777777" w:rsidR="001D50D1" w:rsidRPr="00CF30F7" w:rsidRDefault="001D50D1" w:rsidP="001D50D1">
      <w:pPr>
        <w:spacing w:before="1440"/>
        <w:ind w:firstLine="0"/>
        <w:jc w:val="center"/>
        <w:rPr>
          <w:bCs/>
        </w:rPr>
      </w:pPr>
      <w:r w:rsidRPr="00CF30F7">
        <w:rPr>
          <w:rFonts w:cs="Times New Roman"/>
          <w:bCs/>
          <w:noProof/>
          <w:szCs w:val="28"/>
        </w:rPr>
        <w:t>ЗВІТ</w:t>
      </w:r>
      <w:r w:rsidRPr="00CF30F7">
        <w:rPr>
          <w:bCs/>
        </w:rPr>
        <w:t xml:space="preserve"> </w:t>
      </w:r>
    </w:p>
    <w:p w14:paraId="6040E30B" w14:textId="77777777" w:rsidR="001D50D1" w:rsidRPr="00CF30F7" w:rsidRDefault="001D50D1" w:rsidP="001D50D1">
      <w:pPr>
        <w:spacing w:before="1440"/>
        <w:ind w:firstLine="0"/>
        <w:jc w:val="center"/>
        <w:rPr>
          <w:rFonts w:cs="Times New Roman"/>
          <w:bCs/>
          <w:noProof/>
          <w:szCs w:val="28"/>
          <w:u w:val="single"/>
        </w:rPr>
      </w:pPr>
      <w:r w:rsidRPr="00CF30F7">
        <w:rPr>
          <w:rFonts w:cs="Times New Roman"/>
          <w:bCs/>
          <w:noProof/>
          <w:szCs w:val="28"/>
          <w:u w:val="single"/>
        </w:rPr>
        <w:t>ПРОХОДЖЕННЯ ВИРОБНИЧО-ТЕХНОЛОГІЧНОЇ ПРАКТИКИ</w:t>
      </w:r>
    </w:p>
    <w:p w14:paraId="34530A78" w14:textId="77777777" w:rsidR="001D50D1" w:rsidRPr="00CF30F7" w:rsidRDefault="001D50D1" w:rsidP="001D50D1">
      <w:pPr>
        <w:spacing w:before="1440"/>
        <w:ind w:firstLine="0"/>
        <w:jc w:val="center"/>
        <w:rPr>
          <w:rFonts w:cs="Times New Roman"/>
          <w:bCs/>
          <w:noProof/>
          <w:szCs w:val="28"/>
        </w:rPr>
      </w:pPr>
      <w:r w:rsidRPr="00CF30F7">
        <w:rPr>
          <w:rFonts w:cs="Times New Roman"/>
          <w:bCs/>
          <w:noProof/>
          <w:szCs w:val="28"/>
        </w:rPr>
        <w:t>галузь знань 12 «Інформаційні технології»,</w:t>
      </w:r>
    </w:p>
    <w:p w14:paraId="70C55F87" w14:textId="77777777" w:rsidR="001D50D1" w:rsidRPr="00CF30F7" w:rsidRDefault="001D50D1" w:rsidP="001D50D1">
      <w:pPr>
        <w:spacing w:before="1440"/>
        <w:ind w:firstLine="0"/>
        <w:jc w:val="center"/>
        <w:rPr>
          <w:rFonts w:cs="Times New Roman"/>
          <w:bCs/>
          <w:noProof/>
          <w:szCs w:val="28"/>
        </w:rPr>
      </w:pPr>
      <w:r w:rsidRPr="00CF30F7">
        <w:rPr>
          <w:rFonts w:cs="Times New Roman"/>
          <w:bCs/>
          <w:noProof/>
          <w:szCs w:val="28"/>
        </w:rPr>
        <w:t>спеціальність 121 «Інженерія програмного забезпечення»</w:t>
      </w:r>
    </w:p>
    <w:p w14:paraId="5EEEB840" w14:textId="60339375" w:rsidR="001D50D1" w:rsidRPr="00B353CC" w:rsidRDefault="001C742A" w:rsidP="00205F25">
      <w:pPr>
        <w:spacing w:after="1200"/>
        <w:jc w:val="center"/>
        <w:rPr>
          <w:bCs/>
          <w:noProof/>
          <w:szCs w:val="28"/>
        </w:rPr>
      </w:pPr>
      <w:r w:rsidRPr="001C742A">
        <w:rPr>
          <w:bCs/>
          <w:noProof/>
          <w:szCs w:val="28"/>
        </w:rPr>
        <w:t>Розробка інформаційної системи обліку електромонтажних робіт підприємства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0"/>
      </w:tblGrid>
      <w:tr w:rsidR="001D50D1" w:rsidRPr="0090792B" w14:paraId="5DD28480" w14:textId="77777777" w:rsidTr="007E6D13">
        <w:tc>
          <w:tcPr>
            <w:tcW w:w="5245" w:type="dxa"/>
            <w:vAlign w:val="center"/>
          </w:tcPr>
          <w:p w14:paraId="071F52FC" w14:textId="77777777" w:rsidR="001D50D1" w:rsidRPr="0090792B" w:rsidRDefault="001D50D1" w:rsidP="007E6D13">
            <w:pPr>
              <w:pStyle w:val="NoSpacing"/>
              <w:spacing w:line="360" w:lineRule="auto"/>
              <w:ind w:firstLine="0"/>
              <w:rPr>
                <w:rFonts w:cs="Times New Roman"/>
                <w:b/>
                <w:noProof/>
                <w:lang w:val="uk-UA"/>
              </w:rPr>
            </w:pPr>
            <w:r w:rsidRPr="0090792B">
              <w:rPr>
                <w:rFonts w:cs="Times New Roman"/>
                <w:b/>
                <w:noProof/>
                <w:lang w:val="uk-UA"/>
              </w:rPr>
              <w:t>Допущено до захисту</w:t>
            </w:r>
          </w:p>
        </w:tc>
        <w:tc>
          <w:tcPr>
            <w:tcW w:w="4100" w:type="dxa"/>
            <w:vAlign w:val="center"/>
          </w:tcPr>
          <w:p w14:paraId="57BF37F5" w14:textId="77777777" w:rsidR="001D50D1" w:rsidRPr="0090792B" w:rsidRDefault="001D50D1" w:rsidP="007E6D13">
            <w:pPr>
              <w:pStyle w:val="NoSpacing"/>
              <w:spacing w:line="360" w:lineRule="auto"/>
              <w:ind w:firstLine="0"/>
              <w:rPr>
                <w:rFonts w:cs="Times New Roman"/>
                <w:b/>
                <w:noProof/>
                <w:lang w:val="uk-UA"/>
              </w:rPr>
            </w:pPr>
            <w:r w:rsidRPr="0090792B">
              <w:rPr>
                <w:rFonts w:cs="Times New Roman"/>
                <w:b/>
                <w:noProof/>
                <w:lang w:val="uk-UA"/>
              </w:rPr>
              <w:t>Науковий керівник:</w:t>
            </w:r>
          </w:p>
        </w:tc>
      </w:tr>
      <w:tr w:rsidR="001D50D1" w:rsidRPr="0090792B" w14:paraId="73EAD908" w14:textId="77777777" w:rsidTr="007E6D13">
        <w:tc>
          <w:tcPr>
            <w:tcW w:w="5245" w:type="dxa"/>
          </w:tcPr>
          <w:p w14:paraId="7031FBD0" w14:textId="77777777" w:rsidR="001D50D1" w:rsidRPr="0090792B" w:rsidRDefault="001D50D1" w:rsidP="007E6D13">
            <w:pPr>
              <w:tabs>
                <w:tab w:val="left" w:pos="1305"/>
                <w:tab w:val="left" w:pos="2722"/>
              </w:tabs>
              <w:ind w:firstLine="0"/>
              <w:rPr>
                <w:rFonts w:cs="Times New Roman"/>
                <w:noProof/>
                <w:szCs w:val="28"/>
              </w:rPr>
            </w:pPr>
            <w:r w:rsidRPr="0090792B">
              <w:rPr>
                <w:rFonts w:cs="Times New Roman"/>
                <w:noProof/>
                <w:szCs w:val="28"/>
              </w:rPr>
              <w:t>Дата «</w:t>
            </w:r>
            <w:r w:rsidRPr="0090792B">
              <w:rPr>
                <w:rFonts w:cs="Times New Roman"/>
                <w:szCs w:val="28"/>
                <w:u w:val="single"/>
              </w:rPr>
              <w:tab/>
              <w:t> </w:t>
            </w:r>
            <w:r w:rsidRPr="0090792B">
              <w:rPr>
                <w:rFonts w:cs="Times New Roman"/>
                <w:noProof/>
                <w:szCs w:val="28"/>
              </w:rPr>
              <w:t>»</w:t>
            </w:r>
            <w:r w:rsidRPr="0090792B">
              <w:rPr>
                <w:rFonts w:cs="Times New Roman"/>
                <w:szCs w:val="28"/>
                <w:u w:val="single"/>
              </w:rPr>
              <w:tab/>
              <w:t> </w:t>
            </w:r>
            <w:r w:rsidRPr="0090792B">
              <w:rPr>
                <w:rFonts w:cs="Times New Roman"/>
                <w:noProof/>
                <w:szCs w:val="28"/>
              </w:rPr>
              <w:t xml:space="preserve"> </w:t>
            </w:r>
            <w:r>
              <w:rPr>
                <w:rFonts w:cs="Times New Roman"/>
                <w:noProof/>
                <w:szCs w:val="28"/>
              </w:rPr>
              <w:t>2026</w:t>
            </w:r>
            <w:r w:rsidRPr="0090792B">
              <w:rPr>
                <w:rFonts w:cs="Times New Roman"/>
                <w:noProof/>
                <w:szCs w:val="28"/>
              </w:rPr>
              <w:t xml:space="preserve"> р.</w:t>
            </w:r>
          </w:p>
          <w:p w14:paraId="4896482F" w14:textId="77777777" w:rsidR="001D50D1" w:rsidRPr="0090792B" w:rsidRDefault="001D50D1" w:rsidP="007E6D13">
            <w:pPr>
              <w:tabs>
                <w:tab w:val="left" w:pos="3715"/>
              </w:tabs>
              <w:ind w:firstLine="0"/>
              <w:rPr>
                <w:rFonts w:cs="Times New Roman"/>
                <w:noProof/>
                <w:szCs w:val="28"/>
              </w:rPr>
            </w:pPr>
            <w:r w:rsidRPr="0090792B">
              <w:rPr>
                <w:rFonts w:cs="Times New Roman"/>
                <w:noProof/>
                <w:szCs w:val="28"/>
              </w:rPr>
              <w:t>Підпис</w:t>
            </w:r>
            <w:r w:rsidRPr="0090792B">
              <w:rPr>
                <w:rFonts w:cs="Times New Roman"/>
                <w:szCs w:val="28"/>
                <w:u w:val="single"/>
              </w:rPr>
              <w:t> </w:t>
            </w:r>
            <w:r w:rsidRPr="0090792B">
              <w:rPr>
                <w:rFonts w:cs="Times New Roman"/>
                <w:szCs w:val="28"/>
                <w:u w:val="single"/>
              </w:rPr>
              <w:tab/>
            </w:r>
          </w:p>
          <w:p w14:paraId="485C0306" w14:textId="77777777" w:rsidR="001D50D1" w:rsidRPr="0090792B" w:rsidRDefault="001D50D1" w:rsidP="007E6D13">
            <w:pPr>
              <w:pStyle w:val="NoSpacing"/>
              <w:spacing w:before="240" w:line="360" w:lineRule="auto"/>
              <w:ind w:firstLine="0"/>
              <w:rPr>
                <w:rFonts w:cs="Times New Roman"/>
                <w:b/>
                <w:noProof/>
                <w:lang w:val="uk-UA"/>
              </w:rPr>
            </w:pPr>
          </w:p>
        </w:tc>
        <w:tc>
          <w:tcPr>
            <w:tcW w:w="4100" w:type="dxa"/>
          </w:tcPr>
          <w:p w14:paraId="0CECCFC1" w14:textId="77777777" w:rsidR="001D50D1" w:rsidRPr="0090792B" w:rsidRDefault="001D50D1" w:rsidP="007E6D13">
            <w:pPr>
              <w:pStyle w:val="NoSpacing"/>
              <w:spacing w:before="240" w:line="360" w:lineRule="auto"/>
              <w:ind w:firstLine="0"/>
              <w:rPr>
                <w:rFonts w:cs="Times New Roman"/>
                <w:b/>
                <w:noProof/>
                <w:lang w:val="uk-UA"/>
              </w:rPr>
            </w:pPr>
            <w:r w:rsidRPr="0090792B">
              <w:rPr>
                <w:rFonts w:cs="Times New Roman"/>
                <w:b/>
                <w:noProof/>
                <w:szCs w:val="28"/>
                <w:lang w:val="uk-UA"/>
              </w:rPr>
              <w:t xml:space="preserve">Викл. </w:t>
            </w:r>
            <w:r w:rsidRPr="00205F25">
              <w:rPr>
                <w:rFonts w:cs="Times New Roman"/>
                <w:b/>
                <w:noProof/>
                <w:szCs w:val="28"/>
                <w:lang w:val="uk-UA"/>
              </w:rPr>
              <w:t>Ходанич П.Я.</w:t>
            </w:r>
          </w:p>
        </w:tc>
      </w:tr>
    </w:tbl>
    <w:p w14:paraId="1394F169" w14:textId="77777777" w:rsidR="001D50D1" w:rsidRPr="0090792B" w:rsidRDefault="001D50D1" w:rsidP="001D50D1">
      <w:pPr>
        <w:tabs>
          <w:tab w:val="left" w:pos="3261"/>
          <w:tab w:val="left" w:pos="5245"/>
        </w:tabs>
        <w:spacing w:before="480"/>
        <w:ind w:firstLine="0"/>
        <w:contextualSpacing w:val="0"/>
        <w:rPr>
          <w:rFonts w:cs="Times New Roman"/>
          <w:bCs/>
          <w:noProof/>
        </w:rPr>
      </w:pPr>
      <w:r w:rsidRPr="0090792B">
        <w:rPr>
          <w:rFonts w:cs="Times New Roman"/>
          <w:b/>
          <w:noProof/>
        </w:rPr>
        <w:t>Робота захищена «</w:t>
      </w:r>
      <w:r w:rsidRPr="0090792B">
        <w:rPr>
          <w:rFonts w:cs="Times New Roman"/>
          <w:u w:val="single"/>
        </w:rPr>
        <w:tab/>
        <w:t> </w:t>
      </w:r>
      <w:r w:rsidRPr="0090792B">
        <w:rPr>
          <w:rFonts w:cs="Times New Roman"/>
          <w:b/>
          <w:noProof/>
        </w:rPr>
        <w:t xml:space="preserve">» </w:t>
      </w:r>
      <w:r w:rsidRPr="0090792B">
        <w:rPr>
          <w:rFonts w:cs="Times New Roman"/>
          <w:u w:val="single"/>
        </w:rPr>
        <w:tab/>
        <w:t> </w:t>
      </w:r>
      <w:r w:rsidRPr="0090792B">
        <w:rPr>
          <w:rFonts w:cs="Times New Roman"/>
          <w:b/>
          <w:noProof/>
        </w:rPr>
        <w:t xml:space="preserve"> </w:t>
      </w:r>
      <w:r>
        <w:rPr>
          <w:rFonts w:cs="Times New Roman"/>
          <w:b/>
          <w:noProof/>
        </w:rPr>
        <w:t>2026</w:t>
      </w:r>
      <w:r w:rsidRPr="0090792B">
        <w:rPr>
          <w:rFonts w:cs="Times New Roman"/>
          <w:b/>
          <w:noProof/>
        </w:rPr>
        <w:t xml:space="preserve"> р. </w:t>
      </w:r>
    </w:p>
    <w:p w14:paraId="53FDF307" w14:textId="77777777" w:rsidR="001D50D1" w:rsidRPr="0090792B" w:rsidRDefault="001D50D1" w:rsidP="001D50D1">
      <w:pPr>
        <w:ind w:firstLine="0"/>
        <w:rPr>
          <w:rFonts w:cs="Times New Roman"/>
          <w:bCs/>
          <w:noProof/>
        </w:rPr>
      </w:pPr>
      <w:r w:rsidRPr="0090792B">
        <w:rPr>
          <w:rFonts w:cs="Times New Roman"/>
          <w:b/>
          <w:noProof/>
        </w:rPr>
        <w:t>з оцінкою «</w:t>
      </w:r>
      <w:r w:rsidRPr="0090792B">
        <w:rPr>
          <w:rFonts w:cs="Times New Roman"/>
          <w:u w:val="single"/>
        </w:rPr>
        <w:tab/>
        <w:t> </w:t>
      </w:r>
      <w:r w:rsidRPr="0090792B">
        <w:rPr>
          <w:rFonts w:cs="Times New Roman"/>
          <w:b/>
          <w:noProof/>
        </w:rPr>
        <w:t>/</w:t>
      </w:r>
      <w:r w:rsidRPr="0090792B">
        <w:rPr>
          <w:rFonts w:cs="Times New Roman"/>
          <w:u w:val="single"/>
        </w:rPr>
        <w:tab/>
        <w:t> </w:t>
      </w:r>
      <w:r w:rsidRPr="0090792B">
        <w:rPr>
          <w:rFonts w:cs="Times New Roman"/>
          <w:b/>
          <w:noProof/>
        </w:rPr>
        <w:t>/</w:t>
      </w:r>
      <w:r w:rsidRPr="0090792B">
        <w:rPr>
          <w:rFonts w:cs="Times New Roman"/>
          <w:u w:val="single"/>
        </w:rPr>
        <w:tab/>
        <w:t> </w:t>
      </w:r>
      <w:r w:rsidRPr="0090792B">
        <w:rPr>
          <w:rFonts w:cs="Times New Roman"/>
          <w:b/>
          <w:noProof/>
        </w:rPr>
        <w:t>»</w:t>
      </w:r>
    </w:p>
    <w:p w14:paraId="506141FD" w14:textId="77777777" w:rsidR="001D50D1" w:rsidRPr="0090792B" w:rsidRDefault="001D50D1" w:rsidP="001D50D1">
      <w:pPr>
        <w:tabs>
          <w:tab w:val="left" w:pos="9354"/>
        </w:tabs>
        <w:ind w:firstLine="0"/>
        <w:rPr>
          <w:rFonts w:cs="Times New Roman"/>
          <w:u w:val="single"/>
        </w:rPr>
      </w:pPr>
      <w:r w:rsidRPr="0090792B">
        <w:rPr>
          <w:rFonts w:cs="Times New Roman"/>
          <w:b/>
          <w:noProof/>
        </w:rPr>
        <w:t>Підписи членів комісії</w:t>
      </w:r>
      <w:r w:rsidRPr="0090792B">
        <w:rPr>
          <w:rFonts w:cs="Times New Roman"/>
          <w:u w:val="single"/>
        </w:rPr>
        <w:t> </w:t>
      </w:r>
      <w:r w:rsidRPr="0090792B">
        <w:rPr>
          <w:rFonts w:cs="Times New Roman"/>
          <w:u w:val="single"/>
        </w:rPr>
        <w:tab/>
      </w:r>
    </w:p>
    <w:p w14:paraId="3E2D56B6" w14:textId="77777777" w:rsidR="001D50D1" w:rsidRPr="00F96A5E" w:rsidRDefault="001D50D1" w:rsidP="001D50D1">
      <w:pPr>
        <w:spacing w:before="1200"/>
        <w:ind w:firstLine="0"/>
        <w:contextualSpacing w:val="0"/>
        <w:jc w:val="center"/>
        <w:rPr>
          <w:rFonts w:cs="Times New Roman"/>
          <w:noProof/>
          <w:szCs w:val="28"/>
        </w:rPr>
      </w:pPr>
      <w:r w:rsidRPr="0090792B">
        <w:rPr>
          <w:rFonts w:cs="Times New Roman"/>
          <w:noProof/>
          <w:szCs w:val="28"/>
        </w:rPr>
        <w:t xml:space="preserve">Ужгород </w:t>
      </w:r>
      <w:r>
        <w:rPr>
          <w:rFonts w:cs="Times New Roman"/>
          <w:noProof/>
          <w:szCs w:val="28"/>
        </w:rPr>
        <w:t>2026</w:t>
      </w:r>
    </w:p>
    <w:p w14:paraId="6C6448C0" w14:textId="77777777" w:rsidR="001D50D1" w:rsidRPr="0024306C" w:rsidRDefault="001D50D1" w:rsidP="001D50D1">
      <w:pPr>
        <w:spacing w:line="259" w:lineRule="auto"/>
        <w:jc w:val="center"/>
        <w:rPr>
          <w:rFonts w:eastAsia="Times New Roman" w:cs="Times New Roman"/>
          <w:sz w:val="26"/>
          <w:szCs w:val="26"/>
          <w:lang w:eastAsia="ru-RU"/>
        </w:rPr>
      </w:pPr>
      <w:r w:rsidRPr="00BA61F6">
        <w:rPr>
          <w:rFonts w:cs="Times New Roman"/>
          <w:noProof/>
          <w:szCs w:val="28"/>
          <w:lang w:val="ru-RU"/>
        </w:rPr>
        <w:br w:type="page"/>
      </w:r>
      <w:r w:rsidRPr="0024306C">
        <w:rPr>
          <w:rFonts w:eastAsia="Times New Roman" w:cs="Times New Roman"/>
          <w:sz w:val="26"/>
          <w:szCs w:val="26"/>
          <w:u w:val="single"/>
          <w:lang w:eastAsia="ru-RU"/>
        </w:rPr>
        <w:lastRenderedPageBreak/>
        <w:t>Природничо-гуманітарний фаховий коледж</w:t>
      </w:r>
    </w:p>
    <w:p w14:paraId="5E47D646" w14:textId="77777777" w:rsidR="001D50D1" w:rsidRPr="0024306C" w:rsidRDefault="001D50D1" w:rsidP="001D50D1">
      <w:pPr>
        <w:spacing w:line="240" w:lineRule="auto"/>
        <w:ind w:firstLine="0"/>
        <w:contextualSpacing w:val="0"/>
        <w:jc w:val="center"/>
        <w:rPr>
          <w:rFonts w:eastAsia="Times New Roman" w:cs="Times New Roman"/>
          <w:sz w:val="26"/>
          <w:szCs w:val="26"/>
          <w:u w:val="single"/>
          <w:lang w:eastAsia="ru-RU"/>
        </w:rPr>
      </w:pPr>
      <w:r w:rsidRPr="0024306C">
        <w:rPr>
          <w:rFonts w:eastAsia="Times New Roman" w:cs="Times New Roman"/>
          <w:sz w:val="26"/>
          <w:szCs w:val="26"/>
          <w:u w:val="single"/>
          <w:lang w:eastAsia="ru-RU"/>
        </w:rPr>
        <w:t xml:space="preserve">Державного вищого навчального закладу </w:t>
      </w:r>
    </w:p>
    <w:p w14:paraId="04F42442" w14:textId="77777777" w:rsidR="001D50D1" w:rsidRPr="0024306C" w:rsidRDefault="001D50D1" w:rsidP="001D50D1">
      <w:pPr>
        <w:spacing w:line="240" w:lineRule="auto"/>
        <w:ind w:firstLine="0"/>
        <w:contextualSpacing w:val="0"/>
        <w:jc w:val="center"/>
        <w:rPr>
          <w:rFonts w:eastAsia="Times New Roman" w:cs="Times New Roman"/>
          <w:sz w:val="26"/>
          <w:szCs w:val="26"/>
          <w:lang w:eastAsia="ru-RU"/>
        </w:rPr>
      </w:pPr>
      <w:r w:rsidRPr="0024306C">
        <w:rPr>
          <w:rFonts w:eastAsia="Times New Roman" w:cs="Times New Roman"/>
          <w:sz w:val="26"/>
          <w:szCs w:val="26"/>
          <w:u w:val="single"/>
          <w:lang w:eastAsia="ru-RU"/>
        </w:rPr>
        <w:t>«Ужгородський національний університет»</w:t>
      </w:r>
    </w:p>
    <w:p w14:paraId="251FAFE0" w14:textId="77777777" w:rsidR="001D50D1" w:rsidRPr="0024306C" w:rsidRDefault="001D50D1" w:rsidP="001D50D1">
      <w:pPr>
        <w:tabs>
          <w:tab w:val="left" w:pos="9355"/>
        </w:tabs>
        <w:spacing w:line="240" w:lineRule="auto"/>
        <w:ind w:firstLine="0"/>
        <w:contextualSpacing w:val="0"/>
        <w:jc w:val="left"/>
        <w:rPr>
          <w:rFonts w:eastAsia="Times New Roman" w:cs="Times New Roman"/>
          <w:i/>
          <w:sz w:val="26"/>
          <w:szCs w:val="26"/>
          <w:lang w:eastAsia="ru-RU"/>
        </w:rPr>
      </w:pPr>
    </w:p>
    <w:p w14:paraId="4BAAEB2F" w14:textId="77777777" w:rsidR="001D50D1" w:rsidRPr="0024306C" w:rsidRDefault="001D50D1" w:rsidP="001D50D1">
      <w:pPr>
        <w:tabs>
          <w:tab w:val="left" w:pos="9355"/>
        </w:tabs>
        <w:spacing w:line="240" w:lineRule="auto"/>
        <w:ind w:firstLine="0"/>
        <w:contextualSpacing w:val="0"/>
        <w:jc w:val="left"/>
        <w:rPr>
          <w:rFonts w:eastAsia="Times New Roman" w:cs="Times New Roman"/>
          <w:sz w:val="26"/>
          <w:szCs w:val="26"/>
          <w:u w:val="single"/>
          <w:lang w:eastAsia="ru-RU"/>
        </w:rPr>
      </w:pPr>
      <w:r w:rsidRPr="0024306C">
        <w:rPr>
          <w:rFonts w:eastAsia="Times New Roman" w:cs="Times New Roman"/>
          <w:i/>
          <w:sz w:val="26"/>
          <w:szCs w:val="26"/>
          <w:lang w:eastAsia="ru-RU"/>
        </w:rPr>
        <w:t>Галузь знань:</w:t>
      </w:r>
      <w:r w:rsidRPr="0024306C">
        <w:rPr>
          <w:rFonts w:eastAsia="Times New Roman" w:cs="Times New Roman"/>
          <w:sz w:val="26"/>
          <w:szCs w:val="26"/>
          <w:lang w:eastAsia="ru-RU"/>
        </w:rPr>
        <w:t xml:space="preserve"> </w:t>
      </w:r>
      <w:r w:rsidRPr="0024306C">
        <w:rPr>
          <w:rFonts w:eastAsia="Times New Roman" w:cs="Times New Roman"/>
          <w:sz w:val="26"/>
          <w:szCs w:val="26"/>
          <w:u w:val="single"/>
          <w:lang w:eastAsia="ru-RU"/>
        </w:rPr>
        <w:t>12 «Інформаційні технології»</w:t>
      </w:r>
    </w:p>
    <w:p w14:paraId="770D367F" w14:textId="77777777" w:rsidR="001D50D1" w:rsidRPr="0024306C" w:rsidRDefault="001D50D1" w:rsidP="001D50D1">
      <w:pPr>
        <w:tabs>
          <w:tab w:val="left" w:pos="9355"/>
        </w:tabs>
        <w:spacing w:line="240" w:lineRule="auto"/>
        <w:ind w:firstLine="0"/>
        <w:contextualSpacing w:val="0"/>
        <w:rPr>
          <w:rFonts w:eastAsia="Times New Roman" w:cs="Times New Roman"/>
          <w:sz w:val="26"/>
          <w:szCs w:val="26"/>
          <w:u w:val="single"/>
          <w:lang w:eastAsia="ru-RU"/>
        </w:rPr>
      </w:pPr>
      <w:r w:rsidRPr="0024306C">
        <w:rPr>
          <w:rFonts w:eastAsia="Times New Roman" w:cs="Times New Roman"/>
          <w:i/>
          <w:sz w:val="26"/>
          <w:szCs w:val="26"/>
          <w:lang w:eastAsia="ru-RU"/>
        </w:rPr>
        <w:t>Спеціальність:</w:t>
      </w:r>
      <w:r w:rsidRPr="0024306C">
        <w:rPr>
          <w:rFonts w:eastAsia="Times New Roman" w:cs="Times New Roman"/>
          <w:sz w:val="26"/>
          <w:szCs w:val="26"/>
          <w:lang w:eastAsia="ru-RU"/>
        </w:rPr>
        <w:t xml:space="preserve"> </w:t>
      </w:r>
      <w:r w:rsidRPr="0024306C">
        <w:rPr>
          <w:rFonts w:eastAsia="Times New Roman" w:cs="Times New Roman"/>
          <w:sz w:val="26"/>
          <w:szCs w:val="26"/>
          <w:u w:val="single"/>
          <w:lang w:eastAsia="ru-RU"/>
        </w:rPr>
        <w:t>121 «Інженерія програмного забезпечення»</w:t>
      </w:r>
    </w:p>
    <w:p w14:paraId="50F0B0D4" w14:textId="77777777" w:rsidR="001D50D1" w:rsidRPr="0024306C" w:rsidRDefault="001D50D1" w:rsidP="001D50D1">
      <w:pPr>
        <w:tabs>
          <w:tab w:val="left" w:pos="9355"/>
        </w:tabs>
        <w:spacing w:line="240" w:lineRule="auto"/>
        <w:ind w:firstLine="0"/>
        <w:contextualSpacing w:val="0"/>
        <w:rPr>
          <w:rFonts w:eastAsia="Times New Roman" w:cs="Times New Roman"/>
          <w:sz w:val="26"/>
          <w:szCs w:val="26"/>
          <w:u w:val="single"/>
          <w:lang w:eastAsia="ru-RU"/>
        </w:rPr>
      </w:pPr>
      <w:r w:rsidRPr="0024306C">
        <w:rPr>
          <w:rFonts w:eastAsia="Times New Roman" w:cs="Times New Roman"/>
          <w:i/>
          <w:sz w:val="26"/>
          <w:szCs w:val="26"/>
          <w:lang w:eastAsia="ru-RU"/>
        </w:rPr>
        <w:t>Циклова комісія:</w:t>
      </w:r>
      <w:r w:rsidRPr="0024306C">
        <w:rPr>
          <w:rFonts w:eastAsia="Times New Roman" w:cs="Times New Roman"/>
          <w:sz w:val="26"/>
          <w:szCs w:val="26"/>
          <w:u w:val="single"/>
          <w:lang w:eastAsia="ru-RU"/>
        </w:rPr>
        <w:t xml:space="preserve"> Програмування та інформаційні технології</w:t>
      </w:r>
    </w:p>
    <w:p w14:paraId="3CBC973F" w14:textId="77777777" w:rsidR="001D50D1" w:rsidRPr="0024306C" w:rsidRDefault="001D50D1" w:rsidP="001D50D1">
      <w:pPr>
        <w:spacing w:line="240" w:lineRule="auto"/>
        <w:ind w:left="5387" w:firstLine="0"/>
        <w:contextualSpacing w:val="0"/>
        <w:jc w:val="center"/>
        <w:rPr>
          <w:rFonts w:eastAsia="Times New Roman" w:cs="Times New Roman"/>
          <w:szCs w:val="20"/>
          <w:lang w:eastAsia="ru-RU"/>
        </w:rPr>
      </w:pPr>
    </w:p>
    <w:p w14:paraId="2A032ABF" w14:textId="77777777" w:rsidR="001D50D1" w:rsidRPr="0024306C" w:rsidRDefault="001D50D1" w:rsidP="001D50D1">
      <w:pPr>
        <w:spacing w:line="240" w:lineRule="auto"/>
        <w:ind w:left="5387" w:firstLine="0"/>
        <w:contextualSpacing w:val="0"/>
        <w:jc w:val="center"/>
        <w:rPr>
          <w:rFonts w:eastAsia="Times New Roman" w:cs="Times New Roman"/>
          <w:b/>
          <w:szCs w:val="20"/>
          <w:lang w:eastAsia="ru-RU"/>
        </w:rPr>
      </w:pPr>
      <w:r w:rsidRPr="0024306C">
        <w:rPr>
          <w:rFonts w:eastAsia="Times New Roman" w:cs="Times New Roman"/>
          <w:szCs w:val="20"/>
          <w:lang w:eastAsia="ru-RU"/>
        </w:rPr>
        <w:t>ЗАТВЕРДЖУЮ</w:t>
      </w:r>
    </w:p>
    <w:p w14:paraId="568BB994" w14:textId="77777777" w:rsidR="001D50D1" w:rsidRPr="0024306C" w:rsidRDefault="001D50D1" w:rsidP="001D50D1">
      <w:pPr>
        <w:spacing w:line="240" w:lineRule="auto"/>
        <w:ind w:left="5387" w:firstLine="0"/>
        <w:contextualSpacing w:val="0"/>
        <w:jc w:val="center"/>
        <w:rPr>
          <w:rFonts w:eastAsia="Times New Roman" w:cs="Times New Roman"/>
          <w:sz w:val="26"/>
          <w:szCs w:val="26"/>
          <w:lang w:eastAsia="ru-RU"/>
        </w:rPr>
      </w:pPr>
      <w:r w:rsidRPr="0024306C">
        <w:rPr>
          <w:rFonts w:eastAsia="Times New Roman" w:cs="Times New Roman"/>
          <w:sz w:val="26"/>
          <w:szCs w:val="26"/>
          <w:lang w:eastAsia="ru-RU"/>
        </w:rPr>
        <w:t>Голова ЦК __________Н.Л. Лінчук</w:t>
      </w:r>
    </w:p>
    <w:p w14:paraId="495B3496" w14:textId="77777777" w:rsidR="001D50D1" w:rsidRPr="0024306C" w:rsidRDefault="001D50D1" w:rsidP="001D50D1">
      <w:pPr>
        <w:spacing w:line="240" w:lineRule="auto"/>
        <w:ind w:left="5387" w:firstLine="0"/>
        <w:contextualSpacing w:val="0"/>
        <w:jc w:val="center"/>
        <w:rPr>
          <w:rFonts w:eastAsia="Times New Roman" w:cs="Times New Roman"/>
          <w:sz w:val="26"/>
          <w:szCs w:val="26"/>
          <w:lang w:eastAsia="ru-RU"/>
        </w:rPr>
      </w:pPr>
      <w:r w:rsidRPr="0024306C">
        <w:rPr>
          <w:rFonts w:eastAsia="Times New Roman" w:cs="Times New Roman"/>
          <w:sz w:val="26"/>
          <w:szCs w:val="26"/>
          <w:lang w:eastAsia="ru-RU"/>
        </w:rPr>
        <w:t xml:space="preserve">«____» </w:t>
      </w:r>
      <w:r w:rsidRPr="0024306C">
        <w:rPr>
          <w:rFonts w:eastAsia="Times New Roman" w:cs="Times New Roman"/>
          <w:sz w:val="26"/>
          <w:szCs w:val="26"/>
          <w:u w:val="single"/>
          <w:lang w:eastAsia="ru-RU"/>
        </w:rPr>
        <w:t>березня</w:t>
      </w:r>
      <w:r w:rsidRPr="0024306C">
        <w:rPr>
          <w:rFonts w:eastAsia="Times New Roman" w:cs="Times New Roman"/>
          <w:sz w:val="26"/>
          <w:szCs w:val="26"/>
          <w:lang w:eastAsia="ru-RU"/>
        </w:rPr>
        <w:t xml:space="preserve"> 2026 р.</w:t>
      </w:r>
    </w:p>
    <w:p w14:paraId="4AFD45D1" w14:textId="77777777" w:rsidR="001D50D1" w:rsidRPr="0024306C" w:rsidRDefault="001D50D1" w:rsidP="001D50D1">
      <w:pPr>
        <w:ind w:firstLine="0"/>
        <w:contextualSpacing w:val="0"/>
        <w:jc w:val="left"/>
        <w:rPr>
          <w:rFonts w:eastAsia="Times New Roman" w:cs="Times New Roman"/>
          <w:i/>
          <w:szCs w:val="20"/>
          <w:lang w:eastAsia="ru-RU"/>
        </w:rPr>
      </w:pPr>
    </w:p>
    <w:p w14:paraId="716C4F45" w14:textId="77777777" w:rsidR="001D50D1" w:rsidRPr="0024306C" w:rsidRDefault="001D50D1" w:rsidP="001D50D1">
      <w:pPr>
        <w:ind w:firstLine="0"/>
        <w:contextualSpacing w:val="0"/>
        <w:jc w:val="center"/>
        <w:rPr>
          <w:rFonts w:eastAsia="Times New Roman" w:cs="Times New Roman"/>
          <w:b/>
          <w:iCs/>
          <w:szCs w:val="28"/>
          <w:lang w:eastAsia="ru-RU"/>
        </w:rPr>
      </w:pPr>
      <w:r w:rsidRPr="0024306C">
        <w:rPr>
          <w:rFonts w:eastAsia="Times New Roman" w:cs="Times New Roman"/>
          <w:b/>
          <w:iCs/>
          <w:szCs w:val="28"/>
          <w:lang w:eastAsia="ru-RU"/>
        </w:rPr>
        <w:t>ЗАВДАННЯ</w:t>
      </w:r>
    </w:p>
    <w:p w14:paraId="6329FCEE" w14:textId="77777777" w:rsidR="001D50D1" w:rsidRPr="0024306C" w:rsidRDefault="001D50D1" w:rsidP="001D50D1">
      <w:pPr>
        <w:spacing w:line="240" w:lineRule="auto"/>
        <w:ind w:firstLine="0"/>
        <w:contextualSpacing w:val="0"/>
        <w:jc w:val="center"/>
        <w:rPr>
          <w:rFonts w:eastAsia="Times New Roman" w:cs="Times New Roman"/>
          <w:iCs/>
          <w:szCs w:val="20"/>
          <w:lang w:eastAsia="ru-RU"/>
        </w:rPr>
      </w:pPr>
      <w:r w:rsidRPr="0024306C">
        <w:rPr>
          <w:rFonts w:eastAsia="Times New Roman" w:cs="Times New Roman"/>
          <w:iCs/>
          <w:szCs w:val="20"/>
          <w:lang w:eastAsia="ru-RU"/>
        </w:rPr>
        <w:t>НА ВИРОБНИЧО-ТЕХНОЛОГІЧНУ ПРАКТИКУ</w:t>
      </w:r>
    </w:p>
    <w:p w14:paraId="5CD921D5" w14:textId="77777777" w:rsidR="001D50D1" w:rsidRPr="0024306C" w:rsidRDefault="001D50D1" w:rsidP="001D50D1">
      <w:pPr>
        <w:spacing w:line="240" w:lineRule="auto"/>
        <w:ind w:firstLine="0"/>
        <w:contextualSpacing w:val="0"/>
        <w:jc w:val="center"/>
        <w:rPr>
          <w:rFonts w:eastAsia="Times New Roman" w:cs="Times New Roman"/>
          <w:iCs/>
          <w:szCs w:val="20"/>
          <w:lang w:eastAsia="ru-RU"/>
        </w:rPr>
      </w:pPr>
      <w:r w:rsidRPr="0024306C">
        <w:rPr>
          <w:rFonts w:eastAsia="Times New Roman" w:cs="Times New Roman"/>
          <w:iCs/>
          <w:szCs w:val="20"/>
          <w:lang w:eastAsia="ru-RU"/>
        </w:rPr>
        <w:t>СТУДЕНТОВІ ГРУПИ КН-43</w:t>
      </w:r>
    </w:p>
    <w:p w14:paraId="10F3CD63" w14:textId="77777777" w:rsidR="001D50D1" w:rsidRPr="0024306C" w:rsidRDefault="001D50D1" w:rsidP="001D50D1">
      <w:pPr>
        <w:spacing w:line="240" w:lineRule="auto"/>
        <w:ind w:firstLine="0"/>
        <w:contextualSpacing w:val="0"/>
        <w:jc w:val="left"/>
        <w:rPr>
          <w:rFonts w:eastAsia="Times New Roman" w:cs="Times New Roman"/>
          <w:szCs w:val="28"/>
          <w:lang w:eastAsia="ru-RU"/>
        </w:rPr>
      </w:pPr>
    </w:p>
    <w:p w14:paraId="741AFCBE" w14:textId="77777777" w:rsidR="001D50D1" w:rsidRPr="0024306C" w:rsidRDefault="001D50D1" w:rsidP="001D50D1">
      <w:pPr>
        <w:spacing w:line="480" w:lineRule="auto"/>
        <w:ind w:right="-285" w:firstLine="0"/>
        <w:contextualSpacing w:val="0"/>
        <w:jc w:val="center"/>
        <w:rPr>
          <w:rFonts w:eastAsia="Times New Roman" w:cs="Times New Roman"/>
          <w:sz w:val="20"/>
          <w:szCs w:val="20"/>
          <w:lang w:eastAsia="ru-RU"/>
        </w:rPr>
      </w:pPr>
      <w:r w:rsidRPr="0024306C">
        <w:rPr>
          <w:rFonts w:eastAsia="Times New Roman" w:cs="Times New Roman"/>
          <w:noProof/>
          <w:szCs w:val="20"/>
          <w:lang w:eastAsia="uk-UA"/>
        </w:rPr>
        <mc:AlternateContent>
          <mc:Choice Requires="wps">
            <w:drawing>
              <wp:anchor distT="0" distB="0" distL="114300" distR="114300" simplePos="0" relativeHeight="251659264" behindDoc="0" locked="0" layoutInCell="1" allowOverlap="1" wp14:anchorId="76BAC555" wp14:editId="763154AC">
                <wp:simplePos x="0" y="0"/>
                <wp:positionH relativeFrom="column">
                  <wp:posOffset>24765</wp:posOffset>
                </wp:positionH>
                <wp:positionV relativeFrom="paragraph">
                  <wp:posOffset>15875</wp:posOffset>
                </wp:positionV>
                <wp:extent cx="6153785" cy="0"/>
                <wp:effectExtent l="10795" t="6350" r="7620" b="12700"/>
                <wp:wrapNone/>
                <wp:docPr id="5"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3CBDB"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25pt" to="48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8DsAEAAEgDAAAOAAAAZHJzL2Uyb0RvYy54bWysU8Fu2zAMvQ/YPwi6L04ypOu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"/>
            </w:pict>
          </mc:Fallback>
        </mc:AlternateContent>
      </w:r>
      <w:r w:rsidRPr="0024306C">
        <w:rPr>
          <w:rFonts w:eastAsia="Times New Roman" w:cs="Times New Roman"/>
          <w:sz w:val="20"/>
          <w:szCs w:val="20"/>
          <w:lang w:eastAsia="ru-RU"/>
        </w:rPr>
        <w:t>(прізвище, ім’я, по батькові)</w:t>
      </w:r>
    </w:p>
    <w:p w14:paraId="4A5F048D" w14:textId="77777777" w:rsidR="001D50D1" w:rsidRPr="0024306C" w:rsidRDefault="001D50D1" w:rsidP="001D50D1">
      <w:pPr>
        <w:spacing w:after="240" w:line="240" w:lineRule="auto"/>
        <w:ind w:right="-285" w:firstLine="0"/>
        <w:contextualSpacing w:val="0"/>
        <w:jc w:val="left"/>
        <w:rPr>
          <w:rFonts w:eastAsia="Times New Roman" w:cs="Times New Roman"/>
          <w:sz w:val="24"/>
          <w:szCs w:val="24"/>
          <w:lang w:eastAsia="ru-RU"/>
        </w:rPr>
      </w:pPr>
      <w:r w:rsidRPr="0024306C">
        <w:rPr>
          <w:rFonts w:eastAsia="Times New Roman" w:cs="Times New Roman"/>
          <w:b/>
          <w:bCs/>
          <w:sz w:val="24"/>
          <w:szCs w:val="24"/>
          <w:lang w:eastAsia="ru-RU"/>
        </w:rPr>
        <w:t>1. Індивідуальне завдання:</w:t>
      </w:r>
      <w:r w:rsidRPr="0024306C">
        <w:rPr>
          <w:rFonts w:eastAsia="Times New Roman" w:cs="Times New Roman"/>
          <w:sz w:val="24"/>
          <w:szCs w:val="24"/>
          <w:lang w:eastAsia="ru-RU"/>
        </w:rPr>
        <w:t xml:space="preserve"> </w:t>
      </w:r>
    </w:p>
    <w:p w14:paraId="3A3E750E" w14:textId="77777777" w:rsidR="001D50D1" w:rsidRPr="0024306C" w:rsidRDefault="001D50D1" w:rsidP="001D50D1">
      <w:pPr>
        <w:spacing w:after="240" w:line="240" w:lineRule="auto"/>
        <w:ind w:right="-285" w:firstLine="0"/>
        <w:contextualSpacing w:val="0"/>
        <w:jc w:val="left"/>
        <w:rPr>
          <w:rFonts w:eastAsia="Times New Roman" w:cs="Times New Roman"/>
          <w:sz w:val="24"/>
          <w:szCs w:val="24"/>
          <w:lang w:eastAsia="ru-RU"/>
        </w:rPr>
      </w:pPr>
      <w:r w:rsidRPr="0024306C">
        <w:rPr>
          <w:rFonts w:eastAsia="Times New Roman" w:cs="Times New Roman"/>
          <w:sz w:val="24"/>
          <w:szCs w:val="24"/>
          <w:lang w:eastAsia="ru-RU"/>
        </w:rPr>
        <w:t>__</w:t>
      </w:r>
      <w:r w:rsidRPr="0024306C">
        <w:rPr>
          <w:rFonts w:eastAsia="Times New Roman" w:cs="Times New Roman"/>
          <w:b/>
          <w:bCs/>
          <w:sz w:val="24"/>
          <w:szCs w:val="24"/>
          <w:lang w:eastAsia="ru-RU"/>
        </w:rPr>
        <w:t>______________________________________________________________________________</w:t>
      </w:r>
    </w:p>
    <w:p w14:paraId="091D8024" w14:textId="77777777" w:rsidR="001D50D1" w:rsidRPr="0024306C" w:rsidRDefault="001D50D1" w:rsidP="001D50D1">
      <w:pPr>
        <w:spacing w:after="240" w:line="240" w:lineRule="auto"/>
        <w:ind w:right="-285" w:firstLine="0"/>
        <w:contextualSpacing w:val="0"/>
        <w:rPr>
          <w:rFonts w:eastAsia="Times New Roman" w:cs="Times New Roman"/>
          <w:b/>
          <w:bCs/>
          <w:sz w:val="24"/>
          <w:szCs w:val="24"/>
          <w:lang w:eastAsia="ru-RU"/>
        </w:rPr>
      </w:pPr>
      <w:r w:rsidRPr="0024306C">
        <w:rPr>
          <w:rFonts w:eastAsia="Times New Roman" w:cs="Times New Roman"/>
          <w:b/>
          <w:sz w:val="24"/>
          <w:szCs w:val="20"/>
          <w:lang w:eastAsia="ru-RU"/>
        </w:rPr>
        <w:t xml:space="preserve">2. Термін здачі студентом закінченого звіту, програмного продукту, заповненого щоденника із печатками та характеристикою — </w:t>
      </w:r>
      <w:r w:rsidRPr="0024306C">
        <w:rPr>
          <w:rFonts w:eastAsia="Times New Roman" w:cs="Times New Roman"/>
          <w:b/>
          <w:i/>
          <w:sz w:val="24"/>
          <w:szCs w:val="20"/>
          <w:u w:val="single"/>
          <w:lang w:eastAsia="ru-RU"/>
        </w:rPr>
        <w:t>17 квітня 2026 року</w:t>
      </w:r>
    </w:p>
    <w:p w14:paraId="4BC9A7B0" w14:textId="77777777" w:rsidR="001D50D1" w:rsidRPr="0024306C" w:rsidRDefault="001D50D1" w:rsidP="001D50D1">
      <w:pPr>
        <w:spacing w:line="400" w:lineRule="exact"/>
        <w:ind w:right="-285" w:firstLine="0"/>
        <w:contextualSpacing w:val="0"/>
        <w:rPr>
          <w:rFonts w:eastAsia="Times New Roman" w:cs="Times New Roman"/>
          <w:b/>
          <w:sz w:val="24"/>
          <w:szCs w:val="24"/>
          <w:lang w:eastAsia="ru-RU"/>
        </w:rPr>
      </w:pPr>
      <w:r w:rsidRPr="0024306C">
        <w:rPr>
          <w:rFonts w:eastAsia="Times New Roman" w:cs="Times New Roman"/>
          <w:b/>
          <w:sz w:val="24"/>
          <w:szCs w:val="24"/>
          <w:lang w:eastAsia="ru-RU"/>
        </w:rPr>
        <w:t>3. Перелік питань, що їх належить розробити (обґрунтувати) в процесі проходження практики:</w:t>
      </w:r>
    </w:p>
    <w:p w14:paraId="1232F723" w14:textId="77777777" w:rsidR="001D50D1" w:rsidRPr="0024306C" w:rsidRDefault="001D50D1" w:rsidP="001D50D1">
      <w:pPr>
        <w:spacing w:line="400" w:lineRule="exact"/>
        <w:ind w:right="-285" w:firstLine="426"/>
        <w:contextualSpacing w:val="0"/>
        <w:jc w:val="left"/>
        <w:rPr>
          <w:rFonts w:eastAsia="Times New Roman" w:cs="Times New Roman"/>
          <w:sz w:val="24"/>
          <w:szCs w:val="24"/>
          <w:lang w:eastAsia="ru-RU"/>
        </w:rPr>
      </w:pPr>
      <w:r w:rsidRPr="0024306C">
        <w:rPr>
          <w:rFonts w:eastAsia="Times New Roman" w:cs="Times New Roman"/>
          <w:sz w:val="24"/>
          <w:szCs w:val="24"/>
          <w:lang w:eastAsia="ru-RU"/>
        </w:rPr>
        <w:t>1. Опис предметної області та побудова моделі завдання.</w:t>
      </w:r>
    </w:p>
    <w:p w14:paraId="483FB848" w14:textId="77777777" w:rsidR="001D50D1" w:rsidRPr="0024306C" w:rsidRDefault="001D50D1" w:rsidP="001D50D1">
      <w:pPr>
        <w:spacing w:line="400" w:lineRule="exact"/>
        <w:ind w:right="-285" w:firstLine="426"/>
        <w:contextualSpacing w:val="0"/>
        <w:jc w:val="left"/>
        <w:rPr>
          <w:rFonts w:eastAsia="Times New Roman" w:cs="Times New Roman"/>
          <w:sz w:val="24"/>
          <w:szCs w:val="24"/>
          <w:lang w:eastAsia="ru-RU"/>
        </w:rPr>
      </w:pPr>
      <w:r w:rsidRPr="0024306C">
        <w:rPr>
          <w:rFonts w:eastAsia="Times New Roman" w:cs="Times New Roman"/>
          <w:sz w:val="24"/>
          <w:szCs w:val="24"/>
          <w:lang w:eastAsia="ru-RU"/>
        </w:rPr>
        <w:t>2. Обґрунтування вибору методу розв’язку завдання.</w:t>
      </w:r>
    </w:p>
    <w:p w14:paraId="4F8D6F55" w14:textId="77777777" w:rsidR="001D50D1" w:rsidRPr="0024306C" w:rsidRDefault="001D50D1" w:rsidP="001D50D1">
      <w:pPr>
        <w:spacing w:line="400" w:lineRule="exact"/>
        <w:ind w:right="-285" w:firstLine="426"/>
        <w:contextualSpacing w:val="0"/>
        <w:jc w:val="left"/>
        <w:rPr>
          <w:rFonts w:eastAsia="Times New Roman" w:cs="Times New Roman"/>
          <w:sz w:val="24"/>
          <w:szCs w:val="24"/>
          <w:lang w:eastAsia="ru-RU"/>
        </w:rPr>
      </w:pPr>
      <w:r w:rsidRPr="0024306C">
        <w:rPr>
          <w:rFonts w:eastAsia="Times New Roman" w:cs="Times New Roman"/>
          <w:sz w:val="24"/>
          <w:szCs w:val="24"/>
          <w:lang w:eastAsia="ru-RU"/>
        </w:rPr>
        <w:t>3. Створення бази даних за необхідності.</w:t>
      </w:r>
    </w:p>
    <w:p w14:paraId="7FF4ED29" w14:textId="77777777" w:rsidR="001D50D1" w:rsidRPr="0024306C" w:rsidRDefault="001D50D1" w:rsidP="001D50D1">
      <w:pPr>
        <w:spacing w:line="400" w:lineRule="exact"/>
        <w:ind w:right="-285" w:firstLine="426"/>
        <w:contextualSpacing w:val="0"/>
        <w:jc w:val="left"/>
        <w:rPr>
          <w:rFonts w:eastAsia="Times New Roman" w:cs="Times New Roman"/>
          <w:sz w:val="24"/>
          <w:szCs w:val="24"/>
          <w:lang w:eastAsia="ru-RU"/>
        </w:rPr>
      </w:pPr>
      <w:r w:rsidRPr="0024306C">
        <w:rPr>
          <w:rFonts w:eastAsia="Times New Roman" w:cs="Times New Roman"/>
          <w:sz w:val="24"/>
          <w:szCs w:val="24"/>
          <w:lang w:eastAsia="ru-RU"/>
        </w:rPr>
        <w:t>4. Розробка алгоритму та структури програми.</w:t>
      </w:r>
    </w:p>
    <w:p w14:paraId="723B4390" w14:textId="77777777" w:rsidR="001D50D1" w:rsidRPr="0024306C" w:rsidRDefault="001D50D1" w:rsidP="001D50D1">
      <w:pPr>
        <w:spacing w:line="400" w:lineRule="exact"/>
        <w:ind w:right="-285" w:firstLine="426"/>
        <w:contextualSpacing w:val="0"/>
        <w:jc w:val="left"/>
        <w:rPr>
          <w:rFonts w:eastAsia="Times New Roman" w:cs="Times New Roman"/>
          <w:sz w:val="24"/>
          <w:szCs w:val="24"/>
          <w:lang w:eastAsia="ru-RU"/>
        </w:rPr>
      </w:pPr>
      <w:r w:rsidRPr="0024306C">
        <w:rPr>
          <w:rFonts w:eastAsia="Times New Roman" w:cs="Times New Roman"/>
          <w:sz w:val="24"/>
          <w:szCs w:val="24"/>
          <w:lang w:eastAsia="ru-RU"/>
        </w:rPr>
        <w:t>5. Написання програмних модулів.</w:t>
      </w:r>
    </w:p>
    <w:p w14:paraId="669BED50" w14:textId="77777777" w:rsidR="001D50D1" w:rsidRPr="0024306C" w:rsidRDefault="001D50D1" w:rsidP="001D50D1">
      <w:pPr>
        <w:spacing w:line="400" w:lineRule="exact"/>
        <w:ind w:right="-285" w:firstLine="426"/>
        <w:contextualSpacing w:val="0"/>
        <w:rPr>
          <w:rFonts w:eastAsia="Times New Roman" w:cs="Times New Roman"/>
          <w:sz w:val="24"/>
          <w:szCs w:val="24"/>
          <w:lang w:eastAsia="ru-RU"/>
        </w:rPr>
      </w:pPr>
      <w:r w:rsidRPr="0024306C">
        <w:rPr>
          <w:rFonts w:eastAsia="Times New Roman" w:cs="Times New Roman"/>
          <w:sz w:val="24"/>
          <w:szCs w:val="24"/>
          <w:lang w:eastAsia="ru-RU"/>
        </w:rPr>
        <w:t>6. Розробка інструкції для кінцевого користувача ПП та адміністратора за необхідності.</w:t>
      </w:r>
    </w:p>
    <w:p w14:paraId="06EBF59A" w14:textId="77777777" w:rsidR="001D50D1" w:rsidRPr="0024306C" w:rsidRDefault="001D50D1" w:rsidP="001D50D1">
      <w:pPr>
        <w:spacing w:line="400" w:lineRule="exact"/>
        <w:ind w:right="-285" w:firstLine="426"/>
        <w:contextualSpacing w:val="0"/>
        <w:jc w:val="left"/>
        <w:rPr>
          <w:rFonts w:eastAsia="Times New Roman" w:cs="Times New Roman"/>
          <w:sz w:val="24"/>
          <w:szCs w:val="24"/>
          <w:lang w:eastAsia="ru-RU"/>
        </w:rPr>
      </w:pPr>
      <w:r w:rsidRPr="0024306C">
        <w:rPr>
          <w:rFonts w:eastAsia="Times New Roman" w:cs="Times New Roman"/>
          <w:sz w:val="24"/>
          <w:szCs w:val="24"/>
          <w:lang w:eastAsia="ru-RU"/>
        </w:rPr>
        <w:t>7. Тестування та впровадження програмного продукту.</w:t>
      </w:r>
    </w:p>
    <w:p w14:paraId="2539B8C3" w14:textId="77777777" w:rsidR="001D50D1" w:rsidRPr="0024306C" w:rsidRDefault="001D50D1" w:rsidP="001D50D1">
      <w:pPr>
        <w:spacing w:line="400" w:lineRule="exact"/>
        <w:ind w:right="-285" w:firstLine="0"/>
        <w:contextualSpacing w:val="0"/>
        <w:jc w:val="left"/>
        <w:rPr>
          <w:rFonts w:eastAsia="Times New Roman" w:cs="Times New Roman"/>
          <w:sz w:val="24"/>
          <w:szCs w:val="24"/>
          <w:lang w:eastAsia="ru-RU"/>
        </w:rPr>
      </w:pPr>
      <w:r w:rsidRPr="0024306C">
        <w:rPr>
          <w:rFonts w:eastAsia="Times New Roman" w:cs="Times New Roman"/>
          <w:b/>
          <w:sz w:val="24"/>
          <w:szCs w:val="24"/>
          <w:lang w:eastAsia="ru-RU"/>
        </w:rPr>
        <w:t>4. Дата видачі завдання</w:t>
      </w:r>
      <w:r w:rsidRPr="0024306C">
        <w:rPr>
          <w:rFonts w:eastAsia="Times New Roman" w:cs="Times New Roman"/>
          <w:sz w:val="24"/>
          <w:szCs w:val="24"/>
          <w:lang w:eastAsia="ru-RU"/>
        </w:rPr>
        <w:t xml:space="preserve"> _______ березня 2026 року.</w:t>
      </w:r>
    </w:p>
    <w:p w14:paraId="3271E3F0" w14:textId="77777777" w:rsidR="001D50D1" w:rsidRPr="0024306C" w:rsidRDefault="001D50D1" w:rsidP="001D50D1">
      <w:pPr>
        <w:spacing w:line="400" w:lineRule="exact"/>
        <w:ind w:right="-285" w:firstLine="0"/>
        <w:contextualSpacing w:val="0"/>
        <w:jc w:val="left"/>
        <w:rPr>
          <w:rFonts w:eastAsia="Times New Roman" w:cs="Times New Roman"/>
          <w:i/>
          <w:sz w:val="24"/>
          <w:szCs w:val="24"/>
          <w:lang w:eastAsia="ru-RU"/>
        </w:rPr>
      </w:pPr>
    </w:p>
    <w:p w14:paraId="56423285" w14:textId="69EF52D4" w:rsidR="001D50D1" w:rsidRPr="0024306C" w:rsidRDefault="001D50D1" w:rsidP="001D50D1">
      <w:pPr>
        <w:spacing w:line="400" w:lineRule="exact"/>
        <w:ind w:right="-285" w:firstLine="0"/>
        <w:contextualSpacing w:val="0"/>
        <w:jc w:val="left"/>
        <w:rPr>
          <w:rFonts w:eastAsia="Times New Roman" w:cs="Times New Roman"/>
          <w:i/>
          <w:sz w:val="24"/>
          <w:szCs w:val="24"/>
          <w:lang w:eastAsia="ru-RU"/>
        </w:rPr>
      </w:pPr>
      <w:r w:rsidRPr="0024306C">
        <w:rPr>
          <w:rFonts w:eastAsia="Times New Roman" w:cs="Times New Roman"/>
          <w:i/>
          <w:sz w:val="24"/>
          <w:szCs w:val="24"/>
          <w:lang w:eastAsia="ru-RU"/>
        </w:rPr>
        <w:t xml:space="preserve">Керівник виробничо-технологічної практики   __________________  </w:t>
      </w:r>
      <w:r w:rsidRPr="0024306C">
        <w:rPr>
          <w:rFonts w:eastAsia="Times New Roman" w:cs="Times New Roman"/>
          <w:i/>
          <w:szCs w:val="28"/>
          <w:lang w:eastAsia="ru-RU"/>
        </w:rPr>
        <w:t>(</w:t>
      </w:r>
      <w:r w:rsidRPr="009122FC">
        <w:rPr>
          <w:rFonts w:eastAsia="Times New Roman" w:cs="Times New Roman"/>
          <w:i/>
          <w:szCs w:val="28"/>
          <w:lang w:eastAsia="ru-RU"/>
        </w:rPr>
        <w:t>Ходанич</w:t>
      </w:r>
      <w:r w:rsidR="00EF7B33">
        <w:rPr>
          <w:rFonts w:eastAsia="Times New Roman" w:cs="Times New Roman"/>
          <w:i/>
          <w:szCs w:val="28"/>
          <w:lang w:eastAsia="ru-RU"/>
        </w:rPr>
        <w:t xml:space="preserve"> </w:t>
      </w:r>
      <w:r w:rsidR="00EF7B33" w:rsidRPr="009122FC">
        <w:rPr>
          <w:rFonts w:eastAsia="Times New Roman" w:cs="Times New Roman"/>
          <w:i/>
          <w:szCs w:val="28"/>
          <w:lang w:eastAsia="ru-RU"/>
        </w:rPr>
        <w:t>П.Я.</w:t>
      </w:r>
      <w:r w:rsidRPr="0024306C">
        <w:rPr>
          <w:rFonts w:eastAsia="Times New Roman" w:cs="Times New Roman"/>
          <w:i/>
          <w:szCs w:val="28"/>
          <w:lang w:eastAsia="ru-RU"/>
        </w:rPr>
        <w:t>)</w:t>
      </w:r>
    </w:p>
    <w:p w14:paraId="44990B55" w14:textId="77777777" w:rsidR="001D50D1" w:rsidRPr="0024306C" w:rsidRDefault="001D50D1" w:rsidP="001D50D1">
      <w:pPr>
        <w:spacing w:line="400" w:lineRule="exact"/>
        <w:ind w:right="-285" w:firstLine="0"/>
        <w:contextualSpacing w:val="0"/>
        <w:jc w:val="left"/>
        <w:rPr>
          <w:rFonts w:eastAsia="Times New Roman" w:cs="Times New Roman"/>
          <w:i/>
          <w:sz w:val="24"/>
          <w:szCs w:val="24"/>
          <w:lang w:eastAsia="ru-RU"/>
        </w:rPr>
      </w:pPr>
    </w:p>
    <w:p w14:paraId="3E548EC0" w14:textId="77777777" w:rsidR="001D50D1" w:rsidRPr="0024306C" w:rsidRDefault="001D50D1" w:rsidP="001D50D1">
      <w:pPr>
        <w:spacing w:line="400" w:lineRule="exact"/>
        <w:ind w:right="-285" w:firstLine="0"/>
        <w:contextualSpacing w:val="0"/>
        <w:jc w:val="left"/>
        <w:rPr>
          <w:rFonts w:eastAsia="Times New Roman" w:cs="Times New Roman"/>
          <w:i/>
          <w:sz w:val="24"/>
          <w:szCs w:val="24"/>
          <w:lang w:eastAsia="ru-RU"/>
        </w:rPr>
      </w:pPr>
      <w:r w:rsidRPr="0024306C">
        <w:rPr>
          <w:rFonts w:eastAsia="Times New Roman" w:cs="Times New Roman"/>
          <w:i/>
          <w:sz w:val="24"/>
          <w:szCs w:val="24"/>
          <w:lang w:eastAsia="ru-RU"/>
        </w:rPr>
        <w:t>Завдання прийняв до виконання ____________________  (___________________________)</w:t>
      </w:r>
    </w:p>
    <w:p w14:paraId="4CF5318B" w14:textId="77777777" w:rsidR="001D50D1" w:rsidRPr="0024306C" w:rsidRDefault="001D50D1" w:rsidP="001D50D1">
      <w:pPr>
        <w:spacing w:line="240" w:lineRule="auto"/>
        <w:ind w:right="-285" w:firstLine="0"/>
        <w:contextualSpacing w:val="0"/>
        <w:jc w:val="left"/>
        <w:rPr>
          <w:rFonts w:eastAsia="Times New Roman" w:cs="Times New Roman"/>
          <w:i/>
          <w:sz w:val="20"/>
          <w:szCs w:val="20"/>
          <w:lang w:eastAsia="ru-RU"/>
        </w:rPr>
      </w:pPr>
      <w:r w:rsidRPr="0024306C">
        <w:rPr>
          <w:rFonts w:eastAsia="Times New Roman" w:cs="Times New Roman"/>
          <w:i/>
          <w:sz w:val="20"/>
          <w:szCs w:val="20"/>
          <w:lang w:eastAsia="ru-RU"/>
        </w:rPr>
        <w:t xml:space="preserve">                                                                                    (дата)                          (підпис студента, розшифровка)</w:t>
      </w:r>
      <w:r w:rsidRPr="0024306C">
        <w:rPr>
          <w:rFonts w:eastAsia="Times New Roman" w:cs="Times New Roman"/>
          <w:i/>
          <w:sz w:val="16"/>
          <w:szCs w:val="24"/>
          <w:lang w:eastAsia="ru-RU"/>
        </w:rPr>
        <w:t xml:space="preserve">                 </w:t>
      </w:r>
    </w:p>
    <w:p w14:paraId="757A7A82" w14:textId="77777777" w:rsidR="001D50D1" w:rsidRPr="0024306C" w:rsidRDefault="001D50D1" w:rsidP="001D50D1">
      <w:pPr>
        <w:spacing w:line="240" w:lineRule="auto"/>
        <w:ind w:firstLine="0"/>
        <w:contextualSpacing w:val="0"/>
        <w:jc w:val="left"/>
        <w:rPr>
          <w:rFonts w:eastAsia="Times New Roman" w:cs="Times New Roman"/>
          <w:szCs w:val="20"/>
          <w:lang w:eastAsia="ru-RU"/>
        </w:rPr>
      </w:pPr>
    </w:p>
    <w:p w14:paraId="51AC6DBD" w14:textId="00CBF240" w:rsidR="00BA61F6" w:rsidRPr="00BA61F6" w:rsidRDefault="00BA61F6" w:rsidP="00BA61F6">
      <w:pPr>
        <w:tabs>
          <w:tab w:val="center" w:pos="5389"/>
          <w:tab w:val="left" w:pos="7812"/>
        </w:tabs>
        <w:ind w:right="284" w:firstLine="0"/>
        <w:jc w:val="left"/>
        <w:rPr>
          <w:bCs/>
          <w:iCs/>
          <w:sz w:val="24"/>
        </w:rPr>
      </w:pPr>
    </w:p>
    <w:p w14:paraId="2EC45EC2" w14:textId="77777777" w:rsidR="00BA61F6" w:rsidRDefault="00BA61F6" w:rsidP="00BA61F6">
      <w:pPr>
        <w:tabs>
          <w:tab w:val="left" w:pos="5786"/>
          <w:tab w:val="left" w:pos="8001"/>
          <w:tab w:val="left" w:pos="8367"/>
        </w:tabs>
        <w:spacing w:before="86"/>
        <w:ind w:firstLine="0"/>
        <w:rPr>
          <w:i/>
          <w:sz w:val="24"/>
        </w:rPr>
      </w:pPr>
    </w:p>
    <w:p w14:paraId="2C44E21C" w14:textId="47D8FF42" w:rsidR="00BA61F6" w:rsidRPr="00BA61F6" w:rsidRDefault="00BA61F6" w:rsidP="00BA61F6">
      <w:pPr>
        <w:tabs>
          <w:tab w:val="left" w:pos="5786"/>
          <w:tab w:val="left" w:pos="8001"/>
          <w:tab w:val="left" w:pos="8367"/>
        </w:tabs>
        <w:spacing w:before="86"/>
        <w:ind w:firstLine="0"/>
        <w:rPr>
          <w:rFonts w:cs="Times New Roman"/>
          <w:iCs/>
          <w:noProof/>
          <w:szCs w:val="28"/>
        </w:rPr>
        <w:sectPr w:rsidR="00BA61F6" w:rsidRPr="00BA61F6" w:rsidSect="00946A0F">
          <w:headerReference w:type="first" r:id="rId8"/>
          <w:pgSz w:w="11906" w:h="16838"/>
          <w:pgMar w:top="851" w:right="851" w:bottom="1134" w:left="1701" w:header="0" w:footer="709" w:gutter="0"/>
          <w:cols w:space="708"/>
          <w:docGrid w:linePitch="360"/>
        </w:sectPr>
      </w:pPr>
    </w:p>
    <w:p w14:paraId="1240E9DA" w14:textId="77777777" w:rsidR="00B14411" w:rsidRPr="0090792B" w:rsidRDefault="00896E83" w:rsidP="00A4582C">
      <w:pPr>
        <w:ind w:firstLine="0"/>
        <w:jc w:val="center"/>
        <w:rPr>
          <w:rFonts w:cs="Times New Roman"/>
          <w:b/>
        </w:rPr>
      </w:pPr>
      <w:r w:rsidRPr="0090792B">
        <w:rPr>
          <w:rFonts w:cs="Times New Roman"/>
          <w:b/>
        </w:rPr>
        <w:lastRenderedPageBreak/>
        <w:t>ЗМІСТ</w:t>
      </w:r>
    </w:p>
    <w:p w14:paraId="5F580205" w14:textId="4052FC8D" w:rsidR="00C8362D" w:rsidRPr="0090792B" w:rsidRDefault="00C8362D" w:rsidP="00E47643">
      <w:pPr>
        <w:pStyle w:val="TOC1"/>
      </w:pPr>
      <w:r w:rsidRPr="0090792B">
        <w:t>ВСТУП</w:t>
      </w:r>
      <w:r w:rsidRPr="0090792B">
        <w:tab/>
      </w:r>
      <w:r w:rsidR="0058721C">
        <w:t>4</w:t>
      </w:r>
    </w:p>
    <w:p w14:paraId="71F51DE4" w14:textId="67F578E1" w:rsidR="00635D50" w:rsidRDefault="00062CDA">
      <w:pPr>
        <w:pStyle w:val="TOC1"/>
        <w:rPr>
          <w:rFonts w:asciiTheme="minorHAnsi" w:eastAsiaTheme="minorEastAsia" w:hAnsiTheme="minorHAnsi" w:cstheme="minorBidi"/>
          <w:iCs w:val="0"/>
          <w:kern w:val="2"/>
          <w:sz w:val="24"/>
          <w:lang w:val="en-US" w:eastAsia="en-US"/>
          <w14:ligatures w14:val="standardContextual"/>
        </w:rPr>
      </w:pPr>
      <w:r w:rsidRPr="0090792B">
        <w:fldChar w:fldCharType="begin"/>
      </w:r>
      <w:r w:rsidRPr="0090792B">
        <w:instrText xml:space="preserve"> TOC \o "1-3" \h \z \u </w:instrText>
      </w:r>
      <w:r w:rsidRPr="0090792B">
        <w:fldChar w:fldCharType="separate"/>
      </w:r>
      <w:hyperlink w:anchor="_Toc227135373" w:history="1">
        <w:r w:rsidR="00635D50" w:rsidRPr="00F370BA">
          <w:rPr>
            <w:rStyle w:val="Hyperlink"/>
          </w:rPr>
          <w:t>КОРОТКІ  ВІДОМОСТІ ПРО ПІДПРИЄМСТВО-БАЗУ ПРАКТИКИ</w:t>
        </w:r>
        <w:r w:rsidR="00635D50">
          <w:rPr>
            <w:webHidden/>
          </w:rPr>
          <w:tab/>
        </w:r>
        <w:r w:rsidR="00635D50">
          <w:rPr>
            <w:webHidden/>
          </w:rPr>
          <w:fldChar w:fldCharType="begin"/>
        </w:r>
        <w:r w:rsidR="00635D50">
          <w:rPr>
            <w:webHidden/>
          </w:rPr>
          <w:instrText xml:space="preserve"> PAGEREF _Toc227135373 \h </w:instrText>
        </w:r>
        <w:r w:rsidR="00635D50">
          <w:rPr>
            <w:webHidden/>
          </w:rPr>
        </w:r>
        <w:r w:rsidR="00635D50">
          <w:rPr>
            <w:webHidden/>
          </w:rPr>
          <w:fldChar w:fldCharType="separate"/>
        </w:r>
        <w:r w:rsidR="00635D50">
          <w:rPr>
            <w:webHidden/>
          </w:rPr>
          <w:t>6</w:t>
        </w:r>
        <w:r w:rsidR="00635D50">
          <w:rPr>
            <w:webHidden/>
          </w:rPr>
          <w:fldChar w:fldCharType="end"/>
        </w:r>
      </w:hyperlink>
    </w:p>
    <w:p w14:paraId="6388AA23" w14:textId="477F1FED"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374" w:history="1">
        <w:r w:rsidR="00635D50" w:rsidRPr="00F370BA">
          <w:rPr>
            <w:rStyle w:val="Hyperlink"/>
          </w:rPr>
          <w:t>1 ТЕОРЕТИЧНА ЧАСТИНА</w:t>
        </w:r>
        <w:r w:rsidR="00635D50">
          <w:rPr>
            <w:webHidden/>
          </w:rPr>
          <w:tab/>
        </w:r>
        <w:r w:rsidR="00635D50">
          <w:rPr>
            <w:webHidden/>
          </w:rPr>
          <w:fldChar w:fldCharType="begin"/>
        </w:r>
        <w:r w:rsidR="00635D50">
          <w:rPr>
            <w:webHidden/>
          </w:rPr>
          <w:instrText xml:space="preserve"> PAGEREF _Toc227135374 \h </w:instrText>
        </w:r>
        <w:r w:rsidR="00635D50">
          <w:rPr>
            <w:webHidden/>
          </w:rPr>
        </w:r>
        <w:r w:rsidR="00635D50">
          <w:rPr>
            <w:webHidden/>
          </w:rPr>
          <w:fldChar w:fldCharType="separate"/>
        </w:r>
        <w:r w:rsidR="00635D50">
          <w:rPr>
            <w:webHidden/>
          </w:rPr>
          <w:t>7</w:t>
        </w:r>
        <w:r w:rsidR="00635D50">
          <w:rPr>
            <w:webHidden/>
          </w:rPr>
          <w:fldChar w:fldCharType="end"/>
        </w:r>
      </w:hyperlink>
    </w:p>
    <w:p w14:paraId="0CF3F9BA" w14:textId="23C18591"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75" w:history="1">
        <w:r w:rsidR="00635D50" w:rsidRPr="00F370BA">
          <w:rPr>
            <w:rStyle w:val="Hyperlink"/>
            <w:noProof/>
          </w:rPr>
          <w:t>1.1 Загальні відомості про предметну область</w:t>
        </w:r>
        <w:r w:rsidR="00635D50">
          <w:rPr>
            <w:noProof/>
            <w:webHidden/>
          </w:rPr>
          <w:tab/>
        </w:r>
        <w:r w:rsidR="00635D50">
          <w:rPr>
            <w:noProof/>
            <w:webHidden/>
          </w:rPr>
          <w:fldChar w:fldCharType="begin"/>
        </w:r>
        <w:r w:rsidR="00635D50">
          <w:rPr>
            <w:noProof/>
            <w:webHidden/>
          </w:rPr>
          <w:instrText xml:space="preserve"> PAGEREF _Toc227135375 \h </w:instrText>
        </w:r>
        <w:r w:rsidR="00635D50">
          <w:rPr>
            <w:noProof/>
            <w:webHidden/>
          </w:rPr>
        </w:r>
        <w:r w:rsidR="00635D50">
          <w:rPr>
            <w:noProof/>
            <w:webHidden/>
          </w:rPr>
          <w:fldChar w:fldCharType="separate"/>
        </w:r>
        <w:r w:rsidR="00635D50">
          <w:rPr>
            <w:noProof/>
            <w:webHidden/>
          </w:rPr>
          <w:t>7</w:t>
        </w:r>
        <w:r w:rsidR="00635D50">
          <w:rPr>
            <w:noProof/>
            <w:webHidden/>
          </w:rPr>
          <w:fldChar w:fldCharType="end"/>
        </w:r>
      </w:hyperlink>
    </w:p>
    <w:p w14:paraId="06C01576" w14:textId="53421D25"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76" w:history="1">
        <w:r w:rsidR="00635D50" w:rsidRPr="00F370BA">
          <w:rPr>
            <w:rStyle w:val="Hyperlink"/>
            <w:noProof/>
          </w:rPr>
          <w:t>1.1.1 Електромонтажний проєкт як об’єкт комплексного управління</w:t>
        </w:r>
        <w:r w:rsidR="00635D50">
          <w:rPr>
            <w:noProof/>
            <w:webHidden/>
          </w:rPr>
          <w:tab/>
        </w:r>
        <w:r w:rsidR="00635D50">
          <w:rPr>
            <w:noProof/>
            <w:webHidden/>
          </w:rPr>
          <w:fldChar w:fldCharType="begin"/>
        </w:r>
        <w:r w:rsidR="00635D50">
          <w:rPr>
            <w:noProof/>
            <w:webHidden/>
          </w:rPr>
          <w:instrText xml:space="preserve"> PAGEREF _Toc227135376 \h </w:instrText>
        </w:r>
        <w:r w:rsidR="00635D50">
          <w:rPr>
            <w:noProof/>
            <w:webHidden/>
          </w:rPr>
        </w:r>
        <w:r w:rsidR="00635D50">
          <w:rPr>
            <w:noProof/>
            <w:webHidden/>
          </w:rPr>
          <w:fldChar w:fldCharType="separate"/>
        </w:r>
        <w:r w:rsidR="00635D50">
          <w:rPr>
            <w:noProof/>
            <w:webHidden/>
          </w:rPr>
          <w:t>7</w:t>
        </w:r>
        <w:r w:rsidR="00635D50">
          <w:rPr>
            <w:noProof/>
            <w:webHidden/>
          </w:rPr>
          <w:fldChar w:fldCharType="end"/>
        </w:r>
      </w:hyperlink>
    </w:p>
    <w:p w14:paraId="12040EE3" w14:textId="05DD8C91"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77" w:history="1">
        <w:r w:rsidR="00635D50" w:rsidRPr="00F370BA">
          <w:rPr>
            <w:rStyle w:val="Hyperlink"/>
            <w:noProof/>
          </w:rPr>
          <w:t>1.1.2 Ресурсна база електротехнічних матеріалів</w:t>
        </w:r>
        <w:r w:rsidR="00635D50">
          <w:rPr>
            <w:noProof/>
            <w:webHidden/>
          </w:rPr>
          <w:tab/>
        </w:r>
        <w:r w:rsidR="00635D50">
          <w:rPr>
            <w:noProof/>
            <w:webHidden/>
          </w:rPr>
          <w:fldChar w:fldCharType="begin"/>
        </w:r>
        <w:r w:rsidR="00635D50">
          <w:rPr>
            <w:noProof/>
            <w:webHidden/>
          </w:rPr>
          <w:instrText xml:space="preserve"> PAGEREF _Toc227135377 \h </w:instrText>
        </w:r>
        <w:r w:rsidR="00635D50">
          <w:rPr>
            <w:noProof/>
            <w:webHidden/>
          </w:rPr>
        </w:r>
        <w:r w:rsidR="00635D50">
          <w:rPr>
            <w:noProof/>
            <w:webHidden/>
          </w:rPr>
          <w:fldChar w:fldCharType="separate"/>
        </w:r>
        <w:r w:rsidR="00635D50">
          <w:rPr>
            <w:noProof/>
            <w:webHidden/>
          </w:rPr>
          <w:t>7</w:t>
        </w:r>
        <w:r w:rsidR="00635D50">
          <w:rPr>
            <w:noProof/>
            <w:webHidden/>
          </w:rPr>
          <w:fldChar w:fldCharType="end"/>
        </w:r>
      </w:hyperlink>
    </w:p>
    <w:p w14:paraId="40BBC4BA" w14:textId="4162A31F"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78" w:history="1">
        <w:r w:rsidR="00635D50" w:rsidRPr="00F370BA">
          <w:rPr>
            <w:rStyle w:val="Hyperlink"/>
            <w:noProof/>
          </w:rPr>
          <w:t>1.1.3 Клієнтський портфель та взаємодія із замовниками</w:t>
        </w:r>
        <w:r w:rsidR="00635D50">
          <w:rPr>
            <w:noProof/>
            <w:webHidden/>
          </w:rPr>
          <w:tab/>
        </w:r>
        <w:r w:rsidR="00635D50">
          <w:rPr>
            <w:noProof/>
            <w:webHidden/>
          </w:rPr>
          <w:fldChar w:fldCharType="begin"/>
        </w:r>
        <w:r w:rsidR="00635D50">
          <w:rPr>
            <w:noProof/>
            <w:webHidden/>
          </w:rPr>
          <w:instrText xml:space="preserve"> PAGEREF _Toc227135378 \h </w:instrText>
        </w:r>
        <w:r w:rsidR="00635D50">
          <w:rPr>
            <w:noProof/>
            <w:webHidden/>
          </w:rPr>
        </w:r>
        <w:r w:rsidR="00635D50">
          <w:rPr>
            <w:noProof/>
            <w:webHidden/>
          </w:rPr>
          <w:fldChar w:fldCharType="separate"/>
        </w:r>
        <w:r w:rsidR="00635D50">
          <w:rPr>
            <w:noProof/>
            <w:webHidden/>
          </w:rPr>
          <w:t>8</w:t>
        </w:r>
        <w:r w:rsidR="00635D50">
          <w:rPr>
            <w:noProof/>
            <w:webHidden/>
          </w:rPr>
          <w:fldChar w:fldCharType="end"/>
        </w:r>
      </w:hyperlink>
    </w:p>
    <w:p w14:paraId="7E76D820" w14:textId="116EF95C"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79" w:history="1">
        <w:r w:rsidR="00635D50" w:rsidRPr="00F370BA">
          <w:rPr>
            <w:rStyle w:val="Hyperlink"/>
            <w:noProof/>
          </w:rPr>
          <w:t>1.2 Огляд аналогів</w:t>
        </w:r>
        <w:r w:rsidR="00635D50">
          <w:rPr>
            <w:noProof/>
            <w:webHidden/>
          </w:rPr>
          <w:tab/>
        </w:r>
        <w:r w:rsidR="00635D50">
          <w:rPr>
            <w:noProof/>
            <w:webHidden/>
          </w:rPr>
          <w:fldChar w:fldCharType="begin"/>
        </w:r>
        <w:r w:rsidR="00635D50">
          <w:rPr>
            <w:noProof/>
            <w:webHidden/>
          </w:rPr>
          <w:instrText xml:space="preserve"> PAGEREF _Toc227135379 \h </w:instrText>
        </w:r>
        <w:r w:rsidR="00635D50">
          <w:rPr>
            <w:noProof/>
            <w:webHidden/>
          </w:rPr>
        </w:r>
        <w:r w:rsidR="00635D50">
          <w:rPr>
            <w:noProof/>
            <w:webHidden/>
          </w:rPr>
          <w:fldChar w:fldCharType="separate"/>
        </w:r>
        <w:r w:rsidR="00635D50">
          <w:rPr>
            <w:noProof/>
            <w:webHidden/>
          </w:rPr>
          <w:t>8</w:t>
        </w:r>
        <w:r w:rsidR="00635D50">
          <w:rPr>
            <w:noProof/>
            <w:webHidden/>
          </w:rPr>
          <w:fldChar w:fldCharType="end"/>
        </w:r>
      </w:hyperlink>
    </w:p>
    <w:p w14:paraId="304E4B8C" w14:textId="19D90BE8"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80" w:history="1">
        <w:r w:rsidR="00635D50" w:rsidRPr="00F370BA">
          <w:rPr>
            <w:rStyle w:val="Hyperlink"/>
            <w:noProof/>
          </w:rPr>
          <w:t>1.3 Опис предметної області та постановка задачі</w:t>
        </w:r>
        <w:r w:rsidR="00635D50">
          <w:rPr>
            <w:noProof/>
            <w:webHidden/>
          </w:rPr>
          <w:tab/>
        </w:r>
        <w:r w:rsidR="00635D50">
          <w:rPr>
            <w:noProof/>
            <w:webHidden/>
          </w:rPr>
          <w:fldChar w:fldCharType="begin"/>
        </w:r>
        <w:r w:rsidR="00635D50">
          <w:rPr>
            <w:noProof/>
            <w:webHidden/>
          </w:rPr>
          <w:instrText xml:space="preserve"> PAGEREF _Toc227135380 \h </w:instrText>
        </w:r>
        <w:r w:rsidR="00635D50">
          <w:rPr>
            <w:noProof/>
            <w:webHidden/>
          </w:rPr>
        </w:r>
        <w:r w:rsidR="00635D50">
          <w:rPr>
            <w:noProof/>
            <w:webHidden/>
          </w:rPr>
          <w:fldChar w:fldCharType="separate"/>
        </w:r>
        <w:r w:rsidR="00635D50">
          <w:rPr>
            <w:noProof/>
            <w:webHidden/>
          </w:rPr>
          <w:t>11</w:t>
        </w:r>
        <w:r w:rsidR="00635D50">
          <w:rPr>
            <w:noProof/>
            <w:webHidden/>
          </w:rPr>
          <w:fldChar w:fldCharType="end"/>
        </w:r>
      </w:hyperlink>
    </w:p>
    <w:p w14:paraId="46B50084" w14:textId="192DF159"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81" w:history="1">
        <w:r w:rsidR="00635D50" w:rsidRPr="00F370BA">
          <w:rPr>
            <w:rStyle w:val="Hyperlink"/>
            <w:noProof/>
          </w:rPr>
          <w:t>1.4 Обґрунтування вибору методу розв’язку задачі</w:t>
        </w:r>
        <w:r w:rsidR="00635D50">
          <w:rPr>
            <w:noProof/>
            <w:webHidden/>
          </w:rPr>
          <w:tab/>
        </w:r>
        <w:r w:rsidR="00635D50">
          <w:rPr>
            <w:noProof/>
            <w:webHidden/>
          </w:rPr>
          <w:fldChar w:fldCharType="begin"/>
        </w:r>
        <w:r w:rsidR="00635D50">
          <w:rPr>
            <w:noProof/>
            <w:webHidden/>
          </w:rPr>
          <w:instrText xml:space="preserve"> PAGEREF _Toc227135381 \h </w:instrText>
        </w:r>
        <w:r w:rsidR="00635D50">
          <w:rPr>
            <w:noProof/>
            <w:webHidden/>
          </w:rPr>
        </w:r>
        <w:r w:rsidR="00635D50">
          <w:rPr>
            <w:noProof/>
            <w:webHidden/>
          </w:rPr>
          <w:fldChar w:fldCharType="separate"/>
        </w:r>
        <w:r w:rsidR="00635D50">
          <w:rPr>
            <w:noProof/>
            <w:webHidden/>
          </w:rPr>
          <w:t>13</w:t>
        </w:r>
        <w:r w:rsidR="00635D50">
          <w:rPr>
            <w:noProof/>
            <w:webHidden/>
          </w:rPr>
          <w:fldChar w:fldCharType="end"/>
        </w:r>
      </w:hyperlink>
    </w:p>
    <w:p w14:paraId="28E1ACCF" w14:textId="574BB810"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82" w:history="1">
        <w:r w:rsidR="00635D50" w:rsidRPr="00F370BA">
          <w:rPr>
            <w:rStyle w:val="Hyperlink"/>
            <w:noProof/>
          </w:rPr>
          <w:t>1.5 Огляд засобів розробки</w:t>
        </w:r>
        <w:r w:rsidR="00635D50">
          <w:rPr>
            <w:noProof/>
            <w:webHidden/>
          </w:rPr>
          <w:tab/>
        </w:r>
        <w:r w:rsidR="00635D50">
          <w:rPr>
            <w:noProof/>
            <w:webHidden/>
          </w:rPr>
          <w:fldChar w:fldCharType="begin"/>
        </w:r>
        <w:r w:rsidR="00635D50">
          <w:rPr>
            <w:noProof/>
            <w:webHidden/>
          </w:rPr>
          <w:instrText xml:space="preserve"> PAGEREF _Toc227135382 \h </w:instrText>
        </w:r>
        <w:r w:rsidR="00635D50">
          <w:rPr>
            <w:noProof/>
            <w:webHidden/>
          </w:rPr>
        </w:r>
        <w:r w:rsidR="00635D50">
          <w:rPr>
            <w:noProof/>
            <w:webHidden/>
          </w:rPr>
          <w:fldChar w:fldCharType="separate"/>
        </w:r>
        <w:r w:rsidR="00635D50">
          <w:rPr>
            <w:noProof/>
            <w:webHidden/>
          </w:rPr>
          <w:t>14</w:t>
        </w:r>
        <w:r w:rsidR="00635D50">
          <w:rPr>
            <w:noProof/>
            <w:webHidden/>
          </w:rPr>
          <w:fldChar w:fldCharType="end"/>
        </w:r>
      </w:hyperlink>
    </w:p>
    <w:p w14:paraId="74AF4767" w14:textId="65F6333D"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87" w:history="1">
        <w:r w:rsidR="00635D50" w:rsidRPr="00F370BA">
          <w:rPr>
            <w:rStyle w:val="Hyperlink"/>
            <w:noProof/>
          </w:rPr>
          <w:t>1.5.1 Застосування мов програмування PHP, SQL та JavaScript</w:t>
        </w:r>
        <w:r w:rsidR="00635D50">
          <w:rPr>
            <w:noProof/>
            <w:webHidden/>
          </w:rPr>
          <w:tab/>
        </w:r>
        <w:r w:rsidR="00635D50">
          <w:rPr>
            <w:noProof/>
            <w:webHidden/>
          </w:rPr>
          <w:fldChar w:fldCharType="begin"/>
        </w:r>
        <w:r w:rsidR="00635D50">
          <w:rPr>
            <w:noProof/>
            <w:webHidden/>
          </w:rPr>
          <w:instrText xml:space="preserve"> PAGEREF _Toc227135387 \h </w:instrText>
        </w:r>
        <w:r w:rsidR="00635D50">
          <w:rPr>
            <w:noProof/>
            <w:webHidden/>
          </w:rPr>
        </w:r>
        <w:r w:rsidR="00635D50">
          <w:rPr>
            <w:noProof/>
            <w:webHidden/>
          </w:rPr>
          <w:fldChar w:fldCharType="separate"/>
        </w:r>
        <w:r w:rsidR="00635D50">
          <w:rPr>
            <w:noProof/>
            <w:webHidden/>
          </w:rPr>
          <w:t>14</w:t>
        </w:r>
        <w:r w:rsidR="00635D50">
          <w:rPr>
            <w:noProof/>
            <w:webHidden/>
          </w:rPr>
          <w:fldChar w:fldCharType="end"/>
        </w:r>
      </w:hyperlink>
    </w:p>
    <w:p w14:paraId="03534231" w14:textId="4CAE3B01"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88" w:history="1">
        <w:r w:rsidR="00635D50" w:rsidRPr="00F370BA">
          <w:rPr>
            <w:rStyle w:val="Hyperlink"/>
            <w:noProof/>
          </w:rPr>
          <w:t>1.5.2 Фреймворк Laravel та бібліотека Filament</w:t>
        </w:r>
        <w:r w:rsidR="00635D50">
          <w:rPr>
            <w:noProof/>
            <w:webHidden/>
          </w:rPr>
          <w:tab/>
        </w:r>
        <w:r w:rsidR="00635D50">
          <w:rPr>
            <w:noProof/>
            <w:webHidden/>
          </w:rPr>
          <w:fldChar w:fldCharType="begin"/>
        </w:r>
        <w:r w:rsidR="00635D50">
          <w:rPr>
            <w:noProof/>
            <w:webHidden/>
          </w:rPr>
          <w:instrText xml:space="preserve"> PAGEREF _Toc227135388 \h </w:instrText>
        </w:r>
        <w:r w:rsidR="00635D50">
          <w:rPr>
            <w:noProof/>
            <w:webHidden/>
          </w:rPr>
        </w:r>
        <w:r w:rsidR="00635D50">
          <w:rPr>
            <w:noProof/>
            <w:webHidden/>
          </w:rPr>
          <w:fldChar w:fldCharType="separate"/>
        </w:r>
        <w:r w:rsidR="00635D50">
          <w:rPr>
            <w:noProof/>
            <w:webHidden/>
          </w:rPr>
          <w:t>15</w:t>
        </w:r>
        <w:r w:rsidR="00635D50">
          <w:rPr>
            <w:noProof/>
            <w:webHidden/>
          </w:rPr>
          <w:fldChar w:fldCharType="end"/>
        </w:r>
      </w:hyperlink>
    </w:p>
    <w:p w14:paraId="2C1F0A60" w14:textId="2F0EA148"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89" w:history="1">
        <w:r w:rsidR="00635D50" w:rsidRPr="00F370BA">
          <w:rPr>
            <w:rStyle w:val="Hyperlink"/>
            <w:noProof/>
          </w:rPr>
          <w:t>1.5.3 SQLite як системи управління базами даних</w:t>
        </w:r>
        <w:r w:rsidR="00635D50">
          <w:rPr>
            <w:noProof/>
            <w:webHidden/>
          </w:rPr>
          <w:tab/>
        </w:r>
        <w:r w:rsidR="00635D50">
          <w:rPr>
            <w:noProof/>
            <w:webHidden/>
          </w:rPr>
          <w:fldChar w:fldCharType="begin"/>
        </w:r>
        <w:r w:rsidR="00635D50">
          <w:rPr>
            <w:noProof/>
            <w:webHidden/>
          </w:rPr>
          <w:instrText xml:space="preserve"> PAGEREF _Toc227135389 \h </w:instrText>
        </w:r>
        <w:r w:rsidR="00635D50">
          <w:rPr>
            <w:noProof/>
            <w:webHidden/>
          </w:rPr>
        </w:r>
        <w:r w:rsidR="00635D50">
          <w:rPr>
            <w:noProof/>
            <w:webHidden/>
          </w:rPr>
          <w:fldChar w:fldCharType="separate"/>
        </w:r>
        <w:r w:rsidR="00635D50">
          <w:rPr>
            <w:noProof/>
            <w:webHidden/>
          </w:rPr>
          <w:t>15</w:t>
        </w:r>
        <w:r w:rsidR="00635D50">
          <w:rPr>
            <w:noProof/>
            <w:webHidden/>
          </w:rPr>
          <w:fldChar w:fldCharType="end"/>
        </w:r>
      </w:hyperlink>
    </w:p>
    <w:p w14:paraId="3DDDBDAC" w14:textId="2D087DEE" w:rsidR="00635D50" w:rsidRDefault="00000000">
      <w:pPr>
        <w:pStyle w:val="TOC3"/>
        <w:rPr>
          <w:rFonts w:asciiTheme="minorHAnsi" w:eastAsiaTheme="minorEastAsia" w:hAnsiTheme="minorHAnsi"/>
          <w:noProof/>
          <w:kern w:val="2"/>
          <w:sz w:val="24"/>
          <w:szCs w:val="24"/>
          <w:lang w:val="en-US"/>
          <w14:ligatures w14:val="standardContextual"/>
        </w:rPr>
      </w:pPr>
      <w:hyperlink w:anchor="_Toc227135390" w:history="1">
        <w:r w:rsidR="00635D50" w:rsidRPr="00F370BA">
          <w:rPr>
            <w:rStyle w:val="Hyperlink"/>
            <w:noProof/>
          </w:rPr>
          <w:t>1.5.4 Інструменти розробки</w:t>
        </w:r>
        <w:r w:rsidR="00635D50">
          <w:rPr>
            <w:noProof/>
            <w:webHidden/>
          </w:rPr>
          <w:tab/>
        </w:r>
        <w:r w:rsidR="00635D50">
          <w:rPr>
            <w:noProof/>
            <w:webHidden/>
          </w:rPr>
          <w:fldChar w:fldCharType="begin"/>
        </w:r>
        <w:r w:rsidR="00635D50">
          <w:rPr>
            <w:noProof/>
            <w:webHidden/>
          </w:rPr>
          <w:instrText xml:space="preserve"> PAGEREF _Toc227135390 \h </w:instrText>
        </w:r>
        <w:r w:rsidR="00635D50">
          <w:rPr>
            <w:noProof/>
            <w:webHidden/>
          </w:rPr>
        </w:r>
        <w:r w:rsidR="00635D50">
          <w:rPr>
            <w:noProof/>
            <w:webHidden/>
          </w:rPr>
          <w:fldChar w:fldCharType="separate"/>
        </w:r>
        <w:r w:rsidR="00635D50">
          <w:rPr>
            <w:noProof/>
            <w:webHidden/>
          </w:rPr>
          <w:t>16</w:t>
        </w:r>
        <w:r w:rsidR="00635D50">
          <w:rPr>
            <w:noProof/>
            <w:webHidden/>
          </w:rPr>
          <w:fldChar w:fldCharType="end"/>
        </w:r>
      </w:hyperlink>
    </w:p>
    <w:p w14:paraId="7EC2542F" w14:textId="314A3F80"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391" w:history="1">
        <w:r w:rsidR="00635D50" w:rsidRPr="00F370BA">
          <w:rPr>
            <w:rStyle w:val="Hyperlink"/>
          </w:rPr>
          <w:t>2 ПРАКТИЧНА ЧАСТИНА</w:t>
        </w:r>
        <w:r w:rsidR="00635D50">
          <w:rPr>
            <w:webHidden/>
          </w:rPr>
          <w:tab/>
        </w:r>
        <w:r w:rsidR="00635D50">
          <w:rPr>
            <w:webHidden/>
          </w:rPr>
          <w:fldChar w:fldCharType="begin"/>
        </w:r>
        <w:r w:rsidR="00635D50">
          <w:rPr>
            <w:webHidden/>
          </w:rPr>
          <w:instrText xml:space="preserve"> PAGEREF _Toc227135391 \h </w:instrText>
        </w:r>
        <w:r w:rsidR="00635D50">
          <w:rPr>
            <w:webHidden/>
          </w:rPr>
        </w:r>
        <w:r w:rsidR="00635D50">
          <w:rPr>
            <w:webHidden/>
          </w:rPr>
          <w:fldChar w:fldCharType="separate"/>
        </w:r>
        <w:r w:rsidR="00635D50">
          <w:rPr>
            <w:webHidden/>
          </w:rPr>
          <w:t>17</w:t>
        </w:r>
        <w:r w:rsidR="00635D50">
          <w:rPr>
            <w:webHidden/>
          </w:rPr>
          <w:fldChar w:fldCharType="end"/>
        </w:r>
      </w:hyperlink>
    </w:p>
    <w:p w14:paraId="00249413" w14:textId="1302E2FE"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92" w:history="1">
        <w:r w:rsidR="00635D50" w:rsidRPr="00F370BA">
          <w:rPr>
            <w:rStyle w:val="Hyperlink"/>
            <w:noProof/>
          </w:rPr>
          <w:t>2.1 Визначення сутностей та їх атрибутів</w:t>
        </w:r>
        <w:r w:rsidR="00635D50">
          <w:rPr>
            <w:noProof/>
            <w:webHidden/>
          </w:rPr>
          <w:tab/>
        </w:r>
        <w:r w:rsidR="00635D50">
          <w:rPr>
            <w:noProof/>
            <w:webHidden/>
          </w:rPr>
          <w:fldChar w:fldCharType="begin"/>
        </w:r>
        <w:r w:rsidR="00635D50">
          <w:rPr>
            <w:noProof/>
            <w:webHidden/>
          </w:rPr>
          <w:instrText xml:space="preserve"> PAGEREF _Toc227135392 \h </w:instrText>
        </w:r>
        <w:r w:rsidR="00635D50">
          <w:rPr>
            <w:noProof/>
            <w:webHidden/>
          </w:rPr>
        </w:r>
        <w:r w:rsidR="00635D50">
          <w:rPr>
            <w:noProof/>
            <w:webHidden/>
          </w:rPr>
          <w:fldChar w:fldCharType="separate"/>
        </w:r>
        <w:r w:rsidR="00635D50">
          <w:rPr>
            <w:noProof/>
            <w:webHidden/>
          </w:rPr>
          <w:t>17</w:t>
        </w:r>
        <w:r w:rsidR="00635D50">
          <w:rPr>
            <w:noProof/>
            <w:webHidden/>
          </w:rPr>
          <w:fldChar w:fldCharType="end"/>
        </w:r>
      </w:hyperlink>
    </w:p>
    <w:p w14:paraId="16516044" w14:textId="15917EBB"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93" w:history="1">
        <w:r w:rsidR="00635D50" w:rsidRPr="00F370BA">
          <w:rPr>
            <w:rStyle w:val="Hyperlink"/>
            <w:noProof/>
          </w:rPr>
          <w:t>2.2 Архітектура проєкту та взаємодія між об’єктами</w:t>
        </w:r>
        <w:r w:rsidR="00635D50">
          <w:rPr>
            <w:noProof/>
            <w:webHidden/>
          </w:rPr>
          <w:tab/>
        </w:r>
        <w:r w:rsidR="00635D50">
          <w:rPr>
            <w:noProof/>
            <w:webHidden/>
          </w:rPr>
          <w:fldChar w:fldCharType="begin"/>
        </w:r>
        <w:r w:rsidR="00635D50">
          <w:rPr>
            <w:noProof/>
            <w:webHidden/>
          </w:rPr>
          <w:instrText xml:space="preserve"> PAGEREF _Toc227135393 \h </w:instrText>
        </w:r>
        <w:r w:rsidR="00635D50">
          <w:rPr>
            <w:noProof/>
            <w:webHidden/>
          </w:rPr>
        </w:r>
        <w:r w:rsidR="00635D50">
          <w:rPr>
            <w:noProof/>
            <w:webHidden/>
          </w:rPr>
          <w:fldChar w:fldCharType="separate"/>
        </w:r>
        <w:r w:rsidR="00635D50">
          <w:rPr>
            <w:noProof/>
            <w:webHidden/>
          </w:rPr>
          <w:t>22</w:t>
        </w:r>
        <w:r w:rsidR="00635D50">
          <w:rPr>
            <w:noProof/>
            <w:webHidden/>
          </w:rPr>
          <w:fldChar w:fldCharType="end"/>
        </w:r>
      </w:hyperlink>
    </w:p>
    <w:p w14:paraId="4AE6CF7F" w14:textId="4B3C8C2D"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94" w:history="1">
        <w:r w:rsidR="00635D50" w:rsidRPr="00F370BA">
          <w:rPr>
            <w:rStyle w:val="Hyperlink"/>
            <w:noProof/>
          </w:rPr>
          <w:t>2.3 Фізична структура програми</w:t>
        </w:r>
        <w:r w:rsidR="00635D50">
          <w:rPr>
            <w:noProof/>
            <w:webHidden/>
          </w:rPr>
          <w:tab/>
        </w:r>
        <w:r w:rsidR="00635D50">
          <w:rPr>
            <w:noProof/>
            <w:webHidden/>
          </w:rPr>
          <w:fldChar w:fldCharType="begin"/>
        </w:r>
        <w:r w:rsidR="00635D50">
          <w:rPr>
            <w:noProof/>
            <w:webHidden/>
          </w:rPr>
          <w:instrText xml:space="preserve"> PAGEREF _Toc227135394 \h </w:instrText>
        </w:r>
        <w:r w:rsidR="00635D50">
          <w:rPr>
            <w:noProof/>
            <w:webHidden/>
          </w:rPr>
        </w:r>
        <w:r w:rsidR="00635D50">
          <w:rPr>
            <w:noProof/>
            <w:webHidden/>
          </w:rPr>
          <w:fldChar w:fldCharType="separate"/>
        </w:r>
        <w:r w:rsidR="00635D50">
          <w:rPr>
            <w:noProof/>
            <w:webHidden/>
          </w:rPr>
          <w:t>24</w:t>
        </w:r>
        <w:r w:rsidR="00635D50">
          <w:rPr>
            <w:noProof/>
            <w:webHidden/>
          </w:rPr>
          <w:fldChar w:fldCharType="end"/>
        </w:r>
      </w:hyperlink>
    </w:p>
    <w:p w14:paraId="13B3053A" w14:textId="2AF24DF7"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95" w:history="1">
        <w:r w:rsidR="00635D50" w:rsidRPr="00F370BA">
          <w:rPr>
            <w:rStyle w:val="Hyperlink"/>
            <w:noProof/>
          </w:rPr>
          <w:t>2.4 Тестування проєкту</w:t>
        </w:r>
        <w:r w:rsidR="00635D50">
          <w:rPr>
            <w:noProof/>
            <w:webHidden/>
          </w:rPr>
          <w:tab/>
        </w:r>
        <w:r w:rsidR="00635D50">
          <w:rPr>
            <w:noProof/>
            <w:webHidden/>
          </w:rPr>
          <w:fldChar w:fldCharType="begin"/>
        </w:r>
        <w:r w:rsidR="00635D50">
          <w:rPr>
            <w:noProof/>
            <w:webHidden/>
          </w:rPr>
          <w:instrText xml:space="preserve"> PAGEREF _Toc227135395 \h </w:instrText>
        </w:r>
        <w:r w:rsidR="00635D50">
          <w:rPr>
            <w:noProof/>
            <w:webHidden/>
          </w:rPr>
        </w:r>
        <w:r w:rsidR="00635D50">
          <w:rPr>
            <w:noProof/>
            <w:webHidden/>
          </w:rPr>
          <w:fldChar w:fldCharType="separate"/>
        </w:r>
        <w:r w:rsidR="00635D50">
          <w:rPr>
            <w:noProof/>
            <w:webHidden/>
          </w:rPr>
          <w:t>28</w:t>
        </w:r>
        <w:r w:rsidR="00635D50">
          <w:rPr>
            <w:noProof/>
            <w:webHidden/>
          </w:rPr>
          <w:fldChar w:fldCharType="end"/>
        </w:r>
      </w:hyperlink>
    </w:p>
    <w:p w14:paraId="55DC2FB3" w14:textId="601A4E5C" w:rsidR="00635D50" w:rsidRDefault="00000000">
      <w:pPr>
        <w:pStyle w:val="TOC2"/>
        <w:rPr>
          <w:rFonts w:asciiTheme="minorHAnsi" w:eastAsiaTheme="minorEastAsia" w:hAnsiTheme="minorHAnsi"/>
          <w:bCs w:val="0"/>
          <w:noProof/>
          <w:kern w:val="2"/>
          <w:sz w:val="24"/>
          <w:szCs w:val="24"/>
          <w:lang w:val="en-US"/>
          <w14:ligatures w14:val="standardContextual"/>
        </w:rPr>
      </w:pPr>
      <w:hyperlink w:anchor="_Toc227135396" w:history="1">
        <w:r w:rsidR="00635D50" w:rsidRPr="00F370BA">
          <w:rPr>
            <w:rStyle w:val="Hyperlink"/>
            <w:noProof/>
          </w:rPr>
          <w:t>2.5 Інтерфейс та керівництво користувача</w:t>
        </w:r>
        <w:r w:rsidR="00635D50">
          <w:rPr>
            <w:noProof/>
            <w:webHidden/>
          </w:rPr>
          <w:tab/>
        </w:r>
        <w:r w:rsidR="00635D50">
          <w:rPr>
            <w:noProof/>
            <w:webHidden/>
          </w:rPr>
          <w:fldChar w:fldCharType="begin"/>
        </w:r>
        <w:r w:rsidR="00635D50">
          <w:rPr>
            <w:noProof/>
            <w:webHidden/>
          </w:rPr>
          <w:instrText xml:space="preserve"> PAGEREF _Toc227135396 \h </w:instrText>
        </w:r>
        <w:r w:rsidR="00635D50">
          <w:rPr>
            <w:noProof/>
            <w:webHidden/>
          </w:rPr>
        </w:r>
        <w:r w:rsidR="00635D50">
          <w:rPr>
            <w:noProof/>
            <w:webHidden/>
          </w:rPr>
          <w:fldChar w:fldCharType="separate"/>
        </w:r>
        <w:r w:rsidR="00635D50">
          <w:rPr>
            <w:noProof/>
            <w:webHidden/>
          </w:rPr>
          <w:t>30</w:t>
        </w:r>
        <w:r w:rsidR="00635D50">
          <w:rPr>
            <w:noProof/>
            <w:webHidden/>
          </w:rPr>
          <w:fldChar w:fldCharType="end"/>
        </w:r>
      </w:hyperlink>
    </w:p>
    <w:p w14:paraId="7B1ED79E" w14:textId="7D57A6E5"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397" w:history="1">
        <w:r w:rsidR="00635D50" w:rsidRPr="00F370BA">
          <w:rPr>
            <w:rStyle w:val="Hyperlink"/>
          </w:rPr>
          <w:t>ВИСНОВКИ</w:t>
        </w:r>
        <w:r w:rsidR="00635D50">
          <w:rPr>
            <w:webHidden/>
          </w:rPr>
          <w:tab/>
        </w:r>
        <w:r w:rsidR="00635D50">
          <w:rPr>
            <w:webHidden/>
          </w:rPr>
          <w:fldChar w:fldCharType="begin"/>
        </w:r>
        <w:r w:rsidR="00635D50">
          <w:rPr>
            <w:webHidden/>
          </w:rPr>
          <w:instrText xml:space="preserve"> PAGEREF _Toc227135397 \h </w:instrText>
        </w:r>
        <w:r w:rsidR="00635D50">
          <w:rPr>
            <w:webHidden/>
          </w:rPr>
        </w:r>
        <w:r w:rsidR="00635D50">
          <w:rPr>
            <w:webHidden/>
          </w:rPr>
          <w:fldChar w:fldCharType="separate"/>
        </w:r>
        <w:r w:rsidR="00635D50">
          <w:rPr>
            <w:webHidden/>
          </w:rPr>
          <w:t>47</w:t>
        </w:r>
        <w:r w:rsidR="00635D50">
          <w:rPr>
            <w:webHidden/>
          </w:rPr>
          <w:fldChar w:fldCharType="end"/>
        </w:r>
      </w:hyperlink>
    </w:p>
    <w:p w14:paraId="6942B052" w14:textId="75A11AC9"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398" w:history="1">
        <w:r w:rsidR="00635D50" w:rsidRPr="00F370BA">
          <w:rPr>
            <w:rStyle w:val="Hyperlink"/>
          </w:rPr>
          <w:t>ПЕРЕЛІК ВИКОРИСТАНИХ ДЖЕРЕЛ</w:t>
        </w:r>
        <w:r w:rsidR="00635D50">
          <w:rPr>
            <w:webHidden/>
          </w:rPr>
          <w:tab/>
        </w:r>
        <w:r w:rsidR="00635D50">
          <w:rPr>
            <w:webHidden/>
          </w:rPr>
          <w:fldChar w:fldCharType="begin"/>
        </w:r>
        <w:r w:rsidR="00635D50">
          <w:rPr>
            <w:webHidden/>
          </w:rPr>
          <w:instrText xml:space="preserve"> PAGEREF _Toc227135398 \h </w:instrText>
        </w:r>
        <w:r w:rsidR="00635D50">
          <w:rPr>
            <w:webHidden/>
          </w:rPr>
        </w:r>
        <w:r w:rsidR="00635D50">
          <w:rPr>
            <w:webHidden/>
          </w:rPr>
          <w:fldChar w:fldCharType="separate"/>
        </w:r>
        <w:r w:rsidR="00635D50">
          <w:rPr>
            <w:webHidden/>
          </w:rPr>
          <w:t>48</w:t>
        </w:r>
        <w:r w:rsidR="00635D50">
          <w:rPr>
            <w:webHidden/>
          </w:rPr>
          <w:fldChar w:fldCharType="end"/>
        </w:r>
      </w:hyperlink>
    </w:p>
    <w:p w14:paraId="3E733798" w14:textId="021FDFFE"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399" w:history="1">
        <w:r w:rsidR="00635D50" w:rsidRPr="00F370BA">
          <w:rPr>
            <w:rStyle w:val="Hyperlink"/>
          </w:rPr>
          <w:t>Додаток 1. Фізична схема</w:t>
        </w:r>
        <w:r w:rsidR="00635D50">
          <w:rPr>
            <w:webHidden/>
          </w:rPr>
          <w:tab/>
        </w:r>
        <w:r w:rsidR="00635D50">
          <w:rPr>
            <w:webHidden/>
          </w:rPr>
          <w:fldChar w:fldCharType="begin"/>
        </w:r>
        <w:r w:rsidR="00635D50">
          <w:rPr>
            <w:webHidden/>
          </w:rPr>
          <w:instrText xml:space="preserve"> PAGEREF _Toc227135399 \h </w:instrText>
        </w:r>
        <w:r w:rsidR="00635D50">
          <w:rPr>
            <w:webHidden/>
          </w:rPr>
        </w:r>
        <w:r w:rsidR="00635D50">
          <w:rPr>
            <w:webHidden/>
          </w:rPr>
          <w:fldChar w:fldCharType="separate"/>
        </w:r>
        <w:r w:rsidR="00635D50">
          <w:rPr>
            <w:webHidden/>
          </w:rPr>
          <w:t>50</w:t>
        </w:r>
        <w:r w:rsidR="00635D50">
          <w:rPr>
            <w:webHidden/>
          </w:rPr>
          <w:fldChar w:fldCharType="end"/>
        </w:r>
      </w:hyperlink>
    </w:p>
    <w:p w14:paraId="65289B15" w14:textId="71F5A61A"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400" w:history="1">
        <w:r w:rsidR="00635D50" w:rsidRPr="00F370BA">
          <w:rPr>
            <w:rStyle w:val="Hyperlink"/>
          </w:rPr>
          <w:t>Додаток 2. Діаграма Пітера Чена</w:t>
        </w:r>
        <w:r w:rsidR="00635D50">
          <w:rPr>
            <w:webHidden/>
          </w:rPr>
          <w:tab/>
        </w:r>
        <w:r w:rsidR="00635D50">
          <w:rPr>
            <w:webHidden/>
          </w:rPr>
          <w:fldChar w:fldCharType="begin"/>
        </w:r>
        <w:r w:rsidR="00635D50">
          <w:rPr>
            <w:webHidden/>
          </w:rPr>
          <w:instrText xml:space="preserve"> PAGEREF _Toc227135400 \h </w:instrText>
        </w:r>
        <w:r w:rsidR="00635D50">
          <w:rPr>
            <w:webHidden/>
          </w:rPr>
        </w:r>
        <w:r w:rsidR="00635D50">
          <w:rPr>
            <w:webHidden/>
          </w:rPr>
          <w:fldChar w:fldCharType="separate"/>
        </w:r>
        <w:r w:rsidR="00635D50">
          <w:rPr>
            <w:webHidden/>
          </w:rPr>
          <w:t>51</w:t>
        </w:r>
        <w:r w:rsidR="00635D50">
          <w:rPr>
            <w:webHidden/>
          </w:rPr>
          <w:fldChar w:fldCharType="end"/>
        </w:r>
      </w:hyperlink>
    </w:p>
    <w:p w14:paraId="61D25ECD" w14:textId="4BB9D9AD" w:rsidR="00635D50" w:rsidRDefault="00000000">
      <w:pPr>
        <w:pStyle w:val="TOC1"/>
        <w:rPr>
          <w:rFonts w:asciiTheme="minorHAnsi" w:eastAsiaTheme="minorEastAsia" w:hAnsiTheme="minorHAnsi" w:cstheme="minorBidi"/>
          <w:iCs w:val="0"/>
          <w:kern w:val="2"/>
          <w:sz w:val="24"/>
          <w:lang w:val="en-US" w:eastAsia="en-US"/>
          <w14:ligatures w14:val="standardContextual"/>
        </w:rPr>
      </w:pPr>
      <w:hyperlink w:anchor="_Toc227135401" w:history="1">
        <w:r w:rsidR="00635D50" w:rsidRPr="00F370BA">
          <w:rPr>
            <w:rStyle w:val="Hyperlink"/>
          </w:rPr>
          <w:t>Додаток 3. Лістинг коду</w:t>
        </w:r>
        <w:r w:rsidR="00635D50">
          <w:rPr>
            <w:webHidden/>
          </w:rPr>
          <w:tab/>
        </w:r>
        <w:r w:rsidR="00635D50">
          <w:rPr>
            <w:webHidden/>
          </w:rPr>
          <w:fldChar w:fldCharType="begin"/>
        </w:r>
        <w:r w:rsidR="00635D50">
          <w:rPr>
            <w:webHidden/>
          </w:rPr>
          <w:instrText xml:space="preserve"> PAGEREF _Toc227135401 \h </w:instrText>
        </w:r>
        <w:r w:rsidR="00635D50">
          <w:rPr>
            <w:webHidden/>
          </w:rPr>
        </w:r>
        <w:r w:rsidR="00635D50">
          <w:rPr>
            <w:webHidden/>
          </w:rPr>
          <w:fldChar w:fldCharType="separate"/>
        </w:r>
        <w:r w:rsidR="00635D50">
          <w:rPr>
            <w:webHidden/>
          </w:rPr>
          <w:t>52</w:t>
        </w:r>
        <w:r w:rsidR="00635D50">
          <w:rPr>
            <w:webHidden/>
          </w:rPr>
          <w:fldChar w:fldCharType="end"/>
        </w:r>
      </w:hyperlink>
    </w:p>
    <w:p w14:paraId="6EC31560" w14:textId="5E8BC712" w:rsidR="00206173" w:rsidRPr="00C80169" w:rsidRDefault="00062CDA" w:rsidP="00E47643">
      <w:pPr>
        <w:ind w:firstLine="0"/>
        <w:rPr>
          <w:rFonts w:cs="Times New Roman"/>
          <w:lang w:val="en-US"/>
        </w:rPr>
        <w:sectPr w:rsidR="00206173" w:rsidRPr="00C80169" w:rsidSect="006E4C2C">
          <w:headerReference w:type="default" r:id="rId9"/>
          <w:pgSz w:w="11906" w:h="16838"/>
          <w:pgMar w:top="993" w:right="850" w:bottom="2694" w:left="1701" w:header="708" w:footer="708" w:gutter="0"/>
          <w:cols w:space="708"/>
          <w:docGrid w:linePitch="360"/>
        </w:sectPr>
      </w:pPr>
      <w:r w:rsidRPr="0090792B">
        <w:rPr>
          <w:rFonts w:cs="Times New Roman"/>
          <w:iCs/>
          <w:noProof/>
        </w:rPr>
        <w:fldChar w:fldCharType="end"/>
      </w:r>
    </w:p>
    <w:p w14:paraId="7E3D013A" w14:textId="34C86DFB" w:rsidR="001C742A" w:rsidRDefault="001C742A" w:rsidP="001C742A">
      <w:bookmarkStart w:id="0" w:name="_Toc324189101"/>
      <w:r w:rsidRPr="001C742A">
        <w:lastRenderedPageBreak/>
        <w:t>У сучасному світі цифровізація виробничих процесів стає критично важливою умовою для ефективного функціонування підприємств, особливо у сфері будівництва та енергетики. Електромонтажні роботи характеризуються великою кількістю дрібних деталей, складним обліком витратних матеріалів та необхідністю постійного моніторингу роботи персоналу на різних об</w:t>
      </w:r>
      <w:r w:rsidR="00787250" w:rsidRPr="00787250">
        <w:rPr>
          <w:lang w:val="ru-RU"/>
        </w:rPr>
        <w:t>’</w:t>
      </w:r>
      <w:r w:rsidRPr="001C742A">
        <w:t>єктах. Саме тому розробка спеціалізованої системи для автоматизації управління електромонтажними роботами є надзвичайно актуальною.</w:t>
      </w:r>
    </w:p>
    <w:p w14:paraId="5CD9F461" w14:textId="77777777" w:rsidR="001C742A" w:rsidRDefault="001C742A" w:rsidP="001C742A">
      <w:r w:rsidRPr="001C742A">
        <w:t>Метою роботи є розробка та впровадження інформаційної системи ElectroTrack, призначеної для автоматизації процесів обліку, планування та контролю електромонтажних робіт, що дозволить підвищити прозорість діяльності та оптимізувати використання ресурсів підприємства.</w:t>
      </w:r>
    </w:p>
    <w:p w14:paraId="0E75A1E9" w14:textId="77777777" w:rsidR="001C742A" w:rsidRDefault="001C742A" w:rsidP="001C742A">
      <w:r w:rsidRPr="001C742A">
        <w:t>Об’єктом дослідження є процеси операційного управління та обліку діяльності організацій, що займаються електромонтажними роботами. Предметом дослідження є методи, алгоритми та програмні засоби автоматизації збору та обробки інформації про стан проєктів, рух матеріалів та використання людських ресурсів.</w:t>
      </w:r>
    </w:p>
    <w:p w14:paraId="5C219BEB" w14:textId="77777777" w:rsidR="001C742A" w:rsidRDefault="001C742A" w:rsidP="001C742A">
      <w:r w:rsidRPr="001C742A">
        <w:t>Для досягнення поставленої мети визначено наступні завдання:</w:t>
      </w:r>
    </w:p>
    <w:p w14:paraId="326B2173" w14:textId="5811DEA2" w:rsidR="001C742A" w:rsidRPr="00787250" w:rsidRDefault="00787250" w:rsidP="00787250">
      <w:pPr>
        <w:pStyle w:val="ListParagraph"/>
      </w:pPr>
      <w:r>
        <w:t>д</w:t>
      </w:r>
      <w:r w:rsidR="001C742A" w:rsidRPr="00787250">
        <w:t>ослідити предметну область та проаналізувати існуючі бізнес-процеси обліку електромонтажних робіт</w:t>
      </w:r>
      <w:r w:rsidRPr="00787250">
        <w:rPr>
          <w:lang w:val="ru-RU"/>
        </w:rPr>
        <w:t>;</w:t>
      </w:r>
    </w:p>
    <w:p w14:paraId="6C6309F8" w14:textId="284FBBEB" w:rsidR="001C742A" w:rsidRPr="00787250" w:rsidRDefault="00787250" w:rsidP="00787250">
      <w:pPr>
        <w:pStyle w:val="ListParagraph"/>
      </w:pPr>
      <w:r>
        <w:t>с</w:t>
      </w:r>
      <w:r w:rsidR="00995FF8">
        <w:t>проєкт</w:t>
      </w:r>
      <w:r w:rsidR="001C742A" w:rsidRPr="00787250">
        <w:t>увати архітектуру системи та структуру реляційної бази даних для зберігання інформації про клієнтів, обладнання та персонал</w:t>
      </w:r>
      <w:r w:rsidRPr="00787250">
        <w:rPr>
          <w:lang w:val="ru-RU"/>
        </w:rPr>
        <w:t>;</w:t>
      </w:r>
    </w:p>
    <w:p w14:paraId="6B6AB399" w14:textId="317AB06F" w:rsidR="001C742A" w:rsidRPr="00787250" w:rsidRDefault="00787250" w:rsidP="00787250">
      <w:pPr>
        <w:pStyle w:val="ListParagraph"/>
      </w:pPr>
      <w:r>
        <w:t>р</w:t>
      </w:r>
      <w:r w:rsidR="001C742A" w:rsidRPr="00787250">
        <w:t>еалізувати модулі управління проєктами, журналами робіт та складським обліком матеріалів</w:t>
      </w:r>
      <w:r w:rsidRPr="00787250">
        <w:rPr>
          <w:lang w:val="ru-RU"/>
        </w:rPr>
        <w:t>;</w:t>
      </w:r>
    </w:p>
    <w:p w14:paraId="5305D786" w14:textId="0E172B3E" w:rsidR="001C742A" w:rsidRPr="00787250" w:rsidRDefault="00787250" w:rsidP="00787250">
      <w:pPr>
        <w:pStyle w:val="ListParagraph"/>
      </w:pPr>
      <w:r>
        <w:t>р</w:t>
      </w:r>
      <w:r w:rsidR="001C742A" w:rsidRPr="00787250">
        <w:t>озробити інтуїтивно зрозумілий графічний інтерфейс для різних ролей користувачів, включаючи адміністраторів та менеджерів</w:t>
      </w:r>
      <w:r w:rsidRPr="00787250">
        <w:t>;</w:t>
      </w:r>
    </w:p>
    <w:p w14:paraId="32C5E6B4" w14:textId="52D4BCA2" w:rsidR="001C742A" w:rsidRPr="00787250" w:rsidRDefault="00787250" w:rsidP="00787250">
      <w:pPr>
        <w:pStyle w:val="ListParagraph"/>
      </w:pPr>
      <w:r>
        <w:t>і</w:t>
      </w:r>
      <w:r w:rsidR="001C742A" w:rsidRPr="00787250">
        <w:t>нтегрувати інструменти візуалізації статистики та аналітичні віджети для оперативного моніторингу результатів.</w:t>
      </w:r>
    </w:p>
    <w:p w14:paraId="296092DC" w14:textId="29E29462" w:rsidR="001C742A" w:rsidRDefault="001C742A" w:rsidP="001C742A">
      <w:r w:rsidRPr="001C742A">
        <w:t xml:space="preserve">Програмний продукт розробляється на базі сучасного технологічного стека, що включає мову програмування PHP та фреймворк Laravel 13.0. Для </w:t>
      </w:r>
      <w:r w:rsidRPr="001C742A">
        <w:lastRenderedPageBreak/>
        <w:t>створення динамічного та продуктивного адміністративного інтерфейсу використовується інструментарій Filament v5. База даних побудована на системі керування SQLite, що забезпечує швидке розгортання та мобільність рішення. Візуальна частина та клієнтські скрипти оптимізовані за допомогою Vite.</w:t>
      </w:r>
    </w:p>
    <w:p w14:paraId="4CB7A743" w14:textId="3659AD78" w:rsidR="001C742A" w:rsidRPr="001C742A" w:rsidRDefault="001C742A" w:rsidP="001C742A">
      <w:r w:rsidRPr="001C742A">
        <w:t>Очікуваним результатом є функціонуюча вебсистема, яка забезпечить централізоване зберігання даних, автоматичне списання матеріалів на конкретні проєкти та можливість відстеження продуктивності співробітників у режимі реального часу. Це дозволить суттєво зменшити вплив людського фактора на ведення звітності та підвищити загальну ефективність управління технічними процесами.</w:t>
      </w:r>
    </w:p>
    <w:p w14:paraId="5F9F8A24" w14:textId="34781223" w:rsidR="00BF7EFA" w:rsidRPr="000E01F4" w:rsidRDefault="000E01F4" w:rsidP="00A968A3">
      <w:pPr>
        <w:ind w:firstLine="708"/>
        <w:rPr>
          <w:rFonts w:cs="Times New Roman"/>
        </w:rPr>
      </w:pPr>
      <w:r>
        <w:rPr>
          <w:rFonts w:cs="Times New Roman"/>
        </w:rPr>
        <w:br w:type="page"/>
      </w:r>
    </w:p>
    <w:p w14:paraId="09DA0C76" w14:textId="01A99753" w:rsidR="000E01F4" w:rsidRDefault="005F1961" w:rsidP="000E01F4">
      <w:pPr>
        <w:pStyle w:val="Heading1"/>
        <w:numPr>
          <w:ilvl w:val="0"/>
          <w:numId w:val="0"/>
        </w:numPr>
      </w:pPr>
      <w:bookmarkStart w:id="1" w:name="_Toc227135373"/>
      <w:r>
        <w:rPr>
          <w:caps w:val="0"/>
        </w:rPr>
        <w:lastRenderedPageBreak/>
        <w:t>КОРОТКІ  ВІДОМОСТІ ПРО ПІДПРИЄМСТВО-БАЗУ ПРАКТИКИ</w:t>
      </w:r>
      <w:bookmarkEnd w:id="1"/>
    </w:p>
    <w:p w14:paraId="232C1574" w14:textId="77777777" w:rsidR="00DC44AE" w:rsidRPr="00DC44AE" w:rsidRDefault="00DC44AE" w:rsidP="00DC44AE">
      <w:pPr>
        <w:rPr>
          <w:lang w:val="ru-RU" w:eastAsia="ru-RU"/>
        </w:rPr>
      </w:pPr>
      <w:r w:rsidRPr="00DC44AE">
        <w:rPr>
          <w:lang w:val="ru-RU" w:eastAsia="ru-RU"/>
        </w:rPr>
        <w:t>Товариство з обмеженою відповідальністю «Тріо-Експрес» — це підприємство, основним напрямом діяльності якого є виконання електромонтажних робіт. Компанія спеціалізується на встановленні, налагодженні та обслуговуванні електричних мереж і обладнання на об’єктах різного призначення.</w:t>
      </w:r>
    </w:p>
    <w:p w14:paraId="6D3FBABC" w14:textId="77777777" w:rsidR="00DC44AE" w:rsidRPr="00DC44AE" w:rsidRDefault="00DC44AE" w:rsidP="00DC44AE">
      <w:pPr>
        <w:rPr>
          <w:lang w:val="ru-RU" w:eastAsia="ru-RU"/>
        </w:rPr>
      </w:pPr>
      <w:r w:rsidRPr="00DC44AE">
        <w:rPr>
          <w:lang w:val="ru-RU" w:eastAsia="ru-RU"/>
        </w:rPr>
        <w:t>Основним видом діяльності підприємства є електромонтажні роботи, що включають:</w:t>
      </w:r>
    </w:p>
    <w:p w14:paraId="40EBB5F5" w14:textId="77777777" w:rsidR="00DC44AE" w:rsidRPr="00DC44AE" w:rsidRDefault="00DC44AE" w:rsidP="00DC44AE">
      <w:pPr>
        <w:pStyle w:val="ListParagraph"/>
        <w:rPr>
          <w:lang w:val="ru-RU" w:eastAsia="ru-RU"/>
        </w:rPr>
      </w:pPr>
      <w:r w:rsidRPr="00DC44AE">
        <w:rPr>
          <w:lang w:val="ru-RU" w:eastAsia="ru-RU"/>
        </w:rPr>
        <w:t xml:space="preserve">прокладання внутрішніх і зовнішніх електричних мереж; </w:t>
      </w:r>
    </w:p>
    <w:p w14:paraId="2DB054FE" w14:textId="77777777" w:rsidR="00DC44AE" w:rsidRPr="00DC44AE" w:rsidRDefault="00DC44AE" w:rsidP="00DC44AE">
      <w:pPr>
        <w:pStyle w:val="ListParagraph"/>
        <w:rPr>
          <w:lang w:val="ru-RU" w:eastAsia="ru-RU"/>
        </w:rPr>
      </w:pPr>
      <w:r w:rsidRPr="00DC44AE">
        <w:rPr>
          <w:lang w:val="ru-RU" w:eastAsia="ru-RU"/>
        </w:rPr>
        <w:t xml:space="preserve">монтаж електропроводки в житлових, комерційних та виробничих приміщеннях; </w:t>
      </w:r>
    </w:p>
    <w:p w14:paraId="60B957B5" w14:textId="77777777" w:rsidR="00DC44AE" w:rsidRPr="00DC44AE" w:rsidRDefault="00DC44AE" w:rsidP="00DC44AE">
      <w:pPr>
        <w:pStyle w:val="ListParagraph"/>
        <w:rPr>
          <w:lang w:val="ru-RU" w:eastAsia="ru-RU"/>
        </w:rPr>
      </w:pPr>
      <w:r w:rsidRPr="00DC44AE">
        <w:rPr>
          <w:lang w:val="ru-RU" w:eastAsia="ru-RU"/>
        </w:rPr>
        <w:t xml:space="preserve">встановлення електрощитів, автоматів захисту та розподільчого обладнання; </w:t>
      </w:r>
    </w:p>
    <w:p w14:paraId="4166A6E0" w14:textId="77777777" w:rsidR="00DC44AE" w:rsidRPr="00DC44AE" w:rsidRDefault="00DC44AE" w:rsidP="00DC44AE">
      <w:pPr>
        <w:pStyle w:val="ListParagraph"/>
        <w:rPr>
          <w:lang w:val="ru-RU" w:eastAsia="ru-RU"/>
        </w:rPr>
      </w:pPr>
      <w:r w:rsidRPr="00DC44AE">
        <w:rPr>
          <w:lang w:val="ru-RU" w:eastAsia="ru-RU"/>
        </w:rPr>
        <w:t xml:space="preserve">підключення освітлювальних систем і електроприладів; </w:t>
      </w:r>
    </w:p>
    <w:p w14:paraId="1A1CBD56" w14:textId="77777777" w:rsidR="00DC44AE" w:rsidRPr="00DC44AE" w:rsidRDefault="00DC44AE" w:rsidP="00DC44AE">
      <w:pPr>
        <w:pStyle w:val="ListParagraph"/>
        <w:rPr>
          <w:lang w:val="en-US" w:eastAsia="ru-RU"/>
        </w:rPr>
      </w:pPr>
      <w:r w:rsidRPr="00DC44AE">
        <w:rPr>
          <w:lang w:val="en-US" w:eastAsia="ru-RU"/>
        </w:rPr>
        <w:t xml:space="preserve">проведення пусконалагоджувальних робіт; </w:t>
      </w:r>
    </w:p>
    <w:p w14:paraId="5B985D8A" w14:textId="77777777" w:rsidR="00DC44AE" w:rsidRPr="00DC44AE" w:rsidRDefault="00DC44AE" w:rsidP="00DC44AE">
      <w:pPr>
        <w:pStyle w:val="ListParagraph"/>
        <w:rPr>
          <w:lang w:val="ru-RU" w:eastAsia="ru-RU"/>
        </w:rPr>
      </w:pPr>
      <w:r w:rsidRPr="00DC44AE">
        <w:rPr>
          <w:lang w:val="ru-RU" w:eastAsia="ru-RU"/>
        </w:rPr>
        <w:t xml:space="preserve">технічне обслуговування та ремонт електрообладнання. </w:t>
      </w:r>
    </w:p>
    <w:p w14:paraId="7F49540A" w14:textId="77777777" w:rsidR="00DC44AE" w:rsidRPr="00DC44AE" w:rsidRDefault="00DC44AE" w:rsidP="00DC44AE">
      <w:pPr>
        <w:rPr>
          <w:lang w:val="ru-RU" w:eastAsia="ru-RU"/>
        </w:rPr>
      </w:pPr>
      <w:r w:rsidRPr="00DC44AE">
        <w:rPr>
          <w:lang w:val="ru-RU" w:eastAsia="ru-RU"/>
        </w:rPr>
        <w:t>Підприємство виконує роботи відповідно до сучасних технічних стандартів і вимог безпеки. У процесі діяльності використовуються спеціалізовані інструменти, електромонтажне обладнання та сучасні технології, що забезпечують надійність і довговічність електричних систем.</w:t>
      </w:r>
    </w:p>
    <w:p w14:paraId="3B2A0CD4" w14:textId="77777777" w:rsidR="00DC44AE" w:rsidRPr="00DC44AE" w:rsidRDefault="00DC44AE" w:rsidP="00DC44AE">
      <w:pPr>
        <w:rPr>
          <w:lang w:val="ru-RU" w:eastAsia="ru-RU"/>
        </w:rPr>
      </w:pPr>
      <w:r w:rsidRPr="00DC44AE">
        <w:rPr>
          <w:lang w:val="ru-RU" w:eastAsia="ru-RU"/>
        </w:rPr>
        <w:t>Організаційна структура ТОВ «Тріо-Експрес» включає керівництво, інженерно-технічний персонал, електромонтажників, а також адміністративний відділ. Кваліфіковані працівники підприємства мають відповідну підготовку та досвід виконання електромонтажних робіт різної складності.</w:t>
      </w:r>
    </w:p>
    <w:p w14:paraId="07D99847" w14:textId="185020BE" w:rsidR="00A40B69" w:rsidRPr="00DC44AE" w:rsidRDefault="00DC44AE" w:rsidP="00DC44AE">
      <w:pPr>
        <w:rPr>
          <w:lang w:val="ru-RU" w:eastAsia="ru-RU"/>
        </w:rPr>
      </w:pPr>
      <w:r w:rsidRPr="00DC44AE">
        <w:rPr>
          <w:lang w:val="ru-RU" w:eastAsia="ru-RU"/>
        </w:rPr>
        <w:t>Матеріально-технічна база підприємства складається з необхідного інструменту, обладнання для монтажу електромереж, вимірювальних приладів та транспортних засобів для виїзду на об’єкти. Це дозволяє оперативно та якісно виконувати замовлення.</w:t>
      </w:r>
    </w:p>
    <w:p w14:paraId="2A245829" w14:textId="025B01D3" w:rsidR="00073D48" w:rsidRPr="0090792B" w:rsidRDefault="008F52C2" w:rsidP="008F52C2">
      <w:pPr>
        <w:pStyle w:val="Heading1"/>
      </w:pPr>
      <w:r>
        <w:br w:type="page"/>
      </w:r>
      <w:bookmarkStart w:id="2" w:name="_Toc533560117"/>
      <w:bookmarkStart w:id="3" w:name="_Toc6750985"/>
      <w:bookmarkStart w:id="4" w:name="_Toc7775418"/>
      <w:bookmarkStart w:id="5" w:name="_Toc7775628"/>
      <w:bookmarkStart w:id="6" w:name="_Toc7907017"/>
      <w:bookmarkStart w:id="7" w:name="_Toc11947778"/>
      <w:bookmarkStart w:id="8" w:name="_Toc39041649"/>
      <w:bookmarkStart w:id="9" w:name="_Toc227135374"/>
      <w:r w:rsidR="004E60A0" w:rsidRPr="0090792B">
        <w:rPr>
          <w:rStyle w:val="Heading1Char"/>
          <w:b/>
          <w:bCs/>
          <w:caps/>
        </w:rPr>
        <w:lastRenderedPageBreak/>
        <w:t>ТЕОРЕТИЧНА ЧАСТИНА</w:t>
      </w:r>
      <w:bookmarkEnd w:id="2"/>
      <w:bookmarkEnd w:id="3"/>
      <w:bookmarkEnd w:id="4"/>
      <w:bookmarkEnd w:id="5"/>
      <w:bookmarkEnd w:id="6"/>
      <w:bookmarkEnd w:id="7"/>
      <w:bookmarkEnd w:id="8"/>
      <w:bookmarkEnd w:id="9"/>
    </w:p>
    <w:p w14:paraId="785FE3AD" w14:textId="3AD49989" w:rsidR="003327AC" w:rsidRPr="0090792B" w:rsidRDefault="000E01F4" w:rsidP="003327AC">
      <w:pPr>
        <w:pStyle w:val="Heading2"/>
        <w:rPr>
          <w:rStyle w:val="Heading2Char"/>
          <w:b/>
          <w:bCs/>
        </w:rPr>
      </w:pPr>
      <w:bookmarkStart w:id="10" w:name="_Toc227135375"/>
      <w:r>
        <w:rPr>
          <w:rStyle w:val="Heading2Char"/>
          <w:b/>
          <w:bCs/>
        </w:rPr>
        <w:t>Загальні відомості про предметну область</w:t>
      </w:r>
      <w:bookmarkEnd w:id="10"/>
    </w:p>
    <w:p w14:paraId="76B85491" w14:textId="07B8CFCD" w:rsidR="00995FF8" w:rsidRDefault="00995FF8" w:rsidP="00995FF8">
      <w:pPr>
        <w:pStyle w:val="Heading3"/>
      </w:pPr>
      <w:bookmarkStart w:id="11" w:name="_Toc227135376"/>
      <w:r>
        <w:t>Електромонтажний проєкт як об’єкт комплексного управління</w:t>
      </w:r>
      <w:bookmarkEnd w:id="11"/>
    </w:p>
    <w:p w14:paraId="107A6AB9" w14:textId="1B1E3772" w:rsidR="00995FF8" w:rsidRDefault="00995FF8" w:rsidP="00995FF8">
      <w:r w:rsidRPr="00995FF8">
        <w:t>Електромонтажний про</w:t>
      </w:r>
      <w:r>
        <w:t>є</w:t>
      </w:r>
      <w:r w:rsidRPr="00995FF8">
        <w:t xml:space="preserve">кт становить центральну одиницю обліку в системі та розглядається як сукупність технічних завдань, спрямованих на створення, модернізацію або обслуговування електричних мереж та обладнання на об’єкті замовника. Кожен </w:t>
      </w:r>
      <w:r>
        <w:t>проєкт</w:t>
      </w:r>
      <w:r w:rsidRPr="00995FF8">
        <w:t xml:space="preserve"> має свій життєвий цикл, який відображається через систему статусів</w:t>
      </w:r>
      <w:r w:rsidR="00832C83">
        <w:t xml:space="preserve">. </w:t>
      </w:r>
      <w:r w:rsidRPr="00995FF8">
        <w:t>Статус виконання свідчить про активну фазу робіт, де залучені працівники та використовуються матеріали</w:t>
      </w:r>
      <w:r w:rsidR="00832C83">
        <w:t xml:space="preserve"> </w:t>
      </w:r>
      <w:r w:rsidR="00832C83" w:rsidRPr="00561C8D">
        <w:rPr>
          <w:lang w:val="ru-RU"/>
        </w:rPr>
        <w:t>[</w:t>
      </w:r>
      <w:r w:rsidR="00832C83">
        <w:rPr>
          <w:lang w:val="ru-RU"/>
        </w:rPr>
        <w:t>1</w:t>
      </w:r>
      <w:r w:rsidR="00832C83" w:rsidRPr="00561C8D">
        <w:rPr>
          <w:lang w:val="ru-RU"/>
        </w:rPr>
        <w:t>]</w:t>
      </w:r>
      <w:r w:rsidR="00832C83" w:rsidRPr="00995FF8">
        <w:t xml:space="preserve">. </w:t>
      </w:r>
      <w:r w:rsidRPr="00995FF8">
        <w:t xml:space="preserve"> Завершення передбачає здачу робіт замовнику та остаточний розрахунок використаних ресурсів. Управління </w:t>
      </w:r>
      <w:r>
        <w:t>проєкт</w:t>
      </w:r>
      <w:r w:rsidRPr="00995FF8">
        <w:t xml:space="preserve">ами дозволяє систематизувати великі обсяги інформації, розподіляти відповідальність між виконавцями та контролювати дотримання встановлених термінів. Ефективний моніторинг стану </w:t>
      </w:r>
      <w:r>
        <w:t>проєкт</w:t>
      </w:r>
      <w:r w:rsidRPr="00995FF8">
        <w:t>ів є запорукою фінансової стабільності підприємства та високої якості сервісу.</w:t>
      </w:r>
    </w:p>
    <w:p w14:paraId="6EC11E90" w14:textId="77777777" w:rsidR="00995FF8" w:rsidRDefault="00995FF8" w:rsidP="00995FF8"/>
    <w:p w14:paraId="47988257" w14:textId="77777777" w:rsidR="00995FF8" w:rsidRDefault="00995FF8" w:rsidP="00995FF8">
      <w:pPr>
        <w:pStyle w:val="Heading3"/>
      </w:pPr>
      <w:bookmarkStart w:id="12" w:name="_Toc227135377"/>
      <w:r>
        <w:t>Ресурсна база електротехнічних матеріалів</w:t>
      </w:r>
      <w:bookmarkEnd w:id="12"/>
    </w:p>
    <w:p w14:paraId="1865A29A" w14:textId="7AC4E5EB" w:rsidR="00995FF8" w:rsidRDefault="00995FF8" w:rsidP="00F90FAA">
      <w:r w:rsidRPr="00995FF8">
        <w:t>Під матеріалами в системі розуміються витратні компоненти, необхідні для реалізації технічних рішень. Це широка номенклатура виробів, що включає силові та сигнальні кабелі, засоби автоматизації, такі як автоматичні вимикачі та реле, електрофурнітуру, монтажні коробки, щити та ізоляційні матеріали</w:t>
      </w:r>
      <w:r w:rsidR="00561C8D" w:rsidRPr="00995FF8">
        <w:t>[</w:t>
      </w:r>
      <w:r w:rsidR="00832C83">
        <w:t>2</w:t>
      </w:r>
      <w:r w:rsidR="00561C8D" w:rsidRPr="00995FF8">
        <w:t>].</w:t>
      </w:r>
      <w:r w:rsidRPr="00995FF8">
        <w:t xml:space="preserve"> Облік матеріалів організовано за категоріями, що спрощує пошук та інвентаризацію. Кожен матеріал має визначену одиницю виміру та кількісний показник на складі. Процес використання матеріалів передбачає їх списання на конкретні </w:t>
      </w:r>
      <w:r>
        <w:t>проєкт</w:t>
      </w:r>
      <w:r w:rsidRPr="00995FF8">
        <w:t>и, що дозволяє точно розрахувати собівартість виконаних робіт. Такий підхід унеможливлює безконтрольні втрати та дозволяє вчасно планувати закупівлі, уникаючи простоїв через відсутність необхідних комплектуючих. Прозорість руху матеріальних цінностей сприяє підвищенню економічної ефективності кожного окремого об’єкта</w:t>
      </w:r>
      <w:r w:rsidR="00561C8D">
        <w:t>.</w:t>
      </w:r>
    </w:p>
    <w:p w14:paraId="2663C744" w14:textId="77777777" w:rsidR="00995FF8" w:rsidRDefault="00995FF8" w:rsidP="00995FF8">
      <w:pPr>
        <w:pStyle w:val="Heading3"/>
      </w:pPr>
      <w:bookmarkStart w:id="13" w:name="_Toc227135378"/>
      <w:r>
        <w:lastRenderedPageBreak/>
        <w:t>Клієнтський портфель та взаємодія із замовниками</w:t>
      </w:r>
      <w:bookmarkEnd w:id="13"/>
    </w:p>
    <w:p w14:paraId="5626313B" w14:textId="1D4DEEB0" w:rsidR="00995FF8" w:rsidRDefault="00995FF8" w:rsidP="00995FF8">
      <w:r w:rsidRPr="00995FF8">
        <w:t xml:space="preserve">Клієнти в системі представляють фізичних або юридичних осіб, які є замовниками послуг та джерелом фінансування </w:t>
      </w:r>
      <w:r>
        <w:t>проєкт</w:t>
      </w:r>
      <w:r w:rsidRPr="00995FF8">
        <w:t xml:space="preserve">ів. База даних клієнтів містить не лише контактну інформацію (телефон, електронну пошту, адресу), а й історію всіх реалізованих для них </w:t>
      </w:r>
      <w:r>
        <w:t>проєкт</w:t>
      </w:r>
      <w:r w:rsidRPr="00995FF8">
        <w:t>ів</w:t>
      </w:r>
      <w:r w:rsidR="00561C8D">
        <w:t xml:space="preserve"> </w:t>
      </w:r>
      <w:r w:rsidR="00561C8D" w:rsidRPr="00561C8D">
        <w:rPr>
          <w:lang w:val="ru-RU"/>
        </w:rPr>
        <w:t>[</w:t>
      </w:r>
      <w:r w:rsidR="00832C83">
        <w:rPr>
          <w:lang w:val="ru-RU"/>
        </w:rPr>
        <w:t>4</w:t>
      </w:r>
      <w:r w:rsidR="00561C8D" w:rsidRPr="00561C8D">
        <w:rPr>
          <w:lang w:val="ru-RU"/>
        </w:rPr>
        <w:t>]</w:t>
      </w:r>
      <w:r w:rsidRPr="00995FF8">
        <w:t xml:space="preserve">. Це дозволяє формувати індивідуальні пропозиції, відстежувати дебіторську заборгованість та підтримувати високий рівень лояльності. Інтеграція клієнтських даних із </w:t>
      </w:r>
      <w:r>
        <w:t>проєкт</w:t>
      </w:r>
      <w:r w:rsidRPr="00995FF8">
        <w:t>ним модулем забезпечує можливість швидкого формування звітів про виконані роботи та надані послуги</w:t>
      </w:r>
      <w:r w:rsidR="00F90FAA">
        <w:t xml:space="preserve"> </w:t>
      </w:r>
      <w:r w:rsidR="00F90FAA" w:rsidRPr="00F90FAA">
        <w:t>[3]</w:t>
      </w:r>
      <w:r w:rsidRPr="00995FF8">
        <w:t xml:space="preserve">. </w:t>
      </w:r>
    </w:p>
    <w:p w14:paraId="61CE561E" w14:textId="0F1051BB" w:rsidR="00995FF8" w:rsidRPr="004C5E00" w:rsidRDefault="00995FF8" w:rsidP="00995FF8">
      <w:pPr>
        <w:rPr>
          <w:lang w:val="ru-RU"/>
        </w:rPr>
      </w:pPr>
      <w:r w:rsidRPr="00995FF8">
        <w:t>Розуміння потреб замовника та швидкий доступ до історії взаємодії є важливим елементом стратегії розвитку компанії, оскільки дозволяє перетворювати разові замовлення на довготривале партнерство, що є основою сталого бізнесу в умовах конкурентного ринку</w:t>
      </w:r>
      <w:r w:rsidR="00561C8D">
        <w:t>.</w:t>
      </w:r>
    </w:p>
    <w:p w14:paraId="629BF274" w14:textId="77777777" w:rsidR="00F90FAA" w:rsidRPr="004C5E00" w:rsidRDefault="00F90FAA" w:rsidP="00995FF8">
      <w:pPr>
        <w:rPr>
          <w:lang w:val="ru-RU"/>
        </w:rPr>
      </w:pPr>
    </w:p>
    <w:p w14:paraId="6D845021" w14:textId="5770AD24" w:rsidR="00A968A3" w:rsidRDefault="00D9470D" w:rsidP="00A968A3">
      <w:pPr>
        <w:pStyle w:val="Heading2"/>
      </w:pPr>
      <w:bookmarkStart w:id="14" w:name="_Toc227135379"/>
      <w:r w:rsidRPr="0090792B">
        <w:t>Огляд аналогів</w:t>
      </w:r>
      <w:bookmarkEnd w:id="14"/>
    </w:p>
    <w:p w14:paraId="3B125FAD" w14:textId="77777777" w:rsidR="006D4E56" w:rsidRDefault="006D4E56" w:rsidP="006D4E56">
      <w:r w:rsidRPr="006D4E56">
        <w:t>Для обґрунтування доцільності розробки інформаційної системи ElectroTrack необхідно провести детальний аналіз існуючих програмних рішень, що використовуються для автоматизації процесів у сфері електромонтажних та будівельних робіт. На сучасному ринку представлено широкий спектр інструментів — від універсальних систем управління проєктами до спеціалізованих галузевих платформ.</w:t>
      </w:r>
    </w:p>
    <w:p w14:paraId="599FF083" w14:textId="004388BB" w:rsidR="006D4E56" w:rsidRDefault="006D4E56" w:rsidP="006D4E56">
      <w:r w:rsidRPr="006D4E56">
        <w:t>Першим вагомим аналогом є австрійська платформа PlanRadar, яка спеціалізується на цифровій документації, управлінні завданнями та комунікації в межах будівельних об’єктів</w:t>
      </w:r>
      <w:r w:rsidR="00832C83">
        <w:t xml:space="preserve"> </w:t>
      </w:r>
      <w:r w:rsidR="00832C83" w:rsidRPr="00832C83">
        <w:t>[6]</w:t>
      </w:r>
      <w:r w:rsidRPr="006D4E56">
        <w:t>. Система широко використовується на європейському ринку і дозволяє користувачам працювати з цифровими кресленнями безпосередньо на об’єкті. Вона орієнтована на фіксацію дефектів та контроль якості виконання робіт.</w:t>
      </w:r>
    </w:p>
    <w:p w14:paraId="248B2D7C" w14:textId="77777777" w:rsidR="006D4E56" w:rsidRDefault="006D4E56" w:rsidP="006D4E56">
      <w:pPr>
        <w:keepNext/>
        <w:ind w:firstLine="0"/>
        <w:jc w:val="center"/>
      </w:pPr>
      <w:r>
        <w:rPr>
          <w:noProof/>
        </w:rPr>
        <w:lastRenderedPageBreak/>
        <w:drawing>
          <wp:inline distT="0" distB="0" distL="0" distR="0" wp14:anchorId="55D9270F" wp14:editId="1285F46C">
            <wp:extent cx="5939790" cy="3091180"/>
            <wp:effectExtent l="0" t="0" r="3810" b="0"/>
            <wp:docPr id="484" name="Picture 484" descr="Projects – PlanRadar Help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s – PlanRadar HelpCen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091180"/>
                    </a:xfrm>
                    <a:prstGeom prst="rect">
                      <a:avLst/>
                    </a:prstGeom>
                    <a:noFill/>
                    <a:ln>
                      <a:noFill/>
                    </a:ln>
                  </pic:spPr>
                </pic:pic>
              </a:graphicData>
            </a:graphic>
          </wp:inline>
        </w:drawing>
      </w:r>
    </w:p>
    <w:p w14:paraId="441DB380" w14:textId="5A032CC7" w:rsidR="006D4E56" w:rsidRDefault="006D4E56" w:rsidP="006D4E56">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1</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1</w:t>
      </w:r>
      <w:r w:rsidR="0058503F">
        <w:fldChar w:fldCharType="end"/>
      </w:r>
      <w:r>
        <w:t xml:space="preserve"> Інтерфейс платформи «</w:t>
      </w:r>
      <w:r w:rsidRPr="006D4E56">
        <w:t>PlanRadar</w:t>
      </w:r>
      <w:r>
        <w:t>»</w:t>
      </w:r>
    </w:p>
    <w:p w14:paraId="4BA1A49D" w14:textId="77777777" w:rsidR="006D4E56" w:rsidRDefault="006D4E56" w:rsidP="006D4E56">
      <w:r w:rsidRPr="006D4E56">
        <w:t>Переваги:</w:t>
      </w:r>
    </w:p>
    <w:p w14:paraId="7B049FFF" w14:textId="469CB02A" w:rsidR="006D4E56" w:rsidRDefault="006D4E56" w:rsidP="006D4E56">
      <w:pPr>
        <w:pStyle w:val="ListParagraph"/>
      </w:pPr>
      <w:r>
        <w:t>наявність функціоналу для роботи з поверховими планами та кресленнями в електронному вигляді</w:t>
      </w:r>
      <w:r w:rsidRPr="006D4E56">
        <w:rPr>
          <w:lang w:val="ru-RU"/>
        </w:rPr>
        <w:t>;</w:t>
      </w:r>
    </w:p>
    <w:p w14:paraId="262A4CF2" w14:textId="38ACC3EB" w:rsidR="006D4E56" w:rsidRDefault="006D4E56" w:rsidP="006D4E56">
      <w:pPr>
        <w:pStyle w:val="ListParagraph"/>
      </w:pPr>
      <w:r>
        <w:t>можливість роботи в автономному режимі без доступу до мережі інтернет з наступною синхронізацією</w:t>
      </w:r>
      <w:r w:rsidRPr="006D4E56">
        <w:rPr>
          <w:lang w:val="ru-RU"/>
        </w:rPr>
        <w:t>;</w:t>
      </w:r>
    </w:p>
    <w:p w14:paraId="0E2ADA45" w14:textId="088C9087" w:rsidR="006D4E56" w:rsidRDefault="006D4E56" w:rsidP="006D4E56">
      <w:pPr>
        <w:pStyle w:val="ListParagraph"/>
      </w:pPr>
      <w:r>
        <w:t>високий рівень безпеки даних та відповідність міжнародним стандартам зберігання інформації.</w:t>
      </w:r>
    </w:p>
    <w:p w14:paraId="455FE001" w14:textId="77777777" w:rsidR="006D4E56" w:rsidRDefault="006D4E56" w:rsidP="006D4E56">
      <w:pPr>
        <w:pStyle w:val="ListParagraph"/>
        <w:numPr>
          <w:ilvl w:val="0"/>
          <w:numId w:val="0"/>
        </w:numPr>
        <w:ind w:left="851"/>
      </w:pPr>
      <w:r w:rsidRPr="006D4E56">
        <w:t>Недоліки:</w:t>
      </w:r>
    </w:p>
    <w:p w14:paraId="160BA195" w14:textId="23C4B2C9" w:rsidR="006D4E56" w:rsidRDefault="006D4E56" w:rsidP="006D4E56">
      <w:pPr>
        <w:pStyle w:val="ListParagraph"/>
      </w:pPr>
      <w:r>
        <w:t>висока вартість передплати, що робить систему малодоступною для малих підприємств та індивідуальних підприємців</w:t>
      </w:r>
      <w:r w:rsidRPr="006D4E56">
        <w:rPr>
          <w:lang w:val="ru-RU"/>
        </w:rPr>
        <w:t>;</w:t>
      </w:r>
    </w:p>
    <w:p w14:paraId="3C41208B" w14:textId="745CD023" w:rsidR="006D4E56" w:rsidRDefault="006D4E56" w:rsidP="006D4E56">
      <w:pPr>
        <w:pStyle w:val="ListParagraph"/>
      </w:pPr>
      <w:r>
        <w:t>відсутність глибокого функціоналу для детального обліку витратних матеріалів на рівні складу</w:t>
      </w:r>
      <w:r w:rsidRPr="006D4E56">
        <w:rPr>
          <w:lang w:val="ru-RU"/>
        </w:rPr>
        <w:t>;</w:t>
      </w:r>
    </w:p>
    <w:p w14:paraId="7E0C9232" w14:textId="59C6C761" w:rsidR="006D4E56" w:rsidRDefault="006D4E56" w:rsidP="006D4E56">
      <w:pPr>
        <w:pStyle w:val="ListParagraph"/>
      </w:pPr>
      <w:r>
        <w:t>складність налаштування специфічних бізнес-процесів, характерних для вузькоспеціалізованих електромонтажних організацій.</w:t>
      </w:r>
    </w:p>
    <w:p w14:paraId="2326CF3B" w14:textId="77777777" w:rsidR="006D4E56" w:rsidRDefault="006D4E56" w:rsidP="006D4E56">
      <w:r w:rsidRPr="006D4E56">
        <w:t>Таким чином, PlanRadar є потужним інструментом для великих забудовників, проте для локальних електромонтажних бригад він часто виявляється занадто складним та фінансово обтяжливим.</w:t>
      </w:r>
    </w:p>
    <w:p w14:paraId="3817658E" w14:textId="46DAA94E" w:rsidR="006D4E56" w:rsidRPr="00B353CC" w:rsidRDefault="006D4E56" w:rsidP="006D4E56">
      <w:r w:rsidRPr="006D4E56">
        <w:lastRenderedPageBreak/>
        <w:t>Другим об’єктом аналізу є американська система ServiceTitan</w:t>
      </w:r>
      <w:r w:rsidR="00832C83" w:rsidRPr="00832C83">
        <w:rPr>
          <w:lang w:val="ru-RU"/>
        </w:rPr>
        <w:t xml:space="preserve"> [7]</w:t>
      </w:r>
      <w:r w:rsidRPr="006D4E56">
        <w:t xml:space="preserve">. Це комплексне рішення для управління бізнесом у сфері обслуговування будинків, що охоплює електротехнічні роботи, сантехніку та системи опалення. </w:t>
      </w:r>
    </w:p>
    <w:p w14:paraId="3F5A12A2" w14:textId="77777777" w:rsidR="006D4E56" w:rsidRDefault="006D4E56" w:rsidP="006D4E56">
      <w:pPr>
        <w:keepNext/>
        <w:ind w:firstLine="0"/>
        <w:jc w:val="center"/>
      </w:pPr>
      <w:r>
        <w:rPr>
          <w:noProof/>
        </w:rPr>
        <w:drawing>
          <wp:inline distT="0" distB="0" distL="0" distR="0" wp14:anchorId="4F997D2F" wp14:editId="77E29C8A">
            <wp:extent cx="5486400" cy="3779520"/>
            <wp:effectExtent l="0" t="0" r="0" b="0"/>
            <wp:docPr id="486" name="Picture 486" descr="Business owner's guide to the ServiceTitan Essential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siness owner's guide to the ServiceTitan Essentials dashboar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77" t="12964" r="3656" b="6658"/>
                    <a:stretch/>
                  </pic:blipFill>
                  <pic:spPr bwMode="auto">
                    <a:xfrm>
                      <a:off x="0" y="0"/>
                      <a:ext cx="5486400" cy="3779520"/>
                    </a:xfrm>
                    <a:prstGeom prst="rect">
                      <a:avLst/>
                    </a:prstGeom>
                    <a:noFill/>
                    <a:ln>
                      <a:noFill/>
                    </a:ln>
                    <a:extLst>
                      <a:ext uri="{53640926-AAD7-44D8-BBD7-CCE9431645EC}">
                        <a14:shadowObscured xmlns:a14="http://schemas.microsoft.com/office/drawing/2010/main"/>
                      </a:ext>
                    </a:extLst>
                  </pic:spPr>
                </pic:pic>
              </a:graphicData>
            </a:graphic>
          </wp:inline>
        </w:drawing>
      </w:r>
    </w:p>
    <w:p w14:paraId="56B7E0BF" w14:textId="3D79E618" w:rsidR="006D4E56" w:rsidRPr="006D4E56" w:rsidRDefault="006D4E56" w:rsidP="006D4E56">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1</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2</w:t>
      </w:r>
      <w:r w:rsidR="0058503F">
        <w:fldChar w:fldCharType="end"/>
      </w:r>
      <w:r w:rsidRPr="006D4E56">
        <w:t xml:space="preserve"> </w:t>
      </w:r>
      <w:r>
        <w:t>Інтерфейс платформи «</w:t>
      </w:r>
      <w:r w:rsidRPr="006D4E56">
        <w:t>ServiceTitan</w:t>
      </w:r>
      <w:r>
        <w:t>»</w:t>
      </w:r>
    </w:p>
    <w:p w14:paraId="2EB23B4D" w14:textId="77777777" w:rsidR="006D4E56" w:rsidRDefault="006D4E56" w:rsidP="006D4E56">
      <w:r w:rsidRPr="006D4E56">
        <w:t>Переваги:</w:t>
      </w:r>
    </w:p>
    <w:p w14:paraId="4E99EFCA" w14:textId="6D4B67B2" w:rsidR="006D4E56" w:rsidRDefault="006D4E56" w:rsidP="006D4E56">
      <w:pPr>
        <w:pStyle w:val="ListParagraph"/>
      </w:pPr>
      <w:r>
        <w:t>інтегровані модулі для виставлення рахунків та прийому платежів безпосередньо через мобільний додаток.</w:t>
      </w:r>
    </w:p>
    <w:p w14:paraId="3112A229" w14:textId="2BC3E66C" w:rsidR="006D4E56" w:rsidRDefault="006D4E56" w:rsidP="006D4E56">
      <w:pPr>
        <w:pStyle w:val="ListParagraph"/>
      </w:pPr>
      <w:r>
        <w:t>потужні аналітичні інструменти для відстеження ефективності маркетингових кампаній та роботи кожного працівника.</w:t>
      </w:r>
    </w:p>
    <w:p w14:paraId="0FB0D3AA" w14:textId="57092531" w:rsidR="006D4E56" w:rsidRDefault="006D4E56" w:rsidP="006D4E56">
      <w:pPr>
        <w:pStyle w:val="ListParagraph"/>
      </w:pPr>
      <w:r>
        <w:t>наявність вбудованого калькулятора вартості робіт на основі попередньо завантажених прайс-листів.</w:t>
      </w:r>
    </w:p>
    <w:p w14:paraId="70D989F4" w14:textId="77777777" w:rsidR="006D4E56" w:rsidRDefault="006D4E56" w:rsidP="006D4E56">
      <w:pPr>
        <w:pStyle w:val="ListParagraph"/>
        <w:numPr>
          <w:ilvl w:val="0"/>
          <w:numId w:val="0"/>
        </w:numPr>
        <w:ind w:left="851"/>
      </w:pPr>
      <w:r w:rsidRPr="006D4E56">
        <w:t>Недоліки:</w:t>
      </w:r>
    </w:p>
    <w:p w14:paraId="540E4559" w14:textId="260D4370" w:rsidR="006D4E56" w:rsidRDefault="006D4E56" w:rsidP="006D4E56">
      <w:pPr>
        <w:pStyle w:val="ListParagraph"/>
      </w:pPr>
      <w:r>
        <w:t>жорстка прив’язка до ринку США, що виявляється у невідповідності українським податковим вимогам та бухгалтерським стандартам.</w:t>
      </w:r>
    </w:p>
    <w:p w14:paraId="44E976AB" w14:textId="00256080" w:rsidR="006D4E56" w:rsidRDefault="006D4E56" w:rsidP="006D4E56">
      <w:pPr>
        <w:pStyle w:val="ListParagraph"/>
      </w:pPr>
      <w:r>
        <w:t>складність інтеграції з місцевими банківськими сервісами та платіжними системами.</w:t>
      </w:r>
    </w:p>
    <w:p w14:paraId="3AF71125" w14:textId="03D602FC" w:rsidR="006D4E56" w:rsidRDefault="006D4E56" w:rsidP="006D4E56">
      <w:pPr>
        <w:pStyle w:val="ListParagraph"/>
      </w:pPr>
      <w:r>
        <w:lastRenderedPageBreak/>
        <w:t>система є закритою екосистемою, що ускладнює додавання специфічних полів для технічного обліку обладнання.</w:t>
      </w:r>
    </w:p>
    <w:p w14:paraId="4081769F" w14:textId="77777777" w:rsidR="006D4E56" w:rsidRDefault="006D4E56" w:rsidP="006D4E56">
      <w:r w:rsidRPr="006D4E56">
        <w:t>Система вирізняється високим рівнем автоматизації взаємодії з замовником, але через регіональні обмеження її повноцінне використання в українських реаліях є майже неможливим.</w:t>
      </w:r>
    </w:p>
    <w:p w14:paraId="530C2AEC" w14:textId="151108FB" w:rsidR="006D4E56" w:rsidRDefault="006D4E56" w:rsidP="006D4E56">
      <w:r w:rsidRPr="006D4E56">
        <w:t xml:space="preserve">Висновок за результатами огляду аналогів дозволяє стверджувати, що існуючі рішення мають низку спільних проблем. По-перше, більшість професійних систем є занадто дорогими для представників малого бізнесу в Україні. По-друге, закордонні продукти не враховують місцеву специфіку обліку матеріалів та вимоги до звітності. </w:t>
      </w:r>
    </w:p>
    <w:p w14:paraId="37D2ADA6" w14:textId="49924A0B" w:rsidR="006D4E56" w:rsidRPr="006D4E56" w:rsidRDefault="006D4E56" w:rsidP="006D4E56">
      <w:r w:rsidRPr="006D4E56">
        <w:t xml:space="preserve">Розробка власної системи ElectroTrack є актуальною та доцільною з огляду на необхідність створення легкого, але функціонального продукту, який би об’єднував у собі можливості проєктного менеджменту, детального складського обліку електротехнічної продукції та контролю за станом обладнання. </w:t>
      </w:r>
    </w:p>
    <w:p w14:paraId="1974A0CE" w14:textId="77777777" w:rsidR="00D76FB5" w:rsidRPr="0090792B" w:rsidRDefault="00D76FB5" w:rsidP="002D7EDE">
      <w:pPr>
        <w:pStyle w:val="NormalWeb"/>
        <w:spacing w:before="0" w:beforeAutospacing="0" w:after="0" w:afterAutospacing="0" w:line="360" w:lineRule="auto"/>
        <w:ind w:firstLine="709"/>
        <w:jc w:val="both"/>
        <w:rPr>
          <w:sz w:val="28"/>
          <w:szCs w:val="28"/>
        </w:rPr>
      </w:pPr>
    </w:p>
    <w:p w14:paraId="30900C1E" w14:textId="77777777" w:rsidR="00E55D5B" w:rsidRDefault="00367311" w:rsidP="001E0B40">
      <w:pPr>
        <w:pStyle w:val="Heading2"/>
        <w:rPr>
          <w:rStyle w:val="Heading2Char"/>
          <w:b/>
          <w:bCs/>
        </w:rPr>
      </w:pPr>
      <w:bookmarkStart w:id="15" w:name="_Toc533560119"/>
      <w:bookmarkStart w:id="16" w:name="_Toc6750987"/>
      <w:bookmarkStart w:id="17" w:name="_Toc7775420"/>
      <w:bookmarkStart w:id="18" w:name="_Toc7775630"/>
      <w:bookmarkStart w:id="19" w:name="_Toc7907019"/>
      <w:bookmarkStart w:id="20" w:name="_Toc8380975"/>
      <w:bookmarkStart w:id="21" w:name="_Toc39041658"/>
      <w:bookmarkStart w:id="22" w:name="_Toc227135380"/>
      <w:r w:rsidRPr="0090792B">
        <w:rPr>
          <w:rStyle w:val="Heading2Char"/>
          <w:b/>
          <w:bCs/>
        </w:rPr>
        <w:t>Опис предметної області та постановка задачі</w:t>
      </w:r>
      <w:bookmarkEnd w:id="15"/>
      <w:bookmarkEnd w:id="16"/>
      <w:bookmarkEnd w:id="17"/>
      <w:bookmarkEnd w:id="18"/>
      <w:bookmarkEnd w:id="19"/>
      <w:bookmarkEnd w:id="20"/>
      <w:bookmarkEnd w:id="21"/>
      <w:bookmarkEnd w:id="22"/>
    </w:p>
    <w:p w14:paraId="5DA593D5" w14:textId="0AE7DB2B" w:rsidR="00226D53" w:rsidRDefault="00226D53" w:rsidP="00226D53">
      <w:r w:rsidRPr="00226D53">
        <w:t>Предметна область охоплює діяльність підприємств та приватних бригад, що спеціалізуються на виконанні електромонтажних робіт. Цей сектор характеризується великою кількістю дрібних деталей: від планування графіків виїзду персоналу до суворого обліку витратних матеріалів, таких як кабелі, автоматика та ізоляція. Актуальність автоматизації цієї сфери зумовлена необхідністю точного розрахунку собівартості робіт та контролю дороговартісного обладнання.</w:t>
      </w:r>
    </w:p>
    <w:p w14:paraId="6BACE433" w14:textId="77777777" w:rsidR="00226D53" w:rsidRDefault="00226D53" w:rsidP="00226D53">
      <w:r w:rsidRPr="00226D53">
        <w:t xml:space="preserve">Основними категоріями користувачів системи ElectroTrack є: </w:t>
      </w:r>
    </w:p>
    <w:p w14:paraId="48B821DC" w14:textId="6E4DF601" w:rsidR="00226D53" w:rsidRPr="00226D53" w:rsidRDefault="00226D53" w:rsidP="00226D53">
      <w:pPr>
        <w:pStyle w:val="ListParagraph"/>
      </w:pPr>
      <w:r>
        <w:t>а</w:t>
      </w:r>
      <w:r w:rsidRPr="00226D53">
        <w:t>дміністратори та власники бізнесу: потребують інструментів загального моніторингу, управління правами доступу та фінансової звітності</w:t>
      </w:r>
      <w:r w:rsidRPr="00226D53">
        <w:rPr>
          <w:lang w:val="ru-RU"/>
        </w:rPr>
        <w:t>;</w:t>
      </w:r>
      <w:r w:rsidRPr="00226D53">
        <w:t xml:space="preserve"> </w:t>
      </w:r>
    </w:p>
    <w:p w14:paraId="6EE68A78" w14:textId="5A3105AD" w:rsidR="00226D53" w:rsidRPr="00226D53" w:rsidRDefault="00226D53" w:rsidP="00226D53">
      <w:pPr>
        <w:pStyle w:val="ListParagraph"/>
      </w:pPr>
      <w:r>
        <w:t>м</w:t>
      </w:r>
      <w:r w:rsidRPr="00226D53">
        <w:t>енеджери проєктів: зацікавлені у плануванні етапів робіт, контролі термінів та взаємодії із замовниками;</w:t>
      </w:r>
    </w:p>
    <w:p w14:paraId="5B7D1F8B" w14:textId="77777777" w:rsidR="00226D53" w:rsidRDefault="00226D53" w:rsidP="00226D53">
      <w:pPr>
        <w:pStyle w:val="ListParagraph"/>
      </w:pPr>
      <w:r>
        <w:lastRenderedPageBreak/>
        <w:t>т</w:t>
      </w:r>
      <w:r w:rsidRPr="00226D53">
        <w:t xml:space="preserve">ехнічні спеціалісти (електромонтажники): використовують систему для фіксації виконаних завдань, витраченого часу та списання використаних матеріалів. </w:t>
      </w:r>
    </w:p>
    <w:p w14:paraId="672D2B82" w14:textId="25B3A626" w:rsidR="00226D53" w:rsidRDefault="00226D53" w:rsidP="00226D53">
      <w:r w:rsidRPr="00226D53">
        <w:t>Метою даної практики є розробка та впровадження інформаційної системи обліку електромонтажних робіт, яка забезпечить автоматизацію бізнес-процесів, підвищить прозорість використання ресурсів та дозволить здійснювати оперативний контроль за виконанням проєктів за допомогою сучасного веб-інтерфейсу.</w:t>
      </w:r>
    </w:p>
    <w:p w14:paraId="46396AF6" w14:textId="77777777" w:rsidR="00226D53" w:rsidRDefault="00226D53" w:rsidP="00226D53">
      <w:r w:rsidRPr="00226D53">
        <w:t xml:space="preserve">Для досягнення поставленої мети визначено наступні завдання: </w:t>
      </w:r>
    </w:p>
    <w:p w14:paraId="77431357" w14:textId="6C0C7708" w:rsidR="00226D53" w:rsidRPr="00226D53" w:rsidRDefault="00226D53" w:rsidP="00226D53">
      <w:pPr>
        <w:pStyle w:val="ListParagraph"/>
      </w:pPr>
      <w:r>
        <w:t>п</w:t>
      </w:r>
      <w:r w:rsidRPr="00226D53">
        <w:t>роаналізувати вимоги до обліку матеріалів та інструментів у сфері електромонтажу</w:t>
      </w:r>
      <w:r w:rsidRPr="00226D53">
        <w:rPr>
          <w:lang w:val="ru-RU"/>
        </w:rPr>
        <w:t>;</w:t>
      </w:r>
    </w:p>
    <w:p w14:paraId="254956BA" w14:textId="37DB5685" w:rsidR="00226D53" w:rsidRPr="00226D53" w:rsidRDefault="00226D53" w:rsidP="00226D53">
      <w:pPr>
        <w:pStyle w:val="ListParagraph"/>
      </w:pPr>
      <w:r>
        <w:t>р</w:t>
      </w:r>
      <w:r w:rsidRPr="00226D53">
        <w:t>озробити реляційну структуру бази даних для зберігання інформації про клієнтів, працівників, проєкти, матеріали та обладнання</w:t>
      </w:r>
      <w:r w:rsidRPr="00226D53">
        <w:rPr>
          <w:lang w:val="ru-RU"/>
        </w:rPr>
        <w:t>;</w:t>
      </w:r>
    </w:p>
    <w:p w14:paraId="1545D8CD" w14:textId="6AB0A6DC" w:rsidR="00226D53" w:rsidRPr="00226D53" w:rsidRDefault="00226D53" w:rsidP="00226D53">
      <w:pPr>
        <w:pStyle w:val="ListParagraph"/>
      </w:pPr>
      <w:r>
        <w:t>р</w:t>
      </w:r>
      <w:r w:rsidRPr="00226D53">
        <w:t>еалізувати серверную частину застосунку на базі фреймворку Laravel</w:t>
      </w:r>
      <w:r w:rsidRPr="00226D53">
        <w:rPr>
          <w:lang w:val="ru-RU"/>
        </w:rPr>
        <w:t>;</w:t>
      </w:r>
    </w:p>
    <w:p w14:paraId="146D26ED" w14:textId="522425EA" w:rsidR="00226D53" w:rsidRPr="00226D53" w:rsidRDefault="00226D53" w:rsidP="00226D53">
      <w:pPr>
        <w:pStyle w:val="ListParagraph"/>
      </w:pPr>
      <w:r>
        <w:t>р</w:t>
      </w:r>
      <w:r w:rsidRPr="00226D53">
        <w:t>озробити модулі для відстеження статусів проєктів та стану обладнання</w:t>
      </w:r>
      <w:r w:rsidRPr="00226D53">
        <w:rPr>
          <w:lang w:val="ru-RU"/>
        </w:rPr>
        <w:t>;</w:t>
      </w:r>
    </w:p>
    <w:p w14:paraId="1CF6458D" w14:textId="59C32D69" w:rsidR="00226D53" w:rsidRPr="00226D53" w:rsidRDefault="00226D53" w:rsidP="00226D53">
      <w:pPr>
        <w:pStyle w:val="ListParagraph"/>
      </w:pPr>
      <w:r>
        <w:t>в</w:t>
      </w:r>
      <w:r w:rsidRPr="00226D53">
        <w:t>провадити систему логування робіт для фіксації трудовитрат</w:t>
      </w:r>
      <w:r w:rsidRPr="00226D53">
        <w:rPr>
          <w:lang w:val="ru-RU"/>
        </w:rPr>
        <w:t>;</w:t>
      </w:r>
    </w:p>
    <w:p w14:paraId="7EE7F22E" w14:textId="77777777" w:rsidR="00226D53" w:rsidRPr="00226D53" w:rsidRDefault="00226D53" w:rsidP="00226D53">
      <w:pPr>
        <w:pStyle w:val="ListParagraph"/>
      </w:pPr>
      <w:r>
        <w:t>н</w:t>
      </w:r>
      <w:r w:rsidRPr="00226D53">
        <w:t xml:space="preserve">алаштувати віджети статистики та календарне планування для візуалізації робочих процесів. </w:t>
      </w:r>
    </w:p>
    <w:p w14:paraId="11757820" w14:textId="77777777" w:rsidR="00226D53" w:rsidRPr="00B353CC" w:rsidRDefault="00226D53" w:rsidP="00226D53">
      <w:pPr>
        <w:rPr>
          <w:lang w:val="ru-RU"/>
        </w:rPr>
      </w:pPr>
      <w:r w:rsidRPr="00226D53">
        <w:t xml:space="preserve">Під час реалізації проєкту необхідно враховувати наступні умови: </w:t>
      </w:r>
    </w:p>
    <w:p w14:paraId="01C55EDA" w14:textId="63BE41CF" w:rsidR="00226D53" w:rsidRPr="00226D53" w:rsidRDefault="00226D53" w:rsidP="00226D53">
      <w:pPr>
        <w:pStyle w:val="ListParagraph"/>
      </w:pPr>
      <w:r>
        <w:t>т</w:t>
      </w:r>
      <w:r w:rsidRPr="00226D53">
        <w:t>ехнологічний стек повинен включати PHP 8.</w:t>
      </w:r>
      <w:r w:rsidR="001D1067">
        <w:t>3</w:t>
      </w:r>
      <w:r w:rsidRPr="00226D53">
        <w:t>+, Laravel та Filament</w:t>
      </w:r>
      <w:r w:rsidRPr="00226D53">
        <w:rPr>
          <w:lang w:val="ru-RU"/>
        </w:rPr>
        <w:t>;</w:t>
      </w:r>
    </w:p>
    <w:p w14:paraId="72D8AD52" w14:textId="6F5536D3" w:rsidR="00226D53" w:rsidRPr="00226D53" w:rsidRDefault="00226D53" w:rsidP="00226D53">
      <w:pPr>
        <w:pStyle w:val="ListParagraph"/>
      </w:pPr>
      <w:r>
        <w:t>б</w:t>
      </w:r>
      <w:r w:rsidRPr="00226D53">
        <w:t>аза даних має бути побудована на SQLite для забезпечення легкості розгортання в умовах розробки</w:t>
      </w:r>
      <w:r w:rsidRPr="00226D53">
        <w:rPr>
          <w:lang w:val="ru-RU"/>
        </w:rPr>
        <w:t>;</w:t>
      </w:r>
    </w:p>
    <w:p w14:paraId="68817D7E" w14:textId="2B219256" w:rsidR="00226D53" w:rsidRPr="00226D53" w:rsidRDefault="00226D53" w:rsidP="00226D53">
      <w:pPr>
        <w:pStyle w:val="ListParagraph"/>
      </w:pPr>
      <w:r>
        <w:t>с</w:t>
      </w:r>
      <w:r w:rsidRPr="00226D53">
        <w:t>истема повинна мати адаптивний дизайн для роботи на настільних та мобільних пристроях</w:t>
      </w:r>
      <w:r w:rsidRPr="00226D53">
        <w:rPr>
          <w:lang w:val="ru-RU"/>
        </w:rPr>
        <w:t>;</w:t>
      </w:r>
    </w:p>
    <w:p w14:paraId="18E2445C" w14:textId="4237099C" w:rsidR="00226D53" w:rsidRPr="00226D53" w:rsidRDefault="00226D53" w:rsidP="00226D53">
      <w:pPr>
        <w:pStyle w:val="ListParagraph"/>
      </w:pPr>
      <w:r>
        <w:t>к</w:t>
      </w:r>
      <w:r w:rsidRPr="00226D53">
        <w:t>ористувацький інтерфейс має відповідати принципам зручності та доступності (UX/UI)</w:t>
      </w:r>
      <w:r w:rsidRPr="00226D53">
        <w:rPr>
          <w:lang w:val="ru-RU"/>
        </w:rPr>
        <w:t>;</w:t>
      </w:r>
    </w:p>
    <w:p w14:paraId="5E7B69EC" w14:textId="77777777" w:rsidR="00226D53" w:rsidRPr="00226D53" w:rsidRDefault="00226D53" w:rsidP="00226D53">
      <w:pPr>
        <w:pStyle w:val="ListParagraph"/>
      </w:pPr>
      <w:r>
        <w:lastRenderedPageBreak/>
        <w:t>б</w:t>
      </w:r>
      <w:r w:rsidRPr="00226D53">
        <w:t>езпека даних має забезпечуватися вбудованими механізмами автентифікації та авторизації Laravel.</w:t>
      </w:r>
    </w:p>
    <w:p w14:paraId="3ECE882F" w14:textId="471D874B" w:rsidR="00226D53" w:rsidRPr="00B353CC" w:rsidRDefault="00226D53" w:rsidP="00226D53">
      <w:pPr>
        <w:rPr>
          <w:lang w:val="ru-RU"/>
        </w:rPr>
      </w:pPr>
      <w:r w:rsidRPr="00226D53">
        <w:t xml:space="preserve">Постановка завдання охоплює всі ключові аспекти функціонування підприємства електромонтажного профілю. Розробка системи ElectroTrack дозволить перевести облік з ручного режиму в автоматизований, що є необхідним кроком для підвищення конкурентоспроможності на ринку професійних послуг. </w:t>
      </w:r>
    </w:p>
    <w:p w14:paraId="60E6A53E" w14:textId="77777777" w:rsidR="00532D4E" w:rsidRPr="00B353CC" w:rsidRDefault="00532D4E" w:rsidP="00226D53">
      <w:pPr>
        <w:rPr>
          <w:lang w:val="ru-RU"/>
        </w:rPr>
      </w:pPr>
    </w:p>
    <w:p w14:paraId="47BB1524" w14:textId="77777777" w:rsidR="007262B4" w:rsidRDefault="007262B4" w:rsidP="001E0B40">
      <w:pPr>
        <w:pStyle w:val="Heading2"/>
      </w:pPr>
      <w:bookmarkStart w:id="23" w:name="_Toc74765449"/>
      <w:bookmarkStart w:id="24" w:name="_Toc227135381"/>
      <w:r w:rsidRPr="0090792B">
        <w:t>Обґрунтування вибору методу розв’язку задачі</w:t>
      </w:r>
      <w:bookmarkEnd w:id="23"/>
      <w:bookmarkEnd w:id="24"/>
    </w:p>
    <w:p w14:paraId="5FBE52AC" w14:textId="1457214A" w:rsidR="00532D4E" w:rsidRDefault="00532D4E" w:rsidP="00532D4E">
      <w:r w:rsidRPr="00532D4E">
        <w:t>Для розробки інформаційної системи ElectroTrack було обрано архітектурний шаблон Model-View-Controller (MVC), який є базовим для фреймворку Laravel. Такий підхід дозволяє чітко розмежувати бізнес-логіку, дані та інтерфейс користувача. Використання MVC забезпечує високу підтримуваність коду, оскільки зміни в логіці обробки даних у моделях не впливають безпосередньо на відображення.</w:t>
      </w:r>
    </w:p>
    <w:p w14:paraId="2B3F9ED5" w14:textId="6EA77072" w:rsidR="00532D4E" w:rsidRDefault="00532D4E" w:rsidP="00532D4E">
      <w:r w:rsidRPr="00532D4E">
        <w:t>Додатково в межах архітектури застосовано компонентний підхід на базі бібліотеки Filament. Це дозволило винести адміністративну логіку в окремий шар ресурсів, що значно прискорює розробку типових операцій зі створення, читання, оновлення та видалення записів (CRUD). Таке рішення забезпечує масштабованість системи, дозволяючи легко додавати нові модулі, як-от облік специфічного обладнання або нові типи журналів робіт, без порушення цілісності існуючої структури.</w:t>
      </w:r>
    </w:p>
    <w:p w14:paraId="363AC522" w14:textId="77777777" w:rsidR="00532D4E" w:rsidRDefault="00532D4E" w:rsidP="00532D4E">
      <w:r w:rsidRPr="00532D4E">
        <w:t>Основним інструментом розробки обрано фреймворк Laravel версії 13.0. Його вибір обґрунтований наявністю вбудованих засобів безпеки, потужної системи міграцій та широкого інструментарію для роботи з базами даних. Як основу для інтерфейсу використано Filament v5, що працює на базі стеку TALL (Tailwind CSS, Alpine.js, Laravel, Livewire). Це дозволяє створювати динамічні реактивні інтерфейси без необхідності написання значного обсягу JavaScript-коду.</w:t>
      </w:r>
    </w:p>
    <w:p w14:paraId="106DE252" w14:textId="7A573BBA" w:rsidR="00532D4E" w:rsidRDefault="00532D4E" w:rsidP="00532D4E">
      <w:r w:rsidRPr="00532D4E">
        <w:lastRenderedPageBreak/>
        <w:t xml:space="preserve">Для збереження даних обрано систему керування базами даних SQLite. У контексті даного проєкту SQLite є оптимальним рішенням, оскільки вона не потребує окремого сервера, забезпечує високу швидкість читання даних та спрощує розгортання системи на локальних машинах підприємства. </w:t>
      </w:r>
    </w:p>
    <w:p w14:paraId="2A5DBFB5" w14:textId="77777777" w:rsidR="00532D4E" w:rsidRDefault="00532D4E" w:rsidP="00532D4E">
      <w:r w:rsidRPr="00532D4E">
        <w:t>Проєкт бази даних базується на реляційній моделі. На етапі проєктування було використано метод ER-моделювання (Entity-Relationship) для визначення ключових сутностей: клієнти, проєкти, співробітники, матеріали та обладнання. Особливу увагу приділено нормалізації даних до третьої нормальної форми, що дозволило уникнути надмірності та забезпечити цілісність інформації при видаленні або оновленні записів.</w:t>
      </w:r>
    </w:p>
    <w:p w14:paraId="2EA48188" w14:textId="77777777" w:rsidR="00532D4E" w:rsidRDefault="00532D4E" w:rsidP="00532D4E">
      <w:r w:rsidRPr="00532D4E">
        <w:t>Зокрема, зв’язки між таблицями реалізовані через зовнішні ключі з відповідними правилами каскадного оновлення. Наприклад, використання окремих таблиць для журналів робіт (Work Logs) та використання матеріалів (Material Usages) дозволяє детально відстежувати витрати ресурсів у межах конкретного проєкту, забезпечуючи прозорість обліку.</w:t>
      </w:r>
    </w:p>
    <w:p w14:paraId="66E3EE98" w14:textId="02BED14C" w:rsidR="00532D4E" w:rsidRDefault="00532D4E" w:rsidP="00532D4E">
      <w:r w:rsidRPr="00532D4E">
        <w:t>Обрані методи та технології повністю відповідають специфіці обліку електромонтажних робіт. Застосовані архітектурні рішення забезпечують можливість подальшого розширення функціоналу, а використання сучасних патернів проєктування гарантує високу якість програмного коду та простоту його підтримки.</w:t>
      </w:r>
    </w:p>
    <w:p w14:paraId="7E4B06CD" w14:textId="77777777" w:rsidR="00532D4E" w:rsidRPr="00532D4E" w:rsidRDefault="00532D4E" w:rsidP="00532D4E"/>
    <w:p w14:paraId="5EC36D9B" w14:textId="56341D43" w:rsidR="00EE0738" w:rsidRDefault="007262B4" w:rsidP="00532D4E">
      <w:pPr>
        <w:pStyle w:val="Heading2"/>
      </w:pPr>
      <w:bookmarkStart w:id="25" w:name="_Toc74765450"/>
      <w:bookmarkStart w:id="26" w:name="_Toc227135382"/>
      <w:r w:rsidRPr="0090792B">
        <w:t>Огляд засобів розробки</w:t>
      </w:r>
      <w:bookmarkStart w:id="27" w:name="_Toc189146338"/>
      <w:bookmarkStart w:id="28" w:name="_Toc189151612"/>
      <w:bookmarkStart w:id="29" w:name="_Toc194051875"/>
      <w:bookmarkStart w:id="30" w:name="_Toc194052678"/>
      <w:bookmarkStart w:id="31" w:name="_Toc195184119"/>
      <w:bookmarkStart w:id="32" w:name="_Toc195343049"/>
      <w:bookmarkStart w:id="33" w:name="_Toc195399380"/>
      <w:bookmarkStart w:id="34" w:name="_Toc195616717"/>
      <w:bookmarkStart w:id="35" w:name="_Toc198457714"/>
      <w:bookmarkStart w:id="36" w:name="_Toc226807905"/>
      <w:bookmarkStart w:id="37" w:name="_Toc226807933"/>
      <w:bookmarkStart w:id="38" w:name="_Toc189146342"/>
      <w:bookmarkStart w:id="39" w:name="_Toc189151616"/>
      <w:bookmarkStart w:id="40" w:name="_Toc194051879"/>
      <w:bookmarkStart w:id="41" w:name="_Toc194052682"/>
      <w:bookmarkStart w:id="42" w:name="_Toc195184123"/>
      <w:bookmarkStart w:id="43" w:name="_Toc195343053"/>
      <w:bookmarkStart w:id="44" w:name="_Toc195399384"/>
      <w:bookmarkStart w:id="45" w:name="_Toc195616721"/>
      <w:bookmarkStart w:id="46" w:name="_Toc198457718"/>
      <w:bookmarkStart w:id="47" w:name="_Toc226807909"/>
      <w:bookmarkStart w:id="48" w:name="_Toc226807937"/>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2E16D01" w14:textId="77777777" w:rsidR="00CA016F" w:rsidRPr="00CA016F" w:rsidRDefault="00CA016F" w:rsidP="00CA016F">
      <w:pPr>
        <w:pStyle w:val="ListParagraph"/>
        <w:keepNext/>
        <w:keepLines/>
        <w:numPr>
          <w:ilvl w:val="1"/>
          <w:numId w:val="2"/>
        </w:numPr>
        <w:tabs>
          <w:tab w:val="clear" w:pos="993"/>
        </w:tabs>
        <w:jc w:val="center"/>
        <w:outlineLvl w:val="2"/>
        <w:rPr>
          <w:rFonts w:eastAsiaTheme="majorEastAsia" w:cstheme="majorBidi"/>
          <w:b/>
          <w:noProof/>
          <w:vanish/>
          <w:szCs w:val="24"/>
        </w:rPr>
      </w:pPr>
      <w:bookmarkStart w:id="49" w:name="_Toc227070864"/>
      <w:bookmarkStart w:id="50" w:name="_Toc227134604"/>
      <w:bookmarkStart w:id="51" w:name="_Toc227134636"/>
      <w:bookmarkStart w:id="52" w:name="_Toc227134676"/>
      <w:bookmarkStart w:id="53" w:name="_Toc227134730"/>
      <w:bookmarkStart w:id="54" w:name="_Toc227135383"/>
      <w:bookmarkEnd w:id="49"/>
      <w:bookmarkEnd w:id="50"/>
      <w:bookmarkEnd w:id="51"/>
      <w:bookmarkEnd w:id="52"/>
      <w:bookmarkEnd w:id="53"/>
      <w:bookmarkEnd w:id="54"/>
    </w:p>
    <w:p w14:paraId="6AA2327B" w14:textId="77777777" w:rsidR="00CA016F" w:rsidRPr="00CA016F" w:rsidRDefault="00CA016F" w:rsidP="00CA016F">
      <w:pPr>
        <w:pStyle w:val="ListParagraph"/>
        <w:keepNext/>
        <w:keepLines/>
        <w:numPr>
          <w:ilvl w:val="1"/>
          <w:numId w:val="2"/>
        </w:numPr>
        <w:tabs>
          <w:tab w:val="clear" w:pos="993"/>
        </w:tabs>
        <w:jc w:val="center"/>
        <w:outlineLvl w:val="2"/>
        <w:rPr>
          <w:rFonts w:eastAsiaTheme="majorEastAsia" w:cstheme="majorBidi"/>
          <w:b/>
          <w:noProof/>
          <w:vanish/>
          <w:szCs w:val="24"/>
        </w:rPr>
      </w:pPr>
      <w:bookmarkStart w:id="55" w:name="_Toc227070865"/>
      <w:bookmarkStart w:id="56" w:name="_Toc227134605"/>
      <w:bookmarkStart w:id="57" w:name="_Toc227134637"/>
      <w:bookmarkStart w:id="58" w:name="_Toc227134677"/>
      <w:bookmarkStart w:id="59" w:name="_Toc227134731"/>
      <w:bookmarkStart w:id="60" w:name="_Toc227135384"/>
      <w:bookmarkEnd w:id="55"/>
      <w:bookmarkEnd w:id="56"/>
      <w:bookmarkEnd w:id="57"/>
      <w:bookmarkEnd w:id="58"/>
      <w:bookmarkEnd w:id="59"/>
      <w:bookmarkEnd w:id="60"/>
    </w:p>
    <w:p w14:paraId="65B293D3" w14:textId="77777777" w:rsidR="00CA016F" w:rsidRPr="00CA016F" w:rsidRDefault="00CA016F" w:rsidP="00CA016F">
      <w:pPr>
        <w:pStyle w:val="ListParagraph"/>
        <w:keepNext/>
        <w:keepLines/>
        <w:numPr>
          <w:ilvl w:val="1"/>
          <w:numId w:val="2"/>
        </w:numPr>
        <w:tabs>
          <w:tab w:val="clear" w:pos="993"/>
        </w:tabs>
        <w:jc w:val="center"/>
        <w:outlineLvl w:val="2"/>
        <w:rPr>
          <w:rFonts w:eastAsiaTheme="majorEastAsia" w:cstheme="majorBidi"/>
          <w:b/>
          <w:noProof/>
          <w:vanish/>
          <w:szCs w:val="24"/>
        </w:rPr>
      </w:pPr>
      <w:bookmarkStart w:id="61" w:name="_Toc227070866"/>
      <w:bookmarkStart w:id="62" w:name="_Toc227134606"/>
      <w:bookmarkStart w:id="63" w:name="_Toc227134638"/>
      <w:bookmarkStart w:id="64" w:name="_Toc227134678"/>
      <w:bookmarkStart w:id="65" w:name="_Toc227134732"/>
      <w:bookmarkStart w:id="66" w:name="_Toc227135385"/>
      <w:bookmarkEnd w:id="61"/>
      <w:bookmarkEnd w:id="62"/>
      <w:bookmarkEnd w:id="63"/>
      <w:bookmarkEnd w:id="64"/>
      <w:bookmarkEnd w:id="65"/>
      <w:bookmarkEnd w:id="66"/>
    </w:p>
    <w:p w14:paraId="74F586DA" w14:textId="77777777" w:rsidR="00CA016F" w:rsidRPr="00CA016F" w:rsidRDefault="00CA016F" w:rsidP="00CA016F">
      <w:pPr>
        <w:pStyle w:val="ListParagraph"/>
        <w:keepNext/>
        <w:keepLines/>
        <w:numPr>
          <w:ilvl w:val="1"/>
          <w:numId w:val="2"/>
        </w:numPr>
        <w:tabs>
          <w:tab w:val="clear" w:pos="993"/>
        </w:tabs>
        <w:jc w:val="center"/>
        <w:outlineLvl w:val="2"/>
        <w:rPr>
          <w:rFonts w:eastAsiaTheme="majorEastAsia" w:cstheme="majorBidi"/>
          <w:b/>
          <w:noProof/>
          <w:vanish/>
          <w:szCs w:val="24"/>
        </w:rPr>
      </w:pPr>
      <w:bookmarkStart w:id="67" w:name="_Toc227070867"/>
      <w:bookmarkStart w:id="68" w:name="_Toc227134607"/>
      <w:bookmarkStart w:id="69" w:name="_Toc227134639"/>
      <w:bookmarkStart w:id="70" w:name="_Toc227134679"/>
      <w:bookmarkStart w:id="71" w:name="_Toc227134733"/>
      <w:bookmarkStart w:id="72" w:name="_Toc227135386"/>
      <w:bookmarkEnd w:id="67"/>
      <w:bookmarkEnd w:id="68"/>
      <w:bookmarkEnd w:id="69"/>
      <w:bookmarkEnd w:id="70"/>
      <w:bookmarkEnd w:id="71"/>
      <w:bookmarkEnd w:id="72"/>
    </w:p>
    <w:p w14:paraId="2039CEF4" w14:textId="0EDDFB11" w:rsidR="00CA016F" w:rsidRPr="00CA016F" w:rsidRDefault="00CA016F" w:rsidP="00CA016F">
      <w:pPr>
        <w:pStyle w:val="Heading3"/>
      </w:pPr>
      <w:bookmarkStart w:id="73" w:name="_Toc227135387"/>
      <w:r w:rsidRPr="00CA016F">
        <w:t>Застосування мов програмування PHP, SQL та JavaScript</w:t>
      </w:r>
      <w:bookmarkEnd w:id="73"/>
    </w:p>
    <w:bookmarkEnd w:id="0"/>
    <w:p w14:paraId="5CFA8CF4" w14:textId="121FC4DE" w:rsidR="00CA016F" w:rsidRDefault="00CA016F" w:rsidP="00CA016F">
      <w:r w:rsidRPr="00CA016F">
        <w:t>PHP — це скриптова мова програмування загального призначення, яка широко використовується для розробки вебзастосунків. Вона виконується на стороні сервера, що дозволяє генерувати динамічний вміст сторінок, взаємодіяти з базами даних та обробляти форми</w:t>
      </w:r>
      <w:r w:rsidR="00832C83" w:rsidRPr="00832C83">
        <w:rPr>
          <w:lang w:val="ru-RU"/>
        </w:rPr>
        <w:t xml:space="preserve"> [11]</w:t>
      </w:r>
      <w:r w:rsidRPr="00CA016F">
        <w:t>. PHP вирізняється високою гнучкістю, підтримкою великої кількості розширень та сумісністю з більшістю сучасних операційних систем і вебсерверів.</w:t>
      </w:r>
    </w:p>
    <w:p w14:paraId="0D55D947" w14:textId="77777777" w:rsidR="00CA016F" w:rsidRDefault="00CA016F" w:rsidP="00CA016F">
      <w:r w:rsidRPr="00CA016F">
        <w:lastRenderedPageBreak/>
        <w:t>SQL (Structured Query Language) — декларативна мова програмування, призначена для управління та маніпулювання даними в реляційних базах даних. Вона забезпечує можливість створення схем даних, додавання, оновлення, видалення та вибірки записів за допомогою структурованих запитів. SQL є галузевим стандартом для забезпечення цілісності та безпеки збереженої інформації.</w:t>
      </w:r>
    </w:p>
    <w:p w14:paraId="41EE5E46" w14:textId="77777777" w:rsidR="00CA016F" w:rsidRDefault="00CA016F" w:rsidP="00CA016F">
      <w:r w:rsidRPr="00CA016F">
        <w:t>JavaScript — високорівнева об'єктно-орієнтована мова програмування, що використовується переважно для створення інтерактивних елементів на стороні клієнта. Вона дозволяє реалізувати динамічне оновлення інтерфейсу без повного перезавантаження сторінки, обробку подій користувача та взаємодію з прикладними програмними інтерфейсами (API).</w:t>
      </w:r>
    </w:p>
    <w:p w14:paraId="5F7A40D5" w14:textId="77777777" w:rsidR="00CA016F" w:rsidRDefault="00CA016F" w:rsidP="00CA016F"/>
    <w:p w14:paraId="4516DE51" w14:textId="3EE8801F" w:rsidR="00CA016F" w:rsidRDefault="00CA016F" w:rsidP="00CA016F">
      <w:pPr>
        <w:pStyle w:val="Heading3"/>
      </w:pPr>
      <w:bookmarkStart w:id="74" w:name="_Toc227135388"/>
      <w:r>
        <w:t xml:space="preserve">Фреймворк </w:t>
      </w:r>
      <w:r w:rsidRPr="00CA016F">
        <w:t xml:space="preserve">Laravel </w:t>
      </w:r>
      <w:r>
        <w:t xml:space="preserve">та бібліотека </w:t>
      </w:r>
      <w:r w:rsidRPr="00CA016F">
        <w:t>Filament</w:t>
      </w:r>
      <w:bookmarkEnd w:id="74"/>
    </w:p>
    <w:p w14:paraId="29A403E5" w14:textId="7919D1C1" w:rsidR="00CA016F" w:rsidRDefault="00CA016F" w:rsidP="00CA016F">
      <w:r w:rsidRPr="00CA016F">
        <w:t>Laravel — сучасний PHP-фреймворк із відкритим вихідним кодом, що базується на архітектурному шаблоні MVC. Він надає розробникам інструменти для вирішення типових завдань, таких як автентифікація, маршрутизація, сесії та кешування</w:t>
      </w:r>
      <w:r w:rsidR="00832C83" w:rsidRPr="00832C83">
        <w:t xml:space="preserve"> [8]</w:t>
      </w:r>
      <w:r w:rsidRPr="00CA016F">
        <w:t>. Laravel орієнтований на виразний синтаксис та пришвидшення процесу розробки завдяки вбудованим механізмам міграцій та ORM Eloquent.</w:t>
      </w:r>
    </w:p>
    <w:p w14:paraId="08046095" w14:textId="70121F11" w:rsidR="00CA016F" w:rsidRDefault="00CA016F" w:rsidP="00CA016F">
      <w:r w:rsidRPr="00CA016F">
        <w:t>Filament — набір високорівневих компонентів для Laravel, призначений для швидкої побудови адміністративних панелей та складних користувацьких інтерфейсів</w:t>
      </w:r>
      <w:r w:rsidR="00832C83" w:rsidRPr="00832C83">
        <w:t xml:space="preserve"> [9]</w:t>
      </w:r>
      <w:r w:rsidRPr="00CA016F">
        <w:t>. Він використовує стек TALL (Tailwind CSS, Alpine.js, Laravel, Livewire), що дозволяє створювати реактивні інтерфейси без написання значної кількості JavaScript-коду. Бібліотека забезпечує стандартизований підхід до створення таблиць, форм та віджетів.</w:t>
      </w:r>
    </w:p>
    <w:p w14:paraId="19B7A083" w14:textId="77777777" w:rsidR="00CA016F" w:rsidRDefault="00CA016F" w:rsidP="00CA016F"/>
    <w:p w14:paraId="52FA2B1C" w14:textId="08E2C057" w:rsidR="00CA016F" w:rsidRDefault="00CA016F" w:rsidP="00CA016F">
      <w:pPr>
        <w:pStyle w:val="Heading3"/>
      </w:pPr>
      <w:bookmarkStart w:id="75" w:name="_Toc227135389"/>
      <w:r w:rsidRPr="00CA016F">
        <w:t xml:space="preserve">SQLite </w:t>
      </w:r>
      <w:r>
        <w:t>як системи управління базами даних</w:t>
      </w:r>
      <w:bookmarkEnd w:id="75"/>
      <w:r>
        <w:t xml:space="preserve"> </w:t>
      </w:r>
    </w:p>
    <w:p w14:paraId="778E4363" w14:textId="79381229" w:rsidR="00CA016F" w:rsidRDefault="00CA016F" w:rsidP="00CA016F">
      <w:r w:rsidRPr="00CA016F">
        <w:t xml:space="preserve">SQLite — компактна вбудовувана реляційна СУБД, яка не потребує окремого серверного процесу. На відміну від клієнт-серверних баз даних, </w:t>
      </w:r>
      <w:r w:rsidRPr="00CA016F">
        <w:lastRenderedPageBreak/>
        <w:t>SQLite зберігає всю базу даних у вигляді одного звичайного файлу на диску. Це робить її оптимальним рішенням для невеликих проєктів, тестування, мобільних застосунків та програм, де важлива простота розгортання та швидкість доступу до даних при помірних навантаженнях</w:t>
      </w:r>
      <w:r w:rsidR="00832C83" w:rsidRPr="00832C83">
        <w:rPr>
          <w:lang w:val="ru-RU"/>
        </w:rPr>
        <w:t xml:space="preserve"> [10]</w:t>
      </w:r>
      <w:r w:rsidRPr="00CA016F">
        <w:t>.</w:t>
      </w:r>
    </w:p>
    <w:p w14:paraId="683AC68A" w14:textId="77777777" w:rsidR="00CA016F" w:rsidRDefault="00CA016F" w:rsidP="00CA016F"/>
    <w:p w14:paraId="6F718D5E" w14:textId="77777777" w:rsidR="00CA016F" w:rsidRDefault="00CA016F" w:rsidP="00CA016F">
      <w:pPr>
        <w:pStyle w:val="Heading3"/>
      </w:pPr>
      <w:bookmarkStart w:id="76" w:name="_Toc227135390"/>
      <w:r>
        <w:t>Інструменти розробки</w:t>
      </w:r>
      <w:bookmarkEnd w:id="76"/>
    </w:p>
    <w:p w14:paraId="66817551" w14:textId="11EF39C4" w:rsidR="00CA016F" w:rsidRDefault="00CA016F" w:rsidP="00CA016F">
      <w:r w:rsidRPr="00CA016F">
        <w:t>Git — розподілена система керування версіями, яка дозволяє відстежувати зміни в сирцевому коді під час розробки програмного забезпечення</w:t>
      </w:r>
      <w:r w:rsidR="00832C83" w:rsidRPr="00832C83">
        <w:rPr>
          <w:lang w:val="ru-RU"/>
        </w:rPr>
        <w:t xml:space="preserve"> [14]</w:t>
      </w:r>
      <w:r w:rsidRPr="00CA016F">
        <w:t>. Git підтримує розгалуження та злиття проєктів, що забезпечує можливість паралельної роботи над різними функціями та збереження історії всіх внесених правок.</w:t>
      </w:r>
    </w:p>
    <w:p w14:paraId="67533348" w14:textId="713F1C4C" w:rsidR="00CA016F" w:rsidRDefault="00CA016F" w:rsidP="00CA016F">
      <w:r w:rsidRPr="00CA016F">
        <w:t>Composer — менеджер залежностей для мови програмування PHP. Він дозволяє автоматизувати процес встановлення, оновлення та налаштування бібліотек, необхідних для роботи проєкту</w:t>
      </w:r>
      <w:r w:rsidR="00832C83" w:rsidRPr="00832C83">
        <w:rPr>
          <w:lang w:val="ru-RU"/>
        </w:rPr>
        <w:t xml:space="preserve"> [13]</w:t>
      </w:r>
      <w:r w:rsidRPr="00CA016F">
        <w:t>. Composer забезпечує дотримання вимог до версій пакетів та спрощує інтеграцію сторонніх рішень у програмне середовище.</w:t>
      </w:r>
    </w:p>
    <w:p w14:paraId="236BC1F5" w14:textId="15D3CFCC" w:rsidR="00CA016F" w:rsidRDefault="00CA016F" w:rsidP="00CA016F">
      <w:r w:rsidRPr="00CA016F">
        <w:t>Npm (Node Package Manager) — стандартний менеджер пакетів для середовища виконання Node.js. У вебпроєктах він використовується для управління фронтенд-залежностями, бібліотеками стилів та інструментами збирання активів.</w:t>
      </w:r>
    </w:p>
    <w:p w14:paraId="650D083B" w14:textId="77777777" w:rsidR="00CA016F" w:rsidRDefault="00CA016F" w:rsidP="00CA016F">
      <w:r w:rsidRPr="00CA016F">
        <w:t>Vite — сучасний інструмент для збирання фронтенд-ресурсів, який забезпечує надшвидке оновлення модулів під час розробки та ефективну оптимізацію коду для продуктивного використання. Він замінює традиційні пакувальники, пропонуючи кращу продуктивність завдяки використанню нативних браузерних модулів.</w:t>
      </w:r>
    </w:p>
    <w:p w14:paraId="05F97F7B" w14:textId="01B2DA6D" w:rsidR="00AB34AC" w:rsidRPr="00532D4E" w:rsidRDefault="002C0E80" w:rsidP="002C0E80">
      <w:pPr>
        <w:spacing w:after="200" w:line="276" w:lineRule="auto"/>
        <w:ind w:firstLine="0"/>
        <w:contextualSpacing w:val="0"/>
        <w:jc w:val="left"/>
        <w:rPr>
          <w:rFonts w:cs="Times New Roman"/>
          <w:noProof/>
        </w:rPr>
      </w:pPr>
      <w:r>
        <w:rPr>
          <w:rFonts w:cs="Times New Roman"/>
          <w:noProof/>
        </w:rPr>
        <w:br w:type="page"/>
      </w:r>
    </w:p>
    <w:p w14:paraId="7943BEA4" w14:textId="3D90DB43" w:rsidR="00920DB0" w:rsidRPr="0090792B" w:rsidRDefault="00345E17" w:rsidP="001E0B40">
      <w:pPr>
        <w:pStyle w:val="Heading1"/>
        <w:rPr>
          <w:rStyle w:val="Heading1Char"/>
          <w:b/>
          <w:bCs/>
          <w:caps/>
        </w:rPr>
      </w:pPr>
      <w:bookmarkStart w:id="77" w:name="_Toc533560123"/>
      <w:bookmarkStart w:id="78" w:name="_Toc6750991"/>
      <w:bookmarkStart w:id="79" w:name="_Toc7775424"/>
      <w:bookmarkStart w:id="80" w:name="_Toc7775634"/>
      <w:bookmarkStart w:id="81" w:name="_Toc7907023"/>
      <w:bookmarkStart w:id="82" w:name="_Toc8380978"/>
      <w:bookmarkStart w:id="83" w:name="_Toc39041659"/>
      <w:bookmarkStart w:id="84" w:name="_Toc227135391"/>
      <w:r w:rsidRPr="0090792B">
        <w:rPr>
          <w:rStyle w:val="Heading1Char"/>
          <w:b/>
          <w:bCs/>
          <w:caps/>
        </w:rPr>
        <w:lastRenderedPageBreak/>
        <w:t>ПРАКТИЧНА ЧАСТИНА</w:t>
      </w:r>
      <w:bookmarkEnd w:id="77"/>
      <w:bookmarkEnd w:id="78"/>
      <w:bookmarkEnd w:id="79"/>
      <w:bookmarkEnd w:id="80"/>
      <w:bookmarkEnd w:id="81"/>
      <w:bookmarkEnd w:id="82"/>
      <w:bookmarkEnd w:id="83"/>
      <w:bookmarkEnd w:id="84"/>
    </w:p>
    <w:p w14:paraId="36F599DB" w14:textId="77777777" w:rsidR="00CE7E47" w:rsidRPr="0090792B" w:rsidRDefault="00CE7E47" w:rsidP="00E404AA">
      <w:pPr>
        <w:pStyle w:val="ListParagraph"/>
        <w:numPr>
          <w:ilvl w:val="0"/>
          <w:numId w:val="1"/>
        </w:numPr>
        <w:rPr>
          <w:rStyle w:val="Heading2Char"/>
          <w:vanish/>
        </w:rPr>
      </w:pPr>
      <w:bookmarkStart w:id="85" w:name="_Toc71603606"/>
      <w:bookmarkStart w:id="86" w:name="_Toc71604050"/>
      <w:bookmarkStart w:id="87" w:name="_Toc71604073"/>
      <w:bookmarkStart w:id="88" w:name="_Toc39041660"/>
      <w:bookmarkEnd w:id="85"/>
      <w:bookmarkEnd w:id="86"/>
      <w:bookmarkEnd w:id="87"/>
    </w:p>
    <w:p w14:paraId="6DDE28EC" w14:textId="1AD5C3C3" w:rsidR="005F1961" w:rsidRDefault="005F1961" w:rsidP="005F1961">
      <w:pPr>
        <w:pStyle w:val="Heading2"/>
      </w:pPr>
      <w:bookmarkStart w:id="89" w:name="_Toc227135392"/>
      <w:bookmarkEnd w:id="88"/>
      <w:r w:rsidRPr="000C1F1B">
        <w:t>Визначення сутностей та їх атрибутів</w:t>
      </w:r>
      <w:bookmarkEnd w:id="89"/>
    </w:p>
    <w:p w14:paraId="08BA4C94" w14:textId="55D0DA1B" w:rsidR="00B353CC" w:rsidRDefault="00B353CC" w:rsidP="00B353CC">
      <w:r w:rsidRPr="00B353CC">
        <w:t>Для забезпечення ефективного обліку електромонтажних робіт, управління ресурсами та персоналом було с</w:t>
      </w:r>
      <w:r w:rsidR="001120EC">
        <w:t>проєкт</w:t>
      </w:r>
      <w:r w:rsidRPr="00B353CC">
        <w:t xml:space="preserve">овано концептуальну модель бази даних. Вона включає основні сутності, що відображають бізнес-процеси підприємства: взаємодію з клієнтами, виконання </w:t>
      </w:r>
      <w:r w:rsidR="001120EC">
        <w:t>проєкт</w:t>
      </w:r>
      <w:r w:rsidRPr="00B353CC">
        <w:t>ів, використання матеріалів та контроль за станом обладнання.</w:t>
      </w:r>
    </w:p>
    <w:p w14:paraId="44080B2D" w14:textId="6D7E849A" w:rsidR="00B353CC" w:rsidRDefault="00B353CC" w:rsidP="00B353CC">
      <w:r>
        <w:t xml:space="preserve">Замовник (Client). </w:t>
      </w:r>
      <w:r w:rsidRPr="00B353CC">
        <w:t>Ця сутність призначена для зберігання інформації про контрагентів, для яких виконуються електромонтажні роботи.</w:t>
      </w:r>
    </w:p>
    <w:p w14:paraId="1CA68BCB" w14:textId="0EE15198" w:rsidR="00B353CC" w:rsidRPr="00B353CC" w:rsidRDefault="00B353CC" w:rsidP="00B353CC">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w:t>
      </w:r>
      <w:r w:rsidR="006F1556">
        <w:fldChar w:fldCharType="end"/>
      </w:r>
      <w:r>
        <w:rPr>
          <w:lang w:val="en-US"/>
        </w:rPr>
        <w:t xml:space="preserve"> </w:t>
      </w:r>
      <w:r w:rsidR="00B34FDE" w:rsidRPr="00B353CC">
        <w:t xml:space="preserve">Атрибути сутності </w:t>
      </w:r>
      <w:r>
        <w:t>«Client»</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4069"/>
        <w:gridCol w:w="1516"/>
        <w:gridCol w:w="1768"/>
      </w:tblGrid>
      <w:tr w:rsidR="00B34FDE" w:rsidRPr="00B353CC" w14:paraId="562CEFB8" w14:textId="77777777" w:rsidTr="00B353CC">
        <w:tc>
          <w:tcPr>
            <w:tcW w:w="0" w:type="auto"/>
            <w:hideMark/>
          </w:tcPr>
          <w:p w14:paraId="30CDA138"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Назва атрибута</w:t>
            </w:r>
          </w:p>
        </w:tc>
        <w:tc>
          <w:tcPr>
            <w:tcW w:w="0" w:type="auto"/>
            <w:hideMark/>
          </w:tcPr>
          <w:p w14:paraId="5BAEAAFF"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Опис та призначення</w:t>
            </w:r>
          </w:p>
        </w:tc>
        <w:tc>
          <w:tcPr>
            <w:tcW w:w="0" w:type="auto"/>
            <w:hideMark/>
          </w:tcPr>
          <w:p w14:paraId="56E2E7AE"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Ключове поле</w:t>
            </w:r>
          </w:p>
        </w:tc>
        <w:tc>
          <w:tcPr>
            <w:tcW w:w="0" w:type="auto"/>
            <w:hideMark/>
          </w:tcPr>
          <w:p w14:paraId="59DEDF64"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Обов’язковість</w:t>
            </w:r>
          </w:p>
        </w:tc>
      </w:tr>
      <w:tr w:rsidR="00B34FDE" w:rsidRPr="00B353CC" w14:paraId="3AD340A7" w14:textId="77777777" w:rsidTr="00B353CC">
        <w:tc>
          <w:tcPr>
            <w:tcW w:w="0" w:type="auto"/>
            <w:hideMark/>
          </w:tcPr>
          <w:p w14:paraId="14F5515E"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Ідентифікатор</w:t>
            </w:r>
          </w:p>
        </w:tc>
        <w:tc>
          <w:tcPr>
            <w:tcW w:w="0" w:type="auto"/>
            <w:hideMark/>
          </w:tcPr>
          <w:p w14:paraId="223F4FBA"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Унікальний номер запису замовника</w:t>
            </w:r>
          </w:p>
        </w:tc>
        <w:tc>
          <w:tcPr>
            <w:tcW w:w="0" w:type="auto"/>
            <w:hideMark/>
          </w:tcPr>
          <w:p w14:paraId="71E25E78"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Так</w:t>
            </w:r>
          </w:p>
        </w:tc>
        <w:tc>
          <w:tcPr>
            <w:tcW w:w="0" w:type="auto"/>
            <w:hideMark/>
          </w:tcPr>
          <w:p w14:paraId="144F21E0"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Так</w:t>
            </w:r>
          </w:p>
        </w:tc>
      </w:tr>
      <w:tr w:rsidR="00B34FDE" w:rsidRPr="00B353CC" w14:paraId="0D13D553" w14:textId="77777777" w:rsidTr="00B353CC">
        <w:tc>
          <w:tcPr>
            <w:tcW w:w="0" w:type="auto"/>
            <w:hideMark/>
          </w:tcPr>
          <w:p w14:paraId="55641BEF"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ПІБ / Назва</w:t>
            </w:r>
          </w:p>
        </w:tc>
        <w:tc>
          <w:tcPr>
            <w:tcW w:w="0" w:type="auto"/>
            <w:hideMark/>
          </w:tcPr>
          <w:p w14:paraId="7C9094C9" w14:textId="77777777" w:rsidR="00B353CC" w:rsidRPr="00B353CC" w:rsidRDefault="00B353CC" w:rsidP="00B353CC">
            <w:pPr>
              <w:ind w:firstLine="0"/>
              <w:rPr>
                <w:rFonts w:cs="Times New Roman"/>
                <w:sz w:val="24"/>
                <w:szCs w:val="24"/>
                <w:lang w:val="ru-RU"/>
              </w:rPr>
            </w:pPr>
            <w:r w:rsidRPr="00B353CC">
              <w:rPr>
                <w:rFonts w:cs="Times New Roman"/>
                <w:sz w:val="24"/>
                <w:szCs w:val="24"/>
                <w:lang w:val="ru-RU"/>
              </w:rPr>
              <w:t>Повне ім’я фізичної особи або назва організації</w:t>
            </w:r>
          </w:p>
        </w:tc>
        <w:tc>
          <w:tcPr>
            <w:tcW w:w="0" w:type="auto"/>
            <w:hideMark/>
          </w:tcPr>
          <w:p w14:paraId="51A8D19D"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Ні</w:t>
            </w:r>
          </w:p>
        </w:tc>
        <w:tc>
          <w:tcPr>
            <w:tcW w:w="0" w:type="auto"/>
            <w:hideMark/>
          </w:tcPr>
          <w:p w14:paraId="547E51C5" w14:textId="77777777" w:rsidR="00B353CC" w:rsidRPr="00B353CC" w:rsidRDefault="00B353CC" w:rsidP="00B353CC">
            <w:pPr>
              <w:ind w:firstLine="0"/>
              <w:rPr>
                <w:rFonts w:cs="Times New Roman"/>
                <w:sz w:val="24"/>
                <w:szCs w:val="24"/>
                <w:lang w:val="en-US"/>
              </w:rPr>
            </w:pPr>
            <w:r w:rsidRPr="00B353CC">
              <w:rPr>
                <w:rFonts w:cs="Times New Roman"/>
                <w:sz w:val="24"/>
                <w:szCs w:val="24"/>
                <w:lang w:val="en-US"/>
              </w:rPr>
              <w:t>Так</w:t>
            </w:r>
          </w:p>
        </w:tc>
      </w:tr>
      <w:tr w:rsidR="00C15068" w:rsidRPr="00B353CC" w14:paraId="2F2F21F8" w14:textId="77777777" w:rsidTr="00B353CC">
        <w:tc>
          <w:tcPr>
            <w:tcW w:w="0" w:type="auto"/>
          </w:tcPr>
          <w:p w14:paraId="5A01CCA1" w14:textId="74B23A2B" w:rsidR="00C15068" w:rsidRPr="00CC6502" w:rsidRDefault="00C15068" w:rsidP="00C15068">
            <w:pPr>
              <w:ind w:firstLine="0"/>
              <w:rPr>
                <w:rFonts w:cs="Times New Roman"/>
                <w:sz w:val="24"/>
                <w:szCs w:val="24"/>
              </w:rPr>
            </w:pPr>
            <w:r>
              <w:rPr>
                <w:rFonts w:cs="Times New Roman"/>
                <w:sz w:val="24"/>
                <w:szCs w:val="24"/>
              </w:rPr>
              <w:t>Користувач</w:t>
            </w:r>
          </w:p>
        </w:tc>
        <w:tc>
          <w:tcPr>
            <w:tcW w:w="0" w:type="auto"/>
          </w:tcPr>
          <w:p w14:paraId="121424A4" w14:textId="79306305" w:rsidR="00C15068" w:rsidRPr="00B353CC" w:rsidRDefault="00C15068" w:rsidP="00C15068">
            <w:pPr>
              <w:ind w:firstLine="0"/>
              <w:rPr>
                <w:rFonts w:cs="Times New Roman"/>
                <w:sz w:val="24"/>
                <w:szCs w:val="24"/>
                <w:lang w:val="ru-RU"/>
              </w:rPr>
            </w:pPr>
            <w:r w:rsidRPr="00B34FDE">
              <w:rPr>
                <w:sz w:val="24"/>
                <w:szCs w:val="24"/>
                <w:lang w:val="ru-RU"/>
              </w:rPr>
              <w:t>Посилання на обліковий запис у системі</w:t>
            </w:r>
          </w:p>
        </w:tc>
        <w:tc>
          <w:tcPr>
            <w:tcW w:w="0" w:type="auto"/>
          </w:tcPr>
          <w:p w14:paraId="29CE6D7D" w14:textId="564F3BE8"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c>
          <w:tcPr>
            <w:tcW w:w="0" w:type="auto"/>
          </w:tcPr>
          <w:p w14:paraId="6F4B19F1" w14:textId="38BA040E" w:rsidR="00C15068" w:rsidRPr="00B353CC" w:rsidRDefault="00C15068" w:rsidP="00C15068">
            <w:pPr>
              <w:ind w:firstLine="0"/>
              <w:rPr>
                <w:rFonts w:cs="Times New Roman"/>
                <w:sz w:val="24"/>
                <w:szCs w:val="24"/>
                <w:lang w:val="en-US"/>
              </w:rPr>
            </w:pPr>
            <w:r w:rsidRPr="00B353CC">
              <w:rPr>
                <w:rFonts w:cs="Times New Roman"/>
                <w:sz w:val="24"/>
                <w:szCs w:val="24"/>
                <w:lang w:val="en-US"/>
              </w:rPr>
              <w:t>Так</w:t>
            </w:r>
          </w:p>
        </w:tc>
      </w:tr>
      <w:tr w:rsidR="00C15068" w:rsidRPr="00B353CC" w14:paraId="0105AB4E" w14:textId="77777777" w:rsidTr="00B353CC">
        <w:tc>
          <w:tcPr>
            <w:tcW w:w="0" w:type="auto"/>
            <w:hideMark/>
          </w:tcPr>
          <w:p w14:paraId="4CEB9410"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Електронна пошта</w:t>
            </w:r>
          </w:p>
        </w:tc>
        <w:tc>
          <w:tcPr>
            <w:tcW w:w="0" w:type="auto"/>
            <w:hideMark/>
          </w:tcPr>
          <w:p w14:paraId="049C0B86"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Контактна адреса для листування</w:t>
            </w:r>
          </w:p>
        </w:tc>
        <w:tc>
          <w:tcPr>
            <w:tcW w:w="0" w:type="auto"/>
            <w:hideMark/>
          </w:tcPr>
          <w:p w14:paraId="7172C1C2"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c>
          <w:tcPr>
            <w:tcW w:w="0" w:type="auto"/>
            <w:hideMark/>
          </w:tcPr>
          <w:p w14:paraId="5A802483"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r>
      <w:tr w:rsidR="00C15068" w:rsidRPr="00B353CC" w14:paraId="6C49084E" w14:textId="77777777" w:rsidTr="00B353CC">
        <w:tc>
          <w:tcPr>
            <w:tcW w:w="0" w:type="auto"/>
            <w:hideMark/>
          </w:tcPr>
          <w:p w14:paraId="51899086"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Телефон</w:t>
            </w:r>
          </w:p>
        </w:tc>
        <w:tc>
          <w:tcPr>
            <w:tcW w:w="0" w:type="auto"/>
            <w:hideMark/>
          </w:tcPr>
          <w:p w14:paraId="257A3F92"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Контактний номер телефону</w:t>
            </w:r>
          </w:p>
        </w:tc>
        <w:tc>
          <w:tcPr>
            <w:tcW w:w="0" w:type="auto"/>
            <w:hideMark/>
          </w:tcPr>
          <w:p w14:paraId="5DE58FA4"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c>
          <w:tcPr>
            <w:tcW w:w="0" w:type="auto"/>
            <w:hideMark/>
          </w:tcPr>
          <w:p w14:paraId="4AC46AFB"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Так</w:t>
            </w:r>
          </w:p>
        </w:tc>
      </w:tr>
      <w:tr w:rsidR="00C15068" w:rsidRPr="00B353CC" w14:paraId="33F4D8E1" w14:textId="77777777" w:rsidTr="00B353CC">
        <w:tc>
          <w:tcPr>
            <w:tcW w:w="0" w:type="auto"/>
            <w:hideMark/>
          </w:tcPr>
          <w:p w14:paraId="48D09278"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Адреса</w:t>
            </w:r>
          </w:p>
        </w:tc>
        <w:tc>
          <w:tcPr>
            <w:tcW w:w="0" w:type="auto"/>
            <w:hideMark/>
          </w:tcPr>
          <w:p w14:paraId="048FE26F" w14:textId="77777777" w:rsidR="00C15068" w:rsidRPr="00B353CC" w:rsidRDefault="00C15068" w:rsidP="00C15068">
            <w:pPr>
              <w:ind w:firstLine="0"/>
              <w:rPr>
                <w:rFonts w:cs="Times New Roman"/>
                <w:sz w:val="24"/>
                <w:szCs w:val="24"/>
                <w:lang w:val="ru-RU"/>
              </w:rPr>
            </w:pPr>
            <w:r w:rsidRPr="00B353CC">
              <w:rPr>
                <w:rFonts w:cs="Times New Roman"/>
                <w:sz w:val="24"/>
                <w:szCs w:val="24"/>
                <w:lang w:val="ru-RU"/>
              </w:rPr>
              <w:t>Фізична адреса об’єкта або офісу</w:t>
            </w:r>
          </w:p>
        </w:tc>
        <w:tc>
          <w:tcPr>
            <w:tcW w:w="0" w:type="auto"/>
            <w:hideMark/>
          </w:tcPr>
          <w:p w14:paraId="1EEE71D3"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c>
          <w:tcPr>
            <w:tcW w:w="0" w:type="auto"/>
            <w:hideMark/>
          </w:tcPr>
          <w:p w14:paraId="3C9179A7"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r>
      <w:tr w:rsidR="00C15068" w:rsidRPr="00B353CC" w14:paraId="1E26D926" w14:textId="77777777" w:rsidTr="00B353CC">
        <w:tc>
          <w:tcPr>
            <w:tcW w:w="0" w:type="auto"/>
            <w:hideMark/>
          </w:tcPr>
          <w:p w14:paraId="53310814"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Примітки</w:t>
            </w:r>
          </w:p>
        </w:tc>
        <w:tc>
          <w:tcPr>
            <w:tcW w:w="0" w:type="auto"/>
            <w:hideMark/>
          </w:tcPr>
          <w:p w14:paraId="1B0FC707"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Додаткова інформація про співпрацю</w:t>
            </w:r>
          </w:p>
        </w:tc>
        <w:tc>
          <w:tcPr>
            <w:tcW w:w="0" w:type="auto"/>
            <w:hideMark/>
          </w:tcPr>
          <w:p w14:paraId="47531043"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c>
          <w:tcPr>
            <w:tcW w:w="0" w:type="auto"/>
            <w:hideMark/>
          </w:tcPr>
          <w:p w14:paraId="58A3C76F" w14:textId="77777777" w:rsidR="00C15068" w:rsidRPr="00B353CC" w:rsidRDefault="00C15068" w:rsidP="00C15068">
            <w:pPr>
              <w:ind w:firstLine="0"/>
              <w:rPr>
                <w:rFonts w:cs="Times New Roman"/>
                <w:sz w:val="24"/>
                <w:szCs w:val="24"/>
                <w:lang w:val="en-US"/>
              </w:rPr>
            </w:pPr>
            <w:r w:rsidRPr="00B353CC">
              <w:rPr>
                <w:rFonts w:cs="Times New Roman"/>
                <w:sz w:val="24"/>
                <w:szCs w:val="24"/>
                <w:lang w:val="en-US"/>
              </w:rPr>
              <w:t>Ні</w:t>
            </w:r>
          </w:p>
        </w:tc>
      </w:tr>
      <w:tr w:rsidR="00C15068" w:rsidRPr="00B353CC" w14:paraId="0A7290E8" w14:textId="77777777" w:rsidTr="00B353CC">
        <w:tc>
          <w:tcPr>
            <w:tcW w:w="0" w:type="auto"/>
          </w:tcPr>
          <w:p w14:paraId="25613A7E" w14:textId="1CFD4D68" w:rsidR="00C15068" w:rsidRPr="00B34FDE" w:rsidRDefault="00C15068" w:rsidP="00C15068">
            <w:pPr>
              <w:ind w:firstLine="0"/>
              <w:rPr>
                <w:rFonts w:cs="Times New Roman"/>
                <w:sz w:val="24"/>
                <w:szCs w:val="24"/>
                <w:lang w:val="en-US"/>
              </w:rPr>
            </w:pPr>
            <w:r w:rsidRPr="00B34FDE">
              <w:rPr>
                <w:rFonts w:cs="Times New Roman"/>
                <w:sz w:val="24"/>
                <w:szCs w:val="24"/>
              </w:rPr>
              <w:t xml:space="preserve">Дата створення </w:t>
            </w:r>
          </w:p>
        </w:tc>
        <w:tc>
          <w:tcPr>
            <w:tcW w:w="0" w:type="auto"/>
          </w:tcPr>
          <w:p w14:paraId="1E0DB377" w14:textId="48F3E00E" w:rsidR="00C15068" w:rsidRPr="00B34FDE" w:rsidRDefault="00C15068" w:rsidP="00C15068">
            <w:pPr>
              <w:ind w:firstLine="0"/>
              <w:rPr>
                <w:rFonts w:cs="Times New Roman"/>
                <w:sz w:val="24"/>
                <w:szCs w:val="24"/>
                <w:lang w:val="en-US"/>
              </w:rPr>
            </w:pPr>
            <w:r w:rsidRPr="00B34FDE">
              <w:rPr>
                <w:rFonts w:cs="Times New Roman"/>
                <w:sz w:val="24"/>
                <w:szCs w:val="24"/>
              </w:rPr>
              <w:t>Дата створення запису</w:t>
            </w:r>
          </w:p>
        </w:tc>
        <w:tc>
          <w:tcPr>
            <w:tcW w:w="0" w:type="auto"/>
          </w:tcPr>
          <w:p w14:paraId="0EAA9ED8" w14:textId="6E4F348B" w:rsidR="00C15068" w:rsidRPr="00B34FDE" w:rsidRDefault="00C15068" w:rsidP="00C15068">
            <w:pPr>
              <w:ind w:firstLine="0"/>
              <w:rPr>
                <w:rFonts w:cs="Times New Roman"/>
                <w:sz w:val="24"/>
                <w:szCs w:val="24"/>
                <w:lang w:val="en-US"/>
              </w:rPr>
            </w:pPr>
            <w:r w:rsidRPr="00B34FDE">
              <w:rPr>
                <w:rFonts w:cs="Times New Roman"/>
                <w:sz w:val="24"/>
                <w:szCs w:val="24"/>
              </w:rPr>
              <w:t>Ні</w:t>
            </w:r>
          </w:p>
        </w:tc>
        <w:tc>
          <w:tcPr>
            <w:tcW w:w="0" w:type="auto"/>
          </w:tcPr>
          <w:p w14:paraId="429C8A4D" w14:textId="6F9FA883" w:rsidR="00C15068" w:rsidRPr="00B34FDE" w:rsidRDefault="00C15068" w:rsidP="00C15068">
            <w:pPr>
              <w:ind w:firstLine="0"/>
              <w:rPr>
                <w:rFonts w:cs="Times New Roman"/>
                <w:sz w:val="24"/>
                <w:szCs w:val="24"/>
                <w:lang w:val="en-US"/>
              </w:rPr>
            </w:pPr>
            <w:r w:rsidRPr="00B34FDE">
              <w:rPr>
                <w:rFonts w:cs="Times New Roman"/>
                <w:sz w:val="24"/>
                <w:szCs w:val="24"/>
              </w:rPr>
              <w:t>Ні</w:t>
            </w:r>
          </w:p>
        </w:tc>
      </w:tr>
      <w:tr w:rsidR="00C15068" w:rsidRPr="00B353CC" w14:paraId="086D7E75" w14:textId="77777777" w:rsidTr="00B353CC">
        <w:tc>
          <w:tcPr>
            <w:tcW w:w="0" w:type="auto"/>
          </w:tcPr>
          <w:p w14:paraId="50F9A21E" w14:textId="56E3D395" w:rsidR="00C15068" w:rsidRPr="00B34FDE" w:rsidRDefault="00C15068" w:rsidP="00C15068">
            <w:pPr>
              <w:ind w:firstLine="0"/>
              <w:rPr>
                <w:rFonts w:cs="Times New Roman"/>
                <w:sz w:val="24"/>
                <w:szCs w:val="24"/>
                <w:lang w:val="en-US"/>
              </w:rPr>
            </w:pPr>
            <w:r w:rsidRPr="00B34FDE">
              <w:rPr>
                <w:rFonts w:cs="Times New Roman"/>
                <w:sz w:val="24"/>
                <w:szCs w:val="24"/>
              </w:rPr>
              <w:t xml:space="preserve">Дата оновлення </w:t>
            </w:r>
          </w:p>
        </w:tc>
        <w:tc>
          <w:tcPr>
            <w:tcW w:w="0" w:type="auto"/>
          </w:tcPr>
          <w:p w14:paraId="13CD31B1" w14:textId="4EE75D90" w:rsidR="00C15068" w:rsidRPr="00B34FDE" w:rsidRDefault="00C15068" w:rsidP="00C15068">
            <w:pPr>
              <w:ind w:firstLine="0"/>
              <w:rPr>
                <w:rFonts w:cs="Times New Roman"/>
                <w:sz w:val="24"/>
                <w:szCs w:val="24"/>
                <w:lang w:val="en-US"/>
              </w:rPr>
            </w:pPr>
            <w:r w:rsidRPr="00B34FDE">
              <w:rPr>
                <w:rFonts w:cs="Times New Roman"/>
                <w:sz w:val="24"/>
                <w:szCs w:val="24"/>
              </w:rPr>
              <w:t>Дата останнього оновлення запису</w:t>
            </w:r>
          </w:p>
        </w:tc>
        <w:tc>
          <w:tcPr>
            <w:tcW w:w="0" w:type="auto"/>
          </w:tcPr>
          <w:p w14:paraId="41F81025" w14:textId="5E1EDC2D" w:rsidR="00C15068" w:rsidRPr="00B34FDE" w:rsidRDefault="00C15068" w:rsidP="00C15068">
            <w:pPr>
              <w:ind w:firstLine="0"/>
              <w:rPr>
                <w:rFonts w:cs="Times New Roman"/>
                <w:sz w:val="24"/>
                <w:szCs w:val="24"/>
                <w:lang w:val="en-US"/>
              </w:rPr>
            </w:pPr>
            <w:r w:rsidRPr="00B34FDE">
              <w:rPr>
                <w:rFonts w:cs="Times New Roman"/>
                <w:sz w:val="24"/>
                <w:szCs w:val="24"/>
              </w:rPr>
              <w:t>Ні</w:t>
            </w:r>
          </w:p>
        </w:tc>
        <w:tc>
          <w:tcPr>
            <w:tcW w:w="0" w:type="auto"/>
          </w:tcPr>
          <w:p w14:paraId="649021CC" w14:textId="60F1A24E" w:rsidR="00C15068" w:rsidRPr="00B34FDE" w:rsidRDefault="00C15068" w:rsidP="00C15068">
            <w:pPr>
              <w:ind w:firstLine="0"/>
              <w:rPr>
                <w:rFonts w:cs="Times New Roman"/>
                <w:sz w:val="24"/>
                <w:szCs w:val="24"/>
                <w:lang w:val="en-US"/>
              </w:rPr>
            </w:pPr>
            <w:r w:rsidRPr="00B34FDE">
              <w:rPr>
                <w:rFonts w:cs="Times New Roman"/>
                <w:sz w:val="24"/>
                <w:szCs w:val="24"/>
              </w:rPr>
              <w:t>Ні</w:t>
            </w:r>
          </w:p>
        </w:tc>
      </w:tr>
    </w:tbl>
    <w:p w14:paraId="0E5CE7BE" w14:textId="77777777" w:rsidR="00B34FDE" w:rsidRDefault="00B34FDE" w:rsidP="00B353CC">
      <w:pPr>
        <w:pStyle w:val="Caption"/>
        <w:keepNext/>
        <w:jc w:val="right"/>
      </w:pPr>
    </w:p>
    <w:p w14:paraId="02ECB69D" w14:textId="20FF0F26" w:rsidR="00B353CC" w:rsidRPr="00B353CC" w:rsidRDefault="00B353CC" w:rsidP="00B353CC">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2</w:t>
      </w:r>
      <w:r w:rsidR="006F1556">
        <w:fldChar w:fldCharType="end"/>
      </w:r>
      <w:r w:rsidRPr="00B353CC">
        <w:rPr>
          <w:lang w:val="ru-RU"/>
        </w:rPr>
        <w:t xml:space="preserve"> </w:t>
      </w:r>
      <w:r w:rsidRPr="00B353CC">
        <w:t xml:space="preserve">Зв’язки сутності </w:t>
      </w:r>
      <w:r>
        <w:t>«Client»</w:t>
      </w:r>
    </w:p>
    <w:tbl>
      <w:tblPr>
        <w:tblStyle w:val="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019"/>
        <w:gridCol w:w="5175"/>
      </w:tblGrid>
      <w:tr w:rsidR="00B353CC" w:rsidRPr="00B353CC" w14:paraId="6D7A9040" w14:textId="77777777" w:rsidTr="00B34FDE">
        <w:tc>
          <w:tcPr>
            <w:tcW w:w="0" w:type="auto"/>
            <w:hideMark/>
          </w:tcPr>
          <w:p w14:paraId="4BC4F7BE" w14:textId="77777777" w:rsidR="00B353CC" w:rsidRPr="00B353CC" w:rsidRDefault="00B353CC" w:rsidP="00B353CC">
            <w:pPr>
              <w:ind w:firstLine="0"/>
              <w:rPr>
                <w:sz w:val="24"/>
                <w:szCs w:val="24"/>
                <w:lang w:val="en-US"/>
              </w:rPr>
            </w:pPr>
            <w:r w:rsidRPr="00B353CC">
              <w:rPr>
                <w:sz w:val="24"/>
                <w:szCs w:val="24"/>
                <w:lang w:val="en-US"/>
              </w:rPr>
              <w:t>Пов’язана сутність</w:t>
            </w:r>
          </w:p>
        </w:tc>
        <w:tc>
          <w:tcPr>
            <w:tcW w:w="0" w:type="auto"/>
            <w:hideMark/>
          </w:tcPr>
          <w:p w14:paraId="5E610C96" w14:textId="77777777" w:rsidR="00B353CC" w:rsidRPr="00B353CC" w:rsidRDefault="00B353CC" w:rsidP="00B353CC">
            <w:pPr>
              <w:ind w:firstLine="0"/>
              <w:rPr>
                <w:sz w:val="24"/>
                <w:szCs w:val="24"/>
                <w:lang w:val="en-US"/>
              </w:rPr>
            </w:pPr>
            <w:r w:rsidRPr="00B353CC">
              <w:rPr>
                <w:sz w:val="24"/>
                <w:szCs w:val="24"/>
                <w:lang w:val="en-US"/>
              </w:rPr>
              <w:t>Тип зв’язку</w:t>
            </w:r>
          </w:p>
        </w:tc>
        <w:tc>
          <w:tcPr>
            <w:tcW w:w="5175" w:type="dxa"/>
            <w:hideMark/>
          </w:tcPr>
          <w:p w14:paraId="4C2CCB28" w14:textId="77777777" w:rsidR="00B353CC" w:rsidRPr="00B353CC" w:rsidRDefault="00B353CC" w:rsidP="00B353CC">
            <w:pPr>
              <w:ind w:firstLine="0"/>
              <w:rPr>
                <w:sz w:val="24"/>
                <w:szCs w:val="24"/>
                <w:lang w:val="en-US"/>
              </w:rPr>
            </w:pPr>
            <w:r w:rsidRPr="00B353CC">
              <w:rPr>
                <w:sz w:val="24"/>
                <w:szCs w:val="24"/>
                <w:lang w:val="en-US"/>
              </w:rPr>
              <w:t>Призначення</w:t>
            </w:r>
          </w:p>
        </w:tc>
      </w:tr>
      <w:tr w:rsidR="00B353CC" w:rsidRPr="00B353CC" w14:paraId="50479A18" w14:textId="77777777" w:rsidTr="00B34FDE">
        <w:tc>
          <w:tcPr>
            <w:tcW w:w="0" w:type="auto"/>
            <w:hideMark/>
          </w:tcPr>
          <w:p w14:paraId="11FCD579" w14:textId="77777777" w:rsidR="00B353CC" w:rsidRPr="00B353CC" w:rsidRDefault="00B353CC" w:rsidP="00B353CC">
            <w:pPr>
              <w:ind w:firstLine="0"/>
              <w:rPr>
                <w:sz w:val="24"/>
                <w:szCs w:val="24"/>
                <w:lang w:val="en-US"/>
              </w:rPr>
            </w:pPr>
            <w:r w:rsidRPr="00B353CC">
              <w:rPr>
                <w:sz w:val="24"/>
                <w:szCs w:val="24"/>
                <w:lang w:val="en-US"/>
              </w:rPr>
              <w:t>Проєкт</w:t>
            </w:r>
          </w:p>
        </w:tc>
        <w:tc>
          <w:tcPr>
            <w:tcW w:w="0" w:type="auto"/>
            <w:hideMark/>
          </w:tcPr>
          <w:p w14:paraId="2B963DED" w14:textId="77777777" w:rsidR="00B353CC" w:rsidRPr="00B353CC" w:rsidRDefault="00B353CC" w:rsidP="00B353CC">
            <w:pPr>
              <w:ind w:firstLine="0"/>
              <w:rPr>
                <w:sz w:val="24"/>
                <w:szCs w:val="24"/>
                <w:lang w:val="en-US"/>
              </w:rPr>
            </w:pPr>
            <w:r w:rsidRPr="00B353CC">
              <w:rPr>
                <w:sz w:val="24"/>
                <w:szCs w:val="24"/>
                <w:lang w:val="en-US"/>
              </w:rPr>
              <w:t>Один до багатьох</w:t>
            </w:r>
          </w:p>
        </w:tc>
        <w:tc>
          <w:tcPr>
            <w:tcW w:w="5175" w:type="dxa"/>
            <w:hideMark/>
          </w:tcPr>
          <w:p w14:paraId="3DD28510" w14:textId="295996CF" w:rsidR="00B353CC" w:rsidRPr="00B353CC" w:rsidRDefault="00B353CC" w:rsidP="00B353CC">
            <w:pPr>
              <w:ind w:firstLine="0"/>
              <w:rPr>
                <w:sz w:val="24"/>
                <w:szCs w:val="24"/>
                <w:lang w:val="ru-RU"/>
              </w:rPr>
            </w:pPr>
            <w:r w:rsidRPr="00B353CC">
              <w:rPr>
                <w:sz w:val="24"/>
                <w:szCs w:val="24"/>
                <w:lang w:val="ru-RU"/>
              </w:rPr>
              <w:t xml:space="preserve">Один замовник може мати декілька </w:t>
            </w:r>
            <w:r w:rsidR="001120EC">
              <w:rPr>
                <w:sz w:val="24"/>
                <w:szCs w:val="24"/>
                <w:lang w:val="ru-RU"/>
              </w:rPr>
              <w:t>проєкт</w:t>
            </w:r>
            <w:r w:rsidRPr="00B353CC">
              <w:rPr>
                <w:sz w:val="24"/>
                <w:szCs w:val="24"/>
                <w:lang w:val="ru-RU"/>
              </w:rPr>
              <w:t>ів</w:t>
            </w:r>
          </w:p>
        </w:tc>
      </w:tr>
    </w:tbl>
    <w:p w14:paraId="30F60191" w14:textId="77777777" w:rsidR="00B353CC" w:rsidRPr="00B353CC" w:rsidRDefault="00B353CC" w:rsidP="00B353CC">
      <w:pPr>
        <w:rPr>
          <w:lang w:val="ru-RU"/>
        </w:rPr>
      </w:pPr>
    </w:p>
    <w:p w14:paraId="7BABCCAE" w14:textId="68AB46BC" w:rsidR="0068303D" w:rsidRDefault="00B353CC" w:rsidP="0068303D">
      <w:r>
        <w:t xml:space="preserve">Сутність </w:t>
      </w:r>
      <w:r w:rsidR="00B34FDE">
        <w:t>п</w:t>
      </w:r>
      <w:r>
        <w:t>рацівник (Employee)</w:t>
      </w:r>
      <w:r w:rsidRPr="00B353CC">
        <w:t xml:space="preserve"> містить дані про персонал компанії, що залучений до виконання робіт, та їхні кваліфікаційні характеристики.</w:t>
      </w:r>
    </w:p>
    <w:p w14:paraId="00A7E57C" w14:textId="2EE03B1C" w:rsidR="00B34FDE" w:rsidRDefault="00B34FDE" w:rsidP="0068303D">
      <w:pPr>
        <w:pStyle w:val="Caption"/>
        <w:keepNext/>
        <w:jc w:val="right"/>
      </w:pPr>
      <w:r>
        <w:lastRenderedPageBreak/>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3</w:t>
      </w:r>
      <w:r w:rsidR="006F1556">
        <w:fldChar w:fldCharType="end"/>
      </w:r>
      <w:r w:rsidRPr="00B34FDE">
        <w:t xml:space="preserve"> </w:t>
      </w:r>
      <w:r w:rsidRPr="00B353CC">
        <w:t xml:space="preserve">Атрибути сутності </w:t>
      </w:r>
      <w:r>
        <w:t>«Employee»</w:t>
      </w:r>
    </w:p>
    <w:tbl>
      <w:tblPr>
        <w:tblStyle w:val="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94"/>
        <w:gridCol w:w="1166"/>
        <w:gridCol w:w="1953"/>
      </w:tblGrid>
      <w:tr w:rsidR="0068303D" w:rsidRPr="00B34FDE" w14:paraId="1F932228" w14:textId="77777777" w:rsidTr="0068303D">
        <w:tc>
          <w:tcPr>
            <w:tcW w:w="1838" w:type="dxa"/>
          </w:tcPr>
          <w:p w14:paraId="1CA1B8A6" w14:textId="45848CC7" w:rsidR="0068303D" w:rsidRPr="00B34FDE" w:rsidRDefault="0068303D" w:rsidP="0068303D">
            <w:pPr>
              <w:ind w:firstLine="0"/>
              <w:rPr>
                <w:sz w:val="24"/>
                <w:szCs w:val="24"/>
                <w:lang w:val="en-US"/>
              </w:rPr>
            </w:pPr>
            <w:r w:rsidRPr="00B34FDE">
              <w:rPr>
                <w:sz w:val="24"/>
                <w:szCs w:val="24"/>
                <w:lang w:val="en-US"/>
              </w:rPr>
              <w:t>Назва атрибута</w:t>
            </w:r>
          </w:p>
        </w:tc>
        <w:tc>
          <w:tcPr>
            <w:tcW w:w="4394" w:type="dxa"/>
          </w:tcPr>
          <w:p w14:paraId="03356797" w14:textId="09198E48" w:rsidR="0068303D" w:rsidRPr="00B34FDE" w:rsidRDefault="0068303D" w:rsidP="0068303D">
            <w:pPr>
              <w:ind w:firstLine="0"/>
              <w:rPr>
                <w:sz w:val="24"/>
                <w:szCs w:val="24"/>
                <w:lang w:val="ru-RU"/>
              </w:rPr>
            </w:pPr>
            <w:r w:rsidRPr="00B34FDE">
              <w:rPr>
                <w:sz w:val="24"/>
                <w:szCs w:val="24"/>
                <w:lang w:val="en-US"/>
              </w:rPr>
              <w:t>Опис та призначення</w:t>
            </w:r>
          </w:p>
        </w:tc>
        <w:tc>
          <w:tcPr>
            <w:tcW w:w="1166" w:type="dxa"/>
          </w:tcPr>
          <w:p w14:paraId="32D3B092" w14:textId="3474076B" w:rsidR="0068303D" w:rsidRPr="00B34FDE" w:rsidRDefault="0068303D" w:rsidP="0068303D">
            <w:pPr>
              <w:ind w:firstLine="0"/>
              <w:rPr>
                <w:sz w:val="24"/>
                <w:szCs w:val="24"/>
                <w:lang w:val="en-US"/>
              </w:rPr>
            </w:pPr>
            <w:r w:rsidRPr="00B34FDE">
              <w:rPr>
                <w:sz w:val="24"/>
                <w:szCs w:val="24"/>
                <w:lang w:val="en-US"/>
              </w:rPr>
              <w:t>Ключове поле</w:t>
            </w:r>
          </w:p>
        </w:tc>
        <w:tc>
          <w:tcPr>
            <w:tcW w:w="1953" w:type="dxa"/>
          </w:tcPr>
          <w:p w14:paraId="7E29AB07" w14:textId="624D749A" w:rsidR="0068303D" w:rsidRPr="00B34FDE" w:rsidRDefault="0068303D" w:rsidP="0068303D">
            <w:pPr>
              <w:ind w:firstLine="0"/>
              <w:rPr>
                <w:sz w:val="24"/>
                <w:szCs w:val="24"/>
                <w:lang w:val="en-US"/>
              </w:rPr>
            </w:pPr>
            <w:r w:rsidRPr="00B34FDE">
              <w:rPr>
                <w:sz w:val="24"/>
                <w:szCs w:val="24"/>
                <w:lang w:val="en-US"/>
              </w:rPr>
              <w:t>Обов’язковість</w:t>
            </w:r>
          </w:p>
        </w:tc>
      </w:tr>
      <w:tr w:rsidR="0068303D" w:rsidRPr="00B34FDE" w14:paraId="0B5AC3B2" w14:textId="77777777" w:rsidTr="00B34FDE">
        <w:tc>
          <w:tcPr>
            <w:tcW w:w="1838" w:type="dxa"/>
          </w:tcPr>
          <w:p w14:paraId="00F86F9D" w14:textId="1383804F" w:rsidR="0068303D" w:rsidRPr="00B34FDE" w:rsidRDefault="0068303D" w:rsidP="0068303D">
            <w:pPr>
              <w:ind w:firstLine="0"/>
              <w:rPr>
                <w:sz w:val="24"/>
                <w:szCs w:val="24"/>
                <w:lang w:val="en-US"/>
              </w:rPr>
            </w:pPr>
            <w:r w:rsidRPr="00B34FDE">
              <w:rPr>
                <w:sz w:val="24"/>
                <w:szCs w:val="24"/>
                <w:lang w:val="en-US"/>
              </w:rPr>
              <w:t>Ідентифікатор</w:t>
            </w:r>
          </w:p>
        </w:tc>
        <w:tc>
          <w:tcPr>
            <w:tcW w:w="4394" w:type="dxa"/>
          </w:tcPr>
          <w:p w14:paraId="55DE9BB3" w14:textId="36DE2334" w:rsidR="0068303D" w:rsidRPr="00B34FDE" w:rsidRDefault="0068303D" w:rsidP="0068303D">
            <w:pPr>
              <w:ind w:firstLine="0"/>
              <w:rPr>
                <w:sz w:val="24"/>
                <w:szCs w:val="24"/>
                <w:lang w:val="ru-RU"/>
              </w:rPr>
            </w:pPr>
            <w:r w:rsidRPr="00B34FDE">
              <w:rPr>
                <w:sz w:val="24"/>
                <w:szCs w:val="24"/>
                <w:lang w:val="en-US"/>
              </w:rPr>
              <w:t>Унікальний код працівника</w:t>
            </w:r>
          </w:p>
        </w:tc>
        <w:tc>
          <w:tcPr>
            <w:tcW w:w="1166" w:type="dxa"/>
          </w:tcPr>
          <w:p w14:paraId="580807C5" w14:textId="02F946D4" w:rsidR="0068303D" w:rsidRPr="00B34FDE" w:rsidRDefault="0068303D" w:rsidP="0068303D">
            <w:pPr>
              <w:ind w:firstLine="0"/>
              <w:rPr>
                <w:sz w:val="24"/>
                <w:szCs w:val="24"/>
                <w:lang w:val="en-US"/>
              </w:rPr>
            </w:pPr>
            <w:r w:rsidRPr="00B34FDE">
              <w:rPr>
                <w:sz w:val="24"/>
                <w:szCs w:val="24"/>
                <w:lang w:val="en-US"/>
              </w:rPr>
              <w:t>Так</w:t>
            </w:r>
          </w:p>
        </w:tc>
        <w:tc>
          <w:tcPr>
            <w:tcW w:w="1953" w:type="dxa"/>
          </w:tcPr>
          <w:p w14:paraId="471F0049" w14:textId="301EEAB0" w:rsidR="0068303D" w:rsidRPr="00B34FDE" w:rsidRDefault="0068303D" w:rsidP="0068303D">
            <w:pPr>
              <w:ind w:firstLine="0"/>
              <w:rPr>
                <w:sz w:val="24"/>
                <w:szCs w:val="24"/>
                <w:lang w:val="en-US"/>
              </w:rPr>
            </w:pPr>
            <w:r w:rsidRPr="00B34FDE">
              <w:rPr>
                <w:sz w:val="24"/>
                <w:szCs w:val="24"/>
                <w:lang w:val="en-US"/>
              </w:rPr>
              <w:t>Так</w:t>
            </w:r>
          </w:p>
        </w:tc>
      </w:tr>
      <w:tr w:rsidR="0068303D" w:rsidRPr="00B34FDE" w14:paraId="1E191405" w14:textId="77777777" w:rsidTr="00B34FDE">
        <w:tc>
          <w:tcPr>
            <w:tcW w:w="1838" w:type="dxa"/>
          </w:tcPr>
          <w:p w14:paraId="23AB059D" w14:textId="3CDCB2CA" w:rsidR="0068303D" w:rsidRPr="00B34FDE" w:rsidRDefault="0068303D" w:rsidP="0068303D">
            <w:pPr>
              <w:ind w:firstLine="0"/>
              <w:rPr>
                <w:sz w:val="24"/>
                <w:szCs w:val="24"/>
                <w:lang w:val="en-US"/>
              </w:rPr>
            </w:pPr>
            <w:r w:rsidRPr="00B34FDE">
              <w:rPr>
                <w:sz w:val="24"/>
                <w:szCs w:val="24"/>
                <w:lang w:val="en-US"/>
              </w:rPr>
              <w:t>Користувач</w:t>
            </w:r>
          </w:p>
        </w:tc>
        <w:tc>
          <w:tcPr>
            <w:tcW w:w="4394" w:type="dxa"/>
          </w:tcPr>
          <w:p w14:paraId="73032BA7" w14:textId="79C3CCD1" w:rsidR="0068303D" w:rsidRPr="00B34FDE" w:rsidRDefault="0068303D" w:rsidP="0068303D">
            <w:pPr>
              <w:ind w:firstLine="0"/>
              <w:rPr>
                <w:sz w:val="24"/>
                <w:szCs w:val="24"/>
                <w:lang w:val="ru-RU"/>
              </w:rPr>
            </w:pPr>
            <w:r w:rsidRPr="00B34FDE">
              <w:rPr>
                <w:sz w:val="24"/>
                <w:szCs w:val="24"/>
                <w:lang w:val="ru-RU"/>
              </w:rPr>
              <w:t>Посилання на обліковий запис у системі</w:t>
            </w:r>
          </w:p>
        </w:tc>
        <w:tc>
          <w:tcPr>
            <w:tcW w:w="1166" w:type="dxa"/>
          </w:tcPr>
          <w:p w14:paraId="5BAE9AC8" w14:textId="67955B2B" w:rsidR="0068303D" w:rsidRPr="00B34FDE" w:rsidRDefault="0068303D" w:rsidP="0068303D">
            <w:pPr>
              <w:ind w:firstLine="0"/>
              <w:rPr>
                <w:sz w:val="24"/>
                <w:szCs w:val="24"/>
                <w:lang w:val="en-US"/>
              </w:rPr>
            </w:pPr>
            <w:r w:rsidRPr="00B34FDE">
              <w:rPr>
                <w:sz w:val="24"/>
                <w:szCs w:val="24"/>
                <w:lang w:val="en-US"/>
              </w:rPr>
              <w:t>Ні</w:t>
            </w:r>
          </w:p>
        </w:tc>
        <w:tc>
          <w:tcPr>
            <w:tcW w:w="1953" w:type="dxa"/>
          </w:tcPr>
          <w:p w14:paraId="5474C0E6" w14:textId="67D77A87" w:rsidR="0068303D" w:rsidRPr="00B34FDE" w:rsidRDefault="0068303D" w:rsidP="0068303D">
            <w:pPr>
              <w:ind w:firstLine="0"/>
              <w:rPr>
                <w:sz w:val="24"/>
                <w:szCs w:val="24"/>
                <w:lang w:val="en-US"/>
              </w:rPr>
            </w:pPr>
            <w:r w:rsidRPr="00B34FDE">
              <w:rPr>
                <w:sz w:val="24"/>
                <w:szCs w:val="24"/>
                <w:lang w:val="en-US"/>
              </w:rPr>
              <w:t>Ні</w:t>
            </w:r>
          </w:p>
        </w:tc>
      </w:tr>
      <w:tr w:rsidR="0068303D" w:rsidRPr="00B34FDE" w14:paraId="3B0D332D" w14:textId="77777777" w:rsidTr="00B34FDE">
        <w:tc>
          <w:tcPr>
            <w:tcW w:w="1838" w:type="dxa"/>
            <w:hideMark/>
          </w:tcPr>
          <w:p w14:paraId="6A9220AF" w14:textId="77777777" w:rsidR="0068303D" w:rsidRPr="00B34FDE" w:rsidRDefault="0068303D" w:rsidP="0068303D">
            <w:pPr>
              <w:ind w:firstLine="0"/>
              <w:rPr>
                <w:sz w:val="24"/>
                <w:szCs w:val="24"/>
                <w:lang w:val="en-US"/>
              </w:rPr>
            </w:pPr>
            <w:r w:rsidRPr="00B34FDE">
              <w:rPr>
                <w:sz w:val="24"/>
                <w:szCs w:val="24"/>
                <w:lang w:val="en-US"/>
              </w:rPr>
              <w:t>Повне ім’я</w:t>
            </w:r>
          </w:p>
        </w:tc>
        <w:tc>
          <w:tcPr>
            <w:tcW w:w="4394" w:type="dxa"/>
            <w:hideMark/>
          </w:tcPr>
          <w:p w14:paraId="02FCD6B5" w14:textId="77777777" w:rsidR="0068303D" w:rsidRPr="00B34FDE" w:rsidRDefault="0068303D" w:rsidP="0068303D">
            <w:pPr>
              <w:ind w:firstLine="0"/>
              <w:rPr>
                <w:sz w:val="24"/>
                <w:szCs w:val="24"/>
                <w:lang w:val="ru-RU"/>
              </w:rPr>
            </w:pPr>
            <w:r w:rsidRPr="00B34FDE">
              <w:rPr>
                <w:sz w:val="24"/>
                <w:szCs w:val="24"/>
                <w:lang w:val="ru-RU"/>
              </w:rPr>
              <w:t>Прізвище, ім’я та по батькові</w:t>
            </w:r>
          </w:p>
        </w:tc>
        <w:tc>
          <w:tcPr>
            <w:tcW w:w="1166" w:type="dxa"/>
            <w:hideMark/>
          </w:tcPr>
          <w:p w14:paraId="38C59E45" w14:textId="77777777" w:rsidR="0068303D" w:rsidRPr="00B34FDE" w:rsidRDefault="0068303D" w:rsidP="0068303D">
            <w:pPr>
              <w:ind w:firstLine="0"/>
              <w:rPr>
                <w:sz w:val="24"/>
                <w:szCs w:val="24"/>
                <w:lang w:val="en-US"/>
              </w:rPr>
            </w:pPr>
            <w:r w:rsidRPr="00B34FDE">
              <w:rPr>
                <w:sz w:val="24"/>
                <w:szCs w:val="24"/>
                <w:lang w:val="en-US"/>
              </w:rPr>
              <w:t>Ні</w:t>
            </w:r>
          </w:p>
        </w:tc>
        <w:tc>
          <w:tcPr>
            <w:tcW w:w="1953" w:type="dxa"/>
            <w:hideMark/>
          </w:tcPr>
          <w:p w14:paraId="10557F9C" w14:textId="77777777" w:rsidR="0068303D" w:rsidRPr="00B34FDE" w:rsidRDefault="0068303D" w:rsidP="0068303D">
            <w:pPr>
              <w:ind w:firstLine="0"/>
              <w:rPr>
                <w:sz w:val="24"/>
                <w:szCs w:val="24"/>
                <w:lang w:val="en-US"/>
              </w:rPr>
            </w:pPr>
            <w:r w:rsidRPr="00B34FDE">
              <w:rPr>
                <w:sz w:val="24"/>
                <w:szCs w:val="24"/>
                <w:lang w:val="en-US"/>
              </w:rPr>
              <w:t>Так</w:t>
            </w:r>
          </w:p>
        </w:tc>
      </w:tr>
      <w:tr w:rsidR="0068303D" w:rsidRPr="00B34FDE" w14:paraId="61C01124" w14:textId="77777777" w:rsidTr="00B34FDE">
        <w:tc>
          <w:tcPr>
            <w:tcW w:w="1838" w:type="dxa"/>
            <w:hideMark/>
          </w:tcPr>
          <w:p w14:paraId="04712556" w14:textId="77777777" w:rsidR="0068303D" w:rsidRPr="00B34FDE" w:rsidRDefault="0068303D" w:rsidP="0068303D">
            <w:pPr>
              <w:ind w:firstLine="0"/>
              <w:rPr>
                <w:sz w:val="24"/>
                <w:szCs w:val="24"/>
                <w:lang w:val="en-US"/>
              </w:rPr>
            </w:pPr>
            <w:r w:rsidRPr="00B34FDE">
              <w:rPr>
                <w:sz w:val="24"/>
                <w:szCs w:val="24"/>
                <w:lang w:val="en-US"/>
              </w:rPr>
              <w:t>Посада</w:t>
            </w:r>
          </w:p>
        </w:tc>
        <w:tc>
          <w:tcPr>
            <w:tcW w:w="4394" w:type="dxa"/>
            <w:hideMark/>
          </w:tcPr>
          <w:p w14:paraId="03B1FB82" w14:textId="77777777" w:rsidR="0068303D" w:rsidRPr="00B34FDE" w:rsidRDefault="0068303D" w:rsidP="0068303D">
            <w:pPr>
              <w:ind w:firstLine="0"/>
              <w:rPr>
                <w:sz w:val="24"/>
                <w:szCs w:val="24"/>
                <w:lang w:val="en-US"/>
              </w:rPr>
            </w:pPr>
            <w:r w:rsidRPr="00B34FDE">
              <w:rPr>
                <w:sz w:val="24"/>
                <w:szCs w:val="24"/>
                <w:lang w:val="en-US"/>
              </w:rPr>
              <w:t>Професійна спеціалізація (наприклад, технік)</w:t>
            </w:r>
          </w:p>
        </w:tc>
        <w:tc>
          <w:tcPr>
            <w:tcW w:w="1166" w:type="dxa"/>
            <w:hideMark/>
          </w:tcPr>
          <w:p w14:paraId="5E0A6498" w14:textId="77777777" w:rsidR="0068303D" w:rsidRPr="00B34FDE" w:rsidRDefault="0068303D" w:rsidP="0068303D">
            <w:pPr>
              <w:ind w:firstLine="0"/>
              <w:rPr>
                <w:sz w:val="24"/>
                <w:szCs w:val="24"/>
                <w:lang w:val="en-US"/>
              </w:rPr>
            </w:pPr>
            <w:r w:rsidRPr="00B34FDE">
              <w:rPr>
                <w:sz w:val="24"/>
                <w:szCs w:val="24"/>
                <w:lang w:val="en-US"/>
              </w:rPr>
              <w:t>Ні</w:t>
            </w:r>
          </w:p>
        </w:tc>
        <w:tc>
          <w:tcPr>
            <w:tcW w:w="1953" w:type="dxa"/>
            <w:hideMark/>
          </w:tcPr>
          <w:p w14:paraId="4FC2082A" w14:textId="77777777" w:rsidR="0068303D" w:rsidRPr="00B34FDE" w:rsidRDefault="0068303D" w:rsidP="0068303D">
            <w:pPr>
              <w:ind w:firstLine="0"/>
              <w:rPr>
                <w:sz w:val="24"/>
                <w:szCs w:val="24"/>
                <w:lang w:val="en-US"/>
              </w:rPr>
            </w:pPr>
            <w:r w:rsidRPr="00B34FDE">
              <w:rPr>
                <w:sz w:val="24"/>
                <w:szCs w:val="24"/>
                <w:lang w:val="en-US"/>
              </w:rPr>
              <w:t>Ні</w:t>
            </w:r>
          </w:p>
        </w:tc>
      </w:tr>
      <w:tr w:rsidR="0068303D" w:rsidRPr="00B34FDE" w14:paraId="6B568E2B" w14:textId="77777777" w:rsidTr="00B34FDE">
        <w:tc>
          <w:tcPr>
            <w:tcW w:w="1838" w:type="dxa"/>
            <w:hideMark/>
          </w:tcPr>
          <w:p w14:paraId="205E82C6" w14:textId="77777777" w:rsidR="0068303D" w:rsidRPr="00B34FDE" w:rsidRDefault="0068303D" w:rsidP="0068303D">
            <w:pPr>
              <w:ind w:firstLine="0"/>
              <w:rPr>
                <w:sz w:val="24"/>
                <w:szCs w:val="24"/>
                <w:lang w:val="en-US"/>
              </w:rPr>
            </w:pPr>
            <w:r w:rsidRPr="00B34FDE">
              <w:rPr>
                <w:sz w:val="24"/>
                <w:szCs w:val="24"/>
                <w:lang w:val="en-US"/>
              </w:rPr>
              <w:t>Телефон</w:t>
            </w:r>
          </w:p>
        </w:tc>
        <w:tc>
          <w:tcPr>
            <w:tcW w:w="4394" w:type="dxa"/>
            <w:hideMark/>
          </w:tcPr>
          <w:p w14:paraId="64CBA099" w14:textId="77777777" w:rsidR="0068303D" w:rsidRPr="00B34FDE" w:rsidRDefault="0068303D" w:rsidP="0068303D">
            <w:pPr>
              <w:ind w:firstLine="0"/>
              <w:rPr>
                <w:sz w:val="24"/>
                <w:szCs w:val="24"/>
                <w:lang w:val="en-US"/>
              </w:rPr>
            </w:pPr>
            <w:r w:rsidRPr="00B34FDE">
              <w:rPr>
                <w:sz w:val="24"/>
                <w:szCs w:val="24"/>
                <w:lang w:val="en-US"/>
              </w:rPr>
              <w:t>Особистий контактний номер</w:t>
            </w:r>
          </w:p>
        </w:tc>
        <w:tc>
          <w:tcPr>
            <w:tcW w:w="1166" w:type="dxa"/>
            <w:hideMark/>
          </w:tcPr>
          <w:p w14:paraId="72DCF009" w14:textId="77777777" w:rsidR="0068303D" w:rsidRPr="00B34FDE" w:rsidRDefault="0068303D" w:rsidP="0068303D">
            <w:pPr>
              <w:ind w:firstLine="0"/>
              <w:rPr>
                <w:sz w:val="24"/>
                <w:szCs w:val="24"/>
                <w:lang w:val="en-US"/>
              </w:rPr>
            </w:pPr>
            <w:r w:rsidRPr="00B34FDE">
              <w:rPr>
                <w:sz w:val="24"/>
                <w:szCs w:val="24"/>
                <w:lang w:val="en-US"/>
              </w:rPr>
              <w:t>Ні</w:t>
            </w:r>
          </w:p>
        </w:tc>
        <w:tc>
          <w:tcPr>
            <w:tcW w:w="1953" w:type="dxa"/>
            <w:hideMark/>
          </w:tcPr>
          <w:p w14:paraId="20F17D09" w14:textId="77777777" w:rsidR="0068303D" w:rsidRPr="00B34FDE" w:rsidRDefault="0068303D" w:rsidP="0068303D">
            <w:pPr>
              <w:ind w:firstLine="0"/>
              <w:rPr>
                <w:sz w:val="24"/>
                <w:szCs w:val="24"/>
                <w:lang w:val="en-US"/>
              </w:rPr>
            </w:pPr>
            <w:r w:rsidRPr="00B34FDE">
              <w:rPr>
                <w:sz w:val="24"/>
                <w:szCs w:val="24"/>
                <w:lang w:val="en-US"/>
              </w:rPr>
              <w:t>Ні</w:t>
            </w:r>
          </w:p>
        </w:tc>
      </w:tr>
      <w:tr w:rsidR="0068303D" w:rsidRPr="00B34FDE" w14:paraId="6233B817" w14:textId="77777777" w:rsidTr="00B34FDE">
        <w:tc>
          <w:tcPr>
            <w:tcW w:w="1838" w:type="dxa"/>
            <w:hideMark/>
          </w:tcPr>
          <w:p w14:paraId="729907E5" w14:textId="77777777" w:rsidR="0068303D" w:rsidRPr="00B34FDE" w:rsidRDefault="0068303D" w:rsidP="0068303D">
            <w:pPr>
              <w:ind w:firstLine="0"/>
              <w:rPr>
                <w:sz w:val="24"/>
                <w:szCs w:val="24"/>
                <w:lang w:val="en-US"/>
              </w:rPr>
            </w:pPr>
            <w:r w:rsidRPr="00B34FDE">
              <w:rPr>
                <w:sz w:val="24"/>
                <w:szCs w:val="24"/>
                <w:lang w:val="en-US"/>
              </w:rPr>
              <w:t>Погодинна ставка</w:t>
            </w:r>
          </w:p>
        </w:tc>
        <w:tc>
          <w:tcPr>
            <w:tcW w:w="4394" w:type="dxa"/>
            <w:hideMark/>
          </w:tcPr>
          <w:p w14:paraId="73D0DB31" w14:textId="77777777" w:rsidR="0068303D" w:rsidRPr="00B34FDE" w:rsidRDefault="0068303D" w:rsidP="0068303D">
            <w:pPr>
              <w:ind w:firstLine="0"/>
              <w:rPr>
                <w:sz w:val="24"/>
                <w:szCs w:val="24"/>
                <w:lang w:val="en-US"/>
              </w:rPr>
            </w:pPr>
            <w:r w:rsidRPr="00B34FDE">
              <w:rPr>
                <w:sz w:val="24"/>
                <w:szCs w:val="24"/>
                <w:lang w:val="en-US"/>
              </w:rPr>
              <w:t>Вартість однієї години роботи</w:t>
            </w:r>
          </w:p>
        </w:tc>
        <w:tc>
          <w:tcPr>
            <w:tcW w:w="1166" w:type="dxa"/>
            <w:hideMark/>
          </w:tcPr>
          <w:p w14:paraId="2E75E282" w14:textId="77777777" w:rsidR="0068303D" w:rsidRPr="00B34FDE" w:rsidRDefault="0068303D" w:rsidP="0068303D">
            <w:pPr>
              <w:ind w:firstLine="0"/>
              <w:rPr>
                <w:sz w:val="24"/>
                <w:szCs w:val="24"/>
                <w:lang w:val="en-US"/>
              </w:rPr>
            </w:pPr>
            <w:r w:rsidRPr="00B34FDE">
              <w:rPr>
                <w:sz w:val="24"/>
                <w:szCs w:val="24"/>
                <w:lang w:val="en-US"/>
              </w:rPr>
              <w:t>Ні</w:t>
            </w:r>
          </w:p>
        </w:tc>
        <w:tc>
          <w:tcPr>
            <w:tcW w:w="1953" w:type="dxa"/>
            <w:hideMark/>
          </w:tcPr>
          <w:p w14:paraId="7B7F6ADE" w14:textId="77777777" w:rsidR="0068303D" w:rsidRPr="00B34FDE" w:rsidRDefault="0068303D" w:rsidP="0068303D">
            <w:pPr>
              <w:ind w:firstLine="0"/>
              <w:rPr>
                <w:sz w:val="24"/>
                <w:szCs w:val="24"/>
                <w:lang w:val="en-US"/>
              </w:rPr>
            </w:pPr>
            <w:r w:rsidRPr="00B34FDE">
              <w:rPr>
                <w:sz w:val="24"/>
                <w:szCs w:val="24"/>
                <w:lang w:val="en-US"/>
              </w:rPr>
              <w:t>Так</w:t>
            </w:r>
          </w:p>
        </w:tc>
      </w:tr>
      <w:tr w:rsidR="0068303D" w:rsidRPr="00B34FDE" w14:paraId="6938A97B" w14:textId="77777777" w:rsidTr="00B34FDE">
        <w:tc>
          <w:tcPr>
            <w:tcW w:w="1838" w:type="dxa"/>
          </w:tcPr>
          <w:p w14:paraId="172F2192" w14:textId="58953E04" w:rsidR="0068303D" w:rsidRPr="00B34FDE" w:rsidRDefault="0068303D" w:rsidP="0068303D">
            <w:pPr>
              <w:ind w:firstLine="0"/>
              <w:rPr>
                <w:sz w:val="24"/>
                <w:szCs w:val="24"/>
                <w:lang w:val="en-US"/>
              </w:rPr>
            </w:pPr>
            <w:r w:rsidRPr="00B34FDE">
              <w:rPr>
                <w:rFonts w:cs="Times New Roman"/>
                <w:sz w:val="24"/>
                <w:szCs w:val="24"/>
              </w:rPr>
              <w:t xml:space="preserve">Дата створення </w:t>
            </w:r>
          </w:p>
        </w:tc>
        <w:tc>
          <w:tcPr>
            <w:tcW w:w="4394" w:type="dxa"/>
          </w:tcPr>
          <w:p w14:paraId="062799C3" w14:textId="70791217" w:rsidR="0068303D" w:rsidRPr="00B34FDE" w:rsidRDefault="0068303D" w:rsidP="0068303D">
            <w:pPr>
              <w:ind w:firstLine="0"/>
              <w:rPr>
                <w:sz w:val="24"/>
                <w:szCs w:val="24"/>
                <w:lang w:val="en-US"/>
              </w:rPr>
            </w:pPr>
            <w:r w:rsidRPr="00B34FDE">
              <w:rPr>
                <w:rFonts w:cs="Times New Roman"/>
                <w:sz w:val="24"/>
                <w:szCs w:val="24"/>
              </w:rPr>
              <w:t>Дата створення запису</w:t>
            </w:r>
          </w:p>
        </w:tc>
        <w:tc>
          <w:tcPr>
            <w:tcW w:w="1166" w:type="dxa"/>
          </w:tcPr>
          <w:p w14:paraId="38427866" w14:textId="6FB7F91C" w:rsidR="0068303D" w:rsidRPr="00B34FDE" w:rsidRDefault="0068303D" w:rsidP="0068303D">
            <w:pPr>
              <w:ind w:firstLine="0"/>
              <w:rPr>
                <w:sz w:val="24"/>
                <w:szCs w:val="24"/>
                <w:lang w:val="en-US"/>
              </w:rPr>
            </w:pPr>
            <w:r w:rsidRPr="00B34FDE">
              <w:rPr>
                <w:rFonts w:cs="Times New Roman"/>
                <w:sz w:val="24"/>
                <w:szCs w:val="24"/>
              </w:rPr>
              <w:t>Ні</w:t>
            </w:r>
          </w:p>
        </w:tc>
        <w:tc>
          <w:tcPr>
            <w:tcW w:w="1953" w:type="dxa"/>
          </w:tcPr>
          <w:p w14:paraId="6911C17C" w14:textId="7FDC91A4" w:rsidR="0068303D" w:rsidRPr="00B34FDE" w:rsidRDefault="0068303D" w:rsidP="0068303D">
            <w:pPr>
              <w:ind w:firstLine="0"/>
              <w:rPr>
                <w:sz w:val="24"/>
                <w:szCs w:val="24"/>
                <w:lang w:val="en-US"/>
              </w:rPr>
            </w:pPr>
            <w:r w:rsidRPr="00B34FDE">
              <w:rPr>
                <w:rFonts w:cs="Times New Roman"/>
                <w:sz w:val="24"/>
                <w:szCs w:val="24"/>
              </w:rPr>
              <w:t>Ні</w:t>
            </w:r>
          </w:p>
        </w:tc>
      </w:tr>
      <w:tr w:rsidR="0068303D" w:rsidRPr="00B34FDE" w14:paraId="6C12694A" w14:textId="77777777" w:rsidTr="00B34FDE">
        <w:tc>
          <w:tcPr>
            <w:tcW w:w="1838" w:type="dxa"/>
          </w:tcPr>
          <w:p w14:paraId="70E2C595" w14:textId="195E3FE9" w:rsidR="0068303D" w:rsidRPr="00B34FDE" w:rsidRDefault="0068303D" w:rsidP="0068303D">
            <w:pPr>
              <w:ind w:firstLine="0"/>
              <w:rPr>
                <w:rFonts w:cs="Times New Roman"/>
                <w:sz w:val="24"/>
                <w:szCs w:val="24"/>
              </w:rPr>
            </w:pPr>
            <w:r w:rsidRPr="00B34FDE">
              <w:rPr>
                <w:rFonts w:cs="Times New Roman"/>
                <w:sz w:val="24"/>
                <w:szCs w:val="24"/>
              </w:rPr>
              <w:t xml:space="preserve">Дата оновлення </w:t>
            </w:r>
          </w:p>
        </w:tc>
        <w:tc>
          <w:tcPr>
            <w:tcW w:w="4394" w:type="dxa"/>
          </w:tcPr>
          <w:p w14:paraId="46C2CE1A" w14:textId="4FC69A25" w:rsidR="0068303D" w:rsidRPr="00B34FDE" w:rsidRDefault="0068303D" w:rsidP="0068303D">
            <w:pPr>
              <w:ind w:firstLine="0"/>
              <w:rPr>
                <w:rFonts w:cs="Times New Roman"/>
                <w:sz w:val="24"/>
                <w:szCs w:val="24"/>
              </w:rPr>
            </w:pPr>
            <w:r w:rsidRPr="00B34FDE">
              <w:rPr>
                <w:rFonts w:cs="Times New Roman"/>
                <w:sz w:val="24"/>
                <w:szCs w:val="24"/>
              </w:rPr>
              <w:t>Дата останнього оновлення запису</w:t>
            </w:r>
          </w:p>
        </w:tc>
        <w:tc>
          <w:tcPr>
            <w:tcW w:w="1166" w:type="dxa"/>
          </w:tcPr>
          <w:p w14:paraId="3A69A7B8" w14:textId="111468BE" w:rsidR="0068303D" w:rsidRPr="00B34FDE" w:rsidRDefault="0068303D" w:rsidP="0068303D">
            <w:pPr>
              <w:ind w:firstLine="0"/>
              <w:rPr>
                <w:rFonts w:cs="Times New Roman"/>
                <w:sz w:val="24"/>
                <w:szCs w:val="24"/>
              </w:rPr>
            </w:pPr>
            <w:r w:rsidRPr="00B34FDE">
              <w:rPr>
                <w:rFonts w:cs="Times New Roman"/>
                <w:sz w:val="24"/>
                <w:szCs w:val="24"/>
              </w:rPr>
              <w:t>Ні</w:t>
            </w:r>
          </w:p>
        </w:tc>
        <w:tc>
          <w:tcPr>
            <w:tcW w:w="1953" w:type="dxa"/>
          </w:tcPr>
          <w:p w14:paraId="02540362" w14:textId="5702F8B2" w:rsidR="0068303D" w:rsidRPr="00B34FDE" w:rsidRDefault="0068303D" w:rsidP="0068303D">
            <w:pPr>
              <w:ind w:firstLine="0"/>
              <w:rPr>
                <w:rFonts w:cs="Times New Roman"/>
                <w:sz w:val="24"/>
                <w:szCs w:val="24"/>
              </w:rPr>
            </w:pPr>
            <w:r w:rsidRPr="00B34FDE">
              <w:rPr>
                <w:rFonts w:cs="Times New Roman"/>
                <w:sz w:val="24"/>
                <w:szCs w:val="24"/>
              </w:rPr>
              <w:t>Ні</w:t>
            </w:r>
          </w:p>
        </w:tc>
      </w:tr>
    </w:tbl>
    <w:p w14:paraId="2DFEEC1D" w14:textId="77777777" w:rsidR="00B34FDE" w:rsidRDefault="00B34FDE" w:rsidP="00B34FDE">
      <w:pPr>
        <w:pStyle w:val="Caption"/>
        <w:keepNext/>
        <w:jc w:val="right"/>
      </w:pPr>
    </w:p>
    <w:p w14:paraId="0E263130" w14:textId="42A64E2E" w:rsidR="00B34FDE" w:rsidRDefault="00B34FDE" w:rsidP="00B34FDE">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4</w:t>
      </w:r>
      <w:r w:rsidR="006F1556">
        <w:fldChar w:fldCharType="end"/>
      </w:r>
      <w:r w:rsidRPr="00B34FDE">
        <w:t xml:space="preserve"> </w:t>
      </w:r>
      <w:r w:rsidRPr="00B353CC">
        <w:t xml:space="preserve">Зв’язки сутності </w:t>
      </w:r>
      <w:r>
        <w:t>«Employee»</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019"/>
        <w:gridCol w:w="5076"/>
      </w:tblGrid>
      <w:tr w:rsidR="00B34FDE" w:rsidRPr="00B34FDE" w14:paraId="6546B574" w14:textId="77777777" w:rsidTr="00B34FDE">
        <w:tc>
          <w:tcPr>
            <w:tcW w:w="0" w:type="auto"/>
            <w:hideMark/>
          </w:tcPr>
          <w:p w14:paraId="2B007180"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Пов’язана сутність</w:t>
            </w:r>
          </w:p>
        </w:tc>
        <w:tc>
          <w:tcPr>
            <w:tcW w:w="0" w:type="auto"/>
            <w:hideMark/>
          </w:tcPr>
          <w:p w14:paraId="4B0F04B4"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Тип зв’язку</w:t>
            </w:r>
          </w:p>
        </w:tc>
        <w:tc>
          <w:tcPr>
            <w:tcW w:w="0" w:type="auto"/>
            <w:hideMark/>
          </w:tcPr>
          <w:p w14:paraId="1A3458FE"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Призначення</w:t>
            </w:r>
          </w:p>
        </w:tc>
      </w:tr>
      <w:tr w:rsidR="00B34FDE" w:rsidRPr="00B34FDE" w14:paraId="6FD72B73" w14:textId="77777777" w:rsidTr="00B34FDE">
        <w:tc>
          <w:tcPr>
            <w:tcW w:w="0" w:type="auto"/>
            <w:hideMark/>
          </w:tcPr>
          <w:p w14:paraId="64AC1149"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Журнал робіт</w:t>
            </w:r>
          </w:p>
        </w:tc>
        <w:tc>
          <w:tcPr>
            <w:tcW w:w="0" w:type="auto"/>
            <w:hideMark/>
          </w:tcPr>
          <w:p w14:paraId="381FF7CF"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Один до багатьох</w:t>
            </w:r>
          </w:p>
        </w:tc>
        <w:tc>
          <w:tcPr>
            <w:tcW w:w="0" w:type="auto"/>
            <w:hideMark/>
          </w:tcPr>
          <w:p w14:paraId="3D729551" w14:textId="77777777" w:rsidR="00B34FDE" w:rsidRPr="00B34FDE" w:rsidRDefault="00B34FDE" w:rsidP="00B34FDE">
            <w:pPr>
              <w:pStyle w:val="Code"/>
              <w:spacing w:line="360" w:lineRule="auto"/>
              <w:rPr>
                <w:rFonts w:ascii="Times New Roman" w:hAnsi="Times New Roman" w:cs="Times New Roman"/>
                <w:sz w:val="24"/>
                <w:szCs w:val="24"/>
                <w:lang w:val="ru-RU"/>
              </w:rPr>
            </w:pPr>
            <w:r w:rsidRPr="00B34FDE">
              <w:rPr>
                <w:rFonts w:ascii="Times New Roman" w:hAnsi="Times New Roman" w:cs="Times New Roman"/>
                <w:sz w:val="24"/>
                <w:szCs w:val="24"/>
                <w:lang w:val="ru-RU"/>
              </w:rPr>
              <w:t>Працівник фіксує виконання завдань у журналі</w:t>
            </w:r>
          </w:p>
        </w:tc>
      </w:tr>
      <w:tr w:rsidR="00B34FDE" w:rsidRPr="00B34FDE" w14:paraId="31C244F0" w14:textId="77777777" w:rsidTr="00B34FDE">
        <w:tc>
          <w:tcPr>
            <w:tcW w:w="0" w:type="auto"/>
            <w:hideMark/>
          </w:tcPr>
          <w:p w14:paraId="2CAAD19D"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Користувач</w:t>
            </w:r>
          </w:p>
        </w:tc>
        <w:tc>
          <w:tcPr>
            <w:tcW w:w="0" w:type="auto"/>
            <w:hideMark/>
          </w:tcPr>
          <w:p w14:paraId="3038512C" w14:textId="77777777" w:rsidR="00B34FDE" w:rsidRPr="00B34FDE" w:rsidRDefault="00B34FDE" w:rsidP="00B34FDE">
            <w:pPr>
              <w:pStyle w:val="Code"/>
              <w:spacing w:line="360" w:lineRule="auto"/>
              <w:rPr>
                <w:rFonts w:ascii="Times New Roman" w:hAnsi="Times New Roman" w:cs="Times New Roman"/>
                <w:sz w:val="24"/>
                <w:szCs w:val="24"/>
                <w:lang w:val="en-US"/>
              </w:rPr>
            </w:pPr>
            <w:r w:rsidRPr="00B34FDE">
              <w:rPr>
                <w:rFonts w:ascii="Times New Roman" w:hAnsi="Times New Roman" w:cs="Times New Roman"/>
                <w:sz w:val="24"/>
                <w:szCs w:val="24"/>
                <w:lang w:val="en-US"/>
              </w:rPr>
              <w:t>Один до одного</w:t>
            </w:r>
          </w:p>
        </w:tc>
        <w:tc>
          <w:tcPr>
            <w:tcW w:w="0" w:type="auto"/>
            <w:hideMark/>
          </w:tcPr>
          <w:p w14:paraId="7B8ED65A" w14:textId="77777777" w:rsidR="00B34FDE" w:rsidRPr="00B34FDE" w:rsidRDefault="00B34FDE" w:rsidP="00B34FDE">
            <w:pPr>
              <w:pStyle w:val="Code"/>
              <w:spacing w:line="360" w:lineRule="auto"/>
              <w:rPr>
                <w:rFonts w:ascii="Times New Roman" w:hAnsi="Times New Roman" w:cs="Times New Roman"/>
                <w:sz w:val="24"/>
                <w:szCs w:val="24"/>
                <w:lang w:val="ru-RU"/>
              </w:rPr>
            </w:pPr>
            <w:r w:rsidRPr="00B34FDE">
              <w:rPr>
                <w:rFonts w:ascii="Times New Roman" w:hAnsi="Times New Roman" w:cs="Times New Roman"/>
                <w:sz w:val="24"/>
                <w:szCs w:val="24"/>
                <w:lang w:val="ru-RU"/>
              </w:rPr>
              <w:t>Зв’язок профілю з даними авторизації</w:t>
            </w:r>
          </w:p>
        </w:tc>
      </w:tr>
    </w:tbl>
    <w:p w14:paraId="296119C8" w14:textId="77777777" w:rsidR="00B34FDE" w:rsidRPr="00B34FDE" w:rsidRDefault="00B34FDE" w:rsidP="00B34FDE">
      <w:pPr>
        <w:rPr>
          <w:lang w:val="ru-RU"/>
        </w:rPr>
      </w:pPr>
    </w:p>
    <w:p w14:paraId="7B496716" w14:textId="45ADFFAB" w:rsidR="00B353CC" w:rsidRDefault="00B353CC" w:rsidP="00B34FDE">
      <w:r>
        <w:t>Сутність</w:t>
      </w:r>
      <w:r w:rsidR="00B34FDE">
        <w:t xml:space="preserve"> п</w:t>
      </w:r>
      <w:r>
        <w:t>роєкт (Project)</w:t>
      </w:r>
      <w:r w:rsidRPr="00B353CC">
        <w:t xml:space="preserve"> є центральною сутністю системи, навколо якої групуються всі завдання, матеріали та витрачений час.</w:t>
      </w:r>
    </w:p>
    <w:p w14:paraId="2AB728F4" w14:textId="5FB990D6" w:rsidR="00B34FDE" w:rsidRDefault="00B34FDE" w:rsidP="00B34FDE">
      <w:pPr>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5</w:t>
      </w:r>
      <w:r w:rsidR="006F1556">
        <w:fldChar w:fldCharType="end"/>
      </w:r>
      <w:r>
        <w:t xml:space="preserve"> </w:t>
      </w:r>
      <w:r w:rsidRPr="00B353CC">
        <w:t xml:space="preserve">Атрибути сутності </w:t>
      </w:r>
      <w:r>
        <w:t>«Project»</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4261"/>
        <w:gridCol w:w="1554"/>
        <w:gridCol w:w="1768"/>
      </w:tblGrid>
      <w:tr w:rsidR="00CC6502" w:rsidRPr="00B34FDE" w14:paraId="5461C244" w14:textId="77777777" w:rsidTr="00B34FDE">
        <w:tc>
          <w:tcPr>
            <w:tcW w:w="0" w:type="auto"/>
            <w:hideMark/>
          </w:tcPr>
          <w:p w14:paraId="3CB1CC42" w14:textId="77777777" w:rsidR="00B34FDE" w:rsidRPr="00B34FDE" w:rsidRDefault="00B34FDE" w:rsidP="00B34FDE">
            <w:pPr>
              <w:ind w:firstLine="0"/>
              <w:rPr>
                <w:sz w:val="24"/>
                <w:szCs w:val="24"/>
                <w:lang w:val="en-US"/>
              </w:rPr>
            </w:pPr>
            <w:r w:rsidRPr="00B34FDE">
              <w:rPr>
                <w:sz w:val="24"/>
                <w:szCs w:val="24"/>
                <w:lang w:val="en-US"/>
              </w:rPr>
              <w:t>Назва атрибута</w:t>
            </w:r>
          </w:p>
        </w:tc>
        <w:tc>
          <w:tcPr>
            <w:tcW w:w="0" w:type="auto"/>
            <w:hideMark/>
          </w:tcPr>
          <w:p w14:paraId="0BF5DED7" w14:textId="77777777" w:rsidR="00B34FDE" w:rsidRPr="00B34FDE" w:rsidRDefault="00B34FDE" w:rsidP="00B34FDE">
            <w:pPr>
              <w:ind w:firstLine="0"/>
              <w:rPr>
                <w:sz w:val="24"/>
                <w:szCs w:val="24"/>
                <w:lang w:val="en-US"/>
              </w:rPr>
            </w:pPr>
            <w:r w:rsidRPr="00B34FDE">
              <w:rPr>
                <w:sz w:val="24"/>
                <w:szCs w:val="24"/>
                <w:lang w:val="en-US"/>
              </w:rPr>
              <w:t>Опис та призначення</w:t>
            </w:r>
          </w:p>
        </w:tc>
        <w:tc>
          <w:tcPr>
            <w:tcW w:w="0" w:type="auto"/>
            <w:hideMark/>
          </w:tcPr>
          <w:p w14:paraId="72728FEE" w14:textId="77777777" w:rsidR="00B34FDE" w:rsidRPr="00B34FDE" w:rsidRDefault="00B34FDE" w:rsidP="00B34FDE">
            <w:pPr>
              <w:ind w:firstLine="0"/>
              <w:rPr>
                <w:sz w:val="24"/>
                <w:szCs w:val="24"/>
                <w:lang w:val="en-US"/>
              </w:rPr>
            </w:pPr>
            <w:r w:rsidRPr="00B34FDE">
              <w:rPr>
                <w:sz w:val="24"/>
                <w:szCs w:val="24"/>
                <w:lang w:val="en-US"/>
              </w:rPr>
              <w:t>Ключове поле</w:t>
            </w:r>
          </w:p>
        </w:tc>
        <w:tc>
          <w:tcPr>
            <w:tcW w:w="0" w:type="auto"/>
            <w:hideMark/>
          </w:tcPr>
          <w:p w14:paraId="300895A6" w14:textId="77777777" w:rsidR="00B34FDE" w:rsidRPr="00B34FDE" w:rsidRDefault="00B34FDE" w:rsidP="00B34FDE">
            <w:pPr>
              <w:ind w:firstLine="0"/>
              <w:rPr>
                <w:sz w:val="24"/>
                <w:szCs w:val="24"/>
                <w:lang w:val="en-US"/>
              </w:rPr>
            </w:pPr>
            <w:r w:rsidRPr="00B34FDE">
              <w:rPr>
                <w:sz w:val="24"/>
                <w:szCs w:val="24"/>
                <w:lang w:val="en-US"/>
              </w:rPr>
              <w:t>Обов’язковість</w:t>
            </w:r>
          </w:p>
        </w:tc>
      </w:tr>
      <w:tr w:rsidR="00CC6502" w:rsidRPr="00B34FDE" w14:paraId="4C6A3D52" w14:textId="77777777" w:rsidTr="00B34FDE">
        <w:tc>
          <w:tcPr>
            <w:tcW w:w="0" w:type="auto"/>
            <w:hideMark/>
          </w:tcPr>
          <w:p w14:paraId="4566970D" w14:textId="77777777" w:rsidR="00B34FDE" w:rsidRPr="00B34FDE" w:rsidRDefault="00B34FDE" w:rsidP="00B34FDE">
            <w:pPr>
              <w:ind w:firstLine="0"/>
              <w:rPr>
                <w:sz w:val="24"/>
                <w:szCs w:val="24"/>
                <w:lang w:val="en-US"/>
              </w:rPr>
            </w:pPr>
            <w:r w:rsidRPr="00B34FDE">
              <w:rPr>
                <w:sz w:val="24"/>
                <w:szCs w:val="24"/>
                <w:lang w:val="en-US"/>
              </w:rPr>
              <w:t>Ідентифікатор</w:t>
            </w:r>
          </w:p>
        </w:tc>
        <w:tc>
          <w:tcPr>
            <w:tcW w:w="0" w:type="auto"/>
            <w:hideMark/>
          </w:tcPr>
          <w:p w14:paraId="0BBD9A3A" w14:textId="77777777" w:rsidR="00B34FDE" w:rsidRPr="00B34FDE" w:rsidRDefault="00B34FDE" w:rsidP="00B34FDE">
            <w:pPr>
              <w:ind w:firstLine="0"/>
              <w:rPr>
                <w:sz w:val="24"/>
                <w:szCs w:val="24"/>
                <w:lang w:val="en-US"/>
              </w:rPr>
            </w:pPr>
            <w:r w:rsidRPr="00B34FDE">
              <w:rPr>
                <w:sz w:val="24"/>
                <w:szCs w:val="24"/>
                <w:lang w:val="en-US"/>
              </w:rPr>
              <w:t>Унікальний номер проєкту</w:t>
            </w:r>
          </w:p>
        </w:tc>
        <w:tc>
          <w:tcPr>
            <w:tcW w:w="0" w:type="auto"/>
            <w:hideMark/>
          </w:tcPr>
          <w:p w14:paraId="03D26802" w14:textId="77777777" w:rsidR="00B34FDE" w:rsidRPr="00B34FDE" w:rsidRDefault="00B34FDE" w:rsidP="00B34FDE">
            <w:pPr>
              <w:ind w:firstLine="0"/>
              <w:rPr>
                <w:sz w:val="24"/>
                <w:szCs w:val="24"/>
                <w:lang w:val="en-US"/>
              </w:rPr>
            </w:pPr>
            <w:r w:rsidRPr="00B34FDE">
              <w:rPr>
                <w:sz w:val="24"/>
                <w:szCs w:val="24"/>
                <w:lang w:val="en-US"/>
              </w:rPr>
              <w:t>Так</w:t>
            </w:r>
          </w:p>
        </w:tc>
        <w:tc>
          <w:tcPr>
            <w:tcW w:w="0" w:type="auto"/>
            <w:hideMark/>
          </w:tcPr>
          <w:p w14:paraId="39ECCC66" w14:textId="77777777" w:rsidR="00B34FDE" w:rsidRPr="00B34FDE" w:rsidRDefault="00B34FDE" w:rsidP="00B34FDE">
            <w:pPr>
              <w:ind w:firstLine="0"/>
              <w:rPr>
                <w:sz w:val="24"/>
                <w:szCs w:val="24"/>
                <w:lang w:val="en-US"/>
              </w:rPr>
            </w:pPr>
            <w:r w:rsidRPr="00B34FDE">
              <w:rPr>
                <w:sz w:val="24"/>
                <w:szCs w:val="24"/>
                <w:lang w:val="en-US"/>
              </w:rPr>
              <w:t>Так</w:t>
            </w:r>
          </w:p>
        </w:tc>
      </w:tr>
      <w:tr w:rsidR="00CC6502" w:rsidRPr="00B34FDE" w14:paraId="162ADDFA" w14:textId="77777777" w:rsidTr="00B34FDE">
        <w:tc>
          <w:tcPr>
            <w:tcW w:w="0" w:type="auto"/>
            <w:hideMark/>
          </w:tcPr>
          <w:p w14:paraId="22BF4B95" w14:textId="77777777" w:rsidR="00B34FDE" w:rsidRPr="00B34FDE" w:rsidRDefault="00B34FDE" w:rsidP="00B34FDE">
            <w:pPr>
              <w:ind w:firstLine="0"/>
              <w:rPr>
                <w:sz w:val="24"/>
                <w:szCs w:val="24"/>
                <w:lang w:val="en-US"/>
              </w:rPr>
            </w:pPr>
            <w:r w:rsidRPr="00B34FDE">
              <w:rPr>
                <w:sz w:val="24"/>
                <w:szCs w:val="24"/>
                <w:lang w:val="en-US"/>
              </w:rPr>
              <w:t>Замовник</w:t>
            </w:r>
          </w:p>
        </w:tc>
        <w:tc>
          <w:tcPr>
            <w:tcW w:w="0" w:type="auto"/>
            <w:hideMark/>
          </w:tcPr>
          <w:p w14:paraId="1FC34FF9" w14:textId="77777777" w:rsidR="00B34FDE" w:rsidRPr="00B34FDE" w:rsidRDefault="00B34FDE" w:rsidP="00B34FDE">
            <w:pPr>
              <w:ind w:firstLine="0"/>
              <w:rPr>
                <w:sz w:val="24"/>
                <w:szCs w:val="24"/>
                <w:lang w:val="en-US"/>
              </w:rPr>
            </w:pPr>
            <w:r w:rsidRPr="00B34FDE">
              <w:rPr>
                <w:sz w:val="24"/>
                <w:szCs w:val="24"/>
                <w:lang w:val="en-US"/>
              </w:rPr>
              <w:t>Посилання на власника проєкту</w:t>
            </w:r>
          </w:p>
        </w:tc>
        <w:tc>
          <w:tcPr>
            <w:tcW w:w="0" w:type="auto"/>
            <w:hideMark/>
          </w:tcPr>
          <w:p w14:paraId="22DFC9D1" w14:textId="77777777" w:rsidR="00B34FDE" w:rsidRPr="00B34FDE" w:rsidRDefault="00B34FDE" w:rsidP="00B34FDE">
            <w:pPr>
              <w:ind w:firstLine="0"/>
              <w:rPr>
                <w:sz w:val="24"/>
                <w:szCs w:val="24"/>
                <w:lang w:val="en-US"/>
              </w:rPr>
            </w:pPr>
            <w:r w:rsidRPr="00B34FDE">
              <w:rPr>
                <w:sz w:val="24"/>
                <w:szCs w:val="24"/>
                <w:lang w:val="en-US"/>
              </w:rPr>
              <w:t>Ні</w:t>
            </w:r>
          </w:p>
        </w:tc>
        <w:tc>
          <w:tcPr>
            <w:tcW w:w="0" w:type="auto"/>
            <w:hideMark/>
          </w:tcPr>
          <w:p w14:paraId="7E4E1FE7" w14:textId="77777777" w:rsidR="00B34FDE" w:rsidRPr="00B34FDE" w:rsidRDefault="00B34FDE" w:rsidP="00B34FDE">
            <w:pPr>
              <w:ind w:firstLine="0"/>
              <w:rPr>
                <w:sz w:val="24"/>
                <w:szCs w:val="24"/>
                <w:lang w:val="en-US"/>
              </w:rPr>
            </w:pPr>
            <w:r w:rsidRPr="00B34FDE">
              <w:rPr>
                <w:sz w:val="24"/>
                <w:szCs w:val="24"/>
                <w:lang w:val="en-US"/>
              </w:rPr>
              <w:t>Так</w:t>
            </w:r>
          </w:p>
        </w:tc>
      </w:tr>
      <w:tr w:rsidR="00CC6502" w:rsidRPr="00B34FDE" w14:paraId="684D0000" w14:textId="77777777" w:rsidTr="00B34FDE">
        <w:tc>
          <w:tcPr>
            <w:tcW w:w="0" w:type="auto"/>
            <w:hideMark/>
          </w:tcPr>
          <w:p w14:paraId="05927972" w14:textId="77777777" w:rsidR="00B34FDE" w:rsidRPr="00B34FDE" w:rsidRDefault="00B34FDE" w:rsidP="00B34FDE">
            <w:pPr>
              <w:ind w:firstLine="0"/>
              <w:rPr>
                <w:sz w:val="24"/>
                <w:szCs w:val="24"/>
                <w:lang w:val="en-US"/>
              </w:rPr>
            </w:pPr>
            <w:r w:rsidRPr="00B34FDE">
              <w:rPr>
                <w:sz w:val="24"/>
                <w:szCs w:val="24"/>
                <w:lang w:val="en-US"/>
              </w:rPr>
              <w:t>Назва проєкту</w:t>
            </w:r>
          </w:p>
        </w:tc>
        <w:tc>
          <w:tcPr>
            <w:tcW w:w="0" w:type="auto"/>
            <w:hideMark/>
          </w:tcPr>
          <w:p w14:paraId="5F49B1AD" w14:textId="77777777" w:rsidR="00B34FDE" w:rsidRPr="00B34FDE" w:rsidRDefault="00B34FDE" w:rsidP="00B34FDE">
            <w:pPr>
              <w:ind w:firstLine="0"/>
              <w:rPr>
                <w:sz w:val="24"/>
                <w:szCs w:val="24"/>
                <w:lang w:val="en-US"/>
              </w:rPr>
            </w:pPr>
            <w:r w:rsidRPr="00B34FDE">
              <w:rPr>
                <w:sz w:val="24"/>
                <w:szCs w:val="24"/>
                <w:lang w:val="en-US"/>
              </w:rPr>
              <w:t>Коротка назва для ідентифікації</w:t>
            </w:r>
          </w:p>
        </w:tc>
        <w:tc>
          <w:tcPr>
            <w:tcW w:w="0" w:type="auto"/>
            <w:hideMark/>
          </w:tcPr>
          <w:p w14:paraId="29321A95" w14:textId="77777777" w:rsidR="00B34FDE" w:rsidRPr="00B34FDE" w:rsidRDefault="00B34FDE" w:rsidP="00B34FDE">
            <w:pPr>
              <w:ind w:firstLine="0"/>
              <w:rPr>
                <w:sz w:val="24"/>
                <w:szCs w:val="24"/>
                <w:lang w:val="en-US"/>
              </w:rPr>
            </w:pPr>
            <w:r w:rsidRPr="00B34FDE">
              <w:rPr>
                <w:sz w:val="24"/>
                <w:szCs w:val="24"/>
                <w:lang w:val="en-US"/>
              </w:rPr>
              <w:t>Ні</w:t>
            </w:r>
          </w:p>
        </w:tc>
        <w:tc>
          <w:tcPr>
            <w:tcW w:w="0" w:type="auto"/>
            <w:hideMark/>
          </w:tcPr>
          <w:p w14:paraId="02328CB7" w14:textId="77777777" w:rsidR="00B34FDE" w:rsidRPr="00B34FDE" w:rsidRDefault="00B34FDE" w:rsidP="00B34FDE">
            <w:pPr>
              <w:ind w:firstLine="0"/>
              <w:rPr>
                <w:sz w:val="24"/>
                <w:szCs w:val="24"/>
                <w:lang w:val="en-US"/>
              </w:rPr>
            </w:pPr>
            <w:r w:rsidRPr="00B34FDE">
              <w:rPr>
                <w:sz w:val="24"/>
                <w:szCs w:val="24"/>
                <w:lang w:val="en-US"/>
              </w:rPr>
              <w:t>Так</w:t>
            </w:r>
          </w:p>
        </w:tc>
      </w:tr>
      <w:tr w:rsidR="00CC6502" w:rsidRPr="00B34FDE" w14:paraId="01D241CE" w14:textId="77777777" w:rsidTr="00B34FDE">
        <w:tc>
          <w:tcPr>
            <w:tcW w:w="0" w:type="auto"/>
            <w:hideMark/>
          </w:tcPr>
          <w:p w14:paraId="6D05F0B1" w14:textId="77777777" w:rsidR="00B34FDE" w:rsidRPr="00B34FDE" w:rsidRDefault="00B34FDE" w:rsidP="00B34FDE">
            <w:pPr>
              <w:ind w:firstLine="0"/>
              <w:rPr>
                <w:sz w:val="24"/>
                <w:szCs w:val="24"/>
                <w:lang w:val="en-US"/>
              </w:rPr>
            </w:pPr>
            <w:r w:rsidRPr="00B34FDE">
              <w:rPr>
                <w:sz w:val="24"/>
                <w:szCs w:val="24"/>
                <w:lang w:val="en-US"/>
              </w:rPr>
              <w:t>Опис</w:t>
            </w:r>
          </w:p>
        </w:tc>
        <w:tc>
          <w:tcPr>
            <w:tcW w:w="0" w:type="auto"/>
            <w:hideMark/>
          </w:tcPr>
          <w:p w14:paraId="17EFAE57" w14:textId="77777777" w:rsidR="00B34FDE" w:rsidRPr="00B34FDE" w:rsidRDefault="00B34FDE" w:rsidP="00B34FDE">
            <w:pPr>
              <w:ind w:firstLine="0"/>
              <w:rPr>
                <w:sz w:val="24"/>
                <w:szCs w:val="24"/>
                <w:lang w:val="ru-RU"/>
              </w:rPr>
            </w:pPr>
            <w:r w:rsidRPr="00B34FDE">
              <w:rPr>
                <w:sz w:val="24"/>
                <w:szCs w:val="24"/>
                <w:lang w:val="ru-RU"/>
              </w:rPr>
              <w:t>Детальний перелік робіт або ТЗ</w:t>
            </w:r>
          </w:p>
        </w:tc>
        <w:tc>
          <w:tcPr>
            <w:tcW w:w="0" w:type="auto"/>
            <w:hideMark/>
          </w:tcPr>
          <w:p w14:paraId="60FFF2C8" w14:textId="77777777" w:rsidR="00B34FDE" w:rsidRPr="00B34FDE" w:rsidRDefault="00B34FDE" w:rsidP="00B34FDE">
            <w:pPr>
              <w:ind w:firstLine="0"/>
              <w:rPr>
                <w:sz w:val="24"/>
                <w:szCs w:val="24"/>
                <w:lang w:val="en-US"/>
              </w:rPr>
            </w:pPr>
            <w:r w:rsidRPr="00B34FDE">
              <w:rPr>
                <w:sz w:val="24"/>
                <w:szCs w:val="24"/>
                <w:lang w:val="en-US"/>
              </w:rPr>
              <w:t>Ні</w:t>
            </w:r>
          </w:p>
        </w:tc>
        <w:tc>
          <w:tcPr>
            <w:tcW w:w="0" w:type="auto"/>
            <w:hideMark/>
          </w:tcPr>
          <w:p w14:paraId="5611BED1" w14:textId="77777777" w:rsidR="00B34FDE" w:rsidRPr="00B34FDE" w:rsidRDefault="00B34FDE" w:rsidP="00B34FDE">
            <w:pPr>
              <w:ind w:firstLine="0"/>
              <w:rPr>
                <w:sz w:val="24"/>
                <w:szCs w:val="24"/>
                <w:lang w:val="en-US"/>
              </w:rPr>
            </w:pPr>
            <w:r w:rsidRPr="00B34FDE">
              <w:rPr>
                <w:sz w:val="24"/>
                <w:szCs w:val="24"/>
                <w:lang w:val="en-US"/>
              </w:rPr>
              <w:t>Ні</w:t>
            </w:r>
          </w:p>
        </w:tc>
      </w:tr>
      <w:tr w:rsidR="00CC6502" w:rsidRPr="00B34FDE" w14:paraId="44A4E1DF" w14:textId="77777777" w:rsidTr="00B34FDE">
        <w:tc>
          <w:tcPr>
            <w:tcW w:w="0" w:type="auto"/>
            <w:hideMark/>
          </w:tcPr>
          <w:p w14:paraId="7A332232" w14:textId="77777777" w:rsidR="00B34FDE" w:rsidRPr="00B34FDE" w:rsidRDefault="00B34FDE" w:rsidP="00B34FDE">
            <w:pPr>
              <w:ind w:firstLine="0"/>
              <w:rPr>
                <w:sz w:val="24"/>
                <w:szCs w:val="24"/>
                <w:lang w:val="en-US"/>
              </w:rPr>
            </w:pPr>
            <w:r w:rsidRPr="00B34FDE">
              <w:rPr>
                <w:sz w:val="24"/>
                <w:szCs w:val="24"/>
                <w:lang w:val="en-US"/>
              </w:rPr>
              <w:t>Статус</w:t>
            </w:r>
          </w:p>
        </w:tc>
        <w:tc>
          <w:tcPr>
            <w:tcW w:w="0" w:type="auto"/>
            <w:hideMark/>
          </w:tcPr>
          <w:p w14:paraId="16B3D85F" w14:textId="77777777" w:rsidR="00B34FDE" w:rsidRPr="00B34FDE" w:rsidRDefault="00B34FDE" w:rsidP="00B34FDE">
            <w:pPr>
              <w:ind w:firstLine="0"/>
              <w:rPr>
                <w:sz w:val="24"/>
                <w:szCs w:val="24"/>
                <w:lang w:val="ru-RU"/>
              </w:rPr>
            </w:pPr>
            <w:r w:rsidRPr="00B34FDE">
              <w:rPr>
                <w:sz w:val="24"/>
                <w:szCs w:val="24"/>
                <w:lang w:val="ru-RU"/>
              </w:rPr>
              <w:t>Поточний стан (Очікує, В процесі, Завершено)</w:t>
            </w:r>
          </w:p>
        </w:tc>
        <w:tc>
          <w:tcPr>
            <w:tcW w:w="0" w:type="auto"/>
            <w:hideMark/>
          </w:tcPr>
          <w:p w14:paraId="0C8076D4" w14:textId="77777777" w:rsidR="00B34FDE" w:rsidRPr="00B34FDE" w:rsidRDefault="00B34FDE" w:rsidP="00B34FDE">
            <w:pPr>
              <w:ind w:firstLine="0"/>
              <w:rPr>
                <w:sz w:val="24"/>
                <w:szCs w:val="24"/>
                <w:lang w:val="en-US"/>
              </w:rPr>
            </w:pPr>
            <w:r w:rsidRPr="00B34FDE">
              <w:rPr>
                <w:sz w:val="24"/>
                <w:szCs w:val="24"/>
                <w:lang w:val="en-US"/>
              </w:rPr>
              <w:t>Ні</w:t>
            </w:r>
          </w:p>
        </w:tc>
        <w:tc>
          <w:tcPr>
            <w:tcW w:w="0" w:type="auto"/>
            <w:hideMark/>
          </w:tcPr>
          <w:p w14:paraId="375B4CFA" w14:textId="77777777" w:rsidR="00B34FDE" w:rsidRPr="00B34FDE" w:rsidRDefault="00B34FDE" w:rsidP="00B34FDE">
            <w:pPr>
              <w:ind w:firstLine="0"/>
              <w:rPr>
                <w:sz w:val="24"/>
                <w:szCs w:val="24"/>
                <w:lang w:val="en-US"/>
              </w:rPr>
            </w:pPr>
            <w:r w:rsidRPr="00B34FDE">
              <w:rPr>
                <w:sz w:val="24"/>
                <w:szCs w:val="24"/>
                <w:lang w:val="en-US"/>
              </w:rPr>
              <w:t>Так</w:t>
            </w:r>
          </w:p>
        </w:tc>
      </w:tr>
      <w:tr w:rsidR="00C15068" w:rsidRPr="00B34FDE" w14:paraId="3B402BD5" w14:textId="77777777" w:rsidTr="00B34FDE">
        <w:tc>
          <w:tcPr>
            <w:tcW w:w="0" w:type="auto"/>
          </w:tcPr>
          <w:p w14:paraId="2307EEFC" w14:textId="0D97E2EA" w:rsidR="00C15068" w:rsidRPr="00B34FDE" w:rsidRDefault="00C15068" w:rsidP="00C15068">
            <w:pPr>
              <w:ind w:firstLine="0"/>
              <w:rPr>
                <w:sz w:val="24"/>
                <w:szCs w:val="24"/>
                <w:lang w:val="en-US"/>
              </w:rPr>
            </w:pPr>
            <w:r>
              <w:rPr>
                <w:rFonts w:cs="Times New Roman"/>
                <w:sz w:val="24"/>
                <w:szCs w:val="24"/>
              </w:rPr>
              <w:t>Адреса</w:t>
            </w:r>
          </w:p>
        </w:tc>
        <w:tc>
          <w:tcPr>
            <w:tcW w:w="0" w:type="auto"/>
          </w:tcPr>
          <w:p w14:paraId="0267F006" w14:textId="16E8E5D4" w:rsidR="00C15068" w:rsidRPr="00B34FDE" w:rsidRDefault="00C15068" w:rsidP="00C15068">
            <w:pPr>
              <w:ind w:firstLine="0"/>
              <w:rPr>
                <w:sz w:val="24"/>
                <w:szCs w:val="24"/>
                <w:lang w:val="ru-RU"/>
              </w:rPr>
            </w:pPr>
            <w:r>
              <w:rPr>
                <w:rFonts w:cs="Times New Roman"/>
                <w:sz w:val="24"/>
                <w:szCs w:val="24"/>
                <w:lang w:val="ru-RU"/>
              </w:rPr>
              <w:t>Адреса виконання проєкту</w:t>
            </w:r>
          </w:p>
        </w:tc>
        <w:tc>
          <w:tcPr>
            <w:tcW w:w="0" w:type="auto"/>
          </w:tcPr>
          <w:p w14:paraId="686FCBAD" w14:textId="7FC5C00B" w:rsidR="00C15068" w:rsidRPr="00B34FDE" w:rsidRDefault="00C15068" w:rsidP="00C15068">
            <w:pPr>
              <w:ind w:firstLine="0"/>
              <w:rPr>
                <w:sz w:val="24"/>
                <w:szCs w:val="24"/>
                <w:lang w:val="en-US"/>
              </w:rPr>
            </w:pPr>
            <w:r w:rsidRPr="00CC6502">
              <w:rPr>
                <w:rFonts w:cs="Times New Roman"/>
                <w:sz w:val="24"/>
                <w:szCs w:val="24"/>
                <w:lang w:val="en-US"/>
              </w:rPr>
              <w:t>Ні</w:t>
            </w:r>
          </w:p>
        </w:tc>
        <w:tc>
          <w:tcPr>
            <w:tcW w:w="0" w:type="auto"/>
          </w:tcPr>
          <w:p w14:paraId="23E5A037" w14:textId="60655184" w:rsidR="00C15068" w:rsidRPr="00B34FDE" w:rsidRDefault="00C15068" w:rsidP="00C15068">
            <w:pPr>
              <w:ind w:firstLine="0"/>
              <w:rPr>
                <w:sz w:val="24"/>
                <w:szCs w:val="24"/>
                <w:lang w:val="en-US"/>
              </w:rPr>
            </w:pPr>
            <w:r w:rsidRPr="00CC6502">
              <w:rPr>
                <w:rFonts w:cs="Times New Roman"/>
                <w:sz w:val="24"/>
                <w:szCs w:val="24"/>
                <w:lang w:val="en-US"/>
              </w:rPr>
              <w:t>Ні</w:t>
            </w:r>
          </w:p>
        </w:tc>
      </w:tr>
      <w:tr w:rsidR="00C15068" w:rsidRPr="00B34FDE" w14:paraId="122F86F0" w14:textId="77777777" w:rsidTr="00C15068">
        <w:tc>
          <w:tcPr>
            <w:tcW w:w="0" w:type="auto"/>
          </w:tcPr>
          <w:p w14:paraId="0479F3B1" w14:textId="309D15F1" w:rsidR="00C15068" w:rsidRPr="00B34FDE" w:rsidRDefault="00C15068" w:rsidP="00C15068">
            <w:pPr>
              <w:ind w:firstLine="0"/>
              <w:rPr>
                <w:sz w:val="24"/>
                <w:szCs w:val="24"/>
                <w:lang w:val="en-US"/>
              </w:rPr>
            </w:pPr>
          </w:p>
        </w:tc>
        <w:tc>
          <w:tcPr>
            <w:tcW w:w="0" w:type="auto"/>
          </w:tcPr>
          <w:p w14:paraId="5586924F" w14:textId="25B1C9F2" w:rsidR="00C15068" w:rsidRPr="00B34FDE" w:rsidRDefault="00C15068" w:rsidP="00C15068">
            <w:pPr>
              <w:ind w:firstLine="0"/>
              <w:rPr>
                <w:sz w:val="24"/>
                <w:szCs w:val="24"/>
                <w:lang w:val="ru-RU"/>
              </w:rPr>
            </w:pPr>
          </w:p>
        </w:tc>
        <w:tc>
          <w:tcPr>
            <w:tcW w:w="0" w:type="auto"/>
          </w:tcPr>
          <w:p w14:paraId="26A7C5B4" w14:textId="57B3BEF6" w:rsidR="00C15068" w:rsidRPr="00B34FDE" w:rsidRDefault="00C15068" w:rsidP="00C15068">
            <w:pPr>
              <w:ind w:firstLine="0"/>
              <w:rPr>
                <w:sz w:val="24"/>
                <w:szCs w:val="24"/>
                <w:lang w:val="en-US"/>
              </w:rPr>
            </w:pPr>
          </w:p>
        </w:tc>
        <w:tc>
          <w:tcPr>
            <w:tcW w:w="0" w:type="auto"/>
          </w:tcPr>
          <w:p w14:paraId="0D585E8A" w14:textId="5F799E1E" w:rsidR="00C15068" w:rsidRPr="00B34FDE" w:rsidRDefault="00C15068" w:rsidP="00C15068">
            <w:pPr>
              <w:ind w:firstLine="0"/>
              <w:rPr>
                <w:sz w:val="24"/>
                <w:szCs w:val="24"/>
                <w:lang w:val="en-US"/>
              </w:rPr>
            </w:pPr>
          </w:p>
        </w:tc>
      </w:tr>
    </w:tbl>
    <w:p w14:paraId="336169B2" w14:textId="1C94839F" w:rsidR="00CC6502" w:rsidRDefault="00CC6502" w:rsidP="00CC6502">
      <w:pPr>
        <w:pStyle w:val="Caption"/>
        <w:keepNext/>
        <w:jc w:val="right"/>
      </w:pPr>
      <w:r>
        <w:lastRenderedPageBreak/>
        <w:t>Продовження таблиці 2.5</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3991"/>
        <w:gridCol w:w="1559"/>
        <w:gridCol w:w="1701"/>
      </w:tblGrid>
      <w:tr w:rsidR="00C15068" w:rsidRPr="00B34FDE" w14:paraId="4F009FE5" w14:textId="77777777" w:rsidTr="00CC6502">
        <w:tc>
          <w:tcPr>
            <w:tcW w:w="0" w:type="auto"/>
          </w:tcPr>
          <w:p w14:paraId="083A2CAF" w14:textId="6A64E62B" w:rsidR="00C15068" w:rsidRPr="00B34FDE" w:rsidRDefault="00C15068" w:rsidP="00C15068">
            <w:pPr>
              <w:ind w:firstLine="0"/>
              <w:rPr>
                <w:sz w:val="24"/>
                <w:szCs w:val="24"/>
                <w:lang w:val="en-US"/>
              </w:rPr>
            </w:pPr>
            <w:r w:rsidRPr="00B34FDE">
              <w:rPr>
                <w:sz w:val="24"/>
                <w:szCs w:val="24"/>
                <w:lang w:val="en-US"/>
              </w:rPr>
              <w:t>Дата початку</w:t>
            </w:r>
          </w:p>
        </w:tc>
        <w:tc>
          <w:tcPr>
            <w:tcW w:w="3991" w:type="dxa"/>
          </w:tcPr>
          <w:p w14:paraId="3AD0E2C2" w14:textId="3BDEE839" w:rsidR="00C15068" w:rsidRPr="00B34FDE" w:rsidRDefault="00C15068" w:rsidP="00C15068">
            <w:pPr>
              <w:ind w:firstLine="0"/>
              <w:rPr>
                <w:sz w:val="24"/>
                <w:szCs w:val="24"/>
                <w:lang w:val="ru-RU"/>
              </w:rPr>
            </w:pPr>
            <w:r w:rsidRPr="00B34FDE">
              <w:rPr>
                <w:sz w:val="24"/>
                <w:szCs w:val="24"/>
                <w:lang w:val="ru-RU"/>
              </w:rPr>
              <w:t>Планований або фактичний час початку</w:t>
            </w:r>
          </w:p>
        </w:tc>
        <w:tc>
          <w:tcPr>
            <w:tcW w:w="1559" w:type="dxa"/>
          </w:tcPr>
          <w:p w14:paraId="7A97F441" w14:textId="717F9C0F" w:rsidR="00C15068" w:rsidRPr="00B34FDE" w:rsidRDefault="00C15068" w:rsidP="00C15068">
            <w:pPr>
              <w:ind w:firstLine="0"/>
              <w:rPr>
                <w:sz w:val="24"/>
                <w:szCs w:val="24"/>
                <w:lang w:val="en-US"/>
              </w:rPr>
            </w:pPr>
            <w:r w:rsidRPr="00B34FDE">
              <w:rPr>
                <w:sz w:val="24"/>
                <w:szCs w:val="24"/>
                <w:lang w:val="en-US"/>
              </w:rPr>
              <w:t>Ні</w:t>
            </w:r>
          </w:p>
        </w:tc>
        <w:tc>
          <w:tcPr>
            <w:tcW w:w="1701" w:type="dxa"/>
          </w:tcPr>
          <w:p w14:paraId="32826244" w14:textId="4792E4FC" w:rsidR="00C15068" w:rsidRPr="00B34FDE" w:rsidRDefault="00C15068" w:rsidP="00C15068">
            <w:pPr>
              <w:ind w:firstLine="0"/>
              <w:rPr>
                <w:sz w:val="24"/>
                <w:szCs w:val="24"/>
                <w:lang w:val="en-US"/>
              </w:rPr>
            </w:pPr>
            <w:r w:rsidRPr="00B34FDE">
              <w:rPr>
                <w:sz w:val="24"/>
                <w:szCs w:val="24"/>
                <w:lang w:val="en-US"/>
              </w:rPr>
              <w:t>Ні</w:t>
            </w:r>
          </w:p>
        </w:tc>
      </w:tr>
      <w:tr w:rsidR="00C15068" w:rsidRPr="00B34FDE" w14:paraId="611EAF12" w14:textId="77777777" w:rsidTr="00CC6502">
        <w:tc>
          <w:tcPr>
            <w:tcW w:w="0" w:type="auto"/>
          </w:tcPr>
          <w:p w14:paraId="1280297E" w14:textId="7E6BE5E3" w:rsidR="00C15068" w:rsidRPr="00B34FDE" w:rsidRDefault="00C15068" w:rsidP="00C15068">
            <w:pPr>
              <w:ind w:firstLine="0"/>
              <w:rPr>
                <w:sz w:val="24"/>
                <w:szCs w:val="24"/>
                <w:lang w:val="en-US"/>
              </w:rPr>
            </w:pPr>
            <w:r w:rsidRPr="00B34FDE">
              <w:rPr>
                <w:sz w:val="24"/>
                <w:szCs w:val="24"/>
                <w:lang w:val="en-US"/>
              </w:rPr>
              <w:t>Дата завершення</w:t>
            </w:r>
          </w:p>
        </w:tc>
        <w:tc>
          <w:tcPr>
            <w:tcW w:w="3991" w:type="dxa"/>
          </w:tcPr>
          <w:p w14:paraId="59C4803E" w14:textId="0C5F3778" w:rsidR="00C15068" w:rsidRPr="00B34FDE" w:rsidRDefault="00C15068" w:rsidP="00C15068">
            <w:pPr>
              <w:ind w:firstLine="0"/>
              <w:rPr>
                <w:sz w:val="24"/>
                <w:szCs w:val="24"/>
                <w:lang w:val="ru-RU"/>
              </w:rPr>
            </w:pPr>
            <w:r w:rsidRPr="00B34FDE">
              <w:rPr>
                <w:sz w:val="24"/>
                <w:szCs w:val="24"/>
                <w:lang w:val="ru-RU"/>
              </w:rPr>
              <w:t>Планований або фактичний час закінчення</w:t>
            </w:r>
          </w:p>
        </w:tc>
        <w:tc>
          <w:tcPr>
            <w:tcW w:w="1559" w:type="dxa"/>
          </w:tcPr>
          <w:p w14:paraId="6278B093" w14:textId="3BDFAFC4" w:rsidR="00C15068" w:rsidRPr="00B34FDE" w:rsidRDefault="00C15068" w:rsidP="00C15068">
            <w:pPr>
              <w:ind w:firstLine="0"/>
              <w:rPr>
                <w:sz w:val="24"/>
                <w:szCs w:val="24"/>
                <w:lang w:val="en-US"/>
              </w:rPr>
            </w:pPr>
            <w:r w:rsidRPr="00B34FDE">
              <w:rPr>
                <w:sz w:val="24"/>
                <w:szCs w:val="24"/>
                <w:lang w:val="en-US"/>
              </w:rPr>
              <w:t>Ні</w:t>
            </w:r>
          </w:p>
        </w:tc>
        <w:tc>
          <w:tcPr>
            <w:tcW w:w="1701" w:type="dxa"/>
          </w:tcPr>
          <w:p w14:paraId="4B1AE060" w14:textId="0F66BC63" w:rsidR="00C15068" w:rsidRPr="00B34FDE" w:rsidRDefault="00C15068" w:rsidP="00C15068">
            <w:pPr>
              <w:ind w:firstLine="0"/>
              <w:rPr>
                <w:sz w:val="24"/>
                <w:szCs w:val="24"/>
                <w:lang w:val="en-US"/>
              </w:rPr>
            </w:pPr>
            <w:r w:rsidRPr="00B34FDE">
              <w:rPr>
                <w:sz w:val="24"/>
                <w:szCs w:val="24"/>
                <w:lang w:val="en-US"/>
              </w:rPr>
              <w:t>Ні</w:t>
            </w:r>
          </w:p>
        </w:tc>
      </w:tr>
      <w:tr w:rsidR="00C15068" w:rsidRPr="00B34FDE" w14:paraId="70972689" w14:textId="77777777" w:rsidTr="00CC6502">
        <w:tc>
          <w:tcPr>
            <w:tcW w:w="0" w:type="auto"/>
          </w:tcPr>
          <w:p w14:paraId="3424D30C" w14:textId="77777777" w:rsidR="00C15068" w:rsidRPr="00B34FDE" w:rsidRDefault="00C15068" w:rsidP="00C15068">
            <w:pPr>
              <w:ind w:firstLine="0"/>
              <w:rPr>
                <w:sz w:val="24"/>
                <w:szCs w:val="24"/>
                <w:lang w:val="en-US"/>
              </w:rPr>
            </w:pPr>
            <w:r w:rsidRPr="00B34FDE">
              <w:rPr>
                <w:rFonts w:cs="Times New Roman"/>
                <w:sz w:val="24"/>
                <w:szCs w:val="24"/>
              </w:rPr>
              <w:t xml:space="preserve">Дата створення </w:t>
            </w:r>
          </w:p>
        </w:tc>
        <w:tc>
          <w:tcPr>
            <w:tcW w:w="3991" w:type="dxa"/>
          </w:tcPr>
          <w:p w14:paraId="03C135E6" w14:textId="77777777" w:rsidR="00C15068" w:rsidRPr="00B34FDE" w:rsidRDefault="00C15068" w:rsidP="00C15068">
            <w:pPr>
              <w:ind w:firstLine="0"/>
              <w:rPr>
                <w:sz w:val="24"/>
                <w:szCs w:val="24"/>
                <w:lang w:val="ru-RU"/>
              </w:rPr>
            </w:pPr>
            <w:r w:rsidRPr="00B34FDE">
              <w:rPr>
                <w:rFonts w:cs="Times New Roman"/>
                <w:sz w:val="24"/>
                <w:szCs w:val="24"/>
              </w:rPr>
              <w:t>Дата створення запису</w:t>
            </w:r>
          </w:p>
        </w:tc>
        <w:tc>
          <w:tcPr>
            <w:tcW w:w="1559" w:type="dxa"/>
          </w:tcPr>
          <w:p w14:paraId="263D776C" w14:textId="77777777" w:rsidR="00C15068" w:rsidRPr="00B34FDE" w:rsidRDefault="00C15068" w:rsidP="00C15068">
            <w:pPr>
              <w:ind w:firstLine="0"/>
              <w:rPr>
                <w:sz w:val="24"/>
                <w:szCs w:val="24"/>
                <w:lang w:val="en-US"/>
              </w:rPr>
            </w:pPr>
            <w:r w:rsidRPr="00B34FDE">
              <w:rPr>
                <w:rFonts w:cs="Times New Roman"/>
                <w:sz w:val="24"/>
                <w:szCs w:val="24"/>
              </w:rPr>
              <w:t>Ні</w:t>
            </w:r>
          </w:p>
        </w:tc>
        <w:tc>
          <w:tcPr>
            <w:tcW w:w="1701" w:type="dxa"/>
          </w:tcPr>
          <w:p w14:paraId="1F1B2CEC" w14:textId="77777777" w:rsidR="00C15068" w:rsidRPr="00B34FDE" w:rsidRDefault="00C15068" w:rsidP="00C15068">
            <w:pPr>
              <w:ind w:firstLine="0"/>
              <w:rPr>
                <w:sz w:val="24"/>
                <w:szCs w:val="24"/>
                <w:lang w:val="en-US"/>
              </w:rPr>
            </w:pPr>
            <w:r w:rsidRPr="00B34FDE">
              <w:rPr>
                <w:rFonts w:cs="Times New Roman"/>
                <w:sz w:val="24"/>
                <w:szCs w:val="24"/>
              </w:rPr>
              <w:t>Ні</w:t>
            </w:r>
          </w:p>
        </w:tc>
      </w:tr>
      <w:tr w:rsidR="00C15068" w:rsidRPr="00B34FDE" w14:paraId="3CE59844" w14:textId="77777777" w:rsidTr="00CC6502">
        <w:tc>
          <w:tcPr>
            <w:tcW w:w="0" w:type="auto"/>
          </w:tcPr>
          <w:p w14:paraId="71AE3693" w14:textId="77777777" w:rsidR="00C15068" w:rsidRPr="00B34FDE" w:rsidRDefault="00C15068" w:rsidP="00C15068">
            <w:pPr>
              <w:ind w:firstLine="0"/>
              <w:rPr>
                <w:rFonts w:cs="Times New Roman"/>
                <w:sz w:val="24"/>
                <w:szCs w:val="24"/>
              </w:rPr>
            </w:pPr>
            <w:r w:rsidRPr="00B34FDE">
              <w:rPr>
                <w:rFonts w:cs="Times New Roman"/>
                <w:sz w:val="24"/>
                <w:szCs w:val="24"/>
              </w:rPr>
              <w:t xml:space="preserve">Дата оновлення </w:t>
            </w:r>
          </w:p>
        </w:tc>
        <w:tc>
          <w:tcPr>
            <w:tcW w:w="3991" w:type="dxa"/>
          </w:tcPr>
          <w:p w14:paraId="43709951" w14:textId="77777777" w:rsidR="00C15068" w:rsidRPr="00B34FDE" w:rsidRDefault="00C15068" w:rsidP="00C15068">
            <w:pPr>
              <w:ind w:firstLine="0"/>
              <w:rPr>
                <w:rFonts w:cs="Times New Roman"/>
                <w:sz w:val="24"/>
                <w:szCs w:val="24"/>
              </w:rPr>
            </w:pPr>
            <w:r w:rsidRPr="00B34FDE">
              <w:rPr>
                <w:rFonts w:cs="Times New Roman"/>
                <w:sz w:val="24"/>
                <w:szCs w:val="24"/>
              </w:rPr>
              <w:t>Дата останнього оновлення запису</w:t>
            </w:r>
          </w:p>
        </w:tc>
        <w:tc>
          <w:tcPr>
            <w:tcW w:w="1559" w:type="dxa"/>
          </w:tcPr>
          <w:p w14:paraId="51B69244" w14:textId="77777777" w:rsidR="00C15068" w:rsidRPr="00B34FDE" w:rsidRDefault="00C15068" w:rsidP="00C15068">
            <w:pPr>
              <w:ind w:firstLine="0"/>
              <w:rPr>
                <w:rFonts w:cs="Times New Roman"/>
                <w:sz w:val="24"/>
                <w:szCs w:val="24"/>
              </w:rPr>
            </w:pPr>
            <w:r w:rsidRPr="00B34FDE">
              <w:rPr>
                <w:rFonts w:cs="Times New Roman"/>
                <w:sz w:val="24"/>
                <w:szCs w:val="24"/>
              </w:rPr>
              <w:t>Ні</w:t>
            </w:r>
          </w:p>
        </w:tc>
        <w:tc>
          <w:tcPr>
            <w:tcW w:w="1701" w:type="dxa"/>
          </w:tcPr>
          <w:p w14:paraId="64160C60" w14:textId="77777777" w:rsidR="00C15068" w:rsidRPr="00B34FDE" w:rsidRDefault="00C15068" w:rsidP="00C15068">
            <w:pPr>
              <w:ind w:firstLine="0"/>
              <w:rPr>
                <w:rFonts w:cs="Times New Roman"/>
                <w:sz w:val="24"/>
                <w:szCs w:val="24"/>
              </w:rPr>
            </w:pPr>
            <w:r w:rsidRPr="00B34FDE">
              <w:rPr>
                <w:rFonts w:cs="Times New Roman"/>
                <w:sz w:val="24"/>
                <w:szCs w:val="24"/>
              </w:rPr>
              <w:t>Ні</w:t>
            </w:r>
          </w:p>
        </w:tc>
      </w:tr>
    </w:tbl>
    <w:p w14:paraId="78CC4F81" w14:textId="77777777" w:rsidR="00CC6502" w:rsidRPr="00CC6502" w:rsidRDefault="00CC6502" w:rsidP="00CC6502"/>
    <w:p w14:paraId="7C7AFC9B" w14:textId="7715643E" w:rsidR="00CC6502" w:rsidRDefault="00CC6502" w:rsidP="00CC6502">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6</w:t>
      </w:r>
      <w:r w:rsidR="006F1556">
        <w:fldChar w:fldCharType="end"/>
      </w:r>
      <w:r>
        <w:t xml:space="preserve"> </w:t>
      </w:r>
      <w:r w:rsidRPr="00B353CC">
        <w:t xml:space="preserve">Зв’язки сутності </w:t>
      </w:r>
      <w:r>
        <w:t>«Project»</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8"/>
        <w:gridCol w:w="2019"/>
        <w:gridCol w:w="4518"/>
      </w:tblGrid>
      <w:tr w:rsidR="00C15068" w:rsidRPr="00C15068" w14:paraId="7CEE1BF4" w14:textId="77777777" w:rsidTr="00C15068">
        <w:tc>
          <w:tcPr>
            <w:tcW w:w="0" w:type="auto"/>
            <w:hideMark/>
          </w:tcPr>
          <w:p w14:paraId="12170342"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Пов’язана сутність</w:t>
            </w:r>
          </w:p>
        </w:tc>
        <w:tc>
          <w:tcPr>
            <w:tcW w:w="0" w:type="auto"/>
            <w:hideMark/>
          </w:tcPr>
          <w:p w14:paraId="17E4B80C"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Тип зв’язку</w:t>
            </w:r>
          </w:p>
        </w:tc>
        <w:tc>
          <w:tcPr>
            <w:tcW w:w="0" w:type="auto"/>
            <w:hideMark/>
          </w:tcPr>
          <w:p w14:paraId="3C755942"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Призначення</w:t>
            </w:r>
          </w:p>
        </w:tc>
      </w:tr>
      <w:tr w:rsidR="00C15068" w:rsidRPr="00C15068" w14:paraId="6B8A6558" w14:textId="77777777" w:rsidTr="00C15068">
        <w:tc>
          <w:tcPr>
            <w:tcW w:w="0" w:type="auto"/>
            <w:hideMark/>
          </w:tcPr>
          <w:p w14:paraId="55B35DD2"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Замовник</w:t>
            </w:r>
          </w:p>
        </w:tc>
        <w:tc>
          <w:tcPr>
            <w:tcW w:w="0" w:type="auto"/>
            <w:hideMark/>
          </w:tcPr>
          <w:p w14:paraId="5D2316A2"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Багато до одного</w:t>
            </w:r>
          </w:p>
        </w:tc>
        <w:tc>
          <w:tcPr>
            <w:tcW w:w="0" w:type="auto"/>
            <w:hideMark/>
          </w:tcPr>
          <w:p w14:paraId="26281A6C"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Проєкт належить конкретному замовнику</w:t>
            </w:r>
          </w:p>
        </w:tc>
      </w:tr>
      <w:tr w:rsidR="00C15068" w:rsidRPr="00C15068" w14:paraId="55937533" w14:textId="77777777" w:rsidTr="00C15068">
        <w:tc>
          <w:tcPr>
            <w:tcW w:w="0" w:type="auto"/>
            <w:hideMark/>
          </w:tcPr>
          <w:p w14:paraId="375EBF14"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Журнал робіт</w:t>
            </w:r>
          </w:p>
        </w:tc>
        <w:tc>
          <w:tcPr>
            <w:tcW w:w="0" w:type="auto"/>
            <w:hideMark/>
          </w:tcPr>
          <w:p w14:paraId="48D54180"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Один до багатьох</w:t>
            </w:r>
          </w:p>
        </w:tc>
        <w:tc>
          <w:tcPr>
            <w:tcW w:w="0" w:type="auto"/>
            <w:hideMark/>
          </w:tcPr>
          <w:p w14:paraId="383EA02B" w14:textId="77777777" w:rsidR="00C15068" w:rsidRPr="00C15068" w:rsidRDefault="00C15068" w:rsidP="00C15068">
            <w:pPr>
              <w:pStyle w:val="Code"/>
              <w:spacing w:line="360" w:lineRule="auto"/>
              <w:rPr>
                <w:rFonts w:ascii="Times New Roman" w:hAnsi="Times New Roman" w:cs="Times New Roman"/>
                <w:sz w:val="24"/>
                <w:szCs w:val="24"/>
                <w:lang w:val="ru-RU"/>
              </w:rPr>
            </w:pPr>
            <w:r w:rsidRPr="00C15068">
              <w:rPr>
                <w:rFonts w:ascii="Times New Roman" w:hAnsi="Times New Roman" w:cs="Times New Roman"/>
                <w:sz w:val="24"/>
                <w:szCs w:val="24"/>
                <w:lang w:val="ru-RU"/>
              </w:rPr>
              <w:t>Фіксація операцій у межах проєкту</w:t>
            </w:r>
          </w:p>
        </w:tc>
      </w:tr>
      <w:tr w:rsidR="00C15068" w:rsidRPr="00C15068" w14:paraId="6558E200" w14:textId="77777777" w:rsidTr="00C15068">
        <w:tc>
          <w:tcPr>
            <w:tcW w:w="0" w:type="auto"/>
            <w:hideMark/>
          </w:tcPr>
          <w:p w14:paraId="15040EBB"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Використання матеріалів</w:t>
            </w:r>
          </w:p>
        </w:tc>
        <w:tc>
          <w:tcPr>
            <w:tcW w:w="0" w:type="auto"/>
            <w:hideMark/>
          </w:tcPr>
          <w:p w14:paraId="57B5D04F"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Один до багатьох</w:t>
            </w:r>
          </w:p>
        </w:tc>
        <w:tc>
          <w:tcPr>
            <w:tcW w:w="0" w:type="auto"/>
            <w:hideMark/>
          </w:tcPr>
          <w:p w14:paraId="75053F43" w14:textId="77777777" w:rsidR="00C15068" w:rsidRPr="00C15068" w:rsidRDefault="00C15068" w:rsidP="00C15068">
            <w:pPr>
              <w:pStyle w:val="Code"/>
              <w:spacing w:line="360" w:lineRule="auto"/>
              <w:rPr>
                <w:rFonts w:ascii="Times New Roman" w:hAnsi="Times New Roman" w:cs="Times New Roman"/>
                <w:sz w:val="24"/>
                <w:szCs w:val="24"/>
                <w:lang w:val="ru-RU"/>
              </w:rPr>
            </w:pPr>
            <w:r w:rsidRPr="00C15068">
              <w:rPr>
                <w:rFonts w:ascii="Times New Roman" w:hAnsi="Times New Roman" w:cs="Times New Roman"/>
                <w:sz w:val="24"/>
                <w:szCs w:val="24"/>
                <w:lang w:val="ru-RU"/>
              </w:rPr>
              <w:t>Облік списаних матеріалів на об’єкт</w:t>
            </w:r>
          </w:p>
        </w:tc>
      </w:tr>
    </w:tbl>
    <w:p w14:paraId="3F79C1A2" w14:textId="77777777" w:rsidR="00CC6502" w:rsidRDefault="00CC6502" w:rsidP="00C15068">
      <w:pPr>
        <w:ind w:firstLine="0"/>
      </w:pPr>
    </w:p>
    <w:p w14:paraId="46AC2E93" w14:textId="0BAB5D08" w:rsidR="00B353CC" w:rsidRDefault="00B353CC" w:rsidP="00CC6502">
      <w:r>
        <w:t>Сутність</w:t>
      </w:r>
      <w:r w:rsidR="00CC6502">
        <w:t xml:space="preserve"> м</w:t>
      </w:r>
      <w:r>
        <w:t>атеріал (Material)</w:t>
      </w:r>
      <w:r w:rsidR="00CC6502">
        <w:t xml:space="preserve"> о</w:t>
      </w:r>
      <w:r w:rsidRPr="00B353CC">
        <w:t>писує номенклатуру витратних матеріалів, які використовуються під час електромонтажу.</w:t>
      </w:r>
    </w:p>
    <w:p w14:paraId="776B1059" w14:textId="692FED78" w:rsidR="00C15068" w:rsidRDefault="00C15068" w:rsidP="00C15068">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7</w:t>
      </w:r>
      <w:r w:rsidR="006F1556">
        <w:fldChar w:fldCharType="end"/>
      </w:r>
      <w:r>
        <w:t xml:space="preserve"> </w:t>
      </w:r>
      <w:r w:rsidRPr="00B353CC">
        <w:t xml:space="preserve">Атрибути сутності </w:t>
      </w:r>
      <w:r>
        <w:t>«Material»</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4086"/>
        <w:gridCol w:w="1660"/>
        <w:gridCol w:w="1768"/>
      </w:tblGrid>
      <w:tr w:rsidR="00BC07D8" w:rsidRPr="00C15068" w14:paraId="5E5AB3BA" w14:textId="77777777" w:rsidTr="00C15068">
        <w:tc>
          <w:tcPr>
            <w:tcW w:w="0" w:type="auto"/>
            <w:hideMark/>
          </w:tcPr>
          <w:p w14:paraId="23DC9F38"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Назва атрибута</w:t>
            </w:r>
          </w:p>
        </w:tc>
        <w:tc>
          <w:tcPr>
            <w:tcW w:w="0" w:type="auto"/>
            <w:hideMark/>
          </w:tcPr>
          <w:p w14:paraId="61D4DB91"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Опис та призначення</w:t>
            </w:r>
          </w:p>
        </w:tc>
        <w:tc>
          <w:tcPr>
            <w:tcW w:w="0" w:type="auto"/>
            <w:hideMark/>
          </w:tcPr>
          <w:p w14:paraId="3DF83AAB"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Ключове поле</w:t>
            </w:r>
          </w:p>
        </w:tc>
        <w:tc>
          <w:tcPr>
            <w:tcW w:w="0" w:type="auto"/>
            <w:hideMark/>
          </w:tcPr>
          <w:p w14:paraId="76EF88A9"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Обов’язковість</w:t>
            </w:r>
          </w:p>
        </w:tc>
      </w:tr>
      <w:tr w:rsidR="00BC07D8" w:rsidRPr="00C15068" w14:paraId="0F6E3B37" w14:textId="77777777" w:rsidTr="00C15068">
        <w:tc>
          <w:tcPr>
            <w:tcW w:w="0" w:type="auto"/>
            <w:hideMark/>
          </w:tcPr>
          <w:p w14:paraId="58ADDBFB"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Ідентифікатор</w:t>
            </w:r>
          </w:p>
        </w:tc>
        <w:tc>
          <w:tcPr>
            <w:tcW w:w="0" w:type="auto"/>
            <w:hideMark/>
          </w:tcPr>
          <w:p w14:paraId="20DD1E3A"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Код товарної одиниці</w:t>
            </w:r>
          </w:p>
        </w:tc>
        <w:tc>
          <w:tcPr>
            <w:tcW w:w="0" w:type="auto"/>
            <w:hideMark/>
          </w:tcPr>
          <w:p w14:paraId="5DDD5C14"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Так</w:t>
            </w:r>
          </w:p>
        </w:tc>
        <w:tc>
          <w:tcPr>
            <w:tcW w:w="0" w:type="auto"/>
            <w:hideMark/>
          </w:tcPr>
          <w:p w14:paraId="10225046" w14:textId="77777777" w:rsidR="00C15068" w:rsidRPr="00C15068" w:rsidRDefault="00C15068" w:rsidP="00C1506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Так</w:t>
            </w:r>
          </w:p>
        </w:tc>
      </w:tr>
      <w:tr w:rsidR="00BC07D8" w:rsidRPr="00C15068" w14:paraId="256C8EE6" w14:textId="77777777" w:rsidTr="00C15068">
        <w:tc>
          <w:tcPr>
            <w:tcW w:w="0" w:type="auto"/>
            <w:hideMark/>
          </w:tcPr>
          <w:p w14:paraId="12E25FC9"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Назва</w:t>
            </w:r>
          </w:p>
        </w:tc>
        <w:tc>
          <w:tcPr>
            <w:tcW w:w="0" w:type="auto"/>
            <w:hideMark/>
          </w:tcPr>
          <w:p w14:paraId="11815B58"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Найменування (кабель, автомат тощо)</w:t>
            </w:r>
          </w:p>
        </w:tc>
        <w:tc>
          <w:tcPr>
            <w:tcW w:w="0" w:type="auto"/>
            <w:hideMark/>
          </w:tcPr>
          <w:p w14:paraId="2A99F0B9"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Ні</w:t>
            </w:r>
          </w:p>
        </w:tc>
        <w:tc>
          <w:tcPr>
            <w:tcW w:w="0" w:type="auto"/>
            <w:hideMark/>
          </w:tcPr>
          <w:p w14:paraId="6EB4B40F" w14:textId="745373D2"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Так</w:t>
            </w:r>
          </w:p>
        </w:tc>
      </w:tr>
      <w:tr w:rsidR="00BC07D8" w:rsidRPr="00C15068" w14:paraId="4662D78B" w14:textId="77777777" w:rsidTr="00C15068">
        <w:tc>
          <w:tcPr>
            <w:tcW w:w="0" w:type="auto"/>
          </w:tcPr>
          <w:p w14:paraId="04F64493" w14:textId="1C213B2C" w:rsidR="00BC07D8" w:rsidRPr="00BC07D8" w:rsidRDefault="00BC07D8" w:rsidP="00BC07D8">
            <w:pPr>
              <w:pStyle w:val="Code"/>
              <w:spacing w:line="360" w:lineRule="auto"/>
              <w:rPr>
                <w:rFonts w:ascii="Times New Roman" w:hAnsi="Times New Roman" w:cs="Times New Roman"/>
                <w:sz w:val="24"/>
                <w:szCs w:val="24"/>
              </w:rPr>
            </w:pPr>
            <w:r>
              <w:rPr>
                <w:rFonts w:ascii="Times New Roman" w:hAnsi="Times New Roman" w:cs="Times New Roman"/>
                <w:sz w:val="24"/>
                <w:szCs w:val="24"/>
              </w:rPr>
              <w:t>Бренд</w:t>
            </w:r>
          </w:p>
        </w:tc>
        <w:tc>
          <w:tcPr>
            <w:tcW w:w="0" w:type="auto"/>
          </w:tcPr>
          <w:p w14:paraId="76B160B7" w14:textId="2C2A576C" w:rsidR="00BC07D8" w:rsidRPr="00BC07D8" w:rsidRDefault="00BC07D8" w:rsidP="00BC07D8">
            <w:pPr>
              <w:pStyle w:val="Code"/>
              <w:spacing w:line="360" w:lineRule="auto"/>
              <w:rPr>
                <w:rFonts w:ascii="Times New Roman" w:hAnsi="Times New Roman" w:cs="Times New Roman"/>
                <w:sz w:val="24"/>
                <w:szCs w:val="24"/>
              </w:rPr>
            </w:pPr>
            <w:r>
              <w:rPr>
                <w:rFonts w:ascii="Times New Roman" w:hAnsi="Times New Roman" w:cs="Times New Roman"/>
                <w:sz w:val="24"/>
                <w:szCs w:val="24"/>
              </w:rPr>
              <w:t>Бренд одиниці</w:t>
            </w:r>
          </w:p>
        </w:tc>
        <w:tc>
          <w:tcPr>
            <w:tcW w:w="0" w:type="auto"/>
          </w:tcPr>
          <w:p w14:paraId="0DD837DB" w14:textId="3DC5C18B"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Ні</w:t>
            </w:r>
          </w:p>
        </w:tc>
        <w:tc>
          <w:tcPr>
            <w:tcW w:w="0" w:type="auto"/>
          </w:tcPr>
          <w:p w14:paraId="3AE38B46" w14:textId="118C112A" w:rsidR="00BC07D8" w:rsidRPr="00C15068" w:rsidRDefault="00BC07D8" w:rsidP="00BC07D8">
            <w:pPr>
              <w:pStyle w:val="Code"/>
              <w:spacing w:line="360" w:lineRule="auto"/>
              <w:rPr>
                <w:rFonts w:ascii="Times New Roman" w:hAnsi="Times New Roman" w:cs="Times New Roman"/>
                <w:sz w:val="24"/>
                <w:szCs w:val="24"/>
                <w:lang w:val="en-US"/>
              </w:rPr>
            </w:pPr>
            <w:r w:rsidRPr="001F22E6">
              <w:rPr>
                <w:rFonts w:ascii="Times New Roman" w:hAnsi="Times New Roman" w:cs="Times New Roman"/>
                <w:sz w:val="24"/>
                <w:szCs w:val="24"/>
                <w:lang w:val="en-US"/>
              </w:rPr>
              <w:t>Ні</w:t>
            </w:r>
          </w:p>
        </w:tc>
      </w:tr>
      <w:tr w:rsidR="00BC07D8" w:rsidRPr="00C15068" w14:paraId="243E4436" w14:textId="77777777" w:rsidTr="00C15068">
        <w:tc>
          <w:tcPr>
            <w:tcW w:w="0" w:type="auto"/>
            <w:hideMark/>
          </w:tcPr>
          <w:p w14:paraId="50B2D350"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Категорія</w:t>
            </w:r>
          </w:p>
        </w:tc>
        <w:tc>
          <w:tcPr>
            <w:tcW w:w="0" w:type="auto"/>
            <w:hideMark/>
          </w:tcPr>
          <w:p w14:paraId="77618205"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Групування (автоматика, ізоляція)</w:t>
            </w:r>
          </w:p>
        </w:tc>
        <w:tc>
          <w:tcPr>
            <w:tcW w:w="0" w:type="auto"/>
            <w:hideMark/>
          </w:tcPr>
          <w:p w14:paraId="72C5F179"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Ні</w:t>
            </w:r>
          </w:p>
        </w:tc>
        <w:tc>
          <w:tcPr>
            <w:tcW w:w="0" w:type="auto"/>
            <w:hideMark/>
          </w:tcPr>
          <w:p w14:paraId="2ECDB24F" w14:textId="23B0C14C" w:rsidR="00BC07D8" w:rsidRPr="00C15068" w:rsidRDefault="00BC07D8" w:rsidP="00BC07D8">
            <w:pPr>
              <w:pStyle w:val="Code"/>
              <w:spacing w:line="360" w:lineRule="auto"/>
              <w:rPr>
                <w:rFonts w:ascii="Times New Roman" w:hAnsi="Times New Roman" w:cs="Times New Roman"/>
                <w:sz w:val="24"/>
                <w:szCs w:val="24"/>
                <w:lang w:val="en-US"/>
              </w:rPr>
            </w:pPr>
            <w:r w:rsidRPr="001F22E6">
              <w:rPr>
                <w:rFonts w:ascii="Times New Roman" w:hAnsi="Times New Roman" w:cs="Times New Roman"/>
                <w:sz w:val="24"/>
                <w:szCs w:val="24"/>
                <w:lang w:val="en-US"/>
              </w:rPr>
              <w:t>Ні</w:t>
            </w:r>
          </w:p>
        </w:tc>
      </w:tr>
      <w:tr w:rsidR="00BC07D8" w:rsidRPr="00C15068" w14:paraId="02553CA6" w14:textId="77777777" w:rsidTr="00C15068">
        <w:tc>
          <w:tcPr>
            <w:tcW w:w="0" w:type="auto"/>
            <w:hideMark/>
          </w:tcPr>
          <w:p w14:paraId="03CB9859" w14:textId="7B6B0A09" w:rsidR="00BC07D8" w:rsidRPr="00BC07D8" w:rsidRDefault="00BC07D8" w:rsidP="00BC07D8">
            <w:pPr>
              <w:pStyle w:val="Code"/>
              <w:spacing w:line="360" w:lineRule="auto"/>
              <w:rPr>
                <w:rFonts w:ascii="Times New Roman" w:hAnsi="Times New Roman" w:cs="Times New Roman"/>
                <w:sz w:val="24"/>
                <w:szCs w:val="24"/>
              </w:rPr>
            </w:pPr>
            <w:r>
              <w:rPr>
                <w:rFonts w:ascii="Times New Roman" w:hAnsi="Times New Roman" w:cs="Times New Roman"/>
                <w:sz w:val="24"/>
                <w:szCs w:val="24"/>
              </w:rPr>
              <w:t>Модель</w:t>
            </w:r>
          </w:p>
        </w:tc>
        <w:tc>
          <w:tcPr>
            <w:tcW w:w="0" w:type="auto"/>
            <w:hideMark/>
          </w:tcPr>
          <w:p w14:paraId="34A041CF" w14:textId="513F7FD6" w:rsidR="00BC07D8" w:rsidRPr="00C1506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rPr>
              <w:t>Технічна модель</w:t>
            </w:r>
          </w:p>
        </w:tc>
        <w:tc>
          <w:tcPr>
            <w:tcW w:w="0" w:type="auto"/>
            <w:hideMark/>
          </w:tcPr>
          <w:p w14:paraId="030973E0"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Ні</w:t>
            </w:r>
          </w:p>
        </w:tc>
        <w:tc>
          <w:tcPr>
            <w:tcW w:w="0" w:type="auto"/>
            <w:hideMark/>
          </w:tcPr>
          <w:p w14:paraId="1CAF0B67" w14:textId="097F01AB" w:rsidR="00BC07D8" w:rsidRPr="00C15068" w:rsidRDefault="00BC07D8" w:rsidP="00BC07D8">
            <w:pPr>
              <w:pStyle w:val="Code"/>
              <w:spacing w:line="360" w:lineRule="auto"/>
              <w:rPr>
                <w:rFonts w:ascii="Times New Roman" w:hAnsi="Times New Roman" w:cs="Times New Roman"/>
                <w:sz w:val="24"/>
                <w:szCs w:val="24"/>
                <w:lang w:val="en-US"/>
              </w:rPr>
            </w:pPr>
            <w:r w:rsidRPr="001F22E6">
              <w:rPr>
                <w:rFonts w:ascii="Times New Roman" w:hAnsi="Times New Roman" w:cs="Times New Roman"/>
                <w:sz w:val="24"/>
                <w:szCs w:val="24"/>
                <w:lang w:val="en-US"/>
              </w:rPr>
              <w:t>Ні</w:t>
            </w:r>
          </w:p>
        </w:tc>
      </w:tr>
      <w:tr w:rsidR="00BC07D8" w:rsidRPr="00C15068" w14:paraId="61A51252" w14:textId="77777777" w:rsidTr="00C15068">
        <w:tc>
          <w:tcPr>
            <w:tcW w:w="0" w:type="auto"/>
            <w:hideMark/>
          </w:tcPr>
          <w:p w14:paraId="1B0468B3" w14:textId="63F0FF41" w:rsidR="00BC07D8" w:rsidRPr="00BC07D8" w:rsidRDefault="00BC07D8" w:rsidP="00BC07D8">
            <w:pPr>
              <w:pStyle w:val="Code"/>
              <w:spacing w:line="360" w:lineRule="auto"/>
              <w:rPr>
                <w:rFonts w:ascii="Times New Roman" w:hAnsi="Times New Roman" w:cs="Times New Roman"/>
                <w:sz w:val="24"/>
                <w:szCs w:val="24"/>
              </w:rPr>
            </w:pPr>
            <w:r>
              <w:rPr>
                <w:rFonts w:ascii="Times New Roman" w:hAnsi="Times New Roman" w:cs="Times New Roman"/>
                <w:sz w:val="24"/>
                <w:szCs w:val="24"/>
              </w:rPr>
              <w:t>Опис</w:t>
            </w:r>
          </w:p>
        </w:tc>
        <w:tc>
          <w:tcPr>
            <w:tcW w:w="0" w:type="auto"/>
            <w:hideMark/>
          </w:tcPr>
          <w:p w14:paraId="13315DF2" w14:textId="04E05DB0" w:rsidR="00BC07D8" w:rsidRPr="00BC07D8" w:rsidRDefault="00BC07D8" w:rsidP="00BC07D8">
            <w:pPr>
              <w:pStyle w:val="Code"/>
              <w:spacing w:line="360" w:lineRule="auto"/>
              <w:rPr>
                <w:rFonts w:ascii="Times New Roman" w:hAnsi="Times New Roman" w:cs="Times New Roman"/>
                <w:sz w:val="24"/>
                <w:szCs w:val="24"/>
              </w:rPr>
            </w:pPr>
            <w:r>
              <w:rPr>
                <w:rFonts w:ascii="Times New Roman" w:hAnsi="Times New Roman" w:cs="Times New Roman"/>
                <w:sz w:val="24"/>
                <w:szCs w:val="24"/>
              </w:rPr>
              <w:t>Додатковий опис</w:t>
            </w:r>
          </w:p>
        </w:tc>
        <w:tc>
          <w:tcPr>
            <w:tcW w:w="0" w:type="auto"/>
            <w:hideMark/>
          </w:tcPr>
          <w:p w14:paraId="67EDB8E5"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Ні</w:t>
            </w:r>
          </w:p>
        </w:tc>
        <w:tc>
          <w:tcPr>
            <w:tcW w:w="0" w:type="auto"/>
            <w:hideMark/>
          </w:tcPr>
          <w:p w14:paraId="25DB1AEF" w14:textId="1FC57008" w:rsidR="00BC07D8" w:rsidRPr="00C15068" w:rsidRDefault="00BC07D8" w:rsidP="00BC07D8">
            <w:pPr>
              <w:pStyle w:val="Code"/>
              <w:spacing w:line="360" w:lineRule="auto"/>
              <w:rPr>
                <w:rFonts w:ascii="Times New Roman" w:hAnsi="Times New Roman" w:cs="Times New Roman"/>
                <w:sz w:val="24"/>
                <w:szCs w:val="24"/>
                <w:lang w:val="en-US"/>
              </w:rPr>
            </w:pPr>
            <w:r w:rsidRPr="001F22E6">
              <w:rPr>
                <w:rFonts w:ascii="Times New Roman" w:hAnsi="Times New Roman" w:cs="Times New Roman"/>
                <w:sz w:val="24"/>
                <w:szCs w:val="24"/>
                <w:lang w:val="en-US"/>
              </w:rPr>
              <w:t>Ні</w:t>
            </w:r>
          </w:p>
        </w:tc>
      </w:tr>
      <w:tr w:rsidR="00BC07D8" w:rsidRPr="00C15068" w14:paraId="22B0454D" w14:textId="77777777" w:rsidTr="00C15068">
        <w:tc>
          <w:tcPr>
            <w:tcW w:w="0" w:type="auto"/>
            <w:hideMark/>
          </w:tcPr>
          <w:p w14:paraId="14BCC948"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Ціна</w:t>
            </w:r>
          </w:p>
        </w:tc>
        <w:tc>
          <w:tcPr>
            <w:tcW w:w="0" w:type="auto"/>
            <w:hideMark/>
          </w:tcPr>
          <w:p w14:paraId="29827B71"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Вартість одиниці матеріалу</w:t>
            </w:r>
          </w:p>
        </w:tc>
        <w:tc>
          <w:tcPr>
            <w:tcW w:w="0" w:type="auto"/>
            <w:hideMark/>
          </w:tcPr>
          <w:p w14:paraId="0DC65EF1" w14:textId="77777777" w:rsidR="00BC07D8" w:rsidRPr="00C15068" w:rsidRDefault="00BC07D8" w:rsidP="00BC07D8">
            <w:pPr>
              <w:pStyle w:val="Code"/>
              <w:spacing w:line="360" w:lineRule="auto"/>
              <w:rPr>
                <w:rFonts w:ascii="Times New Roman" w:hAnsi="Times New Roman" w:cs="Times New Roman"/>
                <w:sz w:val="24"/>
                <w:szCs w:val="24"/>
                <w:lang w:val="en-US"/>
              </w:rPr>
            </w:pPr>
            <w:r w:rsidRPr="00C15068">
              <w:rPr>
                <w:rFonts w:ascii="Times New Roman" w:hAnsi="Times New Roman" w:cs="Times New Roman"/>
                <w:sz w:val="24"/>
                <w:szCs w:val="24"/>
                <w:lang w:val="en-US"/>
              </w:rPr>
              <w:t>Ні</w:t>
            </w:r>
          </w:p>
        </w:tc>
        <w:tc>
          <w:tcPr>
            <w:tcW w:w="0" w:type="auto"/>
            <w:hideMark/>
          </w:tcPr>
          <w:p w14:paraId="0E350292" w14:textId="48A4555F" w:rsidR="00BC07D8" w:rsidRPr="00C15068" w:rsidRDefault="00BC07D8" w:rsidP="00BC07D8">
            <w:pPr>
              <w:pStyle w:val="Code"/>
              <w:spacing w:line="360" w:lineRule="auto"/>
              <w:rPr>
                <w:rFonts w:ascii="Times New Roman" w:hAnsi="Times New Roman" w:cs="Times New Roman"/>
                <w:sz w:val="24"/>
                <w:szCs w:val="24"/>
                <w:lang w:val="en-US"/>
              </w:rPr>
            </w:pPr>
            <w:r w:rsidRPr="001F22E6">
              <w:rPr>
                <w:rFonts w:ascii="Times New Roman" w:hAnsi="Times New Roman" w:cs="Times New Roman"/>
                <w:sz w:val="24"/>
                <w:szCs w:val="24"/>
                <w:lang w:val="en-US"/>
              </w:rPr>
              <w:t>Ні</w:t>
            </w:r>
          </w:p>
        </w:tc>
      </w:tr>
      <w:tr w:rsidR="00424941" w:rsidRPr="00C15068" w14:paraId="393A45C2" w14:textId="77777777" w:rsidTr="00C15068">
        <w:tc>
          <w:tcPr>
            <w:tcW w:w="0" w:type="auto"/>
          </w:tcPr>
          <w:p w14:paraId="0018DAEB" w14:textId="13C486BE"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 xml:space="preserve">Дата створення </w:t>
            </w:r>
          </w:p>
        </w:tc>
        <w:tc>
          <w:tcPr>
            <w:tcW w:w="0" w:type="auto"/>
          </w:tcPr>
          <w:p w14:paraId="54931D68" w14:textId="7571E85C"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Дата створення запису</w:t>
            </w:r>
          </w:p>
        </w:tc>
        <w:tc>
          <w:tcPr>
            <w:tcW w:w="0" w:type="auto"/>
          </w:tcPr>
          <w:p w14:paraId="2ADC1189" w14:textId="2DEC1140"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Ні</w:t>
            </w:r>
          </w:p>
        </w:tc>
        <w:tc>
          <w:tcPr>
            <w:tcW w:w="0" w:type="auto"/>
          </w:tcPr>
          <w:p w14:paraId="5799901B" w14:textId="545E9998"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Ні</w:t>
            </w:r>
          </w:p>
        </w:tc>
      </w:tr>
      <w:tr w:rsidR="00424941" w:rsidRPr="00C15068" w14:paraId="19B8BFD6" w14:textId="77777777" w:rsidTr="00C15068">
        <w:tc>
          <w:tcPr>
            <w:tcW w:w="0" w:type="auto"/>
          </w:tcPr>
          <w:p w14:paraId="47B785EA" w14:textId="5FA4388D"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 xml:space="preserve">Дата оновлення </w:t>
            </w:r>
          </w:p>
        </w:tc>
        <w:tc>
          <w:tcPr>
            <w:tcW w:w="0" w:type="auto"/>
          </w:tcPr>
          <w:p w14:paraId="6699364D" w14:textId="3A1A61D3"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Дата останнього оновлення запису</w:t>
            </w:r>
          </w:p>
        </w:tc>
        <w:tc>
          <w:tcPr>
            <w:tcW w:w="0" w:type="auto"/>
          </w:tcPr>
          <w:p w14:paraId="1EC50F14" w14:textId="2127A502"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Ні</w:t>
            </w:r>
          </w:p>
        </w:tc>
        <w:tc>
          <w:tcPr>
            <w:tcW w:w="0" w:type="auto"/>
          </w:tcPr>
          <w:p w14:paraId="08E02359" w14:textId="08F210E7"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Ні</w:t>
            </w:r>
          </w:p>
        </w:tc>
      </w:tr>
    </w:tbl>
    <w:p w14:paraId="36E1B1D6" w14:textId="77777777" w:rsidR="00BC07D8" w:rsidRDefault="00BC07D8" w:rsidP="00BC07D8">
      <w:pPr>
        <w:jc w:val="right"/>
      </w:pPr>
    </w:p>
    <w:p w14:paraId="66271DFC" w14:textId="77777777" w:rsidR="00424941" w:rsidRDefault="00424941" w:rsidP="00BC07D8">
      <w:pPr>
        <w:jc w:val="right"/>
      </w:pPr>
    </w:p>
    <w:p w14:paraId="54065E0F" w14:textId="134C13DD" w:rsidR="00BC07D8" w:rsidRDefault="00BC07D8" w:rsidP="00BC07D8">
      <w:pPr>
        <w:jc w:val="right"/>
      </w:pPr>
      <w:r>
        <w:lastRenderedPageBreak/>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8</w:t>
      </w:r>
      <w:r w:rsidR="006F1556">
        <w:fldChar w:fldCharType="end"/>
      </w:r>
      <w:r>
        <w:t xml:space="preserve"> </w:t>
      </w:r>
      <w:r w:rsidRPr="00B353CC">
        <w:t xml:space="preserve">Зв’язки сутності </w:t>
      </w:r>
      <w:r>
        <w:t>«Material»</w:t>
      </w:r>
      <w:r w:rsidRPr="00B353CC">
        <w:t xml:space="preserve"> </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1846"/>
        <w:gridCol w:w="4913"/>
      </w:tblGrid>
      <w:tr w:rsidR="00BC07D8" w:rsidRPr="00BC07D8" w14:paraId="77DA0F5F" w14:textId="77777777" w:rsidTr="00BC07D8">
        <w:tc>
          <w:tcPr>
            <w:tcW w:w="0" w:type="auto"/>
            <w:hideMark/>
          </w:tcPr>
          <w:p w14:paraId="475E267B"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Пов’язана сутність</w:t>
            </w:r>
          </w:p>
        </w:tc>
        <w:tc>
          <w:tcPr>
            <w:tcW w:w="0" w:type="auto"/>
            <w:hideMark/>
          </w:tcPr>
          <w:p w14:paraId="01F70691"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Тип зв’язку</w:t>
            </w:r>
          </w:p>
        </w:tc>
        <w:tc>
          <w:tcPr>
            <w:tcW w:w="0" w:type="auto"/>
            <w:hideMark/>
          </w:tcPr>
          <w:p w14:paraId="7CC39FE5"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Призначення</w:t>
            </w:r>
          </w:p>
        </w:tc>
      </w:tr>
      <w:tr w:rsidR="00BC07D8" w:rsidRPr="00BC07D8" w14:paraId="18B222C7" w14:textId="77777777" w:rsidTr="00BC07D8">
        <w:tc>
          <w:tcPr>
            <w:tcW w:w="0" w:type="auto"/>
            <w:hideMark/>
          </w:tcPr>
          <w:p w14:paraId="038CB81C"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Використання матеріалів</w:t>
            </w:r>
          </w:p>
        </w:tc>
        <w:tc>
          <w:tcPr>
            <w:tcW w:w="0" w:type="auto"/>
            <w:hideMark/>
          </w:tcPr>
          <w:p w14:paraId="487FC2BE"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Один до багатьох</w:t>
            </w:r>
          </w:p>
        </w:tc>
        <w:tc>
          <w:tcPr>
            <w:tcW w:w="0" w:type="auto"/>
            <w:hideMark/>
          </w:tcPr>
          <w:p w14:paraId="685ED22E" w14:textId="77777777" w:rsidR="00BC07D8" w:rsidRPr="00BC07D8" w:rsidRDefault="00BC07D8" w:rsidP="00BC07D8">
            <w:pPr>
              <w:pStyle w:val="Code"/>
              <w:spacing w:line="360" w:lineRule="auto"/>
              <w:rPr>
                <w:rFonts w:ascii="Times New Roman" w:hAnsi="Times New Roman" w:cs="Times New Roman"/>
                <w:sz w:val="24"/>
                <w:szCs w:val="24"/>
                <w:lang w:val="ru-RU"/>
              </w:rPr>
            </w:pPr>
            <w:r w:rsidRPr="00BC07D8">
              <w:rPr>
                <w:rFonts w:ascii="Times New Roman" w:hAnsi="Times New Roman" w:cs="Times New Roman"/>
                <w:sz w:val="24"/>
                <w:szCs w:val="24"/>
                <w:lang w:val="ru-RU"/>
              </w:rPr>
              <w:t>Один тип матеріалу може бути списаний багато разів</w:t>
            </w:r>
          </w:p>
        </w:tc>
      </w:tr>
    </w:tbl>
    <w:p w14:paraId="5B6B8901" w14:textId="77777777" w:rsidR="00331C80" w:rsidRDefault="00331C80" w:rsidP="00BC07D8"/>
    <w:p w14:paraId="28DA9D62" w14:textId="206EF2F6" w:rsidR="00B353CC" w:rsidRDefault="00B353CC" w:rsidP="00BC07D8">
      <w:r>
        <w:t>Обладнання (Equipment)</w:t>
      </w:r>
      <w:r w:rsidR="00BC07D8">
        <w:t xml:space="preserve">. </w:t>
      </w:r>
      <w:r w:rsidRPr="00B353CC">
        <w:t>Ця сутність відповідає за облік інструментів та спецтехніки, що перебувають на балансі підприємства.</w:t>
      </w:r>
    </w:p>
    <w:p w14:paraId="394C7785" w14:textId="732F1E1F" w:rsidR="00BC07D8" w:rsidRDefault="00BC07D8" w:rsidP="00BC07D8">
      <w:pPr>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9</w:t>
      </w:r>
      <w:r w:rsidR="006F1556">
        <w:fldChar w:fldCharType="end"/>
      </w:r>
      <w:r>
        <w:t xml:space="preserve"> </w:t>
      </w:r>
      <w:r w:rsidRPr="00B353CC">
        <w:t xml:space="preserve">Атрибути сутності </w:t>
      </w:r>
      <w:r>
        <w:t>«Equipment»</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4241"/>
        <w:gridCol w:w="1520"/>
        <w:gridCol w:w="1768"/>
      </w:tblGrid>
      <w:tr w:rsidR="00424941" w:rsidRPr="00BC07D8" w14:paraId="24F770D6" w14:textId="77777777" w:rsidTr="00BC07D8">
        <w:tc>
          <w:tcPr>
            <w:tcW w:w="0" w:type="auto"/>
            <w:hideMark/>
          </w:tcPr>
          <w:p w14:paraId="6542066D"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Назва атрибута</w:t>
            </w:r>
          </w:p>
        </w:tc>
        <w:tc>
          <w:tcPr>
            <w:tcW w:w="0" w:type="auto"/>
            <w:hideMark/>
          </w:tcPr>
          <w:p w14:paraId="30FD641B"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Опис та призначення</w:t>
            </w:r>
          </w:p>
        </w:tc>
        <w:tc>
          <w:tcPr>
            <w:tcW w:w="0" w:type="auto"/>
            <w:hideMark/>
          </w:tcPr>
          <w:p w14:paraId="03F637DA"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Ключове поле</w:t>
            </w:r>
          </w:p>
        </w:tc>
        <w:tc>
          <w:tcPr>
            <w:tcW w:w="0" w:type="auto"/>
            <w:hideMark/>
          </w:tcPr>
          <w:p w14:paraId="17C96A15"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Обов’язковість</w:t>
            </w:r>
          </w:p>
        </w:tc>
      </w:tr>
      <w:tr w:rsidR="00424941" w:rsidRPr="00BC07D8" w14:paraId="0874EBDF" w14:textId="77777777" w:rsidTr="00BC07D8">
        <w:tc>
          <w:tcPr>
            <w:tcW w:w="0" w:type="auto"/>
            <w:hideMark/>
          </w:tcPr>
          <w:p w14:paraId="43B086FA"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Ідентифікатор</w:t>
            </w:r>
          </w:p>
        </w:tc>
        <w:tc>
          <w:tcPr>
            <w:tcW w:w="0" w:type="auto"/>
            <w:hideMark/>
          </w:tcPr>
          <w:p w14:paraId="6636F85D"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Інвентарний номер обладнання</w:t>
            </w:r>
          </w:p>
        </w:tc>
        <w:tc>
          <w:tcPr>
            <w:tcW w:w="0" w:type="auto"/>
            <w:hideMark/>
          </w:tcPr>
          <w:p w14:paraId="65E2F5EE"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Так</w:t>
            </w:r>
          </w:p>
        </w:tc>
        <w:tc>
          <w:tcPr>
            <w:tcW w:w="0" w:type="auto"/>
            <w:hideMark/>
          </w:tcPr>
          <w:p w14:paraId="4F0185C0"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Так</w:t>
            </w:r>
          </w:p>
        </w:tc>
      </w:tr>
      <w:tr w:rsidR="00424941" w:rsidRPr="00BC07D8" w14:paraId="1EC51DB2" w14:textId="77777777" w:rsidTr="00BC07D8">
        <w:tc>
          <w:tcPr>
            <w:tcW w:w="0" w:type="auto"/>
            <w:hideMark/>
          </w:tcPr>
          <w:p w14:paraId="08898AAE"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Назва</w:t>
            </w:r>
          </w:p>
        </w:tc>
        <w:tc>
          <w:tcPr>
            <w:tcW w:w="0" w:type="auto"/>
            <w:hideMark/>
          </w:tcPr>
          <w:p w14:paraId="1F99DF53"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Повна назва інструменту</w:t>
            </w:r>
          </w:p>
        </w:tc>
        <w:tc>
          <w:tcPr>
            <w:tcW w:w="0" w:type="auto"/>
            <w:hideMark/>
          </w:tcPr>
          <w:p w14:paraId="6D1929C6"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c>
          <w:tcPr>
            <w:tcW w:w="0" w:type="auto"/>
            <w:hideMark/>
          </w:tcPr>
          <w:p w14:paraId="79647ABA"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Так</w:t>
            </w:r>
          </w:p>
        </w:tc>
      </w:tr>
      <w:tr w:rsidR="00424941" w:rsidRPr="00BC07D8" w14:paraId="009F3DC2" w14:textId="77777777" w:rsidTr="00BC07D8">
        <w:tc>
          <w:tcPr>
            <w:tcW w:w="0" w:type="auto"/>
            <w:hideMark/>
          </w:tcPr>
          <w:p w14:paraId="0B10ED57"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Бренд</w:t>
            </w:r>
          </w:p>
        </w:tc>
        <w:tc>
          <w:tcPr>
            <w:tcW w:w="0" w:type="auto"/>
            <w:hideMark/>
          </w:tcPr>
          <w:p w14:paraId="236DD483"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Виробник обладнання</w:t>
            </w:r>
          </w:p>
        </w:tc>
        <w:tc>
          <w:tcPr>
            <w:tcW w:w="0" w:type="auto"/>
            <w:hideMark/>
          </w:tcPr>
          <w:p w14:paraId="477E5804"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c>
          <w:tcPr>
            <w:tcW w:w="0" w:type="auto"/>
            <w:hideMark/>
          </w:tcPr>
          <w:p w14:paraId="550374A8"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r>
      <w:tr w:rsidR="00424941" w:rsidRPr="00BC07D8" w14:paraId="201062EF" w14:textId="77777777" w:rsidTr="00BC07D8">
        <w:tc>
          <w:tcPr>
            <w:tcW w:w="0" w:type="auto"/>
            <w:hideMark/>
          </w:tcPr>
          <w:p w14:paraId="7810DE17"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Модель</w:t>
            </w:r>
          </w:p>
        </w:tc>
        <w:tc>
          <w:tcPr>
            <w:tcW w:w="0" w:type="auto"/>
            <w:hideMark/>
          </w:tcPr>
          <w:p w14:paraId="3A25156A"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Технічна модель пристрою</w:t>
            </w:r>
          </w:p>
        </w:tc>
        <w:tc>
          <w:tcPr>
            <w:tcW w:w="0" w:type="auto"/>
            <w:hideMark/>
          </w:tcPr>
          <w:p w14:paraId="3BB348AB"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c>
          <w:tcPr>
            <w:tcW w:w="0" w:type="auto"/>
            <w:hideMark/>
          </w:tcPr>
          <w:p w14:paraId="67F794B2"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r>
      <w:tr w:rsidR="00424941" w:rsidRPr="00BC07D8" w14:paraId="1A0EDDEF" w14:textId="77777777" w:rsidTr="00BC07D8">
        <w:tc>
          <w:tcPr>
            <w:tcW w:w="0" w:type="auto"/>
            <w:hideMark/>
          </w:tcPr>
          <w:p w14:paraId="2FB01E60"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Серійний номер</w:t>
            </w:r>
          </w:p>
        </w:tc>
        <w:tc>
          <w:tcPr>
            <w:tcW w:w="0" w:type="auto"/>
            <w:hideMark/>
          </w:tcPr>
          <w:p w14:paraId="128A2185"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Унікальний заводський номер</w:t>
            </w:r>
          </w:p>
        </w:tc>
        <w:tc>
          <w:tcPr>
            <w:tcW w:w="0" w:type="auto"/>
            <w:hideMark/>
          </w:tcPr>
          <w:p w14:paraId="58349A38"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c>
          <w:tcPr>
            <w:tcW w:w="0" w:type="auto"/>
            <w:hideMark/>
          </w:tcPr>
          <w:p w14:paraId="750D4B4E"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r>
      <w:tr w:rsidR="00424941" w:rsidRPr="00BC07D8" w14:paraId="5905BBC0" w14:textId="77777777" w:rsidTr="00BC07D8">
        <w:tc>
          <w:tcPr>
            <w:tcW w:w="0" w:type="auto"/>
            <w:hideMark/>
          </w:tcPr>
          <w:p w14:paraId="4764D132"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Статус</w:t>
            </w:r>
          </w:p>
        </w:tc>
        <w:tc>
          <w:tcPr>
            <w:tcW w:w="0" w:type="auto"/>
            <w:hideMark/>
          </w:tcPr>
          <w:p w14:paraId="01BA4DEC" w14:textId="77777777" w:rsidR="00BC07D8" w:rsidRPr="00BC07D8" w:rsidRDefault="00BC07D8" w:rsidP="00BC07D8">
            <w:pPr>
              <w:pStyle w:val="Code"/>
              <w:spacing w:line="360" w:lineRule="auto"/>
              <w:rPr>
                <w:rFonts w:ascii="Times New Roman" w:hAnsi="Times New Roman" w:cs="Times New Roman"/>
                <w:sz w:val="24"/>
                <w:szCs w:val="24"/>
                <w:lang w:val="ru-RU"/>
              </w:rPr>
            </w:pPr>
            <w:r w:rsidRPr="00BC07D8">
              <w:rPr>
                <w:rFonts w:ascii="Times New Roman" w:hAnsi="Times New Roman" w:cs="Times New Roman"/>
                <w:sz w:val="24"/>
                <w:szCs w:val="24"/>
                <w:lang w:val="ru-RU"/>
              </w:rPr>
              <w:t>Стан (Доступно, В ремонті, Використовується)</w:t>
            </w:r>
          </w:p>
        </w:tc>
        <w:tc>
          <w:tcPr>
            <w:tcW w:w="0" w:type="auto"/>
            <w:hideMark/>
          </w:tcPr>
          <w:p w14:paraId="634C19A5"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c>
          <w:tcPr>
            <w:tcW w:w="0" w:type="auto"/>
            <w:hideMark/>
          </w:tcPr>
          <w:p w14:paraId="7980B0A6"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Так</w:t>
            </w:r>
          </w:p>
        </w:tc>
      </w:tr>
      <w:tr w:rsidR="00424941" w:rsidRPr="00BC07D8" w14:paraId="7DD4BF02" w14:textId="77777777" w:rsidTr="00BC07D8">
        <w:tc>
          <w:tcPr>
            <w:tcW w:w="0" w:type="auto"/>
            <w:hideMark/>
          </w:tcPr>
          <w:p w14:paraId="4C00A0DF"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Дата придбання</w:t>
            </w:r>
          </w:p>
        </w:tc>
        <w:tc>
          <w:tcPr>
            <w:tcW w:w="0" w:type="auto"/>
            <w:hideMark/>
          </w:tcPr>
          <w:p w14:paraId="4F2868F9"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Дата взяття на облік</w:t>
            </w:r>
          </w:p>
        </w:tc>
        <w:tc>
          <w:tcPr>
            <w:tcW w:w="0" w:type="auto"/>
            <w:hideMark/>
          </w:tcPr>
          <w:p w14:paraId="5C4FE9C1"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c>
          <w:tcPr>
            <w:tcW w:w="0" w:type="auto"/>
            <w:hideMark/>
          </w:tcPr>
          <w:p w14:paraId="00C76E07" w14:textId="77777777" w:rsidR="00BC07D8" w:rsidRPr="00BC07D8" w:rsidRDefault="00BC07D8" w:rsidP="00BC07D8">
            <w:pPr>
              <w:pStyle w:val="Code"/>
              <w:spacing w:line="360" w:lineRule="auto"/>
              <w:rPr>
                <w:rFonts w:ascii="Times New Roman" w:hAnsi="Times New Roman" w:cs="Times New Roman"/>
                <w:sz w:val="24"/>
                <w:szCs w:val="24"/>
                <w:lang w:val="en-US"/>
              </w:rPr>
            </w:pPr>
            <w:r w:rsidRPr="00BC07D8">
              <w:rPr>
                <w:rFonts w:ascii="Times New Roman" w:hAnsi="Times New Roman" w:cs="Times New Roman"/>
                <w:sz w:val="24"/>
                <w:szCs w:val="24"/>
                <w:lang w:val="en-US"/>
              </w:rPr>
              <w:t>Ні</w:t>
            </w:r>
          </w:p>
        </w:tc>
      </w:tr>
      <w:tr w:rsidR="00424941" w:rsidRPr="00BC07D8" w14:paraId="09E2D7B5" w14:textId="77777777" w:rsidTr="00BC07D8">
        <w:tc>
          <w:tcPr>
            <w:tcW w:w="0" w:type="auto"/>
          </w:tcPr>
          <w:p w14:paraId="06222586" w14:textId="17754CBC"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 xml:space="preserve">Дата створення </w:t>
            </w:r>
          </w:p>
        </w:tc>
        <w:tc>
          <w:tcPr>
            <w:tcW w:w="0" w:type="auto"/>
          </w:tcPr>
          <w:p w14:paraId="670626CC" w14:textId="0A0D85BE"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Дата створення запису</w:t>
            </w:r>
          </w:p>
        </w:tc>
        <w:tc>
          <w:tcPr>
            <w:tcW w:w="0" w:type="auto"/>
          </w:tcPr>
          <w:p w14:paraId="720B44E3" w14:textId="43D07B6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Ні</w:t>
            </w:r>
          </w:p>
        </w:tc>
        <w:tc>
          <w:tcPr>
            <w:tcW w:w="0" w:type="auto"/>
          </w:tcPr>
          <w:p w14:paraId="355E9E12" w14:textId="301AECCB"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Ні</w:t>
            </w:r>
          </w:p>
        </w:tc>
      </w:tr>
      <w:tr w:rsidR="00424941" w:rsidRPr="00BC07D8" w14:paraId="4EA98850" w14:textId="77777777" w:rsidTr="00BC07D8">
        <w:tc>
          <w:tcPr>
            <w:tcW w:w="0" w:type="auto"/>
          </w:tcPr>
          <w:p w14:paraId="6E62456B" w14:textId="58DF51B5"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 xml:space="preserve">Дата оновлення </w:t>
            </w:r>
          </w:p>
        </w:tc>
        <w:tc>
          <w:tcPr>
            <w:tcW w:w="0" w:type="auto"/>
          </w:tcPr>
          <w:p w14:paraId="4B0E0F0F" w14:textId="0A4E7522"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Дата останнього оновлення запису</w:t>
            </w:r>
          </w:p>
        </w:tc>
        <w:tc>
          <w:tcPr>
            <w:tcW w:w="0" w:type="auto"/>
          </w:tcPr>
          <w:p w14:paraId="75648F95" w14:textId="7EF04DCC"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Ні</w:t>
            </w:r>
          </w:p>
        </w:tc>
        <w:tc>
          <w:tcPr>
            <w:tcW w:w="0" w:type="auto"/>
          </w:tcPr>
          <w:p w14:paraId="2DE53EDE" w14:textId="63E59101" w:rsidR="00424941" w:rsidRPr="00424941" w:rsidRDefault="00424941" w:rsidP="00424941">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Ні</w:t>
            </w:r>
          </w:p>
        </w:tc>
      </w:tr>
    </w:tbl>
    <w:p w14:paraId="26DD0C9F" w14:textId="77777777" w:rsidR="00BC07D8" w:rsidRDefault="00BC07D8" w:rsidP="00BC07D8"/>
    <w:p w14:paraId="5CEEB7FC" w14:textId="76E16E5C" w:rsidR="00B353CC" w:rsidRDefault="00B353CC" w:rsidP="00424941">
      <w:r>
        <w:t>Сутність: Журнал робіт (Work Log)</w:t>
      </w:r>
      <w:r w:rsidR="00424941">
        <w:t xml:space="preserve">. </w:t>
      </w:r>
      <w:r w:rsidRPr="00B353CC">
        <w:t>Слугує для фіксації трудових витрат та прогресу виконання конкретних завдань на об’єктах.</w:t>
      </w:r>
    </w:p>
    <w:p w14:paraId="12A3D429" w14:textId="41A0047A" w:rsidR="00424941" w:rsidRDefault="00424941" w:rsidP="00424941">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10</w:t>
      </w:r>
      <w:r w:rsidR="006F1556">
        <w:fldChar w:fldCharType="end"/>
      </w:r>
      <w:r>
        <w:t xml:space="preserve"> </w:t>
      </w:r>
      <w:r w:rsidRPr="00B353CC">
        <w:t>Атрибути сутності</w:t>
      </w:r>
      <w:r>
        <w:t xml:space="preserve"> «Work Log»</w:t>
      </w:r>
    </w:p>
    <w:tbl>
      <w:tblPr>
        <w:tblStyle w:val="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3968"/>
        <w:gridCol w:w="1701"/>
        <w:gridCol w:w="1843"/>
      </w:tblGrid>
      <w:tr w:rsidR="00424941" w:rsidRPr="00424941" w14:paraId="76B1958C" w14:textId="77777777" w:rsidTr="00424941">
        <w:tc>
          <w:tcPr>
            <w:tcW w:w="0" w:type="auto"/>
            <w:hideMark/>
          </w:tcPr>
          <w:p w14:paraId="73CF1386"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Назва атрибута</w:t>
            </w:r>
          </w:p>
        </w:tc>
        <w:tc>
          <w:tcPr>
            <w:tcW w:w="3968" w:type="dxa"/>
            <w:hideMark/>
          </w:tcPr>
          <w:p w14:paraId="6A2CF7AF"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Опис та призначення</w:t>
            </w:r>
          </w:p>
        </w:tc>
        <w:tc>
          <w:tcPr>
            <w:tcW w:w="1701" w:type="dxa"/>
            <w:hideMark/>
          </w:tcPr>
          <w:p w14:paraId="5A26E617"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Ключове поле</w:t>
            </w:r>
          </w:p>
        </w:tc>
        <w:tc>
          <w:tcPr>
            <w:tcW w:w="1843" w:type="dxa"/>
            <w:hideMark/>
          </w:tcPr>
          <w:p w14:paraId="2155E151"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Обов’язковість</w:t>
            </w:r>
          </w:p>
        </w:tc>
      </w:tr>
      <w:tr w:rsidR="00424941" w:rsidRPr="00424941" w14:paraId="0F31058C" w14:textId="77777777" w:rsidTr="00424941">
        <w:tc>
          <w:tcPr>
            <w:tcW w:w="0" w:type="auto"/>
            <w:hideMark/>
          </w:tcPr>
          <w:p w14:paraId="15C313BF"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Ідентифікатор</w:t>
            </w:r>
          </w:p>
        </w:tc>
        <w:tc>
          <w:tcPr>
            <w:tcW w:w="3968" w:type="dxa"/>
            <w:hideMark/>
          </w:tcPr>
          <w:p w14:paraId="77D951D6"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Унікальний номер запису</w:t>
            </w:r>
          </w:p>
        </w:tc>
        <w:tc>
          <w:tcPr>
            <w:tcW w:w="1701" w:type="dxa"/>
            <w:hideMark/>
          </w:tcPr>
          <w:p w14:paraId="67257B92"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c>
          <w:tcPr>
            <w:tcW w:w="1843" w:type="dxa"/>
            <w:hideMark/>
          </w:tcPr>
          <w:p w14:paraId="2402818F"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r>
      <w:tr w:rsidR="00424941" w:rsidRPr="00424941" w14:paraId="6198602D" w14:textId="77777777" w:rsidTr="00424941">
        <w:tc>
          <w:tcPr>
            <w:tcW w:w="0" w:type="auto"/>
            <w:hideMark/>
          </w:tcPr>
          <w:p w14:paraId="66AE80FB"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Проєкт</w:t>
            </w:r>
          </w:p>
        </w:tc>
        <w:tc>
          <w:tcPr>
            <w:tcW w:w="3968" w:type="dxa"/>
            <w:hideMark/>
          </w:tcPr>
          <w:p w14:paraId="4F971511"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Посилання на проєкт</w:t>
            </w:r>
          </w:p>
        </w:tc>
        <w:tc>
          <w:tcPr>
            <w:tcW w:w="1701" w:type="dxa"/>
            <w:hideMark/>
          </w:tcPr>
          <w:p w14:paraId="72101EFD"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c>
          <w:tcPr>
            <w:tcW w:w="1843" w:type="dxa"/>
            <w:hideMark/>
          </w:tcPr>
          <w:p w14:paraId="6F81CCBD"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r>
      <w:tr w:rsidR="00424941" w:rsidRPr="00424941" w14:paraId="3870814F" w14:textId="77777777" w:rsidTr="00424941">
        <w:tc>
          <w:tcPr>
            <w:tcW w:w="0" w:type="auto"/>
            <w:hideMark/>
          </w:tcPr>
          <w:p w14:paraId="2DAE7F62"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Працівник</w:t>
            </w:r>
          </w:p>
        </w:tc>
        <w:tc>
          <w:tcPr>
            <w:tcW w:w="3968" w:type="dxa"/>
            <w:hideMark/>
          </w:tcPr>
          <w:p w14:paraId="1A598EB2"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Виконавець роботи</w:t>
            </w:r>
          </w:p>
        </w:tc>
        <w:tc>
          <w:tcPr>
            <w:tcW w:w="1701" w:type="dxa"/>
            <w:hideMark/>
          </w:tcPr>
          <w:p w14:paraId="78C41010"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c>
          <w:tcPr>
            <w:tcW w:w="1843" w:type="dxa"/>
            <w:hideMark/>
          </w:tcPr>
          <w:p w14:paraId="14A92802"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r>
      <w:tr w:rsidR="00424941" w:rsidRPr="00424941" w14:paraId="3CA2407C" w14:textId="77777777" w:rsidTr="00424941">
        <w:tc>
          <w:tcPr>
            <w:tcW w:w="0" w:type="auto"/>
          </w:tcPr>
          <w:p w14:paraId="4300318D" w14:textId="2B093532" w:rsidR="00424941" w:rsidRPr="00424941" w:rsidRDefault="00424941" w:rsidP="00424941">
            <w:pPr>
              <w:pStyle w:val="Code"/>
              <w:spacing w:line="360" w:lineRule="auto"/>
              <w:rPr>
                <w:rFonts w:ascii="Times New Roman" w:hAnsi="Times New Roman" w:cs="Times New Roman"/>
                <w:sz w:val="24"/>
                <w:szCs w:val="24"/>
              </w:rPr>
            </w:pPr>
            <w:r>
              <w:rPr>
                <w:rFonts w:ascii="Times New Roman" w:hAnsi="Times New Roman" w:cs="Times New Roman"/>
                <w:sz w:val="24"/>
                <w:szCs w:val="24"/>
              </w:rPr>
              <w:t>Тип роботи</w:t>
            </w:r>
          </w:p>
        </w:tc>
        <w:tc>
          <w:tcPr>
            <w:tcW w:w="3968" w:type="dxa"/>
          </w:tcPr>
          <w:p w14:paraId="7979B51A" w14:textId="4733D4B0" w:rsidR="00424941" w:rsidRPr="00424941" w:rsidRDefault="00424941" w:rsidP="00424941">
            <w:pPr>
              <w:pStyle w:val="Code"/>
              <w:spacing w:line="360" w:lineRule="auto"/>
              <w:rPr>
                <w:rFonts w:ascii="Times New Roman" w:hAnsi="Times New Roman" w:cs="Times New Roman"/>
                <w:sz w:val="24"/>
                <w:szCs w:val="24"/>
              </w:rPr>
            </w:pPr>
            <w:r>
              <w:rPr>
                <w:rFonts w:ascii="Times New Roman" w:hAnsi="Times New Roman" w:cs="Times New Roman"/>
                <w:sz w:val="24"/>
                <w:szCs w:val="24"/>
              </w:rPr>
              <w:t>Посилання та тип роботи</w:t>
            </w:r>
          </w:p>
        </w:tc>
        <w:tc>
          <w:tcPr>
            <w:tcW w:w="1701" w:type="dxa"/>
          </w:tcPr>
          <w:p w14:paraId="4D25A034" w14:textId="6D93A8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c>
          <w:tcPr>
            <w:tcW w:w="1843" w:type="dxa"/>
          </w:tcPr>
          <w:p w14:paraId="377FCB2D" w14:textId="54B2C980"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r>
    </w:tbl>
    <w:p w14:paraId="2716D597" w14:textId="01C7598A" w:rsidR="00424941" w:rsidRDefault="00331C80" w:rsidP="00424941">
      <w:pPr>
        <w:pStyle w:val="Caption"/>
        <w:keepNext/>
        <w:jc w:val="right"/>
      </w:pPr>
      <w:r>
        <w:lastRenderedPageBreak/>
        <w:t>Продовження таблиці 2.10</w:t>
      </w:r>
    </w:p>
    <w:tbl>
      <w:tblPr>
        <w:tblStyle w:val="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3968"/>
        <w:gridCol w:w="1701"/>
        <w:gridCol w:w="1843"/>
      </w:tblGrid>
      <w:tr w:rsidR="00331C80" w:rsidRPr="00424941" w14:paraId="650C2398" w14:textId="77777777" w:rsidTr="00CC2DF3">
        <w:tc>
          <w:tcPr>
            <w:tcW w:w="0" w:type="auto"/>
            <w:hideMark/>
          </w:tcPr>
          <w:p w14:paraId="25FACB65"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Дата виконання</w:t>
            </w:r>
          </w:p>
        </w:tc>
        <w:tc>
          <w:tcPr>
            <w:tcW w:w="3968" w:type="dxa"/>
            <w:hideMark/>
          </w:tcPr>
          <w:p w14:paraId="2159AF18"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День проведення робіт</w:t>
            </w:r>
          </w:p>
        </w:tc>
        <w:tc>
          <w:tcPr>
            <w:tcW w:w="1701" w:type="dxa"/>
            <w:hideMark/>
          </w:tcPr>
          <w:p w14:paraId="089EF78D"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c>
          <w:tcPr>
            <w:tcW w:w="1843" w:type="dxa"/>
            <w:hideMark/>
          </w:tcPr>
          <w:p w14:paraId="558B88CE"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r>
      <w:tr w:rsidR="00331C80" w:rsidRPr="00424941" w14:paraId="7BBF7283" w14:textId="77777777" w:rsidTr="00CC2DF3">
        <w:tc>
          <w:tcPr>
            <w:tcW w:w="0" w:type="auto"/>
            <w:hideMark/>
          </w:tcPr>
          <w:p w14:paraId="1DBE797A"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Кількість годин</w:t>
            </w:r>
          </w:p>
        </w:tc>
        <w:tc>
          <w:tcPr>
            <w:tcW w:w="3968" w:type="dxa"/>
            <w:hideMark/>
          </w:tcPr>
          <w:p w14:paraId="2F470F71"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Тривалість робочої зміни</w:t>
            </w:r>
          </w:p>
        </w:tc>
        <w:tc>
          <w:tcPr>
            <w:tcW w:w="1701" w:type="dxa"/>
            <w:hideMark/>
          </w:tcPr>
          <w:p w14:paraId="54283EE3"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c>
          <w:tcPr>
            <w:tcW w:w="1843" w:type="dxa"/>
            <w:hideMark/>
          </w:tcPr>
          <w:p w14:paraId="27016654"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Так</w:t>
            </w:r>
          </w:p>
        </w:tc>
      </w:tr>
      <w:tr w:rsidR="00331C80" w:rsidRPr="00424941" w14:paraId="4A71E1EC" w14:textId="77777777" w:rsidTr="00CC2DF3">
        <w:tc>
          <w:tcPr>
            <w:tcW w:w="0" w:type="auto"/>
            <w:hideMark/>
          </w:tcPr>
          <w:p w14:paraId="7A990F29"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Опис робіт</w:t>
            </w:r>
          </w:p>
        </w:tc>
        <w:tc>
          <w:tcPr>
            <w:tcW w:w="3968" w:type="dxa"/>
            <w:hideMark/>
          </w:tcPr>
          <w:p w14:paraId="5CE79699"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Перелік виконаних дій</w:t>
            </w:r>
          </w:p>
        </w:tc>
        <w:tc>
          <w:tcPr>
            <w:tcW w:w="1701" w:type="dxa"/>
            <w:hideMark/>
          </w:tcPr>
          <w:p w14:paraId="3B894B6A"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c>
          <w:tcPr>
            <w:tcW w:w="1843" w:type="dxa"/>
            <w:hideMark/>
          </w:tcPr>
          <w:p w14:paraId="1D1F0790"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Ні</w:t>
            </w:r>
          </w:p>
        </w:tc>
      </w:tr>
      <w:tr w:rsidR="00331C80" w:rsidRPr="00424941" w14:paraId="0F853D1E" w14:textId="77777777" w:rsidTr="00CC2DF3">
        <w:tc>
          <w:tcPr>
            <w:tcW w:w="0" w:type="auto"/>
          </w:tcPr>
          <w:p w14:paraId="0DF506EF"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 xml:space="preserve">Дата створення </w:t>
            </w:r>
          </w:p>
        </w:tc>
        <w:tc>
          <w:tcPr>
            <w:tcW w:w="3968" w:type="dxa"/>
          </w:tcPr>
          <w:p w14:paraId="0C17BD65"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Дата створення запису</w:t>
            </w:r>
          </w:p>
        </w:tc>
        <w:tc>
          <w:tcPr>
            <w:tcW w:w="1701" w:type="dxa"/>
          </w:tcPr>
          <w:p w14:paraId="05C97282"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Ні</w:t>
            </w:r>
          </w:p>
        </w:tc>
        <w:tc>
          <w:tcPr>
            <w:tcW w:w="1843" w:type="dxa"/>
          </w:tcPr>
          <w:p w14:paraId="1C3A9C27" w14:textId="77777777" w:rsidR="00331C80" w:rsidRPr="00424941" w:rsidRDefault="00331C80" w:rsidP="00CC2DF3">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rPr>
              <w:t>Ні</w:t>
            </w:r>
          </w:p>
        </w:tc>
      </w:tr>
      <w:tr w:rsidR="00331C80" w:rsidRPr="00424941" w14:paraId="6CDCB8ED" w14:textId="77777777" w:rsidTr="00CC2DF3">
        <w:tc>
          <w:tcPr>
            <w:tcW w:w="0" w:type="auto"/>
          </w:tcPr>
          <w:p w14:paraId="05865D2D" w14:textId="77777777" w:rsidR="00331C80" w:rsidRPr="00424941" w:rsidRDefault="00331C80" w:rsidP="00CC2DF3">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 xml:space="preserve">Дата оновлення </w:t>
            </w:r>
          </w:p>
        </w:tc>
        <w:tc>
          <w:tcPr>
            <w:tcW w:w="3968" w:type="dxa"/>
          </w:tcPr>
          <w:p w14:paraId="0EB14072" w14:textId="77777777" w:rsidR="00331C80" w:rsidRPr="00424941" w:rsidRDefault="00331C80" w:rsidP="00CC2DF3">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Дата останнього оновлення запису</w:t>
            </w:r>
          </w:p>
        </w:tc>
        <w:tc>
          <w:tcPr>
            <w:tcW w:w="1701" w:type="dxa"/>
          </w:tcPr>
          <w:p w14:paraId="410218A0" w14:textId="77777777" w:rsidR="00331C80" w:rsidRPr="00424941" w:rsidRDefault="00331C80" w:rsidP="00CC2DF3">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Ні</w:t>
            </w:r>
          </w:p>
        </w:tc>
        <w:tc>
          <w:tcPr>
            <w:tcW w:w="1843" w:type="dxa"/>
          </w:tcPr>
          <w:p w14:paraId="08778958" w14:textId="77777777" w:rsidR="00331C80" w:rsidRPr="00424941" w:rsidRDefault="00331C80" w:rsidP="00CC2DF3">
            <w:pPr>
              <w:pStyle w:val="Code"/>
              <w:spacing w:line="360" w:lineRule="auto"/>
              <w:rPr>
                <w:rFonts w:ascii="Times New Roman" w:hAnsi="Times New Roman" w:cs="Times New Roman"/>
                <w:sz w:val="24"/>
                <w:szCs w:val="24"/>
              </w:rPr>
            </w:pPr>
            <w:r w:rsidRPr="00424941">
              <w:rPr>
                <w:rFonts w:ascii="Times New Roman" w:hAnsi="Times New Roman" w:cs="Times New Roman"/>
                <w:sz w:val="24"/>
                <w:szCs w:val="24"/>
              </w:rPr>
              <w:t>Ні</w:t>
            </w:r>
          </w:p>
        </w:tc>
      </w:tr>
    </w:tbl>
    <w:p w14:paraId="62B71DB0" w14:textId="77777777" w:rsidR="00331C80" w:rsidRPr="00331C80" w:rsidRDefault="00331C80" w:rsidP="00331C80"/>
    <w:p w14:paraId="756EB2B9" w14:textId="6C52FB53" w:rsidR="00424941" w:rsidRDefault="00424941" w:rsidP="00424941">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11</w:t>
      </w:r>
      <w:r w:rsidR="006F1556">
        <w:fldChar w:fldCharType="end"/>
      </w:r>
      <w:r>
        <w:t xml:space="preserve"> </w:t>
      </w:r>
      <w:r w:rsidRPr="00B353CC">
        <w:t xml:space="preserve">Зв’язки сутності </w:t>
      </w:r>
      <w:r>
        <w:t>«Work Log»</w:t>
      </w:r>
    </w:p>
    <w:tbl>
      <w:tblPr>
        <w:tblStyle w:val="1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1962"/>
        <w:gridCol w:w="5232"/>
      </w:tblGrid>
      <w:tr w:rsidR="00424941" w:rsidRPr="00424941" w14:paraId="3DF4A93A" w14:textId="77777777" w:rsidTr="00424941">
        <w:tc>
          <w:tcPr>
            <w:tcW w:w="0" w:type="auto"/>
            <w:hideMark/>
          </w:tcPr>
          <w:p w14:paraId="2B5C5F25"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Пов’язана сутність</w:t>
            </w:r>
          </w:p>
        </w:tc>
        <w:tc>
          <w:tcPr>
            <w:tcW w:w="0" w:type="auto"/>
            <w:hideMark/>
          </w:tcPr>
          <w:p w14:paraId="11BADC12"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Тип зв’язку</w:t>
            </w:r>
          </w:p>
        </w:tc>
        <w:tc>
          <w:tcPr>
            <w:tcW w:w="5232" w:type="dxa"/>
            <w:hideMark/>
          </w:tcPr>
          <w:p w14:paraId="489958E8"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Призначення</w:t>
            </w:r>
          </w:p>
        </w:tc>
      </w:tr>
      <w:tr w:rsidR="00424941" w:rsidRPr="00424941" w14:paraId="72FFDE1A" w14:textId="77777777" w:rsidTr="00424941">
        <w:tc>
          <w:tcPr>
            <w:tcW w:w="0" w:type="auto"/>
            <w:hideMark/>
          </w:tcPr>
          <w:p w14:paraId="6E0CF3F4"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Проєкт</w:t>
            </w:r>
          </w:p>
        </w:tc>
        <w:tc>
          <w:tcPr>
            <w:tcW w:w="0" w:type="auto"/>
            <w:hideMark/>
          </w:tcPr>
          <w:p w14:paraId="01F7C856"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Багато до одного</w:t>
            </w:r>
          </w:p>
        </w:tc>
        <w:tc>
          <w:tcPr>
            <w:tcW w:w="5232" w:type="dxa"/>
            <w:hideMark/>
          </w:tcPr>
          <w:p w14:paraId="19CD45EA" w14:textId="77777777" w:rsidR="00424941" w:rsidRPr="00424941" w:rsidRDefault="00424941" w:rsidP="00424941">
            <w:pPr>
              <w:pStyle w:val="Code"/>
              <w:spacing w:line="360" w:lineRule="auto"/>
              <w:rPr>
                <w:rFonts w:ascii="Times New Roman" w:hAnsi="Times New Roman" w:cs="Times New Roman"/>
                <w:sz w:val="24"/>
                <w:szCs w:val="24"/>
                <w:lang w:val="ru-RU"/>
              </w:rPr>
            </w:pPr>
            <w:r w:rsidRPr="00424941">
              <w:rPr>
                <w:rFonts w:ascii="Times New Roman" w:hAnsi="Times New Roman" w:cs="Times New Roman"/>
                <w:sz w:val="24"/>
                <w:szCs w:val="24"/>
                <w:lang w:val="ru-RU"/>
              </w:rPr>
              <w:t>Запис належить до конкретного проєкту</w:t>
            </w:r>
          </w:p>
        </w:tc>
      </w:tr>
      <w:tr w:rsidR="00424941" w:rsidRPr="00424941" w14:paraId="6E5B6A9D" w14:textId="77777777" w:rsidTr="00424941">
        <w:tc>
          <w:tcPr>
            <w:tcW w:w="0" w:type="auto"/>
            <w:hideMark/>
          </w:tcPr>
          <w:p w14:paraId="5CF86FD9"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Працівник</w:t>
            </w:r>
          </w:p>
        </w:tc>
        <w:tc>
          <w:tcPr>
            <w:tcW w:w="0" w:type="auto"/>
            <w:hideMark/>
          </w:tcPr>
          <w:p w14:paraId="41E7C0F5"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Багато до одного</w:t>
            </w:r>
          </w:p>
        </w:tc>
        <w:tc>
          <w:tcPr>
            <w:tcW w:w="5232" w:type="dxa"/>
            <w:hideMark/>
          </w:tcPr>
          <w:p w14:paraId="72E24AC5" w14:textId="77777777" w:rsidR="00424941" w:rsidRPr="00424941" w:rsidRDefault="00424941" w:rsidP="00424941">
            <w:pPr>
              <w:pStyle w:val="Code"/>
              <w:spacing w:line="360" w:lineRule="auto"/>
              <w:rPr>
                <w:rFonts w:ascii="Times New Roman" w:hAnsi="Times New Roman" w:cs="Times New Roman"/>
                <w:sz w:val="24"/>
                <w:szCs w:val="24"/>
                <w:lang w:val="en-US"/>
              </w:rPr>
            </w:pPr>
            <w:r w:rsidRPr="00424941">
              <w:rPr>
                <w:rFonts w:ascii="Times New Roman" w:hAnsi="Times New Roman" w:cs="Times New Roman"/>
                <w:sz w:val="24"/>
                <w:szCs w:val="24"/>
                <w:lang w:val="en-US"/>
              </w:rPr>
              <w:t>Запис ідентифікує конкретного виконавця</w:t>
            </w:r>
          </w:p>
        </w:tc>
      </w:tr>
    </w:tbl>
    <w:p w14:paraId="1E61CB2D" w14:textId="77777777" w:rsidR="00424941" w:rsidRDefault="00424941" w:rsidP="00424941"/>
    <w:p w14:paraId="5375DC9C" w14:textId="39425ECE" w:rsidR="00424941" w:rsidRDefault="00424941" w:rsidP="00424941">
      <w:r w:rsidRPr="00424941">
        <w:t xml:space="preserve">Сутність </w:t>
      </w:r>
      <w:r>
        <w:t>«</w:t>
      </w:r>
      <w:r>
        <w:rPr>
          <w:lang w:val="en-US"/>
        </w:rPr>
        <w:t>User</w:t>
      </w:r>
      <w:r>
        <w:t xml:space="preserve">» </w:t>
      </w:r>
      <w:r w:rsidRPr="00424941">
        <w:t>призначена для зберігання облікових даних осіб, які мають доступ до системи, та визначення їхніх прав доступу.</w:t>
      </w:r>
    </w:p>
    <w:p w14:paraId="589B2D30" w14:textId="17263058" w:rsidR="00F35764" w:rsidRDefault="00F35764" w:rsidP="00F35764">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12</w:t>
      </w:r>
      <w:r w:rsidR="006F1556">
        <w:fldChar w:fldCharType="end"/>
      </w:r>
      <w:r>
        <w:t xml:space="preserve"> </w:t>
      </w:r>
      <w:r w:rsidRPr="00B353CC">
        <w:t>Атрибути сутності</w:t>
      </w:r>
      <w:r>
        <w:t xml:space="preserve"> «</w:t>
      </w:r>
      <w:r>
        <w:rPr>
          <w:lang w:val="en-US"/>
        </w:rPr>
        <w:t>User</w:t>
      </w:r>
      <w:r>
        <w:t>»</w:t>
      </w:r>
    </w:p>
    <w:tbl>
      <w:tblPr>
        <w:tblStyle w:val="TableGrid"/>
        <w:tblW w:w="0" w:type="auto"/>
        <w:tblLook w:val="04A0" w:firstRow="1" w:lastRow="0" w:firstColumn="1" w:lastColumn="0" w:noHBand="0" w:noVBand="1"/>
      </w:tblPr>
      <w:tblGrid>
        <w:gridCol w:w="1910"/>
        <w:gridCol w:w="4240"/>
        <w:gridCol w:w="1416"/>
        <w:gridCol w:w="1778"/>
      </w:tblGrid>
      <w:tr w:rsidR="00F35764" w:rsidRPr="00F35764" w14:paraId="5DB0F423" w14:textId="77777777" w:rsidTr="00F35764">
        <w:tc>
          <w:tcPr>
            <w:tcW w:w="0" w:type="auto"/>
            <w:hideMark/>
          </w:tcPr>
          <w:p w14:paraId="27769D63"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Назва атрибута</w:t>
            </w:r>
          </w:p>
        </w:tc>
        <w:tc>
          <w:tcPr>
            <w:tcW w:w="0" w:type="auto"/>
            <w:hideMark/>
          </w:tcPr>
          <w:p w14:paraId="0C80ABB2"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Опис та призначення</w:t>
            </w:r>
          </w:p>
        </w:tc>
        <w:tc>
          <w:tcPr>
            <w:tcW w:w="0" w:type="auto"/>
            <w:hideMark/>
          </w:tcPr>
          <w:p w14:paraId="3F477F24"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Ключове поле</w:t>
            </w:r>
          </w:p>
        </w:tc>
        <w:tc>
          <w:tcPr>
            <w:tcW w:w="0" w:type="auto"/>
            <w:hideMark/>
          </w:tcPr>
          <w:p w14:paraId="34E559C0"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Обов’язковість</w:t>
            </w:r>
          </w:p>
        </w:tc>
      </w:tr>
      <w:tr w:rsidR="00F35764" w:rsidRPr="00F35764" w14:paraId="7109B75C" w14:textId="77777777" w:rsidTr="00F35764">
        <w:tc>
          <w:tcPr>
            <w:tcW w:w="0" w:type="auto"/>
            <w:hideMark/>
          </w:tcPr>
          <w:p w14:paraId="6892D74D"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Ідентифікатор</w:t>
            </w:r>
          </w:p>
        </w:tc>
        <w:tc>
          <w:tcPr>
            <w:tcW w:w="0" w:type="auto"/>
            <w:hideMark/>
          </w:tcPr>
          <w:p w14:paraId="645A9716" w14:textId="77777777" w:rsidR="00F35764" w:rsidRPr="00F35764" w:rsidRDefault="00F35764" w:rsidP="00F35764">
            <w:pPr>
              <w:spacing w:line="240" w:lineRule="auto"/>
              <w:ind w:firstLine="0"/>
              <w:contextualSpacing w:val="0"/>
              <w:jc w:val="left"/>
              <w:rPr>
                <w:rFonts w:eastAsia="Times New Roman" w:cs="Times New Roman"/>
                <w:sz w:val="24"/>
                <w:szCs w:val="24"/>
                <w:lang w:val="ru-RU"/>
              </w:rPr>
            </w:pPr>
            <w:r w:rsidRPr="00F35764">
              <w:rPr>
                <w:rFonts w:eastAsia="Times New Roman" w:cs="Times New Roman"/>
                <w:sz w:val="24"/>
                <w:szCs w:val="24"/>
                <w:lang w:val="ru-RU"/>
              </w:rPr>
              <w:t>Унікальний номер користувача в системі</w:t>
            </w:r>
          </w:p>
        </w:tc>
        <w:tc>
          <w:tcPr>
            <w:tcW w:w="0" w:type="auto"/>
            <w:hideMark/>
          </w:tcPr>
          <w:p w14:paraId="02631956"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Так</w:t>
            </w:r>
          </w:p>
        </w:tc>
        <w:tc>
          <w:tcPr>
            <w:tcW w:w="0" w:type="auto"/>
            <w:hideMark/>
          </w:tcPr>
          <w:p w14:paraId="2ECFB2C3"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Так</w:t>
            </w:r>
          </w:p>
        </w:tc>
      </w:tr>
      <w:tr w:rsidR="00F35764" w:rsidRPr="00F35764" w14:paraId="7B51C26B" w14:textId="77777777" w:rsidTr="00F35764">
        <w:tc>
          <w:tcPr>
            <w:tcW w:w="0" w:type="auto"/>
            <w:hideMark/>
          </w:tcPr>
          <w:p w14:paraId="1CCC3112"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Ім’я</w:t>
            </w:r>
          </w:p>
        </w:tc>
        <w:tc>
          <w:tcPr>
            <w:tcW w:w="0" w:type="auto"/>
            <w:hideMark/>
          </w:tcPr>
          <w:p w14:paraId="608341B3" w14:textId="77777777" w:rsidR="00F35764" w:rsidRPr="00F35764" w:rsidRDefault="00F35764" w:rsidP="00F35764">
            <w:pPr>
              <w:spacing w:line="240" w:lineRule="auto"/>
              <w:ind w:firstLine="0"/>
              <w:contextualSpacing w:val="0"/>
              <w:jc w:val="left"/>
              <w:rPr>
                <w:rFonts w:eastAsia="Times New Roman" w:cs="Times New Roman"/>
                <w:sz w:val="24"/>
                <w:szCs w:val="24"/>
                <w:lang w:val="ru-RU"/>
              </w:rPr>
            </w:pPr>
            <w:r w:rsidRPr="00F35764">
              <w:rPr>
                <w:rFonts w:eastAsia="Times New Roman" w:cs="Times New Roman"/>
                <w:sz w:val="24"/>
                <w:szCs w:val="24"/>
                <w:lang w:val="ru-RU"/>
              </w:rPr>
              <w:t>Прізвище та ім’я для відображення в інтерфейсі</w:t>
            </w:r>
          </w:p>
        </w:tc>
        <w:tc>
          <w:tcPr>
            <w:tcW w:w="0" w:type="auto"/>
            <w:hideMark/>
          </w:tcPr>
          <w:p w14:paraId="267C58C7"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Ні</w:t>
            </w:r>
          </w:p>
        </w:tc>
        <w:tc>
          <w:tcPr>
            <w:tcW w:w="0" w:type="auto"/>
            <w:hideMark/>
          </w:tcPr>
          <w:p w14:paraId="0B66A197"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Так</w:t>
            </w:r>
          </w:p>
        </w:tc>
      </w:tr>
      <w:tr w:rsidR="00F35764" w:rsidRPr="00F35764" w14:paraId="36697A85" w14:textId="77777777" w:rsidTr="00F35764">
        <w:tc>
          <w:tcPr>
            <w:tcW w:w="0" w:type="auto"/>
            <w:hideMark/>
          </w:tcPr>
          <w:p w14:paraId="0A9C754A"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Електронна пошта</w:t>
            </w:r>
          </w:p>
        </w:tc>
        <w:tc>
          <w:tcPr>
            <w:tcW w:w="0" w:type="auto"/>
            <w:hideMark/>
          </w:tcPr>
          <w:p w14:paraId="2F4C5972" w14:textId="77777777" w:rsidR="00F35764" w:rsidRPr="00F35764" w:rsidRDefault="00F35764" w:rsidP="00F35764">
            <w:pPr>
              <w:spacing w:line="240" w:lineRule="auto"/>
              <w:ind w:firstLine="0"/>
              <w:contextualSpacing w:val="0"/>
              <w:jc w:val="left"/>
              <w:rPr>
                <w:rFonts w:eastAsia="Times New Roman" w:cs="Times New Roman"/>
                <w:sz w:val="24"/>
                <w:szCs w:val="24"/>
                <w:lang w:val="ru-RU"/>
              </w:rPr>
            </w:pPr>
            <w:r w:rsidRPr="00F35764">
              <w:rPr>
                <w:rFonts w:eastAsia="Times New Roman" w:cs="Times New Roman"/>
                <w:sz w:val="24"/>
                <w:szCs w:val="24"/>
                <w:lang w:val="ru-RU"/>
              </w:rPr>
              <w:t>Адреса для авторизації (логін) та сповіщень</w:t>
            </w:r>
          </w:p>
        </w:tc>
        <w:tc>
          <w:tcPr>
            <w:tcW w:w="0" w:type="auto"/>
            <w:hideMark/>
          </w:tcPr>
          <w:p w14:paraId="1F1041C8"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Ні</w:t>
            </w:r>
          </w:p>
        </w:tc>
        <w:tc>
          <w:tcPr>
            <w:tcW w:w="0" w:type="auto"/>
            <w:hideMark/>
          </w:tcPr>
          <w:p w14:paraId="4DB8678D"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Так</w:t>
            </w:r>
          </w:p>
        </w:tc>
      </w:tr>
      <w:tr w:rsidR="00F35764" w:rsidRPr="00F35764" w14:paraId="47D36B25" w14:textId="77777777" w:rsidTr="00F35764">
        <w:tc>
          <w:tcPr>
            <w:tcW w:w="0" w:type="auto"/>
            <w:hideMark/>
          </w:tcPr>
          <w:p w14:paraId="078E022F"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Пароль</w:t>
            </w:r>
          </w:p>
        </w:tc>
        <w:tc>
          <w:tcPr>
            <w:tcW w:w="0" w:type="auto"/>
            <w:hideMark/>
          </w:tcPr>
          <w:p w14:paraId="6DF66B96" w14:textId="77777777" w:rsidR="00F35764" w:rsidRPr="00F35764" w:rsidRDefault="00F35764" w:rsidP="00F35764">
            <w:pPr>
              <w:spacing w:line="240" w:lineRule="auto"/>
              <w:ind w:firstLine="0"/>
              <w:contextualSpacing w:val="0"/>
              <w:jc w:val="left"/>
              <w:rPr>
                <w:rFonts w:eastAsia="Times New Roman" w:cs="Times New Roman"/>
                <w:sz w:val="24"/>
                <w:szCs w:val="24"/>
                <w:lang w:val="ru-RU"/>
              </w:rPr>
            </w:pPr>
            <w:r w:rsidRPr="00F35764">
              <w:rPr>
                <w:rFonts w:eastAsia="Times New Roman" w:cs="Times New Roman"/>
                <w:sz w:val="24"/>
                <w:szCs w:val="24"/>
                <w:lang w:val="ru-RU"/>
              </w:rPr>
              <w:t>Зашифрований набір символів для доступу</w:t>
            </w:r>
          </w:p>
        </w:tc>
        <w:tc>
          <w:tcPr>
            <w:tcW w:w="0" w:type="auto"/>
            <w:hideMark/>
          </w:tcPr>
          <w:p w14:paraId="218A4145"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Ні</w:t>
            </w:r>
          </w:p>
        </w:tc>
        <w:tc>
          <w:tcPr>
            <w:tcW w:w="0" w:type="auto"/>
            <w:hideMark/>
          </w:tcPr>
          <w:p w14:paraId="4FF6BD92"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Так</w:t>
            </w:r>
          </w:p>
        </w:tc>
      </w:tr>
      <w:tr w:rsidR="00F35764" w:rsidRPr="00F35764" w14:paraId="0C18E21B" w14:textId="77777777" w:rsidTr="00F35764">
        <w:tc>
          <w:tcPr>
            <w:tcW w:w="0" w:type="auto"/>
            <w:hideMark/>
          </w:tcPr>
          <w:p w14:paraId="14C253DE"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Роль</w:t>
            </w:r>
          </w:p>
        </w:tc>
        <w:tc>
          <w:tcPr>
            <w:tcW w:w="0" w:type="auto"/>
            <w:hideMark/>
          </w:tcPr>
          <w:p w14:paraId="7E1834ED" w14:textId="77777777" w:rsidR="00F35764" w:rsidRPr="00F35764" w:rsidRDefault="00F35764" w:rsidP="00F35764">
            <w:pPr>
              <w:spacing w:line="240" w:lineRule="auto"/>
              <w:ind w:firstLine="0"/>
              <w:contextualSpacing w:val="0"/>
              <w:jc w:val="left"/>
              <w:rPr>
                <w:rFonts w:eastAsia="Times New Roman" w:cs="Times New Roman"/>
                <w:sz w:val="24"/>
                <w:szCs w:val="24"/>
                <w:lang w:val="ru-RU"/>
              </w:rPr>
            </w:pPr>
            <w:r w:rsidRPr="00F35764">
              <w:rPr>
                <w:rFonts w:eastAsia="Times New Roman" w:cs="Times New Roman"/>
                <w:sz w:val="24"/>
                <w:szCs w:val="24"/>
                <w:lang w:val="ru-RU"/>
              </w:rPr>
              <w:t>Рівень доступу (Адміністратор, Менеджер, Технік, Замовник)</w:t>
            </w:r>
          </w:p>
        </w:tc>
        <w:tc>
          <w:tcPr>
            <w:tcW w:w="0" w:type="auto"/>
            <w:hideMark/>
          </w:tcPr>
          <w:p w14:paraId="01B35AAB"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Ні</w:t>
            </w:r>
          </w:p>
        </w:tc>
        <w:tc>
          <w:tcPr>
            <w:tcW w:w="0" w:type="auto"/>
            <w:hideMark/>
          </w:tcPr>
          <w:p w14:paraId="58A9FB41" w14:textId="7777777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F35764">
              <w:rPr>
                <w:rFonts w:eastAsia="Times New Roman" w:cs="Times New Roman"/>
                <w:sz w:val="24"/>
                <w:szCs w:val="24"/>
                <w:lang w:val="en-US"/>
              </w:rPr>
              <w:t>Так</w:t>
            </w:r>
          </w:p>
        </w:tc>
      </w:tr>
      <w:tr w:rsidR="00F35764" w:rsidRPr="00F35764" w14:paraId="13869F01" w14:textId="77777777" w:rsidTr="00F35764">
        <w:trPr>
          <w:trHeight w:val="215"/>
        </w:trPr>
        <w:tc>
          <w:tcPr>
            <w:tcW w:w="0" w:type="auto"/>
          </w:tcPr>
          <w:p w14:paraId="4737C78F" w14:textId="36C96897"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424941">
              <w:rPr>
                <w:rFonts w:cs="Times New Roman"/>
                <w:sz w:val="24"/>
                <w:szCs w:val="24"/>
              </w:rPr>
              <w:t xml:space="preserve">Дата створення </w:t>
            </w:r>
          </w:p>
        </w:tc>
        <w:tc>
          <w:tcPr>
            <w:tcW w:w="0" w:type="auto"/>
          </w:tcPr>
          <w:p w14:paraId="41EF8EE4" w14:textId="67BE295E" w:rsidR="00F35764" w:rsidRPr="00F35764" w:rsidRDefault="00F35764" w:rsidP="00F35764">
            <w:pPr>
              <w:spacing w:line="240" w:lineRule="auto"/>
              <w:ind w:firstLine="0"/>
              <w:contextualSpacing w:val="0"/>
              <w:jc w:val="left"/>
              <w:rPr>
                <w:rFonts w:eastAsia="Times New Roman" w:cs="Times New Roman"/>
                <w:sz w:val="24"/>
                <w:szCs w:val="24"/>
                <w:lang w:val="ru-RU"/>
              </w:rPr>
            </w:pPr>
            <w:r w:rsidRPr="00424941">
              <w:rPr>
                <w:rFonts w:cs="Times New Roman"/>
                <w:sz w:val="24"/>
                <w:szCs w:val="24"/>
              </w:rPr>
              <w:t>Дата створення запису</w:t>
            </w:r>
          </w:p>
        </w:tc>
        <w:tc>
          <w:tcPr>
            <w:tcW w:w="0" w:type="auto"/>
          </w:tcPr>
          <w:p w14:paraId="1E49A7C8" w14:textId="0545E40D"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424941">
              <w:rPr>
                <w:rFonts w:cs="Times New Roman"/>
                <w:sz w:val="24"/>
                <w:szCs w:val="24"/>
              </w:rPr>
              <w:t>Ні</w:t>
            </w:r>
          </w:p>
        </w:tc>
        <w:tc>
          <w:tcPr>
            <w:tcW w:w="0" w:type="auto"/>
          </w:tcPr>
          <w:p w14:paraId="0AB66D2A" w14:textId="654A8596" w:rsidR="00F35764" w:rsidRPr="00F35764" w:rsidRDefault="00F35764" w:rsidP="00F35764">
            <w:pPr>
              <w:spacing w:line="240" w:lineRule="auto"/>
              <w:ind w:firstLine="0"/>
              <w:contextualSpacing w:val="0"/>
              <w:jc w:val="left"/>
              <w:rPr>
                <w:rFonts w:eastAsia="Times New Roman" w:cs="Times New Roman"/>
                <w:sz w:val="24"/>
                <w:szCs w:val="24"/>
                <w:lang w:val="en-US"/>
              </w:rPr>
            </w:pPr>
            <w:r w:rsidRPr="00424941">
              <w:rPr>
                <w:rFonts w:cs="Times New Roman"/>
                <w:sz w:val="24"/>
                <w:szCs w:val="24"/>
              </w:rPr>
              <w:t>Ні</w:t>
            </w:r>
          </w:p>
        </w:tc>
      </w:tr>
      <w:tr w:rsidR="00F35764" w:rsidRPr="00F35764" w14:paraId="2B77B2E7" w14:textId="77777777" w:rsidTr="00F35764">
        <w:tc>
          <w:tcPr>
            <w:tcW w:w="0" w:type="auto"/>
          </w:tcPr>
          <w:p w14:paraId="41B78DC3" w14:textId="2A1718C4" w:rsidR="00F35764" w:rsidRPr="00424941" w:rsidRDefault="00F35764" w:rsidP="00F35764">
            <w:pPr>
              <w:spacing w:line="240" w:lineRule="auto"/>
              <w:ind w:firstLine="0"/>
              <w:contextualSpacing w:val="0"/>
              <w:jc w:val="left"/>
              <w:rPr>
                <w:rFonts w:cs="Times New Roman"/>
                <w:sz w:val="24"/>
                <w:szCs w:val="24"/>
              </w:rPr>
            </w:pPr>
            <w:r w:rsidRPr="00424941">
              <w:rPr>
                <w:rFonts w:cs="Times New Roman"/>
                <w:sz w:val="24"/>
                <w:szCs w:val="24"/>
              </w:rPr>
              <w:t xml:space="preserve">Дата оновлення </w:t>
            </w:r>
          </w:p>
        </w:tc>
        <w:tc>
          <w:tcPr>
            <w:tcW w:w="0" w:type="auto"/>
          </w:tcPr>
          <w:p w14:paraId="39C638CC" w14:textId="531DF0AB" w:rsidR="00F35764" w:rsidRPr="00424941" w:rsidRDefault="00F35764" w:rsidP="00F35764">
            <w:pPr>
              <w:spacing w:line="240" w:lineRule="auto"/>
              <w:ind w:firstLine="0"/>
              <w:contextualSpacing w:val="0"/>
              <w:jc w:val="left"/>
              <w:rPr>
                <w:rFonts w:cs="Times New Roman"/>
                <w:sz w:val="24"/>
                <w:szCs w:val="24"/>
              </w:rPr>
            </w:pPr>
            <w:r w:rsidRPr="00424941">
              <w:rPr>
                <w:rFonts w:cs="Times New Roman"/>
                <w:sz w:val="24"/>
                <w:szCs w:val="24"/>
              </w:rPr>
              <w:t>Дата останнього оновлення запису</w:t>
            </w:r>
          </w:p>
        </w:tc>
        <w:tc>
          <w:tcPr>
            <w:tcW w:w="0" w:type="auto"/>
          </w:tcPr>
          <w:p w14:paraId="047DC47A" w14:textId="3EA6A551" w:rsidR="00F35764" w:rsidRPr="00424941" w:rsidRDefault="00F35764" w:rsidP="00F35764">
            <w:pPr>
              <w:spacing w:line="240" w:lineRule="auto"/>
              <w:ind w:firstLine="0"/>
              <w:contextualSpacing w:val="0"/>
              <w:jc w:val="left"/>
              <w:rPr>
                <w:rFonts w:cs="Times New Roman"/>
                <w:sz w:val="24"/>
                <w:szCs w:val="24"/>
              </w:rPr>
            </w:pPr>
            <w:r w:rsidRPr="00424941">
              <w:rPr>
                <w:rFonts w:cs="Times New Roman"/>
                <w:sz w:val="24"/>
                <w:szCs w:val="24"/>
              </w:rPr>
              <w:t>Ні</w:t>
            </w:r>
          </w:p>
        </w:tc>
        <w:tc>
          <w:tcPr>
            <w:tcW w:w="0" w:type="auto"/>
          </w:tcPr>
          <w:p w14:paraId="67E7320B" w14:textId="1A20DC0F" w:rsidR="00F35764" w:rsidRPr="00424941" w:rsidRDefault="00F35764" w:rsidP="00F35764">
            <w:pPr>
              <w:spacing w:line="240" w:lineRule="auto"/>
              <w:ind w:firstLine="0"/>
              <w:contextualSpacing w:val="0"/>
              <w:jc w:val="left"/>
              <w:rPr>
                <w:rFonts w:cs="Times New Roman"/>
                <w:sz w:val="24"/>
                <w:szCs w:val="24"/>
              </w:rPr>
            </w:pPr>
            <w:r w:rsidRPr="00424941">
              <w:rPr>
                <w:rFonts w:cs="Times New Roman"/>
                <w:sz w:val="24"/>
                <w:szCs w:val="24"/>
              </w:rPr>
              <w:t>Ні</w:t>
            </w:r>
          </w:p>
        </w:tc>
      </w:tr>
    </w:tbl>
    <w:p w14:paraId="05B31D19" w14:textId="77777777" w:rsidR="00F35764" w:rsidRDefault="00F35764" w:rsidP="00F35764">
      <w:pPr>
        <w:pStyle w:val="Heading2"/>
        <w:numPr>
          <w:ilvl w:val="0"/>
          <w:numId w:val="0"/>
        </w:numPr>
        <w:jc w:val="both"/>
      </w:pPr>
    </w:p>
    <w:p w14:paraId="4762425F" w14:textId="355DD8E5" w:rsidR="00F35764" w:rsidRDefault="00F35764" w:rsidP="00F35764">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13</w:t>
      </w:r>
      <w:r w:rsidR="006F1556">
        <w:fldChar w:fldCharType="end"/>
      </w:r>
      <w:r>
        <w:t xml:space="preserve"> </w:t>
      </w:r>
      <w:r w:rsidRPr="00B353CC">
        <w:t>Зв’язки сутності</w:t>
      </w:r>
      <w:r>
        <w:t xml:space="preserve"> «</w:t>
      </w:r>
      <w:r>
        <w:rPr>
          <w:lang w:val="en-US"/>
        </w:rPr>
        <w:t>User</w:t>
      </w:r>
      <w:r>
        <w:t>»</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985"/>
        <w:gridCol w:w="4954"/>
      </w:tblGrid>
      <w:tr w:rsidR="00331C80" w:rsidRPr="00F35764" w14:paraId="4050E96F" w14:textId="77777777" w:rsidTr="00331C80">
        <w:tc>
          <w:tcPr>
            <w:tcW w:w="2405" w:type="dxa"/>
            <w:hideMark/>
          </w:tcPr>
          <w:p w14:paraId="4D2B04E5" w14:textId="77777777" w:rsidR="00F35764" w:rsidRPr="00F35764" w:rsidRDefault="00F35764" w:rsidP="00F35764">
            <w:pPr>
              <w:pStyle w:val="Code"/>
              <w:spacing w:line="360" w:lineRule="auto"/>
              <w:rPr>
                <w:rFonts w:ascii="Times New Roman" w:hAnsi="Times New Roman" w:cs="Times New Roman"/>
                <w:sz w:val="24"/>
                <w:szCs w:val="24"/>
                <w:lang w:val="en-US"/>
              </w:rPr>
            </w:pPr>
            <w:r w:rsidRPr="00F35764">
              <w:rPr>
                <w:rFonts w:ascii="Times New Roman" w:hAnsi="Times New Roman" w:cs="Times New Roman"/>
                <w:sz w:val="24"/>
                <w:szCs w:val="24"/>
                <w:lang w:val="en-US"/>
              </w:rPr>
              <w:t>Пов’язана сутність</w:t>
            </w:r>
          </w:p>
        </w:tc>
        <w:tc>
          <w:tcPr>
            <w:tcW w:w="1985" w:type="dxa"/>
            <w:hideMark/>
          </w:tcPr>
          <w:p w14:paraId="06679CC9" w14:textId="77777777" w:rsidR="00F35764" w:rsidRPr="00F35764" w:rsidRDefault="00F35764" w:rsidP="00F35764">
            <w:pPr>
              <w:pStyle w:val="Code"/>
              <w:spacing w:line="360" w:lineRule="auto"/>
              <w:rPr>
                <w:rFonts w:ascii="Times New Roman" w:hAnsi="Times New Roman" w:cs="Times New Roman"/>
                <w:sz w:val="24"/>
                <w:szCs w:val="24"/>
                <w:lang w:val="en-US"/>
              </w:rPr>
            </w:pPr>
            <w:r w:rsidRPr="00F35764">
              <w:rPr>
                <w:rFonts w:ascii="Times New Roman" w:hAnsi="Times New Roman" w:cs="Times New Roman"/>
                <w:sz w:val="24"/>
                <w:szCs w:val="24"/>
                <w:lang w:val="en-US"/>
              </w:rPr>
              <w:t>Тип зв’язку</w:t>
            </w:r>
          </w:p>
        </w:tc>
        <w:tc>
          <w:tcPr>
            <w:tcW w:w="4954" w:type="dxa"/>
            <w:hideMark/>
          </w:tcPr>
          <w:p w14:paraId="4FF68B75" w14:textId="77777777" w:rsidR="00F35764" w:rsidRPr="00F35764" w:rsidRDefault="00F35764" w:rsidP="00F35764">
            <w:pPr>
              <w:pStyle w:val="Code"/>
              <w:spacing w:line="360" w:lineRule="auto"/>
              <w:rPr>
                <w:rFonts w:ascii="Times New Roman" w:hAnsi="Times New Roman" w:cs="Times New Roman"/>
                <w:sz w:val="24"/>
                <w:szCs w:val="24"/>
                <w:lang w:val="en-US"/>
              </w:rPr>
            </w:pPr>
            <w:r w:rsidRPr="00F35764">
              <w:rPr>
                <w:rFonts w:ascii="Times New Roman" w:hAnsi="Times New Roman" w:cs="Times New Roman"/>
                <w:sz w:val="24"/>
                <w:szCs w:val="24"/>
                <w:lang w:val="en-US"/>
              </w:rPr>
              <w:t>Призначення</w:t>
            </w:r>
          </w:p>
        </w:tc>
      </w:tr>
      <w:tr w:rsidR="00331C80" w:rsidRPr="00F35764" w14:paraId="0FE46B44" w14:textId="77777777" w:rsidTr="00331C80">
        <w:tc>
          <w:tcPr>
            <w:tcW w:w="2405" w:type="dxa"/>
            <w:hideMark/>
          </w:tcPr>
          <w:p w14:paraId="7B1830AC" w14:textId="77777777" w:rsidR="00F35764" w:rsidRPr="00F35764" w:rsidRDefault="00F35764" w:rsidP="00F35764">
            <w:pPr>
              <w:pStyle w:val="Code"/>
              <w:spacing w:line="360" w:lineRule="auto"/>
              <w:rPr>
                <w:rFonts w:ascii="Times New Roman" w:hAnsi="Times New Roman" w:cs="Times New Roman"/>
                <w:sz w:val="24"/>
                <w:szCs w:val="24"/>
                <w:lang w:val="en-US"/>
              </w:rPr>
            </w:pPr>
            <w:r w:rsidRPr="00F35764">
              <w:rPr>
                <w:rFonts w:ascii="Times New Roman" w:hAnsi="Times New Roman" w:cs="Times New Roman"/>
                <w:sz w:val="24"/>
                <w:szCs w:val="24"/>
                <w:lang w:val="en-US"/>
              </w:rPr>
              <w:t>Працівник</w:t>
            </w:r>
          </w:p>
        </w:tc>
        <w:tc>
          <w:tcPr>
            <w:tcW w:w="1985" w:type="dxa"/>
            <w:hideMark/>
          </w:tcPr>
          <w:p w14:paraId="6A101F28" w14:textId="77777777" w:rsidR="00F35764" w:rsidRPr="00F35764" w:rsidRDefault="00F35764" w:rsidP="00F35764">
            <w:pPr>
              <w:pStyle w:val="Code"/>
              <w:spacing w:line="360" w:lineRule="auto"/>
              <w:rPr>
                <w:rFonts w:ascii="Times New Roman" w:hAnsi="Times New Roman" w:cs="Times New Roman"/>
                <w:sz w:val="24"/>
                <w:szCs w:val="24"/>
                <w:lang w:val="en-US"/>
              </w:rPr>
            </w:pPr>
            <w:r w:rsidRPr="00F35764">
              <w:rPr>
                <w:rFonts w:ascii="Times New Roman" w:hAnsi="Times New Roman" w:cs="Times New Roman"/>
                <w:sz w:val="24"/>
                <w:szCs w:val="24"/>
                <w:lang w:val="en-US"/>
              </w:rPr>
              <w:t>Один до одного</w:t>
            </w:r>
          </w:p>
        </w:tc>
        <w:tc>
          <w:tcPr>
            <w:tcW w:w="4954" w:type="dxa"/>
            <w:hideMark/>
          </w:tcPr>
          <w:p w14:paraId="0788384C" w14:textId="77777777" w:rsidR="00F35764" w:rsidRPr="00F35764" w:rsidRDefault="00F35764" w:rsidP="00F35764">
            <w:pPr>
              <w:pStyle w:val="Code"/>
              <w:spacing w:line="360" w:lineRule="auto"/>
              <w:rPr>
                <w:rFonts w:ascii="Times New Roman" w:hAnsi="Times New Roman" w:cs="Times New Roman"/>
                <w:sz w:val="24"/>
                <w:szCs w:val="24"/>
                <w:lang w:val="ru-RU"/>
              </w:rPr>
            </w:pPr>
            <w:r w:rsidRPr="00F35764">
              <w:rPr>
                <w:rFonts w:ascii="Times New Roman" w:hAnsi="Times New Roman" w:cs="Times New Roman"/>
                <w:sz w:val="24"/>
                <w:szCs w:val="24"/>
                <w:lang w:val="ru-RU"/>
              </w:rPr>
              <w:t>Поєднує обліковий запис із персональними даними працівника</w:t>
            </w:r>
          </w:p>
        </w:tc>
      </w:tr>
    </w:tbl>
    <w:p w14:paraId="3C2356D3" w14:textId="77777777" w:rsidR="00F35764" w:rsidRPr="00F35764" w:rsidRDefault="00F35764" w:rsidP="00F35764">
      <w:pPr>
        <w:rPr>
          <w:lang w:val="ru-RU"/>
        </w:rPr>
      </w:pPr>
    </w:p>
    <w:p w14:paraId="6AD6506C" w14:textId="2AE4F220" w:rsidR="00F35764" w:rsidRDefault="00F35764" w:rsidP="00F35764">
      <w:r>
        <w:lastRenderedPageBreak/>
        <w:t>(Material Usage)</w:t>
      </w:r>
      <w:r>
        <w:rPr>
          <w:b/>
          <w:bCs/>
        </w:rPr>
        <w:t xml:space="preserve"> </w:t>
      </w:r>
      <w:r>
        <w:t>призначено для фіксації фактичного списання товарно-матеріальних цінностей (ТМЦ) на конкретні проєкти для контролю витрат.</w:t>
      </w:r>
    </w:p>
    <w:p w14:paraId="3A99F654" w14:textId="35EC41DF" w:rsidR="00F35764" w:rsidRDefault="00F35764" w:rsidP="00F35764">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14</w:t>
      </w:r>
      <w:r w:rsidR="006F1556">
        <w:fldChar w:fldCharType="end"/>
      </w:r>
      <w:r>
        <w:t xml:space="preserve"> </w:t>
      </w:r>
      <w:r w:rsidRPr="00B353CC">
        <w:t>Атрибути сутності</w:t>
      </w:r>
      <w:r>
        <w:t xml:space="preserve"> «Material Usage»</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4076"/>
        <w:gridCol w:w="1494"/>
        <w:gridCol w:w="1768"/>
      </w:tblGrid>
      <w:tr w:rsidR="00F35764" w:rsidRPr="00F35764" w14:paraId="20C802D3" w14:textId="77777777" w:rsidTr="00F35764">
        <w:tc>
          <w:tcPr>
            <w:tcW w:w="0" w:type="auto"/>
            <w:hideMark/>
          </w:tcPr>
          <w:p w14:paraId="2EC46E6C"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Назва атрибута</w:t>
            </w:r>
          </w:p>
        </w:tc>
        <w:tc>
          <w:tcPr>
            <w:tcW w:w="0" w:type="auto"/>
            <w:hideMark/>
          </w:tcPr>
          <w:p w14:paraId="40CD007F"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Опис та призначення</w:t>
            </w:r>
          </w:p>
        </w:tc>
        <w:tc>
          <w:tcPr>
            <w:tcW w:w="0" w:type="auto"/>
            <w:hideMark/>
          </w:tcPr>
          <w:p w14:paraId="1398EB1F"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Ключове поле</w:t>
            </w:r>
          </w:p>
        </w:tc>
        <w:tc>
          <w:tcPr>
            <w:tcW w:w="0" w:type="auto"/>
            <w:hideMark/>
          </w:tcPr>
          <w:p w14:paraId="6C80B5B6"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Обов’язковість</w:t>
            </w:r>
          </w:p>
        </w:tc>
      </w:tr>
      <w:tr w:rsidR="00F35764" w:rsidRPr="00F35764" w14:paraId="7652FCC5" w14:textId="77777777" w:rsidTr="00F35764">
        <w:tc>
          <w:tcPr>
            <w:tcW w:w="0" w:type="auto"/>
            <w:hideMark/>
          </w:tcPr>
          <w:p w14:paraId="34212E4C"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Ідентифікатор</w:t>
            </w:r>
          </w:p>
        </w:tc>
        <w:tc>
          <w:tcPr>
            <w:tcW w:w="0" w:type="auto"/>
            <w:hideMark/>
          </w:tcPr>
          <w:p w14:paraId="77F9E4AF"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Унікальний номер акту списання</w:t>
            </w:r>
          </w:p>
        </w:tc>
        <w:tc>
          <w:tcPr>
            <w:tcW w:w="0" w:type="auto"/>
            <w:hideMark/>
          </w:tcPr>
          <w:p w14:paraId="48C70DED"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Так</w:t>
            </w:r>
          </w:p>
        </w:tc>
        <w:tc>
          <w:tcPr>
            <w:tcW w:w="0" w:type="auto"/>
            <w:hideMark/>
          </w:tcPr>
          <w:p w14:paraId="176E1CC9"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Так</w:t>
            </w:r>
          </w:p>
        </w:tc>
      </w:tr>
      <w:tr w:rsidR="00F35764" w:rsidRPr="00F35764" w14:paraId="168AE1AD" w14:textId="77777777" w:rsidTr="00F35764">
        <w:tc>
          <w:tcPr>
            <w:tcW w:w="0" w:type="auto"/>
            <w:hideMark/>
          </w:tcPr>
          <w:p w14:paraId="68B802C8"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Кількість</w:t>
            </w:r>
          </w:p>
        </w:tc>
        <w:tc>
          <w:tcPr>
            <w:tcW w:w="0" w:type="auto"/>
            <w:hideMark/>
          </w:tcPr>
          <w:p w14:paraId="764F9E2D"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Фактичний обсяг використаного матеріалу</w:t>
            </w:r>
          </w:p>
        </w:tc>
        <w:tc>
          <w:tcPr>
            <w:tcW w:w="0" w:type="auto"/>
            <w:hideMark/>
          </w:tcPr>
          <w:p w14:paraId="67741749"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Ні</w:t>
            </w:r>
          </w:p>
        </w:tc>
        <w:tc>
          <w:tcPr>
            <w:tcW w:w="0" w:type="auto"/>
            <w:hideMark/>
          </w:tcPr>
          <w:p w14:paraId="6BAE3DEF"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Так</w:t>
            </w:r>
          </w:p>
        </w:tc>
      </w:tr>
      <w:tr w:rsidR="00F35764" w:rsidRPr="00F35764" w14:paraId="26D34FA2" w14:textId="77777777" w:rsidTr="00F35764">
        <w:tc>
          <w:tcPr>
            <w:tcW w:w="0" w:type="auto"/>
            <w:hideMark/>
          </w:tcPr>
          <w:p w14:paraId="69007A65"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Дата використання</w:t>
            </w:r>
          </w:p>
        </w:tc>
        <w:tc>
          <w:tcPr>
            <w:tcW w:w="0" w:type="auto"/>
            <w:hideMark/>
          </w:tcPr>
          <w:p w14:paraId="526458A5" w14:textId="77777777" w:rsidR="00F35764" w:rsidRPr="00F35764" w:rsidRDefault="00F35764" w:rsidP="00F35764">
            <w:pPr>
              <w:pStyle w:val="Code"/>
              <w:rPr>
                <w:rFonts w:ascii="Times New Roman" w:hAnsi="Times New Roman" w:cs="Times New Roman"/>
                <w:sz w:val="24"/>
                <w:szCs w:val="24"/>
                <w:lang w:val="ru-RU"/>
              </w:rPr>
            </w:pPr>
            <w:r w:rsidRPr="00F35764">
              <w:rPr>
                <w:rFonts w:ascii="Times New Roman" w:hAnsi="Times New Roman" w:cs="Times New Roman"/>
                <w:sz w:val="24"/>
                <w:szCs w:val="24"/>
                <w:lang w:val="ru-RU"/>
              </w:rPr>
              <w:t>Точний час видачі або фактичного використання</w:t>
            </w:r>
          </w:p>
        </w:tc>
        <w:tc>
          <w:tcPr>
            <w:tcW w:w="0" w:type="auto"/>
            <w:hideMark/>
          </w:tcPr>
          <w:p w14:paraId="6EA9979E"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Ні</w:t>
            </w:r>
          </w:p>
        </w:tc>
        <w:tc>
          <w:tcPr>
            <w:tcW w:w="0" w:type="auto"/>
            <w:hideMark/>
          </w:tcPr>
          <w:p w14:paraId="7B2A74E4"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Так</w:t>
            </w:r>
          </w:p>
        </w:tc>
      </w:tr>
      <w:tr w:rsidR="00F35764" w:rsidRPr="00F35764" w14:paraId="00C12326" w14:textId="77777777" w:rsidTr="00F35764">
        <w:tc>
          <w:tcPr>
            <w:tcW w:w="0" w:type="auto"/>
          </w:tcPr>
          <w:p w14:paraId="39B9D918" w14:textId="0134E9F4" w:rsidR="00F35764" w:rsidRPr="00F35764" w:rsidRDefault="00F35764" w:rsidP="00F35764">
            <w:pPr>
              <w:pStyle w:val="Code"/>
              <w:rPr>
                <w:rFonts w:ascii="Times New Roman" w:hAnsi="Times New Roman" w:cs="Times New Roman"/>
                <w:sz w:val="24"/>
                <w:szCs w:val="24"/>
                <w:lang w:val="en-US"/>
              </w:rPr>
            </w:pPr>
            <w:r w:rsidRPr="00424941">
              <w:rPr>
                <w:rFonts w:ascii="Times New Roman" w:hAnsi="Times New Roman" w:cs="Times New Roman"/>
                <w:sz w:val="24"/>
                <w:szCs w:val="24"/>
              </w:rPr>
              <w:t xml:space="preserve">Дата створення </w:t>
            </w:r>
          </w:p>
        </w:tc>
        <w:tc>
          <w:tcPr>
            <w:tcW w:w="0" w:type="auto"/>
          </w:tcPr>
          <w:p w14:paraId="29CA5113" w14:textId="65FFD482" w:rsidR="00F35764" w:rsidRPr="00F35764" w:rsidRDefault="00F35764" w:rsidP="00F35764">
            <w:pPr>
              <w:pStyle w:val="Code"/>
              <w:rPr>
                <w:rFonts w:ascii="Times New Roman" w:hAnsi="Times New Roman" w:cs="Times New Roman"/>
                <w:sz w:val="24"/>
                <w:szCs w:val="24"/>
                <w:lang w:val="ru-RU"/>
              </w:rPr>
            </w:pPr>
            <w:r w:rsidRPr="00424941">
              <w:rPr>
                <w:rFonts w:ascii="Times New Roman" w:hAnsi="Times New Roman" w:cs="Times New Roman"/>
                <w:sz w:val="24"/>
                <w:szCs w:val="24"/>
              </w:rPr>
              <w:t>Дата створення запису</w:t>
            </w:r>
          </w:p>
        </w:tc>
        <w:tc>
          <w:tcPr>
            <w:tcW w:w="0" w:type="auto"/>
          </w:tcPr>
          <w:p w14:paraId="51951A32" w14:textId="22887923" w:rsidR="00F35764" w:rsidRPr="00F35764" w:rsidRDefault="00F35764" w:rsidP="00F35764">
            <w:pPr>
              <w:pStyle w:val="Code"/>
              <w:rPr>
                <w:rFonts w:ascii="Times New Roman" w:hAnsi="Times New Roman" w:cs="Times New Roman"/>
                <w:sz w:val="24"/>
                <w:szCs w:val="24"/>
                <w:lang w:val="en-US"/>
              </w:rPr>
            </w:pPr>
            <w:r w:rsidRPr="00424941">
              <w:rPr>
                <w:rFonts w:ascii="Times New Roman" w:hAnsi="Times New Roman" w:cs="Times New Roman"/>
                <w:sz w:val="24"/>
                <w:szCs w:val="24"/>
              </w:rPr>
              <w:t>Ні</w:t>
            </w:r>
          </w:p>
        </w:tc>
        <w:tc>
          <w:tcPr>
            <w:tcW w:w="0" w:type="auto"/>
          </w:tcPr>
          <w:p w14:paraId="601AD744" w14:textId="689C06F5" w:rsidR="00F35764" w:rsidRPr="00F35764" w:rsidRDefault="00F35764" w:rsidP="00F35764">
            <w:pPr>
              <w:pStyle w:val="Code"/>
              <w:rPr>
                <w:rFonts w:ascii="Times New Roman" w:hAnsi="Times New Roman" w:cs="Times New Roman"/>
                <w:sz w:val="24"/>
                <w:szCs w:val="24"/>
                <w:lang w:val="en-US"/>
              </w:rPr>
            </w:pPr>
            <w:r w:rsidRPr="00424941">
              <w:rPr>
                <w:rFonts w:ascii="Times New Roman" w:hAnsi="Times New Roman" w:cs="Times New Roman"/>
                <w:sz w:val="24"/>
                <w:szCs w:val="24"/>
              </w:rPr>
              <w:t>Ні</w:t>
            </w:r>
          </w:p>
        </w:tc>
      </w:tr>
      <w:tr w:rsidR="00F35764" w:rsidRPr="00F35764" w14:paraId="7B09D08B" w14:textId="77777777" w:rsidTr="00F35764">
        <w:tc>
          <w:tcPr>
            <w:tcW w:w="0" w:type="auto"/>
          </w:tcPr>
          <w:p w14:paraId="3125C9C6" w14:textId="42924E85" w:rsidR="00F35764" w:rsidRPr="00424941" w:rsidRDefault="00F35764" w:rsidP="00F35764">
            <w:pPr>
              <w:pStyle w:val="Code"/>
              <w:rPr>
                <w:rFonts w:ascii="Times New Roman" w:hAnsi="Times New Roman" w:cs="Times New Roman"/>
                <w:sz w:val="24"/>
                <w:szCs w:val="24"/>
              </w:rPr>
            </w:pPr>
            <w:r w:rsidRPr="00424941">
              <w:rPr>
                <w:rFonts w:ascii="Times New Roman" w:hAnsi="Times New Roman" w:cs="Times New Roman"/>
                <w:sz w:val="24"/>
                <w:szCs w:val="24"/>
              </w:rPr>
              <w:t xml:space="preserve">Дата оновлення </w:t>
            </w:r>
          </w:p>
        </w:tc>
        <w:tc>
          <w:tcPr>
            <w:tcW w:w="0" w:type="auto"/>
          </w:tcPr>
          <w:p w14:paraId="11BA8D65" w14:textId="01DB1F0F" w:rsidR="00F35764" w:rsidRPr="00424941" w:rsidRDefault="00F35764" w:rsidP="00F35764">
            <w:pPr>
              <w:pStyle w:val="Code"/>
              <w:rPr>
                <w:rFonts w:ascii="Times New Roman" w:hAnsi="Times New Roman" w:cs="Times New Roman"/>
                <w:sz w:val="24"/>
                <w:szCs w:val="24"/>
              </w:rPr>
            </w:pPr>
            <w:r w:rsidRPr="00424941">
              <w:rPr>
                <w:rFonts w:ascii="Times New Roman" w:hAnsi="Times New Roman" w:cs="Times New Roman"/>
                <w:sz w:val="24"/>
                <w:szCs w:val="24"/>
              </w:rPr>
              <w:t>Дата останнього оновлення запису</w:t>
            </w:r>
          </w:p>
        </w:tc>
        <w:tc>
          <w:tcPr>
            <w:tcW w:w="0" w:type="auto"/>
          </w:tcPr>
          <w:p w14:paraId="3CCF14B6" w14:textId="4E4334A7" w:rsidR="00F35764" w:rsidRPr="00424941" w:rsidRDefault="00F35764" w:rsidP="00F35764">
            <w:pPr>
              <w:pStyle w:val="Code"/>
              <w:rPr>
                <w:rFonts w:ascii="Times New Roman" w:hAnsi="Times New Roman" w:cs="Times New Roman"/>
                <w:sz w:val="24"/>
                <w:szCs w:val="24"/>
              </w:rPr>
            </w:pPr>
            <w:r w:rsidRPr="00424941">
              <w:rPr>
                <w:rFonts w:ascii="Times New Roman" w:hAnsi="Times New Roman" w:cs="Times New Roman"/>
                <w:sz w:val="24"/>
                <w:szCs w:val="24"/>
              </w:rPr>
              <w:t>Ні</w:t>
            </w:r>
          </w:p>
        </w:tc>
        <w:tc>
          <w:tcPr>
            <w:tcW w:w="0" w:type="auto"/>
          </w:tcPr>
          <w:p w14:paraId="6F5A6CB8" w14:textId="0347B8F9" w:rsidR="00F35764" w:rsidRPr="00424941" w:rsidRDefault="00F35764" w:rsidP="00F35764">
            <w:pPr>
              <w:pStyle w:val="Code"/>
              <w:rPr>
                <w:rFonts w:ascii="Times New Roman" w:hAnsi="Times New Roman" w:cs="Times New Roman"/>
                <w:sz w:val="24"/>
                <w:szCs w:val="24"/>
              </w:rPr>
            </w:pPr>
            <w:r w:rsidRPr="00424941">
              <w:rPr>
                <w:rFonts w:ascii="Times New Roman" w:hAnsi="Times New Roman" w:cs="Times New Roman"/>
                <w:sz w:val="24"/>
                <w:szCs w:val="24"/>
              </w:rPr>
              <w:t>Ні</w:t>
            </w:r>
          </w:p>
        </w:tc>
      </w:tr>
    </w:tbl>
    <w:p w14:paraId="5A606642" w14:textId="77777777" w:rsidR="00F35764" w:rsidRDefault="00F35764" w:rsidP="00F35764">
      <w:pPr>
        <w:pStyle w:val="Heading2"/>
        <w:numPr>
          <w:ilvl w:val="0"/>
          <w:numId w:val="0"/>
        </w:numPr>
        <w:jc w:val="both"/>
      </w:pPr>
    </w:p>
    <w:p w14:paraId="1C80C213" w14:textId="742674F8" w:rsidR="00F35764" w:rsidRDefault="00F35764" w:rsidP="00F35764">
      <w:pPr>
        <w:pStyle w:val="Caption"/>
        <w:keepNext/>
        <w:jc w:val="right"/>
      </w:pPr>
      <w:r>
        <w:t xml:space="preserve">Таблиця </w:t>
      </w:r>
      <w:r w:rsidR="006F1556">
        <w:fldChar w:fldCharType="begin"/>
      </w:r>
      <w:r w:rsidR="006F1556">
        <w:instrText xml:space="preserve"> STYLEREF 1 \s </w:instrText>
      </w:r>
      <w:r w:rsidR="006F1556">
        <w:fldChar w:fldCharType="separate"/>
      </w:r>
      <w:r w:rsidR="004C5E00">
        <w:rPr>
          <w:noProof/>
        </w:rPr>
        <w:t>2</w:t>
      </w:r>
      <w:r w:rsidR="006F1556">
        <w:fldChar w:fldCharType="end"/>
      </w:r>
      <w:r w:rsidR="006F1556">
        <w:t>.</w:t>
      </w:r>
      <w:r w:rsidR="006F1556">
        <w:fldChar w:fldCharType="begin"/>
      </w:r>
      <w:r w:rsidR="006F1556">
        <w:instrText xml:space="preserve"> SEQ Таблиця \* ARABIC \s 1 </w:instrText>
      </w:r>
      <w:r w:rsidR="006F1556">
        <w:fldChar w:fldCharType="separate"/>
      </w:r>
      <w:r w:rsidR="004C5E00">
        <w:rPr>
          <w:noProof/>
        </w:rPr>
        <w:t>15</w:t>
      </w:r>
      <w:r w:rsidR="006F1556">
        <w:fldChar w:fldCharType="end"/>
      </w:r>
      <w:r>
        <w:t xml:space="preserve"> </w:t>
      </w:r>
      <w:r w:rsidRPr="00B353CC">
        <w:t>Зв’язки сутності</w:t>
      </w:r>
      <w:r>
        <w:t xml:space="preserve"> «Material Usage»</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1853"/>
        <w:gridCol w:w="5431"/>
      </w:tblGrid>
      <w:tr w:rsidR="00F35764" w:rsidRPr="00F35764" w14:paraId="44912FF3" w14:textId="77777777" w:rsidTr="00F35764">
        <w:tc>
          <w:tcPr>
            <w:tcW w:w="0" w:type="auto"/>
            <w:hideMark/>
          </w:tcPr>
          <w:p w14:paraId="48AE331D"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Пов’язана сутність</w:t>
            </w:r>
          </w:p>
        </w:tc>
        <w:tc>
          <w:tcPr>
            <w:tcW w:w="0" w:type="auto"/>
            <w:hideMark/>
          </w:tcPr>
          <w:p w14:paraId="5DEBB627"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Тип зв’язку</w:t>
            </w:r>
          </w:p>
        </w:tc>
        <w:tc>
          <w:tcPr>
            <w:tcW w:w="0" w:type="auto"/>
            <w:hideMark/>
          </w:tcPr>
          <w:p w14:paraId="36B7CF1C"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Призначення</w:t>
            </w:r>
          </w:p>
        </w:tc>
      </w:tr>
      <w:tr w:rsidR="00F35764" w:rsidRPr="00F35764" w14:paraId="00D9DBFC" w14:textId="77777777" w:rsidTr="00F35764">
        <w:tc>
          <w:tcPr>
            <w:tcW w:w="0" w:type="auto"/>
            <w:hideMark/>
          </w:tcPr>
          <w:p w14:paraId="10E961C2"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Проєкт</w:t>
            </w:r>
          </w:p>
        </w:tc>
        <w:tc>
          <w:tcPr>
            <w:tcW w:w="0" w:type="auto"/>
            <w:hideMark/>
          </w:tcPr>
          <w:p w14:paraId="64581934"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Багато до одного</w:t>
            </w:r>
          </w:p>
        </w:tc>
        <w:tc>
          <w:tcPr>
            <w:tcW w:w="0" w:type="auto"/>
            <w:hideMark/>
          </w:tcPr>
          <w:p w14:paraId="22CBD5E8" w14:textId="77777777" w:rsidR="00F35764" w:rsidRPr="00F35764" w:rsidRDefault="00F35764" w:rsidP="00F35764">
            <w:pPr>
              <w:pStyle w:val="Code"/>
              <w:rPr>
                <w:rFonts w:ascii="Times New Roman" w:hAnsi="Times New Roman" w:cs="Times New Roman"/>
                <w:sz w:val="24"/>
                <w:szCs w:val="24"/>
                <w:lang w:val="ru-RU"/>
              </w:rPr>
            </w:pPr>
            <w:r w:rsidRPr="00F35764">
              <w:rPr>
                <w:rFonts w:ascii="Times New Roman" w:hAnsi="Times New Roman" w:cs="Times New Roman"/>
                <w:sz w:val="24"/>
                <w:szCs w:val="24"/>
                <w:lang w:val="ru-RU"/>
              </w:rPr>
              <w:t>Вказує, на який саме об'єкт/проєкт списано матеріали</w:t>
            </w:r>
          </w:p>
        </w:tc>
      </w:tr>
      <w:tr w:rsidR="00F35764" w:rsidRPr="00F35764" w14:paraId="40604C29" w14:textId="77777777" w:rsidTr="00F35764">
        <w:tc>
          <w:tcPr>
            <w:tcW w:w="0" w:type="auto"/>
            <w:hideMark/>
          </w:tcPr>
          <w:p w14:paraId="40D8F696"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Матеріал</w:t>
            </w:r>
          </w:p>
        </w:tc>
        <w:tc>
          <w:tcPr>
            <w:tcW w:w="0" w:type="auto"/>
            <w:hideMark/>
          </w:tcPr>
          <w:p w14:paraId="5E78C07E" w14:textId="77777777" w:rsidR="00F35764" w:rsidRPr="00F35764" w:rsidRDefault="00F35764" w:rsidP="00F35764">
            <w:pPr>
              <w:pStyle w:val="Code"/>
              <w:rPr>
                <w:rFonts w:ascii="Times New Roman" w:hAnsi="Times New Roman" w:cs="Times New Roman"/>
                <w:sz w:val="24"/>
                <w:szCs w:val="24"/>
                <w:lang w:val="en-US"/>
              </w:rPr>
            </w:pPr>
            <w:r w:rsidRPr="00F35764">
              <w:rPr>
                <w:rFonts w:ascii="Times New Roman" w:hAnsi="Times New Roman" w:cs="Times New Roman"/>
                <w:sz w:val="24"/>
                <w:szCs w:val="24"/>
                <w:lang w:val="en-US"/>
              </w:rPr>
              <w:t>Багато до одного</w:t>
            </w:r>
          </w:p>
        </w:tc>
        <w:tc>
          <w:tcPr>
            <w:tcW w:w="0" w:type="auto"/>
            <w:hideMark/>
          </w:tcPr>
          <w:p w14:paraId="597D8B92" w14:textId="77777777" w:rsidR="00F35764" w:rsidRPr="00F35764" w:rsidRDefault="00F35764" w:rsidP="00F35764">
            <w:pPr>
              <w:pStyle w:val="Code"/>
              <w:rPr>
                <w:rFonts w:ascii="Times New Roman" w:hAnsi="Times New Roman" w:cs="Times New Roman"/>
                <w:sz w:val="24"/>
                <w:szCs w:val="24"/>
                <w:lang w:val="ru-RU"/>
              </w:rPr>
            </w:pPr>
            <w:r w:rsidRPr="00F35764">
              <w:rPr>
                <w:rFonts w:ascii="Times New Roman" w:hAnsi="Times New Roman" w:cs="Times New Roman"/>
                <w:sz w:val="24"/>
                <w:szCs w:val="24"/>
                <w:lang w:val="ru-RU"/>
              </w:rPr>
              <w:t>Вказує, який саме тип номенклатури було використано</w:t>
            </w:r>
          </w:p>
        </w:tc>
      </w:tr>
    </w:tbl>
    <w:p w14:paraId="43221CB1" w14:textId="65B87BEA" w:rsidR="00424941" w:rsidRDefault="00424941" w:rsidP="00B353CC"/>
    <w:p w14:paraId="6A583AA6" w14:textId="02A92B8B" w:rsidR="00F35764" w:rsidRPr="006509CA" w:rsidRDefault="00F35764" w:rsidP="00F35764">
      <w:r w:rsidRPr="00F35764">
        <w:t>У даному розділі було визначено склад сутностей концептуальної схеми. Для кожного об</w:t>
      </w:r>
      <w:r w:rsidRPr="00F35764">
        <w:rPr>
          <w:lang w:val="ru-RU"/>
        </w:rPr>
        <w:t>’</w:t>
      </w:r>
      <w:r w:rsidRPr="00F35764">
        <w:t>єкта системи встановлено набір атрибутів, визначено ключові поля та обов</w:t>
      </w:r>
      <w:r w:rsidRPr="00F35764">
        <w:rPr>
          <w:lang w:val="ru-RU"/>
        </w:rPr>
        <w:t>’</w:t>
      </w:r>
      <w:r w:rsidRPr="00F35764">
        <w:t xml:space="preserve">язковість заповнення даних. Описані зв’язки між сутностями (один до одного, один до багатьох) дозволяють побудувати цілісну структуру бази даних, що забезпечує надійне зберігання інформації про клієнтів, ресурси та виробничі процеси електромонтажного підприємства. </w:t>
      </w:r>
    </w:p>
    <w:p w14:paraId="53732040" w14:textId="77777777" w:rsidR="00F35764" w:rsidRPr="006509CA" w:rsidRDefault="00F35764" w:rsidP="00F35764"/>
    <w:p w14:paraId="38F6BBC7" w14:textId="55793CC2" w:rsidR="00E02E8F" w:rsidRPr="00E02E8F" w:rsidRDefault="00BC77D1" w:rsidP="005F1961">
      <w:pPr>
        <w:pStyle w:val="Heading2"/>
      </w:pPr>
      <w:bookmarkStart w:id="90" w:name="_Toc227135393"/>
      <w:r w:rsidRPr="00BC77D1">
        <w:rPr>
          <w:rStyle w:val="Heading2Char"/>
          <w:b/>
          <w:bCs/>
        </w:rPr>
        <w:t>Архітектура проєкту та взаємодія між об’єктами</w:t>
      </w:r>
      <w:bookmarkEnd w:id="90"/>
    </w:p>
    <w:p w14:paraId="50C2E656" w14:textId="77777777" w:rsidR="00B30137" w:rsidRDefault="00B30137" w:rsidP="00B30137">
      <w:r w:rsidRPr="00B30137">
        <w:t>Архітектура інформаційної системи ElectroTrack побудована на основі сучасного PHP-фреймворку Laravel 13, що використовує архітектурний патерн MVC (Model-View-Controller). Проєкт реалізовано з використанням екосистеми Filament v5, яка базується на TALL-стеку (Tailwind CSS, Alpine.js, Laravel, Livewire). Це дозволяє забезпечити високу швидкість обробки запитів та реактивність користувацького інтерфейсу без необхідності написання значного обсягу клієнтського коду на JavaScript.</w:t>
      </w:r>
    </w:p>
    <w:p w14:paraId="11E49C01" w14:textId="77777777" w:rsidR="00B30137" w:rsidRDefault="00B30137" w:rsidP="00B30137">
      <w:r w:rsidRPr="00B30137">
        <w:lastRenderedPageBreak/>
        <w:t>Проєкт організований за модульним принципом, де кожен бізнес-процес винесений в окремий блок у структурі каталогів додатка. Основними компонентами є:</w:t>
      </w:r>
    </w:p>
    <w:p w14:paraId="05127D05" w14:textId="4B366F63" w:rsidR="00B30137" w:rsidRPr="00B30137" w:rsidRDefault="00B30137" w:rsidP="00B30137">
      <w:pPr>
        <w:pStyle w:val="ListParagraph"/>
      </w:pPr>
      <w:r>
        <w:t>м</w:t>
      </w:r>
      <w:r w:rsidRPr="00B30137">
        <w:t>оделі (Models) — визначають структуру даних та правила взаємодії з базою даних SQLite через Eloquent ORM;</w:t>
      </w:r>
    </w:p>
    <w:p w14:paraId="54D8AE74" w14:textId="1FE9FEBE" w:rsidR="00B30137" w:rsidRPr="00B30137" w:rsidRDefault="00B30137" w:rsidP="00B30137">
      <w:pPr>
        <w:pStyle w:val="ListParagraph"/>
      </w:pPr>
      <w:r>
        <w:t>р</w:t>
      </w:r>
      <w:r w:rsidRPr="00B30137">
        <w:t>есурси Filament (Resources) — описують логіку адміністративного інтерфейсу, включаючи схеми форм введення даних та конфігурацію таблиць відображення;</w:t>
      </w:r>
    </w:p>
    <w:p w14:paraId="30F38F6D" w14:textId="6814D314" w:rsidR="00B30137" w:rsidRPr="00B30137" w:rsidRDefault="00B30137" w:rsidP="00B30137">
      <w:pPr>
        <w:pStyle w:val="ListParagraph"/>
      </w:pPr>
      <w:r>
        <w:t>п</w:t>
      </w:r>
      <w:r w:rsidRPr="00B30137">
        <w:t>ереліки (Enums) — типізовані стани об'єктів (статуси проєктів, ролі користувачів, категорії матеріалів), що забезпечує строгу типізацію та виключає помилки при роботі зі станами об'єктів;</w:t>
      </w:r>
    </w:p>
    <w:p w14:paraId="61178799" w14:textId="4F6E5A60" w:rsidR="00B30137" w:rsidRPr="00B30137" w:rsidRDefault="00B30137" w:rsidP="00B30137">
      <w:pPr>
        <w:pStyle w:val="ListParagraph"/>
      </w:pPr>
      <w:r>
        <w:t>п</w:t>
      </w:r>
      <w:r w:rsidRPr="00B30137">
        <w:t>олітики (Policies) — відповідають за авторизацію та розмежування прав доступу на рівні окремих записів та операцій.</w:t>
      </w:r>
    </w:p>
    <w:p w14:paraId="6A3ABED4" w14:textId="1D1E755E" w:rsidR="00B30137" w:rsidRDefault="00B30137" w:rsidP="00B30137">
      <w:r w:rsidRPr="00B30137">
        <w:t xml:space="preserve">Центральним об’єктом у системі є </w:t>
      </w:r>
      <w:r>
        <w:t>«</w:t>
      </w:r>
      <w:r w:rsidRPr="00B30137">
        <w:t>Проєкт</w:t>
      </w:r>
      <w:r>
        <w:t>»</w:t>
      </w:r>
      <w:r w:rsidRPr="00B30137">
        <w:t xml:space="preserve"> (Project), навколо якого групуються всі інші сутності. Взаємодія між ними реалізована через наступні типи зв’язків:</w:t>
      </w:r>
    </w:p>
    <w:p w14:paraId="218CC7A2" w14:textId="465027BA" w:rsidR="00B30137" w:rsidRPr="00B30137" w:rsidRDefault="00B30137" w:rsidP="00B30137">
      <w:pPr>
        <w:pStyle w:val="ListParagraph"/>
      </w:pPr>
      <w:r>
        <w:t>в</w:t>
      </w:r>
      <w:r w:rsidRPr="00B30137">
        <w:t>ідносини між проєктом та клієнтом. Кожен проєкт належить одному замовнику (Client), що дозволяє агрегувати всі замовлення певної особи або компанії в єдиний профіль</w:t>
      </w:r>
      <w:r w:rsidRPr="00B30137">
        <w:rPr>
          <w:lang w:val="ru-RU"/>
        </w:rPr>
        <w:t>;</w:t>
      </w:r>
    </w:p>
    <w:p w14:paraId="10E13C47" w14:textId="009E503B" w:rsidR="00B30137" w:rsidRPr="00B30137" w:rsidRDefault="00B30137" w:rsidP="00B30137">
      <w:pPr>
        <w:pStyle w:val="ListParagraph"/>
      </w:pPr>
      <w:r>
        <w:t>ж</w:t>
      </w:r>
      <w:r w:rsidRPr="00B30137">
        <w:t>урналювання робіт. Сутність WorkLog пов’язує Проєкт із Співробітником (Employee). Це дозволяє фіксувати конкретні дії, обсяг виконаних робіт та витрачений час, формуючи детальну історію виконання проєкту</w:t>
      </w:r>
      <w:r w:rsidRPr="00B30137">
        <w:rPr>
          <w:lang w:val="ru-RU"/>
        </w:rPr>
        <w:t>;</w:t>
      </w:r>
    </w:p>
    <w:p w14:paraId="6F9EB031" w14:textId="3409553B" w:rsidR="00B30137" w:rsidRPr="00B30137" w:rsidRDefault="00B30137" w:rsidP="00B30137">
      <w:pPr>
        <w:pStyle w:val="ListParagraph"/>
      </w:pPr>
      <w:r>
        <w:t>у</w:t>
      </w:r>
      <w:r w:rsidRPr="00B30137">
        <w:t>правління ресурсами та матеріалами. Об’єкт MaterialUsage виступає проміжною ланкою між Проєктом та Матеріалом (Material). При списанні матеріалів на об’єкт система автоматично оновлює кількісні показники та фіксує витрати</w:t>
      </w:r>
      <w:r w:rsidRPr="00B30137">
        <w:rPr>
          <w:lang w:val="ru-RU"/>
        </w:rPr>
        <w:t>;</w:t>
      </w:r>
    </w:p>
    <w:p w14:paraId="34B704C7" w14:textId="77777777" w:rsidR="00B30137" w:rsidRPr="00B30137" w:rsidRDefault="00B30137" w:rsidP="00B30137">
      <w:pPr>
        <w:pStyle w:val="ListParagraph"/>
      </w:pPr>
      <w:r>
        <w:lastRenderedPageBreak/>
        <w:t>к</w:t>
      </w:r>
      <w:r w:rsidRPr="00B30137">
        <w:t>онтроль обладнання. Сутність Equipment функціонує як допоміжний ресурс, що має власні життєві цикли (доступність, використання, ремонт), і може бути задіяна в різних робочих процесах.</w:t>
      </w:r>
    </w:p>
    <w:p w14:paraId="22703AEE" w14:textId="5125DDB3" w:rsidR="00B30137" w:rsidRDefault="00B30137" w:rsidP="00B30137">
      <w:r w:rsidRPr="00B30137">
        <w:t>Для автоматизації обробки даних у системі впроваджено механізми віджетів та графіків, що розташовані на головній панелі (Dashboard). Вони взаємодіють з моделями через агрегуючі запити, дозволяючи в реальному часі відстежувати статистику за проєктами, завантаженість персоналу та залишки матеріалів на складі.</w:t>
      </w:r>
    </w:p>
    <w:p w14:paraId="553BC265" w14:textId="4BA8B68E" w:rsidR="00B30137" w:rsidRPr="006509CA" w:rsidRDefault="00B30137" w:rsidP="00B30137">
      <w:r w:rsidRPr="00B30137">
        <w:t>Взаємодія користувача з об’єктами відбувається через спеціалізовані класи схем (Schemas) та таблиць (Tables). Наприклад, ClientForm та ClientsTable інкапсулюють у собі логіку валідації та візуалізації даних, що робить код системи легким для підтримки та розширення. Використання міграцій забезпечує цілісність структури бази даних, а сідер (Seeders) дозволяють швидко розгорнути систему з тестовими даними для перевірки всіх архітектурних зв’язків.</w:t>
      </w:r>
    </w:p>
    <w:p w14:paraId="3226C35B" w14:textId="77777777" w:rsidR="00B30137" w:rsidRPr="006509CA" w:rsidRDefault="00B30137" w:rsidP="00B30137"/>
    <w:p w14:paraId="03ED425E" w14:textId="7158439D" w:rsidR="007166AE" w:rsidRPr="00BB7ABF" w:rsidRDefault="007166AE" w:rsidP="005F1961">
      <w:pPr>
        <w:pStyle w:val="Heading2"/>
      </w:pPr>
      <w:bookmarkStart w:id="91" w:name="_Toc227135394"/>
      <w:r>
        <w:t>Фізична структура програми</w:t>
      </w:r>
      <w:bookmarkEnd w:id="91"/>
    </w:p>
    <w:p w14:paraId="68BD4947" w14:textId="1402BF7E" w:rsidR="006509CA" w:rsidRDefault="006509CA" w:rsidP="006509CA">
      <w:r w:rsidRPr="006509CA">
        <w:t>Програмний комплекс ElectroTrack побудований на архітектурі сучасного фреймворку Laravel 13, що передбачає чіткий розподіл відповідальності між рівнями системи за принципом моделі-контролера та ресурсного підходу. Фізична структура проєкту організована таким чином, щоб забезпечити швидку взаємодію між компонентами бізнес-логіки, інтерфейсом та базою даних.</w:t>
      </w:r>
    </w:p>
    <w:p w14:paraId="6636DF0D" w14:textId="221FB49A" w:rsidR="006509CA" w:rsidRDefault="006509CA" w:rsidP="006509CA">
      <w:r w:rsidRPr="006509CA">
        <w:t>Кореневий каталог додатка містить набір стандартних папок, кожна з яких виконує специфічну роль у життєвому циклі програми</w:t>
      </w:r>
      <w:r>
        <w:t>.</w:t>
      </w:r>
    </w:p>
    <w:p w14:paraId="2D434D90" w14:textId="77777777" w:rsidR="006509CA" w:rsidRDefault="006509CA" w:rsidP="006509CA">
      <w:pPr>
        <w:keepNext/>
        <w:ind w:firstLine="0"/>
        <w:jc w:val="center"/>
      </w:pPr>
      <w:r w:rsidRPr="006509CA">
        <w:rPr>
          <w:noProof/>
        </w:rPr>
        <w:lastRenderedPageBreak/>
        <w:drawing>
          <wp:inline distT="0" distB="0" distL="0" distR="0" wp14:anchorId="695574DC" wp14:editId="0E039FA3">
            <wp:extent cx="5939790" cy="2478405"/>
            <wp:effectExtent l="0" t="0" r="381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478405"/>
                    </a:xfrm>
                    <a:prstGeom prst="rect">
                      <a:avLst/>
                    </a:prstGeom>
                  </pic:spPr>
                </pic:pic>
              </a:graphicData>
            </a:graphic>
          </wp:inline>
        </w:drawing>
      </w:r>
    </w:p>
    <w:p w14:paraId="4A84C552" w14:textId="7A314149" w:rsidR="006509CA" w:rsidRDefault="006509CA" w:rsidP="006509CA">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1</w:t>
      </w:r>
      <w:r w:rsidR="0058503F">
        <w:fldChar w:fldCharType="end"/>
      </w:r>
      <w:r>
        <w:t xml:space="preserve"> Структура кореневого каталогу проєкту</w:t>
      </w:r>
    </w:p>
    <w:p w14:paraId="78269A63" w14:textId="4FECAFDD" w:rsidR="006509CA" w:rsidRPr="00322D90" w:rsidRDefault="00322D90" w:rsidP="00322D90">
      <w:pPr>
        <w:pStyle w:val="ListParagraph"/>
        <w:rPr>
          <w:lang w:val="ru-RU"/>
        </w:rPr>
      </w:pPr>
      <w:r>
        <w:rPr>
          <w:lang w:val="en-US"/>
        </w:rPr>
        <w:t>a</w:t>
      </w:r>
      <w:r w:rsidR="006509CA">
        <w:t>pp: основний каталог з вихідним кодом програми, де зосереджена вся логіка обробки даних, класи моделей, перерахування та ресурси панелі управління</w:t>
      </w:r>
      <w:r w:rsidRPr="00322D90">
        <w:rPr>
          <w:lang w:val="ru-RU"/>
        </w:rPr>
        <w:t>;</w:t>
      </w:r>
    </w:p>
    <w:p w14:paraId="654D3993" w14:textId="5FFE555E" w:rsidR="006509CA" w:rsidRDefault="00322D90" w:rsidP="00322D90">
      <w:pPr>
        <w:pStyle w:val="ListParagraph"/>
      </w:pPr>
      <w:r>
        <w:rPr>
          <w:lang w:val="en-US"/>
        </w:rPr>
        <w:t>b</w:t>
      </w:r>
      <w:r w:rsidR="006509CA">
        <w:t>ootstrap: містить файли для ініціалізації фреймворку та налаштування механізмів кешування для підвищення продуктивності системи</w:t>
      </w:r>
      <w:r w:rsidRPr="00322D90">
        <w:rPr>
          <w:lang w:val="ru-RU"/>
        </w:rPr>
        <w:t>;</w:t>
      </w:r>
    </w:p>
    <w:p w14:paraId="69C7435B" w14:textId="05AA4043" w:rsidR="006509CA" w:rsidRDefault="00322D90" w:rsidP="00322D90">
      <w:pPr>
        <w:pStyle w:val="ListParagraph"/>
      </w:pPr>
      <w:r>
        <w:rPr>
          <w:lang w:val="en-US"/>
        </w:rPr>
        <w:t>c</w:t>
      </w:r>
      <w:r w:rsidR="006509CA">
        <w:t>onfig: зберігає конфігураційні файли, що визначають глобальні параметри роботи бази даних, автентифікації, поштових сервісів та безпеки</w:t>
      </w:r>
      <w:r w:rsidRPr="00322D90">
        <w:t>;</w:t>
      </w:r>
    </w:p>
    <w:p w14:paraId="50B9D2C6" w14:textId="366BEC78" w:rsidR="006509CA" w:rsidRDefault="00322D90" w:rsidP="00322D90">
      <w:pPr>
        <w:pStyle w:val="ListParagraph"/>
      </w:pPr>
      <w:r>
        <w:rPr>
          <w:lang w:val="en-US"/>
        </w:rPr>
        <w:t>d</w:t>
      </w:r>
      <w:r w:rsidR="006509CA">
        <w:t>atabase: призначений для управління схемою бази даних SQLite, містить міграції для створення таблиць та сідери для наповнення системи початковими даними</w:t>
      </w:r>
      <w:r w:rsidRPr="00322D90">
        <w:rPr>
          <w:lang w:val="ru-RU"/>
        </w:rPr>
        <w:t>;</w:t>
      </w:r>
    </w:p>
    <w:p w14:paraId="18F65C00" w14:textId="043AA8C2" w:rsidR="006509CA" w:rsidRDefault="00322D90" w:rsidP="00322D90">
      <w:pPr>
        <w:pStyle w:val="ListParagraph"/>
      </w:pPr>
      <w:r>
        <w:rPr>
          <w:lang w:val="en-US"/>
        </w:rPr>
        <w:t>l</w:t>
      </w:r>
      <w:r w:rsidR="006509CA">
        <w:t>ang: вміщує файли локалізації, що забезпечують повноцінну підтримку української мови в інтерфейсі користувача</w:t>
      </w:r>
      <w:r w:rsidRPr="00322D90">
        <w:t>;</w:t>
      </w:r>
    </w:p>
    <w:p w14:paraId="6A4BD6CE" w14:textId="272FFE9B" w:rsidR="006509CA" w:rsidRDefault="00322D90" w:rsidP="00322D90">
      <w:pPr>
        <w:pStyle w:val="ListParagraph"/>
      </w:pPr>
      <w:r>
        <w:rPr>
          <w:lang w:val="en-US"/>
        </w:rPr>
        <w:t>p</w:t>
      </w:r>
      <w:r w:rsidR="006509CA">
        <w:t>ublic: публічна точка входу, яка містить скомпільовані стилі CSS, скрипти JavaScript, зображення та інші статичні активи</w:t>
      </w:r>
      <w:r w:rsidRPr="00322D90">
        <w:t>;</w:t>
      </w:r>
    </w:p>
    <w:p w14:paraId="5E8EB04D" w14:textId="02696E62" w:rsidR="006509CA" w:rsidRDefault="00322D90" w:rsidP="00322D90">
      <w:pPr>
        <w:pStyle w:val="ListParagraph"/>
      </w:pPr>
      <w:r>
        <w:rPr>
          <w:lang w:val="en-US"/>
        </w:rPr>
        <w:t>r</w:t>
      </w:r>
      <w:r w:rsidR="006509CA">
        <w:rPr>
          <w:lang w:val="en-US"/>
        </w:rPr>
        <w:t>e</w:t>
      </w:r>
      <w:r w:rsidR="006509CA">
        <w:t>sources: містить вихідні коди стилів, JavaScript-компоненти та шаблони відображення, які використовуються для формування візуальної частини</w:t>
      </w:r>
      <w:r w:rsidRPr="00322D90">
        <w:t>;</w:t>
      </w:r>
    </w:p>
    <w:p w14:paraId="0B955BFF" w14:textId="532D94DE" w:rsidR="006509CA" w:rsidRDefault="00322D90" w:rsidP="00322D90">
      <w:pPr>
        <w:pStyle w:val="ListParagraph"/>
      </w:pPr>
      <w:r>
        <w:rPr>
          <w:lang w:val="en-US"/>
        </w:rPr>
        <w:t>r</w:t>
      </w:r>
      <w:r w:rsidR="006509CA">
        <w:t>outes: визначає маршрути для веб-інтерфейсу та команд консольного інтерфейсу</w:t>
      </w:r>
      <w:r w:rsidRPr="00322D90">
        <w:rPr>
          <w:lang w:val="ru-RU"/>
        </w:rPr>
        <w:t>;</w:t>
      </w:r>
    </w:p>
    <w:p w14:paraId="28D01D2B" w14:textId="77777777" w:rsidR="00322D90" w:rsidRPr="00322D90" w:rsidRDefault="00322D90" w:rsidP="00322D90">
      <w:pPr>
        <w:pStyle w:val="ListParagraph"/>
      </w:pPr>
      <w:r>
        <w:rPr>
          <w:lang w:val="en-US"/>
        </w:rPr>
        <w:lastRenderedPageBreak/>
        <w:t>s</w:t>
      </w:r>
      <w:r w:rsidR="006509CA">
        <w:rPr>
          <w:lang w:val="en-US"/>
        </w:rPr>
        <w:t>t</w:t>
      </w:r>
      <w:r w:rsidR="006509CA">
        <w:t>orage: використовується для зберігання логів роботи додатка, кешованих даних та файлів, що завантажуються користувачами.</w:t>
      </w:r>
    </w:p>
    <w:p w14:paraId="3DEC759A" w14:textId="36BA6C0E" w:rsidR="006509CA" w:rsidRDefault="006509CA" w:rsidP="00322D90">
      <w:r w:rsidRPr="00322D90">
        <w:t>Нижче наведено детальний опис ключових файлів, які забезпечують функціонування основних модулів системи обліку електромонтажних робіт</w:t>
      </w:r>
      <w:r w:rsidRPr="006509CA">
        <w:t>.</w:t>
      </w:r>
    </w:p>
    <w:p w14:paraId="270EDF1B" w14:textId="77777777" w:rsidR="00322D90" w:rsidRDefault="00322D90" w:rsidP="00322D90">
      <w:pPr>
        <w:keepNext/>
        <w:ind w:firstLine="0"/>
        <w:jc w:val="center"/>
      </w:pPr>
      <w:r w:rsidRPr="00322D90">
        <w:rPr>
          <w:noProof/>
        </w:rPr>
        <w:drawing>
          <wp:inline distT="0" distB="0" distL="0" distR="0" wp14:anchorId="42660342" wp14:editId="07E8F974">
            <wp:extent cx="4084320" cy="59688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3528" cy="601153"/>
                    </a:xfrm>
                    <a:prstGeom prst="rect">
                      <a:avLst/>
                    </a:prstGeom>
                  </pic:spPr>
                </pic:pic>
              </a:graphicData>
            </a:graphic>
          </wp:inline>
        </w:drawing>
      </w:r>
    </w:p>
    <w:p w14:paraId="3CC18B97" w14:textId="661010D7" w:rsidR="006509CA" w:rsidRPr="00322D90" w:rsidRDefault="00322D90" w:rsidP="00322D90">
      <w:pPr>
        <w:pStyle w:val="Caption"/>
        <w:rPr>
          <w:lang w:val="ru-RU"/>
        </w:rPr>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2</w:t>
      </w:r>
      <w:r w:rsidR="0058503F">
        <w:fldChar w:fldCharType="end"/>
      </w:r>
      <w:r>
        <w:t xml:space="preserve"> Вміст к</w:t>
      </w:r>
      <w:r w:rsidR="006509CA">
        <w:t>аталог</w:t>
      </w:r>
      <w:r>
        <w:t>у</w:t>
      </w:r>
      <w:r w:rsidR="006509CA">
        <w:t xml:space="preserve"> </w:t>
      </w:r>
      <w:r>
        <w:t>«</w:t>
      </w:r>
      <w:r w:rsidR="006509CA">
        <w:t>app/Enums</w:t>
      </w:r>
      <w:r>
        <w:t>»</w:t>
      </w:r>
    </w:p>
    <w:p w14:paraId="051EFEFD" w14:textId="3C1F7082" w:rsidR="00322D90" w:rsidRPr="00322D90" w:rsidRDefault="00322D90" w:rsidP="00322D90">
      <w:r>
        <w:t>Файли каталогу «app/Enums»:</w:t>
      </w:r>
    </w:p>
    <w:p w14:paraId="235E45FD" w14:textId="701CA39D" w:rsidR="006509CA" w:rsidRPr="00322D90" w:rsidRDefault="00322D90" w:rsidP="00322D90">
      <w:pPr>
        <w:pStyle w:val="ListParagraph"/>
      </w:pPr>
      <w:r>
        <w:rPr>
          <w:lang w:val="en-US"/>
        </w:rPr>
        <w:t>E</w:t>
      </w:r>
      <w:r w:rsidR="006509CA" w:rsidRPr="00322D90">
        <w:t xml:space="preserve">quipmentStatus.php: </w:t>
      </w:r>
      <w:r>
        <w:t>п</w:t>
      </w:r>
      <w:r w:rsidR="006509CA" w:rsidRPr="00322D90">
        <w:t>ерерахування, що визначає доступні стани для обладнання, такі як доступно, використовується або в ремонті, з відповідною кольоровою схемою</w:t>
      </w:r>
      <w:r w:rsidRPr="00322D90">
        <w:t>;</w:t>
      </w:r>
    </w:p>
    <w:p w14:paraId="13FE4E85" w14:textId="26B74FD8" w:rsidR="006509CA" w:rsidRPr="00322D90" w:rsidRDefault="00322D90" w:rsidP="00322D90">
      <w:pPr>
        <w:pStyle w:val="ListParagraph"/>
      </w:pPr>
      <w:r>
        <w:rPr>
          <w:lang w:val="en-US"/>
        </w:rPr>
        <w:t>M</w:t>
      </w:r>
      <w:r w:rsidR="006509CA" w:rsidRPr="00322D90">
        <w:t xml:space="preserve">aterialCategory.php: </w:t>
      </w:r>
      <w:r>
        <w:t>к</w:t>
      </w:r>
      <w:r w:rsidR="006509CA" w:rsidRPr="00322D90">
        <w:t>ласифікація витратних матеріалів за категоріями, включаючи кабелі, автоматику, електрофурнітуру та щити</w:t>
      </w:r>
      <w:r w:rsidRPr="00322D90">
        <w:t>;</w:t>
      </w:r>
    </w:p>
    <w:p w14:paraId="38632E9F" w14:textId="59CBCD43" w:rsidR="006509CA" w:rsidRPr="00322D90" w:rsidRDefault="00322D90" w:rsidP="00322D90">
      <w:pPr>
        <w:pStyle w:val="ListParagraph"/>
      </w:pPr>
      <w:r>
        <w:rPr>
          <w:lang w:val="en-US"/>
        </w:rPr>
        <w:t>P</w:t>
      </w:r>
      <w:r w:rsidR="006509CA" w:rsidRPr="00322D90">
        <w:t xml:space="preserve">rojectStatus.php: </w:t>
      </w:r>
      <w:r>
        <w:t>в</w:t>
      </w:r>
      <w:r w:rsidR="006509CA" w:rsidRPr="00322D90">
        <w:t>изначає життєвий цикл проєкту через статуси очікування, виконання, завершення або скасування</w:t>
      </w:r>
      <w:r w:rsidRPr="00322D90">
        <w:t>;</w:t>
      </w:r>
    </w:p>
    <w:p w14:paraId="3913E6F7" w14:textId="4542C0BC" w:rsidR="006509CA" w:rsidRPr="00322D90" w:rsidRDefault="00322D90" w:rsidP="00322D90">
      <w:pPr>
        <w:pStyle w:val="ListParagraph"/>
      </w:pPr>
      <w:r>
        <w:rPr>
          <w:lang w:val="en-US"/>
        </w:rPr>
        <w:t>U</w:t>
      </w:r>
      <w:r w:rsidR="006509CA" w:rsidRPr="00322D90">
        <w:t xml:space="preserve">serRole.php: </w:t>
      </w:r>
      <w:r>
        <w:t>о</w:t>
      </w:r>
      <w:r w:rsidR="006509CA" w:rsidRPr="00322D90">
        <w:t>писує права доступу для різних типів користувачів: адміністраторів, менеджерів, техніків та замовників.</w:t>
      </w:r>
    </w:p>
    <w:p w14:paraId="5D88BAE4" w14:textId="77777777" w:rsidR="00322D90" w:rsidRDefault="00322D90" w:rsidP="00322D90">
      <w:pPr>
        <w:keepNext/>
        <w:ind w:firstLine="0"/>
        <w:jc w:val="center"/>
      </w:pPr>
      <w:r w:rsidRPr="00322D90">
        <w:rPr>
          <w:noProof/>
          <w:lang w:val="en-US"/>
        </w:rPr>
        <w:drawing>
          <wp:inline distT="0" distB="0" distL="0" distR="0" wp14:anchorId="335A13D3" wp14:editId="2238AD81">
            <wp:extent cx="5939790" cy="886460"/>
            <wp:effectExtent l="0" t="0" r="3810" b="889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886460"/>
                    </a:xfrm>
                    <a:prstGeom prst="rect">
                      <a:avLst/>
                    </a:prstGeom>
                  </pic:spPr>
                </pic:pic>
              </a:graphicData>
            </a:graphic>
          </wp:inline>
        </w:drawing>
      </w:r>
    </w:p>
    <w:p w14:paraId="1FD10E69" w14:textId="2A2104C4" w:rsidR="00322D90" w:rsidRDefault="00322D90" w:rsidP="00322D90">
      <w:pPr>
        <w:pStyle w:val="Caption"/>
        <w:rPr>
          <w:lang w:val="en-US"/>
        </w:rPr>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3</w:t>
      </w:r>
      <w:r w:rsidR="0058503F">
        <w:fldChar w:fldCharType="end"/>
      </w:r>
      <w:r>
        <w:t xml:space="preserve"> Вміст каталогу «</w:t>
      </w:r>
      <w:r w:rsidRPr="00322D90">
        <w:t>app/Filament/Resources</w:t>
      </w:r>
      <w:r>
        <w:t>»</w:t>
      </w:r>
    </w:p>
    <w:p w14:paraId="14F777B8" w14:textId="1F096BA2" w:rsidR="00536AB2" w:rsidRDefault="00536AB2" w:rsidP="00536AB2">
      <w:pPr>
        <w:ind w:firstLine="0"/>
        <w:jc w:val="center"/>
        <w:rPr>
          <w:lang w:val="en-US"/>
        </w:rPr>
      </w:pPr>
      <w:r w:rsidRPr="00536AB2">
        <w:rPr>
          <w:noProof/>
          <w:lang w:val="en-US"/>
        </w:rPr>
        <w:drawing>
          <wp:inline distT="0" distB="0" distL="0" distR="0" wp14:anchorId="4772DE1F" wp14:editId="3EEA675B">
            <wp:extent cx="3924300" cy="570144"/>
            <wp:effectExtent l="0" t="0" r="0" b="1905"/>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7780" cy="573555"/>
                    </a:xfrm>
                    <a:prstGeom prst="rect">
                      <a:avLst/>
                    </a:prstGeom>
                  </pic:spPr>
                </pic:pic>
              </a:graphicData>
            </a:graphic>
          </wp:inline>
        </w:drawing>
      </w:r>
    </w:p>
    <w:p w14:paraId="6655AD4D" w14:textId="20AE6AB2" w:rsidR="00536AB2" w:rsidRDefault="00536AB2" w:rsidP="00536AB2">
      <w:pPr>
        <w:pStyle w:val="Caption"/>
        <w:rPr>
          <w:lang w:val="en-US"/>
        </w:rPr>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4</w:t>
      </w:r>
      <w:r w:rsidR="0058503F">
        <w:fldChar w:fldCharType="end"/>
      </w:r>
      <w:r>
        <w:t xml:space="preserve"> Вміст каталогу «</w:t>
      </w:r>
      <w:r w:rsidRPr="00322D90">
        <w:t>app/Filament/Resources</w:t>
      </w:r>
      <w:r>
        <w:rPr>
          <w:lang w:val="en-US"/>
        </w:rPr>
        <w:t>/Project</w:t>
      </w:r>
      <w:r>
        <w:t>»</w:t>
      </w:r>
    </w:p>
    <w:p w14:paraId="7308F74D" w14:textId="237C410E" w:rsidR="00536AB2" w:rsidRDefault="00536AB2" w:rsidP="00536AB2">
      <w:pPr>
        <w:ind w:firstLine="0"/>
        <w:jc w:val="center"/>
        <w:rPr>
          <w:lang w:val="en-US"/>
        </w:rPr>
      </w:pPr>
      <w:r w:rsidRPr="00536AB2">
        <w:rPr>
          <w:noProof/>
          <w:lang w:val="en-US"/>
        </w:rPr>
        <w:drawing>
          <wp:inline distT="0" distB="0" distL="0" distR="0" wp14:anchorId="70D86969" wp14:editId="42ADBA90">
            <wp:extent cx="3413760" cy="567920"/>
            <wp:effectExtent l="0" t="0" r="0" b="381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23327" cy="569512"/>
                    </a:xfrm>
                    <a:prstGeom prst="rect">
                      <a:avLst/>
                    </a:prstGeom>
                  </pic:spPr>
                </pic:pic>
              </a:graphicData>
            </a:graphic>
          </wp:inline>
        </w:drawing>
      </w:r>
    </w:p>
    <w:p w14:paraId="3A0448D9" w14:textId="49DA0C17" w:rsidR="00536AB2" w:rsidRDefault="00536AB2" w:rsidP="00536AB2">
      <w:pPr>
        <w:pStyle w:val="Caption"/>
        <w:rPr>
          <w:lang w:val="en-US"/>
        </w:rPr>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5</w:t>
      </w:r>
      <w:r w:rsidR="0058503F">
        <w:fldChar w:fldCharType="end"/>
      </w:r>
      <w:r>
        <w:t xml:space="preserve"> Вміст каталогу «</w:t>
      </w:r>
      <w:r w:rsidRPr="00322D90">
        <w:t>app/Filament/Resources</w:t>
      </w:r>
      <w:r>
        <w:rPr>
          <w:lang w:val="en-US"/>
        </w:rPr>
        <w:t>/Project/Pages</w:t>
      </w:r>
      <w:r>
        <w:t>»</w:t>
      </w:r>
    </w:p>
    <w:p w14:paraId="34CAC85C" w14:textId="77777777" w:rsidR="00536AB2" w:rsidRDefault="00536AB2" w:rsidP="00322D90">
      <w:pPr>
        <w:pStyle w:val="ListParagraph"/>
        <w:numPr>
          <w:ilvl w:val="0"/>
          <w:numId w:val="0"/>
        </w:numPr>
        <w:ind w:left="851"/>
        <w:rPr>
          <w:lang w:val="en-US"/>
        </w:rPr>
      </w:pPr>
    </w:p>
    <w:p w14:paraId="3E73FF84" w14:textId="0A388173" w:rsidR="006509CA" w:rsidRPr="00322D90" w:rsidRDefault="00322D90" w:rsidP="00322D90">
      <w:pPr>
        <w:pStyle w:val="ListParagraph"/>
        <w:numPr>
          <w:ilvl w:val="0"/>
          <w:numId w:val="0"/>
        </w:numPr>
        <w:ind w:left="851"/>
      </w:pPr>
      <w:r>
        <w:lastRenderedPageBreak/>
        <w:t xml:space="preserve">Основні файли каталогу </w:t>
      </w:r>
      <w:r w:rsidR="006509CA" w:rsidRPr="00322D90">
        <w:t>app/Filament/Resources:</w:t>
      </w:r>
    </w:p>
    <w:p w14:paraId="1EBFF635" w14:textId="73BEBD9A" w:rsidR="006509CA" w:rsidRPr="00322D90" w:rsidRDefault="006509CA" w:rsidP="00322D90">
      <w:pPr>
        <w:pStyle w:val="ListParagraph"/>
      </w:pPr>
      <w:r w:rsidRPr="00322D90">
        <w:t xml:space="preserve">ClientResource.php: </w:t>
      </w:r>
      <w:r w:rsidR="00322D90">
        <w:t>о</w:t>
      </w:r>
      <w:r w:rsidRPr="00322D90">
        <w:t>сновний клас для управління базою замовників, що конфігурує логіку відображення та пошуку клієнтів</w:t>
      </w:r>
      <w:r w:rsidR="00322D90" w:rsidRPr="00322D90">
        <w:t>;</w:t>
      </w:r>
    </w:p>
    <w:p w14:paraId="24A27AC7" w14:textId="03AE37CE" w:rsidR="006509CA" w:rsidRPr="00322D90" w:rsidRDefault="006509CA" w:rsidP="00322D90">
      <w:pPr>
        <w:pStyle w:val="ListParagraph"/>
      </w:pPr>
      <w:r w:rsidRPr="00322D90">
        <w:t xml:space="preserve">EmployeeResource.php: </w:t>
      </w:r>
      <w:r w:rsidR="00322D90">
        <w:t>о</w:t>
      </w:r>
      <w:r w:rsidRPr="00322D90">
        <w:t>писує інтерфейс управління персоналом, включаючи облік посад та погодинних ставок оплати</w:t>
      </w:r>
      <w:r w:rsidR="00322D90" w:rsidRPr="00322D90">
        <w:t>;</w:t>
      </w:r>
    </w:p>
    <w:p w14:paraId="0736FEBA" w14:textId="7CDA8948" w:rsidR="006509CA" w:rsidRPr="00322D90" w:rsidRDefault="006509CA" w:rsidP="00322D90">
      <w:pPr>
        <w:pStyle w:val="ListParagraph"/>
      </w:pPr>
      <w:r w:rsidRPr="00322D90">
        <w:t xml:space="preserve">EquipmentResource.php: </w:t>
      </w:r>
      <w:r w:rsidR="00322D90">
        <w:t>в</w:t>
      </w:r>
      <w:r w:rsidRPr="00322D90">
        <w:t>ідповідає за адміністрування парку інструментів та спецтехніки, що використовуються на об’єктах</w:t>
      </w:r>
      <w:r w:rsidR="00322D90" w:rsidRPr="00322D90">
        <w:t>;</w:t>
      </w:r>
    </w:p>
    <w:p w14:paraId="4299A6D1" w14:textId="120DBBCF" w:rsidR="006509CA" w:rsidRDefault="006509CA" w:rsidP="00322D90">
      <w:pPr>
        <w:pStyle w:val="ListParagraph"/>
      </w:pPr>
      <w:r w:rsidRPr="00322D90">
        <w:t xml:space="preserve">ProjectResource.php: </w:t>
      </w:r>
      <w:r w:rsidR="00322D90">
        <w:t>ц</w:t>
      </w:r>
      <w:r w:rsidRPr="00322D90">
        <w:t>ентральний компонент системи для моніторингу електромонтажних проєктів та їхнього поточного стану.</w:t>
      </w:r>
    </w:p>
    <w:p w14:paraId="19E50BCC" w14:textId="77777777" w:rsidR="00322D90" w:rsidRDefault="00322D90" w:rsidP="00322D90">
      <w:pPr>
        <w:keepNext/>
        <w:ind w:firstLine="0"/>
        <w:jc w:val="center"/>
      </w:pPr>
      <w:r w:rsidRPr="00322D90">
        <w:rPr>
          <w:noProof/>
        </w:rPr>
        <w:drawing>
          <wp:inline distT="0" distB="0" distL="0" distR="0" wp14:anchorId="66DF8E12" wp14:editId="5E69CD85">
            <wp:extent cx="5939790" cy="739775"/>
            <wp:effectExtent l="0" t="0" r="3810" b="3175"/>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739775"/>
                    </a:xfrm>
                    <a:prstGeom prst="rect">
                      <a:avLst/>
                    </a:prstGeom>
                  </pic:spPr>
                </pic:pic>
              </a:graphicData>
            </a:graphic>
          </wp:inline>
        </w:drawing>
      </w:r>
    </w:p>
    <w:p w14:paraId="54E24C3A" w14:textId="66E576FF" w:rsidR="00322D90" w:rsidRPr="00322D90" w:rsidRDefault="00322D90" w:rsidP="00322D90">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6</w:t>
      </w:r>
      <w:r w:rsidR="0058503F">
        <w:fldChar w:fldCharType="end"/>
      </w:r>
      <w:r>
        <w:t xml:space="preserve"> Вміст каталогу «</w:t>
      </w:r>
      <w:r w:rsidRPr="00322D90">
        <w:t xml:space="preserve">app/ </w:t>
      </w:r>
      <w:r>
        <w:t>Models»</w:t>
      </w:r>
    </w:p>
    <w:p w14:paraId="5DE21B36" w14:textId="1F626C0C" w:rsidR="006509CA" w:rsidRDefault="00322D90" w:rsidP="00322D90">
      <w:r>
        <w:t xml:space="preserve">Основні файли каталогу </w:t>
      </w:r>
      <w:r w:rsidR="006509CA">
        <w:t>app/Models:</w:t>
      </w:r>
    </w:p>
    <w:p w14:paraId="59BE339D" w14:textId="3D1C6D74" w:rsidR="006509CA" w:rsidRPr="00322D90" w:rsidRDefault="006509CA" w:rsidP="00322D90">
      <w:pPr>
        <w:pStyle w:val="ListParagraph"/>
      </w:pPr>
      <w:r w:rsidRPr="00322D90">
        <w:t xml:space="preserve">Client.php: </w:t>
      </w:r>
      <w:r w:rsidR="00322D90">
        <w:t>м</w:t>
      </w:r>
      <w:r w:rsidRPr="00322D90">
        <w:t>одель даних замовника, що визначає структуру зберігання контактної інформації та зв’язки з проєктами</w:t>
      </w:r>
      <w:r w:rsidR="00322D90" w:rsidRPr="00322D90">
        <w:t>;</w:t>
      </w:r>
    </w:p>
    <w:p w14:paraId="61FAB028" w14:textId="3E7DBE8D" w:rsidR="006509CA" w:rsidRPr="00322D90" w:rsidRDefault="006509CA" w:rsidP="00322D90">
      <w:pPr>
        <w:pStyle w:val="ListParagraph"/>
      </w:pPr>
      <w:r w:rsidRPr="00322D90">
        <w:t xml:space="preserve">Material.php: </w:t>
      </w:r>
      <w:r w:rsidR="00322D90">
        <w:t>п</w:t>
      </w:r>
      <w:r w:rsidRPr="00322D90">
        <w:t>редставляє сутність матеріалу на складі, включаючи одиниці виміру та поточну кількість</w:t>
      </w:r>
      <w:r w:rsidR="00322D90" w:rsidRPr="00322D90">
        <w:t>;</w:t>
      </w:r>
    </w:p>
    <w:p w14:paraId="16AC1AE4" w14:textId="2A5EAC57" w:rsidR="006509CA" w:rsidRPr="00322D90" w:rsidRDefault="006509CA" w:rsidP="00322D90">
      <w:pPr>
        <w:pStyle w:val="ListParagraph"/>
      </w:pPr>
      <w:r w:rsidRPr="00322D90">
        <w:t xml:space="preserve">WorkLog.php: </w:t>
      </w:r>
      <w:r w:rsidR="00322D90">
        <w:t>м</w:t>
      </w:r>
      <w:r w:rsidRPr="00322D90">
        <w:t>одель для обліку фактично виконаних робіт, що зберігає дані про витрачений час та виконавців</w:t>
      </w:r>
      <w:r w:rsidR="00322D90" w:rsidRPr="00322D90">
        <w:rPr>
          <w:lang w:val="ru-RU"/>
        </w:rPr>
        <w:t>;</w:t>
      </w:r>
    </w:p>
    <w:p w14:paraId="33850514" w14:textId="285DFE0E" w:rsidR="006509CA" w:rsidRPr="00322D90" w:rsidRDefault="006509CA" w:rsidP="00322D90">
      <w:pPr>
        <w:pStyle w:val="ListParagraph"/>
      </w:pPr>
      <w:r w:rsidRPr="00322D90">
        <w:t xml:space="preserve">MaterialUsage.php: </w:t>
      </w:r>
      <w:r w:rsidR="00322D90">
        <w:t>о</w:t>
      </w:r>
      <w:r w:rsidRPr="00322D90">
        <w:t>писує логіку списання матеріалів з інвентарю на конкретні етапи робіт у проєктах.</w:t>
      </w:r>
    </w:p>
    <w:p w14:paraId="65836F96" w14:textId="0D6A4A55" w:rsidR="00322D90" w:rsidRPr="00322D90" w:rsidRDefault="00536AB2" w:rsidP="00322D90">
      <w:pPr>
        <w:ind w:firstLine="0"/>
        <w:rPr>
          <w:lang w:val="en-US"/>
        </w:rPr>
      </w:pPr>
      <w:r w:rsidRPr="00536AB2">
        <w:rPr>
          <w:noProof/>
          <w:lang w:val="en-US"/>
        </w:rPr>
        <w:drawing>
          <wp:inline distT="0" distB="0" distL="0" distR="0" wp14:anchorId="41B24910" wp14:editId="4D06B61B">
            <wp:extent cx="5939790" cy="843280"/>
            <wp:effectExtent l="0" t="0" r="381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843280"/>
                    </a:xfrm>
                    <a:prstGeom prst="rect">
                      <a:avLst/>
                    </a:prstGeom>
                  </pic:spPr>
                </pic:pic>
              </a:graphicData>
            </a:graphic>
          </wp:inline>
        </w:drawing>
      </w:r>
    </w:p>
    <w:p w14:paraId="50FAD7AD" w14:textId="00DAF074" w:rsidR="00322D90" w:rsidRPr="00536AB2" w:rsidRDefault="00322D90" w:rsidP="00536AB2">
      <w:pPr>
        <w:jc w:val="center"/>
        <w:rPr>
          <w:lang w:val="en-US"/>
        </w:rPr>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7</w:t>
      </w:r>
      <w:r w:rsidR="0058503F">
        <w:fldChar w:fldCharType="end"/>
      </w:r>
      <w:r>
        <w:t xml:space="preserve"> Вміст каталогу «database/migrations»</w:t>
      </w:r>
    </w:p>
    <w:p w14:paraId="637BD36E" w14:textId="742F781F" w:rsidR="006509CA" w:rsidRDefault="00322D90" w:rsidP="00322D90">
      <w:r>
        <w:t xml:space="preserve">Основні файли каталогу </w:t>
      </w:r>
      <w:r w:rsidR="006509CA">
        <w:t>database/migrations:</w:t>
      </w:r>
    </w:p>
    <w:p w14:paraId="2D389F55" w14:textId="418D1CBD" w:rsidR="006509CA" w:rsidRPr="00536AB2" w:rsidRDefault="006509CA" w:rsidP="00536AB2">
      <w:pPr>
        <w:pStyle w:val="ListParagraph"/>
      </w:pPr>
      <w:r w:rsidRPr="00536AB2">
        <w:t xml:space="preserve">2026_03_24_093520_create_projects_table.php: </w:t>
      </w:r>
      <w:r w:rsidR="00536AB2">
        <w:t>м</w:t>
      </w:r>
      <w:r w:rsidRPr="00536AB2">
        <w:t>іграція, що створює структуру таблиці проєктів з полями для назви, очікуваних дат та бюджету</w:t>
      </w:r>
      <w:r w:rsidR="00536AB2" w:rsidRPr="00536AB2">
        <w:t>;</w:t>
      </w:r>
    </w:p>
    <w:p w14:paraId="2F9E18DF" w14:textId="4730AB86" w:rsidR="006509CA" w:rsidRPr="00536AB2" w:rsidRDefault="006509CA" w:rsidP="00536AB2">
      <w:pPr>
        <w:pStyle w:val="ListParagraph"/>
      </w:pPr>
      <w:r w:rsidRPr="00536AB2">
        <w:lastRenderedPageBreak/>
        <w:t xml:space="preserve">2026_03_24_093610_create_material_usages_table.php: </w:t>
      </w:r>
      <w:r w:rsidR="00536AB2">
        <w:t>с</w:t>
      </w:r>
      <w:r w:rsidRPr="00536AB2">
        <w:t>крипт бази даних для створення зв’язків між матеріалами та проєктами для обліку витрат.</w:t>
      </w:r>
    </w:p>
    <w:p w14:paraId="283DB76B" w14:textId="77777777" w:rsidR="006509CA" w:rsidRDefault="006509CA" w:rsidP="00536AB2">
      <w:r>
        <w:t>Кореневий каталог та налаштування:</w:t>
      </w:r>
    </w:p>
    <w:p w14:paraId="09E469DD" w14:textId="79D7AA31" w:rsidR="006509CA" w:rsidRPr="00536AB2" w:rsidRDefault="006509CA" w:rsidP="00536AB2">
      <w:pPr>
        <w:pStyle w:val="ListParagraph"/>
      </w:pPr>
      <w:r w:rsidRPr="00536AB2">
        <w:t xml:space="preserve">composer.json: </w:t>
      </w:r>
      <w:r w:rsidR="00536AB2">
        <w:t>ф</w:t>
      </w:r>
      <w:r w:rsidRPr="00536AB2">
        <w:t>айл конфігурації PHP-залежностей, що включає перелік бібліотек Laravel 13 та панелі Filament v5</w:t>
      </w:r>
      <w:r w:rsidR="00536AB2" w:rsidRPr="00536AB2">
        <w:t>;</w:t>
      </w:r>
    </w:p>
    <w:p w14:paraId="0828B74D" w14:textId="2EB95126" w:rsidR="006509CA" w:rsidRPr="00536AB2" w:rsidRDefault="006509CA" w:rsidP="00536AB2">
      <w:pPr>
        <w:pStyle w:val="ListParagraph"/>
      </w:pPr>
      <w:r w:rsidRPr="00536AB2">
        <w:t xml:space="preserve">package.json: </w:t>
      </w:r>
      <w:r w:rsidR="00536AB2">
        <w:t>в</w:t>
      </w:r>
      <w:r w:rsidRPr="00536AB2">
        <w:t>изначає залежності фронтенд-частини для збірки стилів Tailwind CSS та інтерфейсних скриптів</w:t>
      </w:r>
      <w:r w:rsidR="00536AB2" w:rsidRPr="00536AB2">
        <w:t>;</w:t>
      </w:r>
    </w:p>
    <w:p w14:paraId="43E1A6B1" w14:textId="20394A78" w:rsidR="006509CA" w:rsidRPr="00536AB2" w:rsidRDefault="006509CA" w:rsidP="00536AB2">
      <w:pPr>
        <w:pStyle w:val="ListParagraph"/>
      </w:pPr>
      <w:r w:rsidRPr="00536AB2">
        <w:t xml:space="preserve">.env.example: </w:t>
      </w:r>
      <w:r w:rsidR="00536AB2">
        <w:t>ш</w:t>
      </w:r>
      <w:r w:rsidRPr="00536AB2">
        <w:t>аблон конфігураційного файлу середовища з параметрами підключення до бази даних SQLite та ключами додатка</w:t>
      </w:r>
      <w:r w:rsidR="00536AB2" w:rsidRPr="00536AB2">
        <w:t>;</w:t>
      </w:r>
    </w:p>
    <w:p w14:paraId="2DE7C221" w14:textId="7C7CC62E" w:rsidR="006509CA" w:rsidRPr="00536AB2" w:rsidRDefault="006509CA" w:rsidP="00536AB2">
      <w:pPr>
        <w:pStyle w:val="ListParagraph"/>
      </w:pPr>
      <w:r w:rsidRPr="00536AB2">
        <w:t xml:space="preserve">artisan: </w:t>
      </w:r>
      <w:r w:rsidR="00536AB2">
        <w:t>к</w:t>
      </w:r>
      <w:r w:rsidRPr="00536AB2">
        <w:t>онсольний інструмент для керування додатком, запуску міграцій та обслуговування системи.</w:t>
      </w:r>
    </w:p>
    <w:p w14:paraId="74B3C700" w14:textId="38403DAB" w:rsidR="00536AB2" w:rsidRDefault="00536AB2" w:rsidP="00536AB2">
      <w:r w:rsidRPr="00536AB2">
        <w:t xml:space="preserve">Фізична структура програми ElectroTrack відповідає сучасним стандартам веб-розробки, що базуються на розділенні відповідальності між різними компонентами. Використання Laravel та Filament дозволило створити чітку ієрархію файлів, де кожен елемент інтерфейсу безпосередньо пов'язаний з відповідною моделлю даних. </w:t>
      </w:r>
    </w:p>
    <w:p w14:paraId="472D7977" w14:textId="77777777" w:rsidR="00536AB2" w:rsidRPr="00536AB2" w:rsidRDefault="00536AB2" w:rsidP="00536AB2"/>
    <w:p w14:paraId="3FF84A33" w14:textId="27681889" w:rsidR="00CE7E47" w:rsidRDefault="007166AE" w:rsidP="007166AE">
      <w:pPr>
        <w:pStyle w:val="Heading2"/>
      </w:pPr>
      <w:bookmarkStart w:id="92" w:name="_Toc227135395"/>
      <w:r>
        <w:t>Тестування проєкту</w:t>
      </w:r>
      <w:bookmarkEnd w:id="92"/>
    </w:p>
    <w:p w14:paraId="083415A1" w14:textId="67A3E4DE" w:rsidR="006257CF" w:rsidRDefault="006257CF" w:rsidP="001120EC">
      <w:r w:rsidRPr="006257CF">
        <w:t xml:space="preserve">Тестування розробленої інформаційної системи ElectroTrack проводилося </w:t>
      </w:r>
      <w:r>
        <w:t>в браузері «</w:t>
      </w:r>
      <w:r>
        <w:rPr>
          <w:lang w:val="en-US"/>
        </w:rPr>
        <w:t>Chrome</w:t>
      </w:r>
      <w:r>
        <w:t>»</w:t>
      </w:r>
      <w:r w:rsidRPr="006257CF">
        <w:t xml:space="preserve">. Як систему управління базами даних було обрано SQLite, оскільки вона не потребує окремого сервера та зберігає всі дані у локальному файлі в директорії </w:t>
      </w:r>
      <w:r>
        <w:t>проєкт</w:t>
      </w:r>
      <w:r w:rsidRPr="006257CF">
        <w:t>у. Таке рішення дозволило проводити тестування без стабільного підключення до мережі Інтернет, забезпечуючи швидкий доступ до даних.</w:t>
      </w:r>
    </w:p>
    <w:p w14:paraId="00E698F9" w14:textId="382186F9" w:rsidR="006257CF" w:rsidRDefault="006257CF" w:rsidP="001120EC">
      <w:r w:rsidRPr="006257CF">
        <w:t xml:space="preserve">Для забезпечення цілісності структури бази даних та спрощення процесу тестування у </w:t>
      </w:r>
      <w:r>
        <w:t>проєкт</w:t>
      </w:r>
      <w:r w:rsidRPr="006257CF">
        <w:t>і використано механізм міграцій та сидерів</w:t>
      </w:r>
      <w:r w:rsidR="001120EC">
        <w:t xml:space="preserve">. </w:t>
      </w:r>
      <w:r w:rsidRPr="006257CF">
        <w:t>Файли міграцій дозволяють автоматично створювати необхідні таблиці, зв</w:t>
      </w:r>
      <w:r w:rsidR="001120EC" w:rsidRPr="001120EC">
        <w:t>’</w:t>
      </w:r>
      <w:r w:rsidRPr="006257CF">
        <w:t xml:space="preserve">язки та індекси з нуля. Файли заповнення (сидери), такі як UserSeeder, ProjectSeeder та MaterialSeeder, використовуються для генерації великого </w:t>
      </w:r>
      <w:r w:rsidRPr="006257CF">
        <w:lastRenderedPageBreak/>
        <w:t>обсягу тестових даних. Це дає змогу перевірити роботу фільтрів, пошуку та графічних віджетів на головній панелі без необхідності ручного введення інформації.</w:t>
      </w:r>
    </w:p>
    <w:p w14:paraId="6C3BC1B7" w14:textId="3BFB7FB4" w:rsidR="006257CF" w:rsidRDefault="006257CF" w:rsidP="001120EC">
      <w:r w:rsidRPr="006257CF">
        <w:t xml:space="preserve">Основним методом перевірки працездатності системи було мануальне тестування через графічний інтерфейс користувача. Процес включав перевірку всіх маршрутів, форм введення даних та відображення звітів. </w:t>
      </w:r>
    </w:p>
    <w:p w14:paraId="42CEAAEE" w14:textId="3A5EEB24" w:rsidR="006257CF" w:rsidRDefault="006257CF" w:rsidP="001120EC">
      <w:r w:rsidRPr="006257CF">
        <w:t xml:space="preserve">У </w:t>
      </w:r>
      <w:r>
        <w:t>проєкт</w:t>
      </w:r>
      <w:r w:rsidRPr="006257CF">
        <w:t>і задіяно стандартний механізм логування Laravel. Усі події, що стосуються помилок виконання скриптів, невдалих спроб автентифікації або проблем із базою даних, фіксуються у файлі laravel.log у директорії storage/logs. Цей інструмент використовувався для відстеження прихованих помилок, які не виводилися безпосередньо на екран користувача під час роботи у виробничому режимі.</w:t>
      </w:r>
    </w:p>
    <w:p w14:paraId="6CD82C30" w14:textId="77777777" w:rsidR="001120EC" w:rsidRDefault="006257CF" w:rsidP="006257CF">
      <w:r w:rsidRPr="006257CF">
        <w:t xml:space="preserve">Валідація даних реалізована на рівні класів ресурсів Filament (Schemas). Для кожного поля введення визначені чіткі правила: </w:t>
      </w:r>
    </w:p>
    <w:p w14:paraId="500C5FF3" w14:textId="2C8DD64B" w:rsidR="001120EC" w:rsidRPr="001120EC" w:rsidRDefault="006257CF" w:rsidP="001120EC">
      <w:pPr>
        <w:pStyle w:val="ListParagraph"/>
      </w:pPr>
      <w:r w:rsidRPr="001120EC">
        <w:t xml:space="preserve">обов'язковість заповнення (required); </w:t>
      </w:r>
    </w:p>
    <w:p w14:paraId="297B34FA" w14:textId="676C5427" w:rsidR="001120EC" w:rsidRPr="001120EC" w:rsidRDefault="006257CF" w:rsidP="001120EC">
      <w:pPr>
        <w:pStyle w:val="ListParagraph"/>
      </w:pPr>
      <w:r w:rsidRPr="001120EC">
        <w:t xml:space="preserve">перевірка формату електронної пошти (email); </w:t>
      </w:r>
    </w:p>
    <w:p w14:paraId="449B8987" w14:textId="49D8F469" w:rsidR="001120EC" w:rsidRPr="001120EC" w:rsidRDefault="006257CF" w:rsidP="001120EC">
      <w:pPr>
        <w:pStyle w:val="ListParagraph"/>
      </w:pPr>
      <w:r w:rsidRPr="001120EC">
        <w:t xml:space="preserve">обмеження довжини текстових рядків; </w:t>
      </w:r>
    </w:p>
    <w:p w14:paraId="482987E1" w14:textId="5D0FED38" w:rsidR="001120EC" w:rsidRPr="001120EC" w:rsidRDefault="006257CF" w:rsidP="001120EC">
      <w:pPr>
        <w:pStyle w:val="ListParagraph"/>
      </w:pPr>
      <w:r w:rsidRPr="001120EC">
        <w:t xml:space="preserve">перевірка на числові значення для ставок та кількості матеріалів. </w:t>
      </w:r>
    </w:p>
    <w:p w14:paraId="4D452BD7" w14:textId="77777777" w:rsidR="00CC6195" w:rsidRDefault="00CC6195" w:rsidP="00CC6195">
      <w:pPr>
        <w:keepNext/>
        <w:ind w:firstLine="0"/>
        <w:jc w:val="center"/>
      </w:pPr>
      <w:r w:rsidRPr="00CC6195">
        <w:rPr>
          <w:noProof/>
        </w:rPr>
        <w:drawing>
          <wp:inline distT="0" distB="0" distL="0" distR="0" wp14:anchorId="58580F11" wp14:editId="4E3B4D06">
            <wp:extent cx="3260268" cy="2659380"/>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6018" cy="2680384"/>
                    </a:xfrm>
                    <a:prstGeom prst="rect">
                      <a:avLst/>
                    </a:prstGeom>
                  </pic:spPr>
                </pic:pic>
              </a:graphicData>
            </a:graphic>
          </wp:inline>
        </w:drawing>
      </w:r>
    </w:p>
    <w:p w14:paraId="4135F093" w14:textId="22F8AB74" w:rsidR="003F0645" w:rsidRDefault="00CC6195" w:rsidP="00CC6195">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8</w:t>
      </w:r>
      <w:r w:rsidR="0058503F">
        <w:fldChar w:fldCharType="end"/>
      </w:r>
      <w:r>
        <w:t xml:space="preserve"> Перевірка відповідності даних при авторизації</w:t>
      </w:r>
    </w:p>
    <w:p w14:paraId="02C02DD7" w14:textId="77777777" w:rsidR="00CC6195" w:rsidRDefault="00CC6195" w:rsidP="00CC6195">
      <w:pPr>
        <w:keepNext/>
        <w:ind w:firstLine="0"/>
        <w:jc w:val="center"/>
      </w:pPr>
      <w:r w:rsidRPr="00CC6195">
        <w:rPr>
          <w:noProof/>
        </w:rPr>
        <w:lastRenderedPageBreak/>
        <w:drawing>
          <wp:inline distT="0" distB="0" distL="0" distR="0" wp14:anchorId="3D331536" wp14:editId="6C7228FD">
            <wp:extent cx="5939790" cy="2607310"/>
            <wp:effectExtent l="0" t="0" r="3810" b="254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607310"/>
                    </a:xfrm>
                    <a:prstGeom prst="rect">
                      <a:avLst/>
                    </a:prstGeom>
                  </pic:spPr>
                </pic:pic>
              </a:graphicData>
            </a:graphic>
          </wp:inline>
        </w:drawing>
      </w:r>
    </w:p>
    <w:p w14:paraId="11C99474" w14:textId="1BE9D260" w:rsidR="00CC6195" w:rsidRDefault="00CC6195" w:rsidP="00CC6195">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9</w:t>
      </w:r>
      <w:r w:rsidR="0058503F">
        <w:fldChar w:fldCharType="end"/>
      </w:r>
      <w:r>
        <w:t xml:space="preserve"> Валідація введення значень при додаванні даних</w:t>
      </w:r>
    </w:p>
    <w:p w14:paraId="049CFED7" w14:textId="77777777" w:rsidR="00CC6195" w:rsidRDefault="00CC6195" w:rsidP="00CC6195">
      <w:pPr>
        <w:keepNext/>
        <w:ind w:firstLine="0"/>
        <w:jc w:val="center"/>
      </w:pPr>
      <w:r w:rsidRPr="00CC6195">
        <w:rPr>
          <w:noProof/>
        </w:rPr>
        <w:drawing>
          <wp:inline distT="0" distB="0" distL="0" distR="0" wp14:anchorId="16D014DA" wp14:editId="28005FA2">
            <wp:extent cx="5939790" cy="2298065"/>
            <wp:effectExtent l="0" t="0" r="3810" b="698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298065"/>
                    </a:xfrm>
                    <a:prstGeom prst="rect">
                      <a:avLst/>
                    </a:prstGeom>
                  </pic:spPr>
                </pic:pic>
              </a:graphicData>
            </a:graphic>
          </wp:inline>
        </w:drawing>
      </w:r>
    </w:p>
    <w:p w14:paraId="77944335" w14:textId="79592993" w:rsidR="006257CF" w:rsidRDefault="00CC6195" w:rsidP="00CC6195">
      <w:pPr>
        <w:pStyle w:val="Caption"/>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10</w:t>
      </w:r>
      <w:r w:rsidR="0058503F">
        <w:fldChar w:fldCharType="end"/>
      </w:r>
      <w:r>
        <w:t xml:space="preserve"> Валідація вибору даних</w:t>
      </w:r>
    </w:p>
    <w:p w14:paraId="0CED261E" w14:textId="720BDAAE" w:rsidR="006257CF" w:rsidRDefault="006257CF" w:rsidP="00CC6195">
      <w:r w:rsidRPr="006257CF">
        <w:t xml:space="preserve">Програма розроблена таким чином, щоб інформувати користувача про помилки без припинення роботи всього застосунку. При виникненні помилок валідації форми підсвічуються червоним кольором із виведенням відповідного тексту помилки українською мовою. </w:t>
      </w:r>
    </w:p>
    <w:p w14:paraId="369482ED" w14:textId="77777777" w:rsidR="00CC6195" w:rsidRDefault="00CC6195" w:rsidP="00CC6195"/>
    <w:p w14:paraId="374729F7" w14:textId="77777777" w:rsidR="002A269B" w:rsidRDefault="007166AE" w:rsidP="007166AE">
      <w:pPr>
        <w:pStyle w:val="Heading2"/>
      </w:pPr>
      <w:bookmarkStart w:id="93" w:name="_Toc227135396"/>
      <w:r>
        <w:t>Інтерфейс та керівництво користувача</w:t>
      </w:r>
      <w:bookmarkEnd w:id="93"/>
    </w:p>
    <w:p w14:paraId="735CD56E" w14:textId="45F5C50F" w:rsidR="001D1067" w:rsidRDefault="001D1067" w:rsidP="001D1067">
      <w:r w:rsidRPr="001D1067">
        <w:t>Для успішного розгортання та експлуатації інформаційної системи ElectroTrack необхідно забезпечити наявність встановленого середовища виконання PHP версії 8.</w:t>
      </w:r>
      <w:r>
        <w:t>3</w:t>
      </w:r>
      <w:r w:rsidRPr="001D1067">
        <w:t xml:space="preserve"> або вище, менеджера залежностей Composer, системи керування базами даних SQLite, а також платформи Node.js для збірки графічного інтерфейсу.</w:t>
      </w:r>
    </w:p>
    <w:p w14:paraId="5BBA586C" w14:textId="77777777" w:rsidR="001D1067" w:rsidRDefault="001D1067" w:rsidP="001D1067">
      <w:r w:rsidRPr="001D1067">
        <w:lastRenderedPageBreak/>
        <w:t>Процес встановлення складається з наступних кроків:</w:t>
      </w:r>
    </w:p>
    <w:p w14:paraId="01FCE8C4" w14:textId="555D0B40" w:rsidR="001D1067" w:rsidRPr="001D1067" w:rsidRDefault="001D1067" w:rsidP="001D1067">
      <w:pPr>
        <w:pStyle w:val="ListParagraph"/>
      </w:pPr>
      <w:r>
        <w:t>з</w:t>
      </w:r>
      <w:r w:rsidRPr="001D1067">
        <w:t>авантаження вихідного коду з репозиторію на локальний комп'ютер.</w:t>
      </w:r>
    </w:p>
    <w:p w14:paraId="042A9250" w14:textId="357FD921" w:rsidR="001D1067" w:rsidRPr="001D1067" w:rsidRDefault="001D1067" w:rsidP="001D1067">
      <w:pPr>
        <w:pStyle w:val="ListParagraph"/>
      </w:pPr>
      <w:r>
        <w:t>в</w:t>
      </w:r>
      <w:r w:rsidRPr="001D1067">
        <w:t>становлення серверних залежностей шляхом виконання команди composer install у терміналі.</w:t>
      </w:r>
    </w:p>
    <w:p w14:paraId="1BFF189F" w14:textId="5E564DF7" w:rsidR="001D1067" w:rsidRPr="001D1067" w:rsidRDefault="001D1067" w:rsidP="001D1067">
      <w:pPr>
        <w:pStyle w:val="ListParagraph"/>
      </w:pPr>
      <w:r>
        <w:t>н</w:t>
      </w:r>
      <w:r w:rsidRPr="001D1067">
        <w:t>алаштування файлу конфігурації середовища. Необхідно створити файл .env на основі прикладу .env.example та вказати параметри підключення до бази даних.</w:t>
      </w:r>
    </w:p>
    <w:p w14:paraId="35BB9FA3" w14:textId="20869B3F" w:rsidR="001D1067" w:rsidRPr="001D1067" w:rsidRDefault="001D1067" w:rsidP="001D1067">
      <w:pPr>
        <w:pStyle w:val="ListParagraph"/>
      </w:pPr>
      <w:r>
        <w:t>г</w:t>
      </w:r>
      <w:r w:rsidRPr="001D1067">
        <w:t>енерація унікального ключа шифрування додатка за допомогою команди php artisan key:generate.</w:t>
      </w:r>
    </w:p>
    <w:p w14:paraId="2F450941" w14:textId="4B827E1C" w:rsidR="001D1067" w:rsidRPr="001D1067" w:rsidRDefault="001D1067" w:rsidP="001D1067">
      <w:pPr>
        <w:pStyle w:val="ListParagraph"/>
      </w:pPr>
      <w:r>
        <w:t>с</w:t>
      </w:r>
      <w:r w:rsidRPr="001D1067">
        <w:t>творення структури бази даних та її наповнення початковими тестовими даними за допомогою команди php artisan migrate --seed.</w:t>
      </w:r>
    </w:p>
    <w:p w14:paraId="113CB8D1" w14:textId="1CC634A4" w:rsidR="001D1067" w:rsidRPr="001D1067" w:rsidRDefault="001D1067" w:rsidP="001D1067">
      <w:pPr>
        <w:pStyle w:val="ListParagraph"/>
      </w:pPr>
      <w:r>
        <w:t>в</w:t>
      </w:r>
      <w:r w:rsidRPr="001D1067">
        <w:t>становлення клієнтських пакетів та компіляція ресурсів за допомогою команд npm install та npm run build.</w:t>
      </w:r>
    </w:p>
    <w:p w14:paraId="6F8C2C22" w14:textId="77777777" w:rsidR="001D1067" w:rsidRPr="001D1067" w:rsidRDefault="001D1067" w:rsidP="001D1067">
      <w:pPr>
        <w:pStyle w:val="ListParagraph"/>
      </w:pPr>
      <w:r>
        <w:t>з</w:t>
      </w:r>
      <w:r w:rsidRPr="001D1067">
        <w:t>апуск локального сервера для роботи з програмою командою php artisan serve.</w:t>
      </w:r>
    </w:p>
    <w:p w14:paraId="7AEFD93C" w14:textId="104CB9A9" w:rsidR="001D1067" w:rsidRPr="001D1067" w:rsidRDefault="001D1067" w:rsidP="001D1067">
      <w:pPr>
        <w:rPr>
          <w:lang w:val="ru-RU"/>
        </w:rPr>
      </w:pPr>
      <w:r w:rsidRPr="001D1067">
        <w:t xml:space="preserve">Для </w:t>
      </w:r>
      <w:r>
        <w:t>використання проєкту</w:t>
      </w:r>
      <w:r w:rsidRPr="001D1067">
        <w:t xml:space="preserve"> користувачу необхідно перейти за вебадресою </w:t>
      </w:r>
      <w:hyperlink r:id="rId22" w:history="1">
        <w:r w:rsidRPr="001D1067">
          <w:rPr>
            <w:rStyle w:val="Hyperlink"/>
            <w:color w:val="auto"/>
            <w:u w:val="none"/>
            <w:lang w:val="en-US"/>
          </w:rPr>
          <w:t>https</w:t>
        </w:r>
        <w:r w:rsidRPr="001D1067">
          <w:rPr>
            <w:rStyle w:val="Hyperlink"/>
            <w:color w:val="auto"/>
            <w:u w:val="none"/>
            <w:lang w:val="ru-RU"/>
          </w:rPr>
          <w:t>://</w:t>
        </w:r>
        <w:r w:rsidRPr="001D1067">
          <w:rPr>
            <w:rStyle w:val="Hyperlink"/>
            <w:color w:val="auto"/>
            <w:u w:val="none"/>
            <w:lang w:val="en-US"/>
          </w:rPr>
          <w:t>electrotrack</w:t>
        </w:r>
        <w:r w:rsidRPr="001D1067">
          <w:rPr>
            <w:rStyle w:val="Hyperlink"/>
            <w:color w:val="auto"/>
            <w:u w:val="none"/>
            <w:lang w:val="ru-RU"/>
          </w:rPr>
          <w:t>.</w:t>
        </w:r>
        <w:r w:rsidRPr="001D1067">
          <w:rPr>
            <w:rStyle w:val="Hyperlink"/>
            <w:color w:val="auto"/>
            <w:u w:val="none"/>
            <w:lang w:val="en-US"/>
          </w:rPr>
          <w:t>test</w:t>
        </w:r>
      </w:hyperlink>
      <w:r w:rsidRPr="001D1067">
        <w:rPr>
          <w:lang w:val="ru-RU"/>
        </w:rPr>
        <w:t xml:space="preserve"> </w:t>
      </w:r>
      <w:r w:rsidRPr="001D1067">
        <w:t>у браузері. Після завантаження сторінки з</w:t>
      </w:r>
      <w:r w:rsidRPr="001D1067">
        <w:rPr>
          <w:lang w:val="ru-RU"/>
        </w:rPr>
        <w:t>’</w:t>
      </w:r>
      <w:r w:rsidRPr="001D1067">
        <w:t>являється вікно авторизації, де потрібно ввести електронну пошту та пароль.</w:t>
      </w:r>
    </w:p>
    <w:p w14:paraId="512B2476" w14:textId="77777777" w:rsidR="001D1067" w:rsidRDefault="001D1067" w:rsidP="001D1067">
      <w:pPr>
        <w:keepNext/>
        <w:ind w:firstLine="0"/>
        <w:jc w:val="center"/>
      </w:pPr>
      <w:r w:rsidRPr="001D1067">
        <w:rPr>
          <w:noProof/>
          <w:lang w:val="en-US"/>
        </w:rPr>
        <w:drawing>
          <wp:inline distT="0" distB="0" distL="0" distR="0" wp14:anchorId="523245D4" wp14:editId="46E80898">
            <wp:extent cx="5939790" cy="2998470"/>
            <wp:effectExtent l="0" t="0" r="381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998470"/>
                    </a:xfrm>
                    <a:prstGeom prst="rect">
                      <a:avLst/>
                    </a:prstGeom>
                  </pic:spPr>
                </pic:pic>
              </a:graphicData>
            </a:graphic>
          </wp:inline>
        </w:drawing>
      </w:r>
    </w:p>
    <w:p w14:paraId="1FE7160B" w14:textId="62B024E1" w:rsidR="001D1067" w:rsidRPr="0058503F" w:rsidRDefault="001D1067" w:rsidP="001D1067">
      <w:pPr>
        <w:pStyle w:val="Caption"/>
        <w:rPr>
          <w:lang w:val="ru-RU"/>
        </w:rPr>
      </w:pPr>
      <w:r>
        <w:t xml:space="preserve">Рисунок </w:t>
      </w:r>
      <w:r w:rsidR="0058503F">
        <w:fldChar w:fldCharType="begin"/>
      </w:r>
      <w:r w:rsidR="0058503F">
        <w:instrText xml:space="preserve"> STYLEREF 1 \s </w:instrText>
      </w:r>
      <w:r w:rsidR="0058503F">
        <w:fldChar w:fldCharType="separate"/>
      </w:r>
      <w:r w:rsidR="004C5E00">
        <w:rPr>
          <w:noProof/>
        </w:rPr>
        <w:t>2</w:t>
      </w:r>
      <w:r w:rsidR="0058503F">
        <w:fldChar w:fldCharType="end"/>
      </w:r>
      <w:r w:rsidR="0058503F">
        <w:t>.</w:t>
      </w:r>
      <w:r w:rsidR="0058503F">
        <w:fldChar w:fldCharType="begin"/>
      </w:r>
      <w:r w:rsidR="0058503F">
        <w:instrText xml:space="preserve"> SEQ Рисунок \* ARABIC \s 1 </w:instrText>
      </w:r>
      <w:r w:rsidR="0058503F">
        <w:fldChar w:fldCharType="separate"/>
      </w:r>
      <w:r w:rsidR="004C5E00">
        <w:rPr>
          <w:noProof/>
        </w:rPr>
        <w:t>11</w:t>
      </w:r>
      <w:r w:rsidR="0058503F">
        <w:fldChar w:fldCharType="end"/>
      </w:r>
      <w:r>
        <w:t xml:space="preserve"> Сторінка авторизації</w:t>
      </w:r>
    </w:p>
    <w:p w14:paraId="62811182" w14:textId="77777777" w:rsidR="001D1067" w:rsidRDefault="001D1067" w:rsidP="001D1067">
      <w:r w:rsidRPr="001D1067">
        <w:lastRenderedPageBreak/>
        <w:t>Система підтримує розмежування прав доступу залежно від ролі користувача. Для ознайомлення з функціоналом можна скористатися такими тестовими даними:</w:t>
      </w:r>
    </w:p>
    <w:p w14:paraId="68DCEC62" w14:textId="15F60544" w:rsidR="001D1067" w:rsidRDefault="001D1067" w:rsidP="001D1067">
      <w:pPr>
        <w:pStyle w:val="ListParagraph"/>
      </w:pPr>
      <w:r w:rsidRPr="001D1067">
        <w:t>Адміністратор</w:t>
      </w:r>
      <w:r>
        <w:t>.</w:t>
      </w:r>
      <w:r w:rsidRPr="001D1067">
        <w:t xml:space="preserve"> Логін: admin@</w:t>
      </w:r>
      <w:r>
        <w:rPr>
          <w:lang w:val="en-US"/>
        </w:rPr>
        <w:t>gmail</w:t>
      </w:r>
      <w:r w:rsidRPr="001D1067">
        <w:t>.com</w:t>
      </w:r>
      <w:r>
        <w:t>.</w:t>
      </w:r>
      <w:r w:rsidRPr="001D1067">
        <w:t xml:space="preserve"> Пароль: password;</w:t>
      </w:r>
    </w:p>
    <w:p w14:paraId="3A401A69" w14:textId="7B66B852" w:rsidR="001D1067" w:rsidRDefault="001D1067" w:rsidP="001D1067">
      <w:pPr>
        <w:pStyle w:val="ListParagraph"/>
      </w:pPr>
      <w:r w:rsidRPr="001D1067">
        <w:t>Менеджер</w:t>
      </w:r>
      <w:r>
        <w:t>.</w:t>
      </w:r>
      <w:r w:rsidRPr="001D1067">
        <w:t xml:space="preserve"> Логін: manager@</w:t>
      </w:r>
      <w:r>
        <w:rPr>
          <w:lang w:val="en-US"/>
        </w:rPr>
        <w:t>gmail</w:t>
      </w:r>
      <w:r w:rsidRPr="001D1067">
        <w:t>.com</w:t>
      </w:r>
      <w:r>
        <w:t>.</w:t>
      </w:r>
      <w:r w:rsidRPr="001D1067">
        <w:t xml:space="preserve"> Пароль: password;</w:t>
      </w:r>
    </w:p>
    <w:p w14:paraId="485B762F" w14:textId="586DA879" w:rsidR="001D1067" w:rsidRDefault="001D1067" w:rsidP="001D1067">
      <w:pPr>
        <w:pStyle w:val="ListParagraph"/>
      </w:pPr>
      <w:r w:rsidRPr="001D1067">
        <w:t>Технік</w:t>
      </w:r>
      <w:r>
        <w:t>.</w:t>
      </w:r>
      <w:r w:rsidRPr="001D1067">
        <w:t xml:space="preserve"> Логін: tech</w:t>
      </w:r>
      <w:r w:rsidRPr="0058503F">
        <w:t>1</w:t>
      </w:r>
      <w:r w:rsidRPr="001D1067">
        <w:t>@</w:t>
      </w:r>
      <w:r>
        <w:rPr>
          <w:lang w:val="en-US"/>
        </w:rPr>
        <w:t>gmail</w:t>
      </w:r>
      <w:r w:rsidRPr="001D1067">
        <w:t>.com</w:t>
      </w:r>
      <w:r>
        <w:t>.</w:t>
      </w:r>
      <w:r w:rsidRPr="001D1067">
        <w:t xml:space="preserve"> Пароль: password;</w:t>
      </w:r>
    </w:p>
    <w:p w14:paraId="78E646BD" w14:textId="33021E44" w:rsidR="001D1067" w:rsidRDefault="001D1067" w:rsidP="001D1067">
      <w:pPr>
        <w:pStyle w:val="ListParagraph"/>
      </w:pPr>
      <w:r w:rsidRPr="001D1067">
        <w:t>Замовник</w:t>
      </w:r>
      <w:r>
        <w:t>.</w:t>
      </w:r>
      <w:r w:rsidRPr="001D1067">
        <w:t xml:space="preserve"> Логін: client@</w:t>
      </w:r>
      <w:r>
        <w:rPr>
          <w:lang w:val="en-US"/>
        </w:rPr>
        <w:t>gmail</w:t>
      </w:r>
      <w:r w:rsidRPr="001D1067">
        <w:t>.com</w:t>
      </w:r>
      <w:r>
        <w:t>.</w:t>
      </w:r>
      <w:r w:rsidRPr="001D1067">
        <w:t xml:space="preserve"> Пароль: password.</w:t>
      </w:r>
    </w:p>
    <w:p w14:paraId="7AF64C20" w14:textId="5F63F7E7" w:rsidR="001D1067" w:rsidRDefault="001D1067" w:rsidP="001D1067">
      <w:r w:rsidRPr="001D1067">
        <w:t>Інтерфейс системи побудований за принципом модульності.</w:t>
      </w:r>
    </w:p>
    <w:p w14:paraId="6F198A60" w14:textId="77777777" w:rsidR="0058503F" w:rsidRDefault="0058503F" w:rsidP="0058503F">
      <w:pPr>
        <w:keepNext/>
        <w:ind w:firstLine="0"/>
        <w:jc w:val="center"/>
      </w:pPr>
      <w:r w:rsidRPr="0058503F">
        <w:rPr>
          <w:noProof/>
        </w:rPr>
        <w:drawing>
          <wp:inline distT="0" distB="0" distL="0" distR="0" wp14:anchorId="7AC53A7B" wp14:editId="08545163">
            <wp:extent cx="5939790" cy="5552440"/>
            <wp:effectExtent l="0" t="0" r="3810"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5552440"/>
                    </a:xfrm>
                    <a:prstGeom prst="rect">
                      <a:avLst/>
                    </a:prstGeom>
                  </pic:spPr>
                </pic:pic>
              </a:graphicData>
            </a:graphic>
          </wp:inline>
        </w:drawing>
      </w:r>
    </w:p>
    <w:p w14:paraId="1E1ED6CF" w14:textId="2AAF3B00" w:rsidR="001D1067" w:rsidRDefault="0058503F" w:rsidP="0058503F">
      <w:pPr>
        <w:pStyle w:val="Caption"/>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12</w:t>
      </w:r>
      <w:r>
        <w:fldChar w:fldCharType="end"/>
      </w:r>
      <w:r>
        <w:t xml:space="preserve"> Головна сторінка</w:t>
      </w:r>
    </w:p>
    <w:p w14:paraId="071D1DC9" w14:textId="18BC9192" w:rsidR="0058503F" w:rsidRPr="0058503F" w:rsidRDefault="0058503F" w:rsidP="0058503F">
      <w:r w:rsidRPr="001D1067">
        <w:t xml:space="preserve">У лівій частині екрана розташована панель навігації, яка групує основні розділи: </w:t>
      </w:r>
      <w:r>
        <w:t>«</w:t>
      </w:r>
      <w:r w:rsidRPr="001D1067">
        <w:t>Головна</w:t>
      </w:r>
      <w:r>
        <w:t>»</w:t>
      </w:r>
      <w:r w:rsidRPr="001D1067">
        <w:t xml:space="preserve">, </w:t>
      </w:r>
      <w:r>
        <w:t>«</w:t>
      </w:r>
      <w:r w:rsidRPr="001D1067">
        <w:t>Ресурси</w:t>
      </w:r>
      <w:r>
        <w:t>»</w:t>
      </w:r>
      <w:r w:rsidRPr="001D1067">
        <w:t xml:space="preserve">, </w:t>
      </w:r>
      <w:r>
        <w:t>«</w:t>
      </w:r>
      <w:r w:rsidRPr="001D1067">
        <w:t>Управління</w:t>
      </w:r>
      <w:r>
        <w:t>»</w:t>
      </w:r>
      <w:r w:rsidRPr="001D1067">
        <w:t xml:space="preserve"> та </w:t>
      </w:r>
      <w:r>
        <w:t>«</w:t>
      </w:r>
      <w:r w:rsidRPr="001D1067">
        <w:t>Робочий процес</w:t>
      </w:r>
      <w:r>
        <w:t>»</w:t>
      </w:r>
      <w:r w:rsidRPr="001D1067">
        <w:t xml:space="preserve">. </w:t>
      </w:r>
      <w:r w:rsidRPr="001D1067">
        <w:lastRenderedPageBreak/>
        <w:t>Центральна частина відведена під робочу область, де відображаються списки даних, форми редагування або аналітичні віджети.</w:t>
      </w:r>
    </w:p>
    <w:p w14:paraId="17A608D8" w14:textId="77777777" w:rsidR="001D1067" w:rsidRDefault="001D1067" w:rsidP="001D1067">
      <w:r w:rsidRPr="001D1067">
        <w:t>На головній сторінці Dashboard користувач бачить загальну статистику: кількість активних проєктів, зареєстрованих замовників та працівників. Нижче розміщено інтерактивний календар для планування робіт та графіки, що демонструють динаміку виконання завдань.</w:t>
      </w:r>
    </w:p>
    <w:p w14:paraId="6F01C5BD" w14:textId="16B210DE" w:rsidR="0058503F" w:rsidRDefault="001D1067" w:rsidP="001D1067">
      <w:r w:rsidRPr="001D1067">
        <w:t xml:space="preserve">Для роботи із замовниками використовується розділ </w:t>
      </w:r>
      <w:r w:rsidR="0058503F">
        <w:t>«</w:t>
      </w:r>
      <w:r w:rsidRPr="001D1067">
        <w:t>Замовники</w:t>
      </w:r>
      <w:r w:rsidR="0058503F">
        <w:t>»</w:t>
      </w:r>
      <w:r w:rsidRPr="001D1067">
        <w:t xml:space="preserve">. </w:t>
      </w:r>
    </w:p>
    <w:p w14:paraId="3068095B" w14:textId="77777777" w:rsidR="0058503F" w:rsidRDefault="0058503F" w:rsidP="0058503F">
      <w:pPr>
        <w:keepNext/>
        <w:ind w:firstLine="0"/>
        <w:jc w:val="center"/>
      </w:pPr>
      <w:r w:rsidRPr="0058503F">
        <w:rPr>
          <w:noProof/>
        </w:rPr>
        <w:drawing>
          <wp:inline distT="0" distB="0" distL="0" distR="0" wp14:anchorId="33807604" wp14:editId="06A98C19">
            <wp:extent cx="5939790" cy="2882900"/>
            <wp:effectExtent l="0" t="0" r="381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882900"/>
                    </a:xfrm>
                    <a:prstGeom prst="rect">
                      <a:avLst/>
                    </a:prstGeom>
                  </pic:spPr>
                </pic:pic>
              </a:graphicData>
            </a:graphic>
          </wp:inline>
        </w:drawing>
      </w:r>
    </w:p>
    <w:p w14:paraId="09A50FE7" w14:textId="2ABE5739" w:rsidR="0058503F" w:rsidRDefault="00BF38F8" w:rsidP="0058503F">
      <w:pPr>
        <w:pStyle w:val="Caption"/>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13</w:t>
      </w:r>
      <w:r>
        <w:fldChar w:fldCharType="end"/>
      </w:r>
      <w:r>
        <w:t xml:space="preserve"> </w:t>
      </w:r>
      <w:r w:rsidR="0058503F">
        <w:t>Перегляд замовників системи</w:t>
      </w:r>
    </w:p>
    <w:p w14:paraId="0E21E14E" w14:textId="37DF5663" w:rsidR="0058503F" w:rsidRDefault="001D1067" w:rsidP="001D1067">
      <w:r w:rsidRPr="001D1067">
        <w:t xml:space="preserve">У табличному представленні доступні функції пошуку. </w:t>
      </w:r>
    </w:p>
    <w:p w14:paraId="47B919C4" w14:textId="77777777" w:rsidR="006F1556" w:rsidRDefault="006F1556" w:rsidP="006F1556">
      <w:pPr>
        <w:keepNext/>
        <w:ind w:firstLine="0"/>
        <w:jc w:val="center"/>
      </w:pPr>
      <w:r w:rsidRPr="006F1556">
        <w:rPr>
          <w:noProof/>
        </w:rPr>
        <w:drawing>
          <wp:inline distT="0" distB="0" distL="0" distR="0" wp14:anchorId="5F7C42AE" wp14:editId="50E55C54">
            <wp:extent cx="5939790" cy="1520825"/>
            <wp:effectExtent l="0" t="0" r="3810" b="3175"/>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1520825"/>
                    </a:xfrm>
                    <a:prstGeom prst="rect">
                      <a:avLst/>
                    </a:prstGeom>
                  </pic:spPr>
                </pic:pic>
              </a:graphicData>
            </a:graphic>
          </wp:inline>
        </w:drawing>
      </w:r>
    </w:p>
    <w:p w14:paraId="07900866" w14:textId="47F1573B" w:rsidR="006F1556" w:rsidRDefault="00BF38F8" w:rsidP="006F1556">
      <w:pPr>
        <w:pStyle w:val="Caption"/>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14</w:t>
      </w:r>
      <w:r>
        <w:fldChar w:fldCharType="end"/>
      </w:r>
      <w:r>
        <w:t xml:space="preserve"> </w:t>
      </w:r>
      <w:r w:rsidR="006F1556">
        <w:t>Успішний пошук замовника</w:t>
      </w:r>
    </w:p>
    <w:p w14:paraId="30F82B49" w14:textId="76FE7582" w:rsidR="006F1556" w:rsidRPr="006F1556" w:rsidRDefault="006F1556" w:rsidP="006F1556">
      <w:r w:rsidRPr="001D1067">
        <w:t>При створенні нового замовника відкривається форма, де зазначаються контактні дані, адреса та додаткові примітки.</w:t>
      </w:r>
    </w:p>
    <w:p w14:paraId="15B2F21E" w14:textId="540E2925" w:rsidR="006F1556" w:rsidRDefault="006F1556" w:rsidP="006F1556">
      <w:pPr>
        <w:ind w:firstLine="0"/>
        <w:jc w:val="center"/>
      </w:pPr>
      <w:r w:rsidRPr="006F1556">
        <w:rPr>
          <w:noProof/>
        </w:rPr>
        <w:lastRenderedPageBreak/>
        <w:drawing>
          <wp:inline distT="0" distB="0" distL="0" distR="0" wp14:anchorId="3E4D42F0" wp14:editId="2985D1AC">
            <wp:extent cx="5939790" cy="2964815"/>
            <wp:effectExtent l="0" t="0" r="3810" b="6985"/>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964815"/>
                    </a:xfrm>
                    <a:prstGeom prst="rect">
                      <a:avLst/>
                    </a:prstGeom>
                  </pic:spPr>
                </pic:pic>
              </a:graphicData>
            </a:graphic>
          </wp:inline>
        </w:drawing>
      </w:r>
    </w:p>
    <w:p w14:paraId="0CFD76E7" w14:textId="09EE709A" w:rsidR="0058503F" w:rsidRDefault="00BF38F8" w:rsidP="006F1556">
      <w:pPr>
        <w:pStyle w:val="Caption"/>
        <w:keepNext/>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15</w:t>
      </w:r>
      <w:r>
        <w:fldChar w:fldCharType="end"/>
      </w:r>
      <w:r>
        <w:t xml:space="preserve"> </w:t>
      </w:r>
      <w:r w:rsidR="006F1556">
        <w:t>Форма додавання замовника</w:t>
      </w:r>
    </w:p>
    <w:p w14:paraId="6BDBC8B7" w14:textId="77777777" w:rsidR="001D1067" w:rsidRDefault="001D1067" w:rsidP="001D1067">
      <w:r w:rsidRPr="001D1067">
        <w:t>Типовий сценарій роботи з проєктом виглядає наступним чином:</w:t>
      </w:r>
    </w:p>
    <w:p w14:paraId="3B05CFC7" w14:textId="6129326E" w:rsidR="001D1067" w:rsidRPr="006F1556" w:rsidRDefault="00DD6FD5" w:rsidP="006F1556">
      <w:pPr>
        <w:pStyle w:val="ListParagraph"/>
      </w:pPr>
      <w:r>
        <w:t>к</w:t>
      </w:r>
      <w:r w:rsidR="001D1067" w:rsidRPr="006F1556">
        <w:t xml:space="preserve">ористувач переходить у розділ </w:t>
      </w:r>
      <w:r>
        <w:t>«</w:t>
      </w:r>
      <w:r w:rsidR="001D1067" w:rsidRPr="006F1556">
        <w:t>Проєкти</w:t>
      </w:r>
      <w:r>
        <w:t>»</w:t>
      </w:r>
      <w:r w:rsidR="001D1067" w:rsidRPr="006F1556">
        <w:t xml:space="preserve">, натискає кнопку </w:t>
      </w:r>
      <w:r>
        <w:t>«</w:t>
      </w:r>
      <w:r w:rsidR="001D1067" w:rsidRPr="006F1556">
        <w:t>Створити</w:t>
      </w:r>
      <w:r>
        <w:t>»</w:t>
      </w:r>
      <w:r w:rsidR="001D1067" w:rsidRPr="006F1556">
        <w:t xml:space="preserve"> та обирає замовника зі списку. Встановлюється початковий статус </w:t>
      </w:r>
      <w:r>
        <w:t>«</w:t>
      </w:r>
      <w:r w:rsidR="001D1067" w:rsidRPr="006F1556">
        <w:t>Очікує</w:t>
      </w:r>
      <w:r>
        <w:t>»</w:t>
      </w:r>
      <w:r w:rsidR="001D1067" w:rsidRPr="006F1556">
        <w:t>.</w:t>
      </w:r>
    </w:p>
    <w:p w14:paraId="7F227CAC" w14:textId="6C32495D" w:rsidR="001D1067" w:rsidRPr="006F1556" w:rsidRDefault="00DD6FD5" w:rsidP="006F1556">
      <w:pPr>
        <w:pStyle w:val="ListParagraph"/>
      </w:pPr>
      <w:r>
        <w:t>у</w:t>
      </w:r>
      <w:r w:rsidR="001D1067" w:rsidRPr="006F1556">
        <w:t xml:space="preserve"> картці проєкту можна додати матеріали та обладнання, які будуть задіяні на об</w:t>
      </w:r>
      <w:r w:rsidRPr="00DD6FD5">
        <w:rPr>
          <w:lang w:val="ru-RU"/>
        </w:rPr>
        <w:t>’</w:t>
      </w:r>
      <w:r w:rsidR="001D1067" w:rsidRPr="006F1556">
        <w:t>єкті.</w:t>
      </w:r>
    </w:p>
    <w:p w14:paraId="069EA86D" w14:textId="2219C8D1" w:rsidR="001D1067" w:rsidRPr="006F1556" w:rsidRDefault="00DD6FD5" w:rsidP="006F1556">
      <w:pPr>
        <w:pStyle w:val="ListParagraph"/>
      </w:pPr>
      <w:r>
        <w:t>ч</w:t>
      </w:r>
      <w:r w:rsidR="001D1067" w:rsidRPr="006F1556">
        <w:t xml:space="preserve">ерез розділ </w:t>
      </w:r>
      <w:r>
        <w:t>«</w:t>
      </w:r>
      <w:r w:rsidR="001D1067" w:rsidRPr="006F1556">
        <w:t>Журнали робіт</w:t>
      </w:r>
      <w:r>
        <w:t>»</w:t>
      </w:r>
      <w:r w:rsidR="001D1067" w:rsidRPr="006F1556">
        <w:t xml:space="preserve"> працівники вносять дані про відпрацьований час та виконані операції. Для цього обирається відповідний проєкт, працівник та вказується кількість годин.</w:t>
      </w:r>
    </w:p>
    <w:p w14:paraId="27F0F095" w14:textId="0C3F1D41" w:rsidR="001D1067" w:rsidRPr="006F1556" w:rsidRDefault="00DD6FD5" w:rsidP="006F1556">
      <w:pPr>
        <w:pStyle w:val="ListParagraph"/>
      </w:pPr>
      <w:r>
        <w:t>у</w:t>
      </w:r>
      <w:r w:rsidR="001D1067" w:rsidRPr="006F1556">
        <w:t xml:space="preserve"> розділі </w:t>
      </w:r>
      <w:r>
        <w:t>«</w:t>
      </w:r>
      <w:r w:rsidR="001D1067" w:rsidRPr="006F1556">
        <w:t>Використання матеріалів</w:t>
      </w:r>
      <w:r>
        <w:t>»</w:t>
      </w:r>
      <w:r w:rsidR="001D1067" w:rsidRPr="006F1556">
        <w:t xml:space="preserve"> фіксується списання конкретних позицій зі складу на потреби проєкту.</w:t>
      </w:r>
    </w:p>
    <w:p w14:paraId="6827407B" w14:textId="6C575203" w:rsidR="001D1067" w:rsidRDefault="001D1067" w:rsidP="001D1067">
      <w:r w:rsidRPr="001D1067">
        <w:t xml:space="preserve">Розділ </w:t>
      </w:r>
      <w:r w:rsidR="00DD6FD5">
        <w:t>«</w:t>
      </w:r>
      <w:r w:rsidRPr="001D1067">
        <w:t>Обладнання</w:t>
      </w:r>
      <w:r w:rsidR="00DD6FD5">
        <w:t>»</w:t>
      </w:r>
      <w:r w:rsidRPr="001D1067">
        <w:t xml:space="preserve"> дозволяє відстежувати стан інструментів. Кожна одиниця має статус: </w:t>
      </w:r>
      <w:r w:rsidR="00DD6FD5">
        <w:t>«</w:t>
      </w:r>
      <w:r w:rsidRPr="001D1067">
        <w:t>Доступно</w:t>
      </w:r>
      <w:r w:rsidR="00DD6FD5">
        <w:t>»</w:t>
      </w:r>
      <w:r w:rsidRPr="001D1067">
        <w:t xml:space="preserve">, </w:t>
      </w:r>
      <w:r w:rsidR="00DD6FD5">
        <w:t>«</w:t>
      </w:r>
      <w:r w:rsidRPr="001D1067">
        <w:t>Використовується</w:t>
      </w:r>
      <w:r w:rsidR="00DD6FD5">
        <w:t>»</w:t>
      </w:r>
      <w:r w:rsidRPr="001D1067">
        <w:t xml:space="preserve"> або </w:t>
      </w:r>
      <w:r w:rsidR="00DD6FD5">
        <w:t>«</w:t>
      </w:r>
      <w:r w:rsidRPr="001D1067">
        <w:t>В ремонті</w:t>
      </w:r>
      <w:r w:rsidR="00DD6FD5">
        <w:t>»</w:t>
      </w:r>
      <w:r w:rsidRPr="001D1067">
        <w:t>. Це допомагає менеджеру оперативно розподіляти техніку між бригадами.</w:t>
      </w:r>
    </w:p>
    <w:p w14:paraId="23881F08" w14:textId="77777777" w:rsidR="00DD6FD5" w:rsidRDefault="00DD6FD5" w:rsidP="00DD6FD5">
      <w:pPr>
        <w:ind w:firstLine="0"/>
      </w:pPr>
      <w:r w:rsidRPr="00DD6FD5">
        <w:rPr>
          <w:noProof/>
        </w:rPr>
        <w:lastRenderedPageBreak/>
        <w:drawing>
          <wp:inline distT="0" distB="0" distL="0" distR="0" wp14:anchorId="34249915" wp14:editId="57A0B852">
            <wp:extent cx="5939790" cy="2898775"/>
            <wp:effectExtent l="0" t="0" r="3810" b="0"/>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898775"/>
                    </a:xfrm>
                    <a:prstGeom prst="rect">
                      <a:avLst/>
                    </a:prstGeom>
                  </pic:spPr>
                </pic:pic>
              </a:graphicData>
            </a:graphic>
          </wp:inline>
        </w:drawing>
      </w:r>
    </w:p>
    <w:p w14:paraId="428CB098" w14:textId="4B5D1983" w:rsidR="00BF38F8" w:rsidRDefault="00BF38F8" w:rsidP="00BF38F8">
      <w:pPr>
        <w:pStyle w:val="Caption"/>
        <w:keepNext/>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16</w:t>
      </w:r>
      <w:r>
        <w:fldChar w:fldCharType="end"/>
      </w:r>
      <w:r>
        <w:t xml:space="preserve"> Сторінка перегляду обладнання</w:t>
      </w:r>
    </w:p>
    <w:p w14:paraId="42F6D8AF" w14:textId="3F6C01F2" w:rsidR="00BF38F8" w:rsidRDefault="00BF38F8" w:rsidP="00BF38F8">
      <w:pPr>
        <w:ind w:firstLine="0"/>
        <w:jc w:val="center"/>
      </w:pPr>
      <w:r w:rsidRPr="00BF38F8">
        <w:rPr>
          <w:noProof/>
        </w:rPr>
        <w:drawing>
          <wp:inline distT="0" distB="0" distL="0" distR="0" wp14:anchorId="2D937150" wp14:editId="5B4F3A0B">
            <wp:extent cx="5920740" cy="3220519"/>
            <wp:effectExtent l="0" t="0" r="381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779" b="3945"/>
                    <a:stretch/>
                  </pic:blipFill>
                  <pic:spPr bwMode="auto">
                    <a:xfrm>
                      <a:off x="0" y="0"/>
                      <a:ext cx="5942383" cy="3232292"/>
                    </a:xfrm>
                    <a:prstGeom prst="rect">
                      <a:avLst/>
                    </a:prstGeom>
                    <a:ln>
                      <a:noFill/>
                    </a:ln>
                    <a:extLst>
                      <a:ext uri="{53640926-AAD7-44D8-BBD7-CCE9431645EC}">
                        <a14:shadowObscured xmlns:a14="http://schemas.microsoft.com/office/drawing/2010/main"/>
                      </a:ext>
                    </a:extLst>
                  </pic:spPr>
                </pic:pic>
              </a:graphicData>
            </a:graphic>
          </wp:inline>
        </w:drawing>
      </w:r>
    </w:p>
    <w:p w14:paraId="3D5572E4" w14:textId="4E29AD4F" w:rsidR="00BF38F8" w:rsidRDefault="00BF38F8" w:rsidP="00BF38F8">
      <w:pPr>
        <w:ind w:firstLine="0"/>
        <w:jc w:val="center"/>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17</w:t>
      </w:r>
      <w:r>
        <w:fldChar w:fldCharType="end"/>
      </w:r>
      <w:r>
        <w:t xml:space="preserve"> Вибір стовпців для відображення</w:t>
      </w:r>
    </w:p>
    <w:p w14:paraId="41FDB5DE" w14:textId="77777777" w:rsidR="00BF38F8" w:rsidRDefault="00BF38F8" w:rsidP="00BF38F8">
      <w:pPr>
        <w:ind w:firstLine="0"/>
        <w:jc w:val="center"/>
      </w:pPr>
      <w:r w:rsidRPr="00BF38F8">
        <w:rPr>
          <w:noProof/>
        </w:rPr>
        <w:drawing>
          <wp:inline distT="0" distB="0" distL="0" distR="0" wp14:anchorId="7F16F9D6" wp14:editId="5A9A7F0B">
            <wp:extent cx="5939790" cy="1760220"/>
            <wp:effectExtent l="0" t="0" r="381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0138"/>
                    <a:stretch/>
                  </pic:blipFill>
                  <pic:spPr bwMode="auto">
                    <a:xfrm>
                      <a:off x="0" y="0"/>
                      <a:ext cx="5939790" cy="1760220"/>
                    </a:xfrm>
                    <a:prstGeom prst="rect">
                      <a:avLst/>
                    </a:prstGeom>
                    <a:ln>
                      <a:noFill/>
                    </a:ln>
                    <a:extLst>
                      <a:ext uri="{53640926-AAD7-44D8-BBD7-CCE9431645EC}">
                        <a14:shadowObscured xmlns:a14="http://schemas.microsoft.com/office/drawing/2010/main"/>
                      </a:ext>
                    </a:extLst>
                  </pic:spPr>
                </pic:pic>
              </a:graphicData>
            </a:graphic>
          </wp:inline>
        </w:drawing>
      </w:r>
    </w:p>
    <w:p w14:paraId="72A51403" w14:textId="722A0CC6" w:rsidR="00BF38F8" w:rsidRDefault="00BF38F8" w:rsidP="00BF38F8">
      <w:pPr>
        <w:ind w:firstLine="0"/>
        <w:jc w:val="center"/>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18</w:t>
      </w:r>
      <w:r>
        <w:fldChar w:fldCharType="end"/>
      </w:r>
      <w:r>
        <w:t xml:space="preserve"> Фільтрація даних таблиці «Обладнання»</w:t>
      </w:r>
    </w:p>
    <w:p w14:paraId="402695C5" w14:textId="17711D66" w:rsidR="009E0949" w:rsidRDefault="009E0949" w:rsidP="00BF38F8">
      <w:pPr>
        <w:ind w:firstLine="0"/>
        <w:jc w:val="center"/>
      </w:pPr>
      <w:r w:rsidRPr="009E0949">
        <w:rPr>
          <w:noProof/>
        </w:rPr>
        <w:lastRenderedPageBreak/>
        <w:drawing>
          <wp:inline distT="0" distB="0" distL="0" distR="0" wp14:anchorId="6981854E" wp14:editId="00E984A0">
            <wp:extent cx="5939790" cy="2922270"/>
            <wp:effectExtent l="0" t="0" r="381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2922270"/>
                    </a:xfrm>
                    <a:prstGeom prst="rect">
                      <a:avLst/>
                    </a:prstGeom>
                  </pic:spPr>
                </pic:pic>
              </a:graphicData>
            </a:graphic>
          </wp:inline>
        </w:drawing>
      </w:r>
    </w:p>
    <w:p w14:paraId="04615212" w14:textId="65E28BA2" w:rsidR="009E0949" w:rsidRPr="005606C8" w:rsidRDefault="009E0949" w:rsidP="00BF38F8">
      <w:pPr>
        <w:ind w:firstLine="0"/>
        <w:jc w:val="center"/>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19</w:t>
      </w:r>
      <w:r>
        <w:fldChar w:fldCharType="end"/>
      </w:r>
      <w:r>
        <w:t xml:space="preserve"> Форма редагування обладнання </w:t>
      </w:r>
    </w:p>
    <w:p w14:paraId="29C634ED" w14:textId="7E7A1BF5" w:rsidR="001D1067" w:rsidRPr="007C5411" w:rsidRDefault="001D1067" w:rsidP="001D1067">
      <w:r w:rsidRPr="001D1067">
        <w:t xml:space="preserve">Навігація між екранами реалізована через хлібні крихти у верхній частині інтерфейсу, що дозволяє швидко повернутися до попереднього списку або розділу. </w:t>
      </w:r>
    </w:p>
    <w:p w14:paraId="47D21AC3" w14:textId="67D0ECD3" w:rsidR="005606C8" w:rsidRDefault="005606C8" w:rsidP="005606C8">
      <w:pPr>
        <w:ind w:firstLine="0"/>
        <w:rPr>
          <w:lang w:val="ru-RU"/>
        </w:rPr>
      </w:pPr>
      <w:r w:rsidRPr="005606C8">
        <w:rPr>
          <w:noProof/>
          <w:lang w:val="ru-RU"/>
        </w:rPr>
        <w:drawing>
          <wp:inline distT="0" distB="0" distL="0" distR="0" wp14:anchorId="551A4C18" wp14:editId="34960464">
            <wp:extent cx="5909310" cy="2955925"/>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13"/>
                    <a:stretch/>
                  </pic:blipFill>
                  <pic:spPr bwMode="auto">
                    <a:xfrm>
                      <a:off x="0" y="0"/>
                      <a:ext cx="5909310" cy="2955925"/>
                    </a:xfrm>
                    <a:prstGeom prst="rect">
                      <a:avLst/>
                    </a:prstGeom>
                    <a:ln>
                      <a:noFill/>
                    </a:ln>
                    <a:extLst>
                      <a:ext uri="{53640926-AAD7-44D8-BBD7-CCE9431645EC}">
                        <a14:shadowObscured xmlns:a14="http://schemas.microsoft.com/office/drawing/2010/main"/>
                      </a:ext>
                    </a:extLst>
                  </pic:spPr>
                </pic:pic>
              </a:graphicData>
            </a:graphic>
          </wp:inline>
        </w:drawing>
      </w:r>
    </w:p>
    <w:p w14:paraId="1BBFB029" w14:textId="2C658823" w:rsidR="005606C8" w:rsidRDefault="005606C8" w:rsidP="005606C8">
      <w:pPr>
        <w:ind w:firstLine="0"/>
        <w:jc w:val="center"/>
      </w:pPr>
      <w:r>
        <w:t xml:space="preserve">Рисунок </w:t>
      </w:r>
      <w:r>
        <w:fldChar w:fldCharType="begin"/>
      </w:r>
      <w:r>
        <w:instrText xml:space="preserve"> STYLEREF 1 \s </w:instrText>
      </w:r>
      <w:r>
        <w:fldChar w:fldCharType="separate"/>
      </w:r>
      <w:r w:rsidR="004C5E00">
        <w:rPr>
          <w:noProof/>
        </w:rPr>
        <w:t>2</w:t>
      </w:r>
      <w:r>
        <w:fldChar w:fldCharType="end"/>
      </w:r>
      <w:r>
        <w:t>.</w:t>
      </w:r>
      <w:r>
        <w:fldChar w:fldCharType="begin"/>
      </w:r>
      <w:r>
        <w:instrText xml:space="preserve"> SEQ Рисунок \* ARABIC \s 1 </w:instrText>
      </w:r>
      <w:r>
        <w:fldChar w:fldCharType="separate"/>
      </w:r>
      <w:r w:rsidR="004C5E00">
        <w:rPr>
          <w:noProof/>
        </w:rPr>
        <w:t>20</w:t>
      </w:r>
      <w:r>
        <w:fldChar w:fldCharType="end"/>
      </w:r>
      <w:r>
        <w:t xml:space="preserve"> Перегляд даних матеріалів</w:t>
      </w:r>
    </w:p>
    <w:p w14:paraId="7DFAC561" w14:textId="04F05AC2" w:rsidR="005606C8" w:rsidRDefault="005606C8" w:rsidP="005606C8">
      <w:pPr>
        <w:ind w:firstLine="0"/>
        <w:jc w:val="center"/>
        <w:rPr>
          <w:lang w:val="ru-RU"/>
        </w:rPr>
      </w:pPr>
      <w:r w:rsidRPr="005606C8">
        <w:rPr>
          <w:noProof/>
          <w:lang w:val="ru-RU"/>
        </w:rPr>
        <w:lastRenderedPageBreak/>
        <w:drawing>
          <wp:inline distT="0" distB="0" distL="0" distR="0" wp14:anchorId="13D6896A" wp14:editId="7D936DE0">
            <wp:extent cx="5939790" cy="2678430"/>
            <wp:effectExtent l="0" t="0" r="3810" b="762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2678430"/>
                    </a:xfrm>
                    <a:prstGeom prst="rect">
                      <a:avLst/>
                    </a:prstGeom>
                  </pic:spPr>
                </pic:pic>
              </a:graphicData>
            </a:graphic>
          </wp:inline>
        </w:drawing>
      </w:r>
    </w:p>
    <w:p w14:paraId="24E1E324" w14:textId="1C28BDF8" w:rsidR="005606C8" w:rsidRDefault="005606C8"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21</w:t>
      </w:r>
      <w:r w:rsidRPr="005606C8">
        <w:rPr>
          <w:lang w:val="ru-RU"/>
        </w:rPr>
        <w:fldChar w:fldCharType="end"/>
      </w:r>
      <w:r>
        <w:rPr>
          <w:lang w:val="ru-RU"/>
        </w:rPr>
        <w:t xml:space="preserve"> Редагування даних матеріалу</w:t>
      </w:r>
    </w:p>
    <w:p w14:paraId="0C7D9999" w14:textId="5E15818F" w:rsidR="005606C8" w:rsidRDefault="005606C8" w:rsidP="005606C8">
      <w:pPr>
        <w:ind w:firstLine="0"/>
        <w:jc w:val="center"/>
        <w:rPr>
          <w:lang w:val="ru-RU"/>
        </w:rPr>
      </w:pPr>
      <w:r w:rsidRPr="005606C8">
        <w:rPr>
          <w:noProof/>
          <w:lang w:val="ru-RU"/>
        </w:rPr>
        <w:drawing>
          <wp:inline distT="0" distB="0" distL="0" distR="0" wp14:anchorId="7A183FFC" wp14:editId="476F6A73">
            <wp:extent cx="5939790" cy="2807335"/>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2807335"/>
                    </a:xfrm>
                    <a:prstGeom prst="rect">
                      <a:avLst/>
                    </a:prstGeom>
                  </pic:spPr>
                </pic:pic>
              </a:graphicData>
            </a:graphic>
          </wp:inline>
        </w:drawing>
      </w:r>
    </w:p>
    <w:p w14:paraId="58120F68" w14:textId="74D82CB3" w:rsidR="005606C8" w:rsidRDefault="005606C8"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22</w:t>
      </w:r>
      <w:r w:rsidRPr="005606C8">
        <w:rPr>
          <w:lang w:val="ru-RU"/>
        </w:rPr>
        <w:fldChar w:fldCharType="end"/>
      </w:r>
      <w:r>
        <w:rPr>
          <w:lang w:val="ru-RU"/>
        </w:rPr>
        <w:t xml:space="preserve"> Перегляд витрат матеріалу</w:t>
      </w:r>
    </w:p>
    <w:p w14:paraId="1EB06FA7" w14:textId="2AEED9D2" w:rsidR="005606C8" w:rsidRDefault="005606C8" w:rsidP="005606C8">
      <w:pPr>
        <w:ind w:firstLine="0"/>
        <w:jc w:val="center"/>
        <w:rPr>
          <w:lang w:val="ru-RU"/>
        </w:rPr>
      </w:pPr>
      <w:r w:rsidRPr="005606C8">
        <w:rPr>
          <w:noProof/>
          <w:lang w:val="ru-RU"/>
        </w:rPr>
        <w:drawing>
          <wp:inline distT="0" distB="0" distL="0" distR="0" wp14:anchorId="28271A9C" wp14:editId="5256C7ED">
            <wp:extent cx="5939790" cy="2012315"/>
            <wp:effectExtent l="0" t="0" r="3810" b="69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2012315"/>
                    </a:xfrm>
                    <a:prstGeom prst="rect">
                      <a:avLst/>
                    </a:prstGeom>
                  </pic:spPr>
                </pic:pic>
              </a:graphicData>
            </a:graphic>
          </wp:inline>
        </w:drawing>
      </w:r>
    </w:p>
    <w:p w14:paraId="5BA8F952" w14:textId="7387122D" w:rsidR="005606C8" w:rsidRDefault="005606C8"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23</w:t>
      </w:r>
      <w:r w:rsidRPr="005606C8">
        <w:rPr>
          <w:lang w:val="ru-RU"/>
        </w:rPr>
        <w:fldChar w:fldCharType="end"/>
      </w:r>
      <w:r>
        <w:rPr>
          <w:lang w:val="ru-RU"/>
        </w:rPr>
        <w:t xml:space="preserve"> Форма редагування витрат</w:t>
      </w:r>
    </w:p>
    <w:p w14:paraId="677F0203" w14:textId="2B0B649D" w:rsidR="005606C8" w:rsidRDefault="005606C8" w:rsidP="005606C8">
      <w:pPr>
        <w:ind w:firstLine="0"/>
        <w:jc w:val="center"/>
        <w:rPr>
          <w:lang w:val="ru-RU"/>
        </w:rPr>
      </w:pPr>
      <w:r w:rsidRPr="005606C8">
        <w:rPr>
          <w:noProof/>
          <w:lang w:val="ru-RU"/>
        </w:rPr>
        <w:lastRenderedPageBreak/>
        <w:drawing>
          <wp:inline distT="0" distB="0" distL="0" distR="0" wp14:anchorId="6F1FA882" wp14:editId="4F98B394">
            <wp:extent cx="5939790" cy="2952750"/>
            <wp:effectExtent l="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2952750"/>
                    </a:xfrm>
                    <a:prstGeom prst="rect">
                      <a:avLst/>
                    </a:prstGeom>
                  </pic:spPr>
                </pic:pic>
              </a:graphicData>
            </a:graphic>
          </wp:inline>
        </w:drawing>
      </w:r>
    </w:p>
    <w:p w14:paraId="5AAD28D0" w14:textId="66B93A7B" w:rsidR="005606C8" w:rsidRDefault="005606C8"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24</w:t>
      </w:r>
      <w:r w:rsidRPr="005606C8">
        <w:rPr>
          <w:lang w:val="ru-RU"/>
        </w:rPr>
        <w:fldChar w:fldCharType="end"/>
      </w:r>
      <w:r>
        <w:rPr>
          <w:lang w:val="ru-RU"/>
        </w:rPr>
        <w:t xml:space="preserve"> Перегляд видів робіт</w:t>
      </w:r>
    </w:p>
    <w:p w14:paraId="38B37088" w14:textId="609B183C" w:rsidR="005606C8" w:rsidRDefault="005606C8" w:rsidP="005606C8">
      <w:pPr>
        <w:ind w:firstLine="0"/>
        <w:jc w:val="center"/>
        <w:rPr>
          <w:lang w:val="ru-RU"/>
        </w:rPr>
      </w:pPr>
      <w:r w:rsidRPr="005606C8">
        <w:rPr>
          <w:noProof/>
          <w:lang w:val="ru-RU"/>
        </w:rPr>
        <w:drawing>
          <wp:inline distT="0" distB="0" distL="0" distR="0" wp14:anchorId="38FDAE6F" wp14:editId="4496D2AF">
            <wp:extent cx="5120640" cy="2306313"/>
            <wp:effectExtent l="0" t="0" r="3810"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35862" cy="2313169"/>
                    </a:xfrm>
                    <a:prstGeom prst="rect">
                      <a:avLst/>
                    </a:prstGeom>
                  </pic:spPr>
                </pic:pic>
              </a:graphicData>
            </a:graphic>
          </wp:inline>
        </w:drawing>
      </w:r>
    </w:p>
    <w:p w14:paraId="5F49FEA5" w14:textId="0FAC4385" w:rsidR="005606C8" w:rsidRDefault="005606C8"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25</w:t>
      </w:r>
      <w:r w:rsidRPr="005606C8">
        <w:rPr>
          <w:lang w:val="ru-RU"/>
        </w:rPr>
        <w:fldChar w:fldCharType="end"/>
      </w:r>
      <w:r>
        <w:rPr>
          <w:lang w:val="ru-RU"/>
        </w:rPr>
        <w:t xml:space="preserve"> Форма редагування даних про вид роботи</w:t>
      </w:r>
    </w:p>
    <w:p w14:paraId="2A841FFA" w14:textId="44206004" w:rsidR="00130EBD" w:rsidRDefault="00130EBD" w:rsidP="005606C8">
      <w:pPr>
        <w:ind w:firstLine="0"/>
        <w:jc w:val="center"/>
        <w:rPr>
          <w:lang w:val="ru-RU"/>
        </w:rPr>
      </w:pPr>
      <w:r w:rsidRPr="00130EBD">
        <w:rPr>
          <w:noProof/>
          <w:lang w:val="ru-RU"/>
        </w:rPr>
        <w:drawing>
          <wp:inline distT="0" distB="0" distL="0" distR="0" wp14:anchorId="29104356" wp14:editId="4B384A68">
            <wp:extent cx="5939790" cy="2429510"/>
            <wp:effectExtent l="0" t="0" r="3810" b="889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2429510"/>
                    </a:xfrm>
                    <a:prstGeom prst="rect">
                      <a:avLst/>
                    </a:prstGeom>
                  </pic:spPr>
                </pic:pic>
              </a:graphicData>
            </a:graphic>
          </wp:inline>
        </w:drawing>
      </w:r>
    </w:p>
    <w:p w14:paraId="0211A391" w14:textId="6F4AA2B9" w:rsidR="00130EBD" w:rsidRDefault="00130EBD" w:rsidP="00130EBD">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26</w:t>
      </w:r>
      <w:r w:rsidRPr="005606C8">
        <w:rPr>
          <w:lang w:val="ru-RU"/>
        </w:rPr>
        <w:fldChar w:fldCharType="end"/>
      </w:r>
      <w:r>
        <w:rPr>
          <w:lang w:val="ru-RU"/>
        </w:rPr>
        <w:t xml:space="preserve"> Фільтрація даних проєктів</w:t>
      </w:r>
    </w:p>
    <w:p w14:paraId="4C97C165" w14:textId="67D5407F" w:rsidR="00130EBD" w:rsidRDefault="00130EBD" w:rsidP="005606C8">
      <w:pPr>
        <w:ind w:firstLine="0"/>
        <w:jc w:val="center"/>
        <w:rPr>
          <w:lang w:val="ru-RU"/>
        </w:rPr>
      </w:pPr>
      <w:r w:rsidRPr="00130EBD">
        <w:rPr>
          <w:noProof/>
          <w:lang w:val="ru-RU"/>
        </w:rPr>
        <w:lastRenderedPageBreak/>
        <w:drawing>
          <wp:inline distT="0" distB="0" distL="0" distR="0" wp14:anchorId="7B183BD3" wp14:editId="326F7443">
            <wp:extent cx="5036820" cy="3954545"/>
            <wp:effectExtent l="0" t="0" r="0" b="8255"/>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1937" t="6826"/>
                    <a:stretch/>
                  </pic:blipFill>
                  <pic:spPr bwMode="auto">
                    <a:xfrm>
                      <a:off x="0" y="0"/>
                      <a:ext cx="5039784" cy="3956872"/>
                    </a:xfrm>
                    <a:prstGeom prst="rect">
                      <a:avLst/>
                    </a:prstGeom>
                    <a:ln>
                      <a:noFill/>
                    </a:ln>
                    <a:extLst>
                      <a:ext uri="{53640926-AAD7-44D8-BBD7-CCE9431645EC}">
                        <a14:shadowObscured xmlns:a14="http://schemas.microsoft.com/office/drawing/2010/main"/>
                      </a:ext>
                    </a:extLst>
                  </pic:spPr>
                </pic:pic>
              </a:graphicData>
            </a:graphic>
          </wp:inline>
        </w:drawing>
      </w:r>
    </w:p>
    <w:p w14:paraId="20F8D9C0" w14:textId="6BFE89C5" w:rsidR="00130EBD" w:rsidRDefault="00130EBD"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27</w:t>
      </w:r>
      <w:r w:rsidRPr="005606C8">
        <w:rPr>
          <w:lang w:val="ru-RU"/>
        </w:rPr>
        <w:fldChar w:fldCharType="end"/>
      </w:r>
      <w:r>
        <w:rPr>
          <w:lang w:val="ru-RU"/>
        </w:rPr>
        <w:t xml:space="preserve"> Перегляд проєктів</w:t>
      </w:r>
    </w:p>
    <w:p w14:paraId="43B81C8E" w14:textId="4869B0F1" w:rsidR="00130EBD" w:rsidRDefault="00130EBD" w:rsidP="005606C8">
      <w:pPr>
        <w:ind w:firstLine="0"/>
        <w:jc w:val="center"/>
        <w:rPr>
          <w:lang w:val="ru-RU"/>
        </w:rPr>
      </w:pPr>
      <w:r w:rsidRPr="00130EBD">
        <w:rPr>
          <w:noProof/>
          <w:lang w:val="ru-RU"/>
        </w:rPr>
        <w:drawing>
          <wp:inline distT="0" distB="0" distL="0" distR="0" wp14:anchorId="19B5D8B5" wp14:editId="394D6EF6">
            <wp:extent cx="5939790" cy="3903980"/>
            <wp:effectExtent l="0" t="0" r="3810" b="1270"/>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3903980"/>
                    </a:xfrm>
                    <a:prstGeom prst="rect">
                      <a:avLst/>
                    </a:prstGeom>
                  </pic:spPr>
                </pic:pic>
              </a:graphicData>
            </a:graphic>
          </wp:inline>
        </w:drawing>
      </w:r>
    </w:p>
    <w:p w14:paraId="173B7CD5" w14:textId="627EE924" w:rsidR="00130EBD" w:rsidRDefault="00130EBD"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28</w:t>
      </w:r>
      <w:r w:rsidRPr="005606C8">
        <w:rPr>
          <w:lang w:val="ru-RU"/>
        </w:rPr>
        <w:fldChar w:fldCharType="end"/>
      </w:r>
      <w:r>
        <w:rPr>
          <w:lang w:val="ru-RU"/>
        </w:rPr>
        <w:t xml:space="preserve"> Редагування даних проєкту</w:t>
      </w:r>
    </w:p>
    <w:p w14:paraId="5AACA3A0" w14:textId="1A8E3069" w:rsidR="00130EBD" w:rsidRDefault="00130EBD" w:rsidP="005606C8">
      <w:pPr>
        <w:ind w:firstLine="0"/>
        <w:jc w:val="center"/>
        <w:rPr>
          <w:lang w:val="ru-RU"/>
        </w:rPr>
      </w:pPr>
      <w:r w:rsidRPr="00130EBD">
        <w:rPr>
          <w:noProof/>
          <w:lang w:val="ru-RU"/>
        </w:rPr>
        <w:lastRenderedPageBreak/>
        <w:drawing>
          <wp:inline distT="0" distB="0" distL="0" distR="0" wp14:anchorId="5BE3DB0C" wp14:editId="6B6386FF">
            <wp:extent cx="5939790" cy="3006725"/>
            <wp:effectExtent l="0" t="0" r="3810" b="3175"/>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3006725"/>
                    </a:xfrm>
                    <a:prstGeom prst="rect">
                      <a:avLst/>
                    </a:prstGeom>
                  </pic:spPr>
                </pic:pic>
              </a:graphicData>
            </a:graphic>
          </wp:inline>
        </w:drawing>
      </w:r>
    </w:p>
    <w:p w14:paraId="586E456D" w14:textId="026717B1" w:rsidR="00130EBD" w:rsidRDefault="00130EBD"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29</w:t>
      </w:r>
      <w:r w:rsidRPr="005606C8">
        <w:rPr>
          <w:lang w:val="ru-RU"/>
        </w:rPr>
        <w:fldChar w:fldCharType="end"/>
      </w:r>
      <w:r>
        <w:rPr>
          <w:lang w:val="ru-RU"/>
        </w:rPr>
        <w:t xml:space="preserve"> Журнал робіт</w:t>
      </w:r>
    </w:p>
    <w:p w14:paraId="2015BAE4" w14:textId="47A59BC6" w:rsidR="00130EBD" w:rsidRDefault="00130EBD" w:rsidP="005606C8">
      <w:pPr>
        <w:ind w:firstLine="0"/>
        <w:jc w:val="center"/>
        <w:rPr>
          <w:lang w:val="ru-RU"/>
        </w:rPr>
      </w:pPr>
      <w:r w:rsidRPr="00130EBD">
        <w:rPr>
          <w:noProof/>
          <w:lang w:val="ru-RU"/>
        </w:rPr>
        <w:drawing>
          <wp:inline distT="0" distB="0" distL="0" distR="0" wp14:anchorId="3755D1D9" wp14:editId="46A736F5">
            <wp:extent cx="5939790" cy="2723515"/>
            <wp:effectExtent l="0" t="0" r="3810" b="635"/>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2723515"/>
                    </a:xfrm>
                    <a:prstGeom prst="rect">
                      <a:avLst/>
                    </a:prstGeom>
                  </pic:spPr>
                </pic:pic>
              </a:graphicData>
            </a:graphic>
          </wp:inline>
        </w:drawing>
      </w:r>
    </w:p>
    <w:p w14:paraId="0B23A3C2" w14:textId="4D1F5EE7" w:rsidR="00130EBD" w:rsidRDefault="00130EBD"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30</w:t>
      </w:r>
      <w:r w:rsidRPr="005606C8">
        <w:rPr>
          <w:lang w:val="ru-RU"/>
        </w:rPr>
        <w:fldChar w:fldCharType="end"/>
      </w:r>
      <w:r>
        <w:rPr>
          <w:lang w:val="ru-RU"/>
        </w:rPr>
        <w:t xml:space="preserve"> Форма додавання запису роботи</w:t>
      </w:r>
    </w:p>
    <w:p w14:paraId="37F420A3" w14:textId="27C837DE" w:rsidR="00130EBD" w:rsidRDefault="00130EBD" w:rsidP="005606C8">
      <w:pPr>
        <w:ind w:firstLine="0"/>
        <w:jc w:val="center"/>
        <w:rPr>
          <w:lang w:val="ru-RU"/>
        </w:rPr>
      </w:pPr>
      <w:r w:rsidRPr="00130EBD">
        <w:rPr>
          <w:noProof/>
          <w:lang w:val="ru-RU"/>
        </w:rPr>
        <w:lastRenderedPageBreak/>
        <w:drawing>
          <wp:inline distT="0" distB="0" distL="0" distR="0" wp14:anchorId="4713FCB7" wp14:editId="72DB5B0D">
            <wp:extent cx="5939790" cy="2853690"/>
            <wp:effectExtent l="0" t="0" r="3810" b="381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2853690"/>
                    </a:xfrm>
                    <a:prstGeom prst="rect">
                      <a:avLst/>
                    </a:prstGeom>
                  </pic:spPr>
                </pic:pic>
              </a:graphicData>
            </a:graphic>
          </wp:inline>
        </w:drawing>
      </w:r>
    </w:p>
    <w:p w14:paraId="2C4FDA4B" w14:textId="483BB434" w:rsidR="00130EBD" w:rsidRDefault="00130EBD"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31</w:t>
      </w:r>
      <w:r w:rsidRPr="005606C8">
        <w:rPr>
          <w:lang w:val="ru-RU"/>
        </w:rPr>
        <w:fldChar w:fldCharType="end"/>
      </w:r>
      <w:r>
        <w:rPr>
          <w:lang w:val="ru-RU"/>
        </w:rPr>
        <w:t xml:space="preserve"> Перегляд даних користувачів</w:t>
      </w:r>
    </w:p>
    <w:p w14:paraId="21C6C12B" w14:textId="35D964C4" w:rsidR="00130EBD" w:rsidRDefault="00130EBD" w:rsidP="005606C8">
      <w:pPr>
        <w:ind w:firstLine="0"/>
        <w:jc w:val="center"/>
        <w:rPr>
          <w:lang w:val="ru-RU"/>
        </w:rPr>
      </w:pPr>
      <w:r w:rsidRPr="00130EBD">
        <w:rPr>
          <w:noProof/>
          <w:lang w:val="ru-RU"/>
        </w:rPr>
        <w:drawing>
          <wp:inline distT="0" distB="0" distL="0" distR="0" wp14:anchorId="6FFB8266" wp14:editId="3C801F91">
            <wp:extent cx="5006340" cy="1988834"/>
            <wp:effectExtent l="0" t="0" r="3810"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14501" cy="1992076"/>
                    </a:xfrm>
                    <a:prstGeom prst="rect">
                      <a:avLst/>
                    </a:prstGeom>
                  </pic:spPr>
                </pic:pic>
              </a:graphicData>
            </a:graphic>
          </wp:inline>
        </w:drawing>
      </w:r>
    </w:p>
    <w:p w14:paraId="43340842" w14:textId="55F258E5" w:rsidR="00130EBD" w:rsidRDefault="00130EBD" w:rsidP="005606C8">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32</w:t>
      </w:r>
      <w:r w:rsidRPr="005606C8">
        <w:rPr>
          <w:lang w:val="ru-RU"/>
        </w:rPr>
        <w:fldChar w:fldCharType="end"/>
      </w:r>
      <w:r>
        <w:rPr>
          <w:lang w:val="ru-RU"/>
        </w:rPr>
        <w:t xml:space="preserve"> Форма додавання користувача</w:t>
      </w:r>
    </w:p>
    <w:p w14:paraId="7CCEB80A" w14:textId="257FD665" w:rsidR="00130EBD" w:rsidRDefault="00130EBD" w:rsidP="005606C8">
      <w:pPr>
        <w:ind w:firstLine="0"/>
        <w:jc w:val="center"/>
        <w:rPr>
          <w:lang w:val="ru-RU"/>
        </w:rPr>
      </w:pPr>
      <w:r w:rsidRPr="00130EBD">
        <w:rPr>
          <w:noProof/>
          <w:lang w:val="ru-RU"/>
        </w:rPr>
        <w:drawing>
          <wp:inline distT="0" distB="0" distL="0" distR="0" wp14:anchorId="3450B55D" wp14:editId="5CEF4344">
            <wp:extent cx="5939790" cy="2910840"/>
            <wp:effectExtent l="0" t="0" r="3810" b="381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2910840"/>
                    </a:xfrm>
                    <a:prstGeom prst="rect">
                      <a:avLst/>
                    </a:prstGeom>
                  </pic:spPr>
                </pic:pic>
              </a:graphicData>
            </a:graphic>
          </wp:inline>
        </w:drawing>
      </w:r>
    </w:p>
    <w:p w14:paraId="7B53F4DE" w14:textId="3D8942F2" w:rsidR="00130EBD" w:rsidRDefault="00130EBD" w:rsidP="005606C8">
      <w:pPr>
        <w:ind w:firstLine="0"/>
        <w:jc w:val="center"/>
        <w:rPr>
          <w:lang w:val="en-US"/>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33</w:t>
      </w:r>
      <w:r w:rsidRPr="005606C8">
        <w:rPr>
          <w:lang w:val="ru-RU"/>
        </w:rPr>
        <w:fldChar w:fldCharType="end"/>
      </w:r>
      <w:r>
        <w:rPr>
          <w:lang w:val="ru-RU"/>
        </w:rPr>
        <w:t xml:space="preserve"> Перегляд даних працівників</w:t>
      </w:r>
    </w:p>
    <w:p w14:paraId="371D844F" w14:textId="340B30E8" w:rsidR="00130EBD" w:rsidRDefault="00130EBD" w:rsidP="00130EBD">
      <w:r w:rsidRPr="00130EBD">
        <w:lastRenderedPageBreak/>
        <w:t>Розподіл повноважень реалізовано на рівні інтерфейсу за допомогою компонентів Filament, які автоматично приховують недоступні розділи меню та функціональні кнопки. Це забезпечує зручність використання системи, оскільки користувач бачить лише ті інструменти, які необхідні йому для виконання професійних обов</w:t>
      </w:r>
      <w:r w:rsidR="00666DD5" w:rsidRPr="00666DD5">
        <w:t>’</w:t>
      </w:r>
      <w:r w:rsidRPr="00130EBD">
        <w:t>язків.</w:t>
      </w:r>
    </w:p>
    <w:p w14:paraId="7D130108" w14:textId="77777777" w:rsidR="00666DD5" w:rsidRPr="007C5411" w:rsidRDefault="00666DD5" w:rsidP="00666DD5">
      <w:pPr>
        <w:rPr>
          <w:lang w:val="ru-RU"/>
        </w:rPr>
      </w:pPr>
      <w:r w:rsidRPr="00130EBD">
        <w:t xml:space="preserve">Адміністратор є користувачем з найвищим рівнем повноважень. Він має повний доступ до всіх модулів системи без виключень. До його компетенції входить: </w:t>
      </w:r>
    </w:p>
    <w:p w14:paraId="060F8CF0" w14:textId="775EC65D" w:rsidR="00666DD5" w:rsidRPr="00666DD5" w:rsidRDefault="00666DD5" w:rsidP="00666DD5">
      <w:pPr>
        <w:pStyle w:val="ListParagraph"/>
      </w:pPr>
      <w:r>
        <w:t>у</w:t>
      </w:r>
      <w:r w:rsidRPr="00666DD5">
        <w:t>правління обліковими записами користувачів, зміна їхніх ролей та доступів</w:t>
      </w:r>
      <w:r w:rsidRPr="00666DD5">
        <w:rPr>
          <w:lang w:val="ru-RU"/>
        </w:rPr>
        <w:t>;</w:t>
      </w:r>
    </w:p>
    <w:p w14:paraId="67C040FC" w14:textId="5BB18B40" w:rsidR="00666DD5" w:rsidRPr="00666DD5" w:rsidRDefault="00666DD5" w:rsidP="00666DD5">
      <w:pPr>
        <w:pStyle w:val="ListParagraph"/>
      </w:pPr>
      <w:r>
        <w:t>р</w:t>
      </w:r>
      <w:r w:rsidRPr="00666DD5">
        <w:t>едагування та видалення будь-яких записів у реєстрах клієнтів, проєктів та персоналу</w:t>
      </w:r>
      <w:r w:rsidRPr="00666DD5">
        <w:rPr>
          <w:lang w:val="ru-RU"/>
        </w:rPr>
        <w:t>;</w:t>
      </w:r>
    </w:p>
    <w:p w14:paraId="28EFE33F" w14:textId="0EA08CEB" w:rsidR="00666DD5" w:rsidRPr="00666DD5" w:rsidRDefault="00666DD5" w:rsidP="00666DD5">
      <w:pPr>
        <w:pStyle w:val="ListParagraph"/>
      </w:pPr>
      <w:r>
        <w:t>н</w:t>
      </w:r>
      <w:r w:rsidRPr="00666DD5">
        <w:t>алаштування системних параметрів та перегляд повної аналітики по підприємству</w:t>
      </w:r>
      <w:r w:rsidRPr="00666DD5">
        <w:rPr>
          <w:lang w:val="ru-RU"/>
        </w:rPr>
        <w:t>;</w:t>
      </w:r>
    </w:p>
    <w:p w14:paraId="767F8CDE" w14:textId="10311F34" w:rsidR="00666DD5" w:rsidRPr="00666DD5" w:rsidRDefault="00666DD5" w:rsidP="00666DD5">
      <w:pPr>
        <w:pStyle w:val="ListParagraph"/>
      </w:pPr>
      <w:r>
        <w:t>к</w:t>
      </w:r>
      <w:r w:rsidRPr="00666DD5">
        <w:t>онтроль за складськими залишками матеріалів та станом усього наявного обладнання.</w:t>
      </w:r>
    </w:p>
    <w:p w14:paraId="63E158D8" w14:textId="77777777" w:rsidR="00666DD5" w:rsidRDefault="00666DD5" w:rsidP="00666DD5">
      <w:r w:rsidRPr="00130EBD">
        <w:t xml:space="preserve">Менеджер відповідає за оперативне управління та координацію робіт. </w:t>
      </w:r>
    </w:p>
    <w:p w14:paraId="253A3BAA" w14:textId="40D724DE" w:rsidR="00666DD5" w:rsidRDefault="00666DD5" w:rsidP="00666DD5">
      <w:pPr>
        <w:ind w:firstLine="0"/>
        <w:jc w:val="center"/>
      </w:pPr>
      <w:r w:rsidRPr="00666DD5">
        <w:rPr>
          <w:noProof/>
        </w:rPr>
        <w:drawing>
          <wp:inline distT="0" distB="0" distL="0" distR="0" wp14:anchorId="18AE277A" wp14:editId="54A5E63F">
            <wp:extent cx="5939790" cy="2940050"/>
            <wp:effectExtent l="0" t="0" r="3810"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2940050"/>
                    </a:xfrm>
                    <a:prstGeom prst="rect">
                      <a:avLst/>
                    </a:prstGeom>
                  </pic:spPr>
                </pic:pic>
              </a:graphicData>
            </a:graphic>
          </wp:inline>
        </w:drawing>
      </w:r>
    </w:p>
    <w:p w14:paraId="38B9EEB8" w14:textId="630D7451" w:rsidR="00666DD5" w:rsidRDefault="00666DD5" w:rsidP="00666DD5">
      <w:pPr>
        <w:ind w:firstLine="0"/>
        <w:jc w:val="cente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34</w:t>
      </w:r>
      <w:r w:rsidRPr="005606C8">
        <w:rPr>
          <w:lang w:val="ru-RU"/>
        </w:rPr>
        <w:fldChar w:fldCharType="end"/>
      </w:r>
      <w:r>
        <w:rPr>
          <w:lang w:val="ru-RU"/>
        </w:rPr>
        <w:t xml:space="preserve"> Головна сторінка менеджера</w:t>
      </w:r>
    </w:p>
    <w:p w14:paraId="145B3DFB" w14:textId="77777777" w:rsidR="00666DD5" w:rsidRDefault="00666DD5" w:rsidP="00666DD5"/>
    <w:p w14:paraId="35F90420" w14:textId="461AFCA6" w:rsidR="00666DD5" w:rsidRDefault="00666DD5" w:rsidP="00666DD5">
      <w:r w:rsidRPr="00130EBD">
        <w:lastRenderedPageBreak/>
        <w:t xml:space="preserve">Його права доступу зосереджені на організаційних процесах: </w:t>
      </w:r>
    </w:p>
    <w:p w14:paraId="42FC61B9" w14:textId="4EE7DAD7" w:rsidR="00666DD5" w:rsidRPr="00666DD5" w:rsidRDefault="00666DD5" w:rsidP="00666DD5">
      <w:pPr>
        <w:pStyle w:val="ListParagraph"/>
      </w:pPr>
      <w:r>
        <w:t>с</w:t>
      </w:r>
      <w:r w:rsidRPr="00666DD5">
        <w:t xml:space="preserve">творення та редагування карток клієнтів і проєктів. </w:t>
      </w:r>
    </w:p>
    <w:p w14:paraId="485D99CD" w14:textId="74B5C2AE" w:rsidR="00666DD5" w:rsidRPr="00666DD5" w:rsidRDefault="00666DD5" w:rsidP="00666DD5">
      <w:pPr>
        <w:pStyle w:val="ListParagraph"/>
      </w:pPr>
      <w:r>
        <w:t>п</w:t>
      </w:r>
      <w:r w:rsidRPr="00666DD5">
        <w:t xml:space="preserve">ризначення співробітників на виконання конкретних завдань. </w:t>
      </w:r>
    </w:p>
    <w:p w14:paraId="02AF2963" w14:textId="595DFEEF" w:rsidR="00666DD5" w:rsidRPr="00666DD5" w:rsidRDefault="00666DD5" w:rsidP="00666DD5">
      <w:pPr>
        <w:pStyle w:val="ListParagraph"/>
      </w:pPr>
      <w:r>
        <w:t>м</w:t>
      </w:r>
      <w:r w:rsidRPr="00666DD5">
        <w:t>оніторинг журналів робіт та відстеження використання матеріалів на об</w:t>
      </w:r>
      <w:r w:rsidRPr="00666DD5">
        <w:rPr>
          <w:lang w:val="ru-RU"/>
        </w:rPr>
        <w:t>’</w:t>
      </w:r>
      <w:r w:rsidRPr="00666DD5">
        <w:t xml:space="preserve">єктах. </w:t>
      </w:r>
    </w:p>
    <w:p w14:paraId="0E2C97A2" w14:textId="2B398B7E" w:rsidR="00666DD5" w:rsidRPr="00666DD5" w:rsidRDefault="00666DD5" w:rsidP="00666DD5">
      <w:pPr>
        <w:pStyle w:val="ListParagraph"/>
      </w:pPr>
      <w:r>
        <w:t>п</w:t>
      </w:r>
      <w:r w:rsidRPr="00666DD5">
        <w:t xml:space="preserve">ерегляд статистики виконання проєктів для формування звітності перед керівництвом. </w:t>
      </w:r>
    </w:p>
    <w:p w14:paraId="164C15D7" w14:textId="14D36DEB" w:rsidR="00666DD5" w:rsidRDefault="00666DD5" w:rsidP="00666DD5">
      <w:r w:rsidRPr="00130EBD">
        <w:t>Менеджер не має прав на зміну глобальних налаштувань системи або видалення облікових записів інших користувачів.</w:t>
      </w:r>
    </w:p>
    <w:p w14:paraId="6C8526CF" w14:textId="77777777" w:rsidR="00666DD5" w:rsidRPr="007C5411" w:rsidRDefault="00666DD5" w:rsidP="00666DD5">
      <w:pPr>
        <w:rPr>
          <w:lang w:val="ru-RU"/>
        </w:rPr>
      </w:pPr>
      <w:r w:rsidRPr="00130EBD">
        <w:t xml:space="preserve">Технік представляє роль безпосереднього виконавця електромонтажних робіт. </w:t>
      </w:r>
    </w:p>
    <w:p w14:paraId="19EE4C63" w14:textId="0AFD48FA" w:rsidR="00666DD5" w:rsidRDefault="00666DD5" w:rsidP="00666DD5">
      <w:pPr>
        <w:ind w:firstLine="0"/>
        <w:rPr>
          <w:lang w:val="en-US"/>
        </w:rPr>
      </w:pPr>
      <w:r w:rsidRPr="00666DD5">
        <w:rPr>
          <w:noProof/>
          <w:lang w:val="en-US"/>
        </w:rPr>
        <w:drawing>
          <wp:inline distT="0" distB="0" distL="0" distR="0" wp14:anchorId="31E5463C" wp14:editId="0501A057">
            <wp:extent cx="5939790" cy="5327015"/>
            <wp:effectExtent l="0" t="0" r="3810" b="698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5327015"/>
                    </a:xfrm>
                    <a:prstGeom prst="rect">
                      <a:avLst/>
                    </a:prstGeom>
                  </pic:spPr>
                </pic:pic>
              </a:graphicData>
            </a:graphic>
          </wp:inline>
        </w:drawing>
      </w:r>
    </w:p>
    <w:p w14:paraId="4AB320C5" w14:textId="799A88DB" w:rsidR="00666DD5" w:rsidRPr="00666DD5" w:rsidRDefault="00666DD5" w:rsidP="00666DD5">
      <w:pPr>
        <w:ind w:firstLine="0"/>
        <w:jc w:val="cente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35</w:t>
      </w:r>
      <w:r w:rsidRPr="005606C8">
        <w:rPr>
          <w:lang w:val="ru-RU"/>
        </w:rPr>
        <w:fldChar w:fldCharType="end"/>
      </w:r>
      <w:r>
        <w:rPr>
          <w:lang w:val="ru-RU"/>
        </w:rPr>
        <w:t xml:space="preserve"> Головна сторінка </w:t>
      </w:r>
      <w:r>
        <w:t>користувача з роллю «Технік»</w:t>
      </w:r>
    </w:p>
    <w:p w14:paraId="5CA4FCDB" w14:textId="63BD89CB" w:rsidR="00666DD5" w:rsidRDefault="00666DD5" w:rsidP="00666DD5">
      <w:pPr>
        <w:ind w:firstLine="0"/>
        <w:jc w:val="center"/>
        <w:rPr>
          <w:lang w:val="en-US"/>
        </w:rPr>
      </w:pPr>
      <w:r w:rsidRPr="00666DD5">
        <w:rPr>
          <w:noProof/>
          <w:lang w:val="en-US"/>
        </w:rPr>
        <w:lastRenderedPageBreak/>
        <w:drawing>
          <wp:inline distT="0" distB="0" distL="0" distR="0" wp14:anchorId="795C1825" wp14:editId="0879FCD7">
            <wp:extent cx="5939790" cy="2940050"/>
            <wp:effectExtent l="0" t="0" r="381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9790" cy="2940050"/>
                    </a:xfrm>
                    <a:prstGeom prst="rect">
                      <a:avLst/>
                    </a:prstGeom>
                  </pic:spPr>
                </pic:pic>
              </a:graphicData>
            </a:graphic>
          </wp:inline>
        </w:drawing>
      </w:r>
    </w:p>
    <w:p w14:paraId="62A4A438" w14:textId="3DC3F6E1" w:rsidR="00666DD5" w:rsidRPr="00666DD5" w:rsidRDefault="00666DD5" w:rsidP="00666DD5">
      <w:pPr>
        <w:ind w:firstLine="0"/>
        <w:jc w:val="cente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36</w:t>
      </w:r>
      <w:r w:rsidRPr="005606C8">
        <w:rPr>
          <w:lang w:val="ru-RU"/>
        </w:rPr>
        <w:fldChar w:fldCharType="end"/>
      </w:r>
      <w:r w:rsidRPr="00666DD5">
        <w:rPr>
          <w:lang w:val="ru-RU"/>
        </w:rPr>
        <w:t xml:space="preserve"> </w:t>
      </w:r>
      <w:r>
        <w:rPr>
          <w:lang w:val="ru-RU"/>
        </w:rPr>
        <w:t>Обмежений</w:t>
      </w:r>
      <w:r>
        <w:t xml:space="preserve"> функціонал для техніків</w:t>
      </w:r>
    </w:p>
    <w:p w14:paraId="469BF8D8" w14:textId="4B2EC76A" w:rsidR="00666DD5" w:rsidRPr="00666DD5" w:rsidRDefault="00666DD5" w:rsidP="00666DD5">
      <w:pPr>
        <w:rPr>
          <w:lang w:val="ru-RU"/>
        </w:rPr>
      </w:pPr>
      <w:r w:rsidRPr="00130EBD">
        <w:t xml:space="preserve">Доступ для цієї категорії користувачів обмежений функціями, що необхідні для звітування про виконану роботу: </w:t>
      </w:r>
    </w:p>
    <w:p w14:paraId="4E7802FA" w14:textId="62017E02" w:rsidR="00666DD5" w:rsidRPr="00666DD5" w:rsidRDefault="00666DD5" w:rsidP="00666DD5">
      <w:pPr>
        <w:pStyle w:val="ListParagraph"/>
      </w:pPr>
      <w:r>
        <w:t>п</w:t>
      </w:r>
      <w:r w:rsidRPr="00666DD5">
        <w:t>ерегляд списку проєктів, до яких технік залучений як виконавець</w:t>
      </w:r>
      <w:r w:rsidRPr="00666DD5">
        <w:rPr>
          <w:lang w:val="ru-RU"/>
        </w:rPr>
        <w:t>;</w:t>
      </w:r>
    </w:p>
    <w:p w14:paraId="26D5D485" w14:textId="75BE9A4E" w:rsidR="00666DD5" w:rsidRPr="00666DD5" w:rsidRDefault="00666DD5" w:rsidP="00666DD5">
      <w:pPr>
        <w:pStyle w:val="ListParagraph"/>
      </w:pPr>
      <w:r>
        <w:t>д</w:t>
      </w:r>
      <w:r w:rsidRPr="00666DD5">
        <w:t>одавання нових записів до журналу робіт із зазначенням витраченого часу та обсягу виконаних операцій</w:t>
      </w:r>
      <w:r w:rsidRPr="00666DD5">
        <w:rPr>
          <w:lang w:val="ru-RU"/>
        </w:rPr>
        <w:t>;</w:t>
      </w:r>
    </w:p>
    <w:p w14:paraId="5644A38E" w14:textId="2C226A6F" w:rsidR="00666DD5" w:rsidRPr="00666DD5" w:rsidRDefault="00666DD5" w:rsidP="00666DD5">
      <w:pPr>
        <w:pStyle w:val="ListParagraph"/>
      </w:pPr>
      <w:r>
        <w:t>с</w:t>
      </w:r>
      <w:r w:rsidRPr="00666DD5">
        <w:t>писання матеріалів, використаних під час роботи на об</w:t>
      </w:r>
      <w:r w:rsidRPr="00666DD5">
        <w:rPr>
          <w:lang w:val="ru-RU"/>
        </w:rPr>
        <w:t>’</w:t>
      </w:r>
      <w:r w:rsidRPr="00666DD5">
        <w:t>єкті</w:t>
      </w:r>
      <w:r w:rsidRPr="00666DD5">
        <w:rPr>
          <w:lang w:val="ru-RU"/>
        </w:rPr>
        <w:t>;</w:t>
      </w:r>
    </w:p>
    <w:p w14:paraId="0C762158" w14:textId="7A02883B" w:rsidR="00666DD5" w:rsidRPr="00666DD5" w:rsidRDefault="00666DD5" w:rsidP="00666DD5">
      <w:pPr>
        <w:pStyle w:val="ListParagraph"/>
      </w:pPr>
      <w:r>
        <w:t>п</w:t>
      </w:r>
      <w:r w:rsidRPr="00666DD5">
        <w:t xml:space="preserve">ерегляд інформації про обладнання, що знаходиться в його користуванні або доступне для роботи. </w:t>
      </w:r>
    </w:p>
    <w:p w14:paraId="7FEE8FE0" w14:textId="2243573A" w:rsidR="00666DD5" w:rsidRDefault="00666DD5" w:rsidP="00666DD5">
      <w:r w:rsidRPr="00130EBD">
        <w:t>Техніки не мають доступу до фінансових показників компанії або персональних даних клієнтів, з якими вони не працюють.</w:t>
      </w:r>
    </w:p>
    <w:p w14:paraId="18EA7492" w14:textId="77777777" w:rsidR="00666DD5" w:rsidRDefault="00666DD5" w:rsidP="00666DD5">
      <w:r w:rsidRPr="00130EBD">
        <w:t xml:space="preserve">Замовник має доступ до системи в режимі перегляду для контролю за ходом виконання своїх замовлень. </w:t>
      </w:r>
    </w:p>
    <w:p w14:paraId="4DBA621B" w14:textId="380E76EC" w:rsidR="00666DD5" w:rsidRDefault="00666DD5" w:rsidP="00666DD5">
      <w:pPr>
        <w:ind w:firstLine="0"/>
        <w:rPr>
          <w:lang w:val="en-US"/>
        </w:rPr>
      </w:pPr>
      <w:r w:rsidRPr="00666DD5">
        <w:rPr>
          <w:noProof/>
          <w:lang w:val="en-US"/>
        </w:rPr>
        <w:lastRenderedPageBreak/>
        <w:drawing>
          <wp:inline distT="0" distB="0" distL="0" distR="0" wp14:anchorId="1DF5053E" wp14:editId="5001AA45">
            <wp:extent cx="5939790" cy="5467985"/>
            <wp:effectExtent l="0" t="0" r="3810" b="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9790" cy="5467985"/>
                    </a:xfrm>
                    <a:prstGeom prst="rect">
                      <a:avLst/>
                    </a:prstGeom>
                  </pic:spPr>
                </pic:pic>
              </a:graphicData>
            </a:graphic>
          </wp:inline>
        </w:drawing>
      </w:r>
    </w:p>
    <w:p w14:paraId="1D638DD2" w14:textId="0031FFC4" w:rsidR="00666DD5" w:rsidRPr="007C5411" w:rsidRDefault="00666DD5" w:rsidP="00666DD5">
      <w:pPr>
        <w:ind w:firstLine="0"/>
        <w:jc w:val="center"/>
        <w:rPr>
          <w:lang w:val="ru-RU"/>
        </w:rP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37</w:t>
      </w:r>
      <w:r w:rsidRPr="005606C8">
        <w:rPr>
          <w:lang w:val="ru-RU"/>
        </w:rPr>
        <w:fldChar w:fldCharType="end"/>
      </w:r>
      <w:r>
        <w:rPr>
          <w:lang w:val="ru-RU"/>
        </w:rPr>
        <w:t xml:space="preserve"> Головна сторінка замовника</w:t>
      </w:r>
    </w:p>
    <w:p w14:paraId="23DF5714" w14:textId="77777777" w:rsidR="00666DD5" w:rsidRDefault="00666DD5" w:rsidP="00666DD5">
      <w:r w:rsidRPr="00130EBD">
        <w:t xml:space="preserve">Його права включають: </w:t>
      </w:r>
    </w:p>
    <w:p w14:paraId="3C1E5557" w14:textId="5EFE5C0C" w:rsidR="00666DD5" w:rsidRPr="00666DD5" w:rsidRDefault="00F97509" w:rsidP="00666DD5">
      <w:pPr>
        <w:pStyle w:val="ListParagraph"/>
      </w:pPr>
      <w:r>
        <w:t>п</w:t>
      </w:r>
      <w:r w:rsidR="00666DD5" w:rsidRPr="00666DD5">
        <w:t>ерегляд статусу власних проєктів у режимі реального часу</w:t>
      </w:r>
      <w:r w:rsidRPr="00F97509">
        <w:rPr>
          <w:lang w:val="ru-RU"/>
        </w:rPr>
        <w:t>;</w:t>
      </w:r>
    </w:p>
    <w:p w14:paraId="59067FA9" w14:textId="66936D3B" w:rsidR="00666DD5" w:rsidRPr="00666DD5" w:rsidRDefault="00F97509" w:rsidP="00666DD5">
      <w:pPr>
        <w:pStyle w:val="ListParagraph"/>
      </w:pPr>
      <w:r>
        <w:t>о</w:t>
      </w:r>
      <w:r w:rsidR="00666DD5" w:rsidRPr="00666DD5">
        <w:t>знайомлення зі звітами про виконані роботи та використані матеріали в межах своїх об</w:t>
      </w:r>
      <w:r w:rsidRPr="00F97509">
        <w:rPr>
          <w:lang w:val="ru-RU"/>
        </w:rPr>
        <w:t>’</w:t>
      </w:r>
      <w:r w:rsidR="00666DD5" w:rsidRPr="00666DD5">
        <w:t xml:space="preserve">єктів. </w:t>
      </w:r>
    </w:p>
    <w:p w14:paraId="7E127C1B" w14:textId="62365277" w:rsidR="00666DD5" w:rsidRPr="007C5411" w:rsidRDefault="00666DD5" w:rsidP="00666DD5">
      <w:r w:rsidRPr="00130EBD">
        <w:t>Користувачі з цією роллю не можуть вносити жодних змін у дані системи, що гарантує цілісність інформації та захист від випадкового втручання.</w:t>
      </w:r>
    </w:p>
    <w:p w14:paraId="5573A9B8" w14:textId="2F9F61F3" w:rsidR="00F97509" w:rsidRDefault="00F97509" w:rsidP="00F97509">
      <w:pPr>
        <w:ind w:firstLine="0"/>
        <w:jc w:val="center"/>
        <w:rPr>
          <w:lang w:val="en-US"/>
        </w:rPr>
      </w:pPr>
      <w:r w:rsidRPr="00F97509">
        <w:rPr>
          <w:noProof/>
          <w:lang w:val="en-US"/>
        </w:rPr>
        <w:lastRenderedPageBreak/>
        <w:drawing>
          <wp:inline distT="0" distB="0" distL="0" distR="0" wp14:anchorId="107D6D7D" wp14:editId="43D4E4F5">
            <wp:extent cx="1822613" cy="4099560"/>
            <wp:effectExtent l="0" t="0" r="6350"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27579" cy="4110731"/>
                    </a:xfrm>
                    <a:prstGeom prst="rect">
                      <a:avLst/>
                    </a:prstGeom>
                  </pic:spPr>
                </pic:pic>
              </a:graphicData>
            </a:graphic>
          </wp:inline>
        </w:drawing>
      </w:r>
    </w:p>
    <w:p w14:paraId="18072948" w14:textId="3EDAD481" w:rsidR="00F97509" w:rsidRPr="00F97509" w:rsidRDefault="00F97509" w:rsidP="00F97509">
      <w:pPr>
        <w:ind w:firstLine="0"/>
        <w:jc w:val="center"/>
      </w:pPr>
      <w:r w:rsidRPr="005606C8">
        <w:t xml:space="preserve">Рисунок </w:t>
      </w:r>
      <w:r w:rsidRPr="005606C8">
        <w:fldChar w:fldCharType="begin"/>
      </w:r>
      <w:r w:rsidRPr="005606C8">
        <w:instrText xml:space="preserve"> STYLEREF 1 \s </w:instrText>
      </w:r>
      <w:r w:rsidRPr="005606C8">
        <w:fldChar w:fldCharType="separate"/>
      </w:r>
      <w:r w:rsidR="004C5E00">
        <w:rPr>
          <w:noProof/>
        </w:rPr>
        <w:t>2</w:t>
      </w:r>
      <w:r w:rsidRPr="005606C8">
        <w:rPr>
          <w:lang w:val="ru-RU"/>
        </w:rPr>
        <w:fldChar w:fldCharType="end"/>
      </w:r>
      <w:r w:rsidRPr="005606C8">
        <w:t>.</w:t>
      </w:r>
      <w:r w:rsidRPr="005606C8">
        <w:fldChar w:fldCharType="begin"/>
      </w:r>
      <w:r w:rsidRPr="005606C8">
        <w:instrText xml:space="preserve"> SEQ Рисунок \* ARABIC \s 1 </w:instrText>
      </w:r>
      <w:r w:rsidRPr="005606C8">
        <w:fldChar w:fldCharType="separate"/>
      </w:r>
      <w:r w:rsidR="004C5E00">
        <w:rPr>
          <w:noProof/>
        </w:rPr>
        <w:t>38</w:t>
      </w:r>
      <w:r w:rsidRPr="005606C8">
        <w:rPr>
          <w:lang w:val="ru-RU"/>
        </w:rPr>
        <w:fldChar w:fldCharType="end"/>
      </w:r>
      <w:r w:rsidRPr="007C5411">
        <w:t xml:space="preserve"> </w:t>
      </w:r>
      <w:r>
        <w:t>Тестування адаптивності додатку</w:t>
      </w:r>
    </w:p>
    <w:p w14:paraId="2DC7CF53" w14:textId="2431E8A4" w:rsidR="001D1067" w:rsidRDefault="001D1067" w:rsidP="001D1067">
      <w:r w:rsidRPr="001D1067">
        <w:t>Завдяки адаптивному дизайну інтерфейс коректно відображається як на моніторах персональних комп</w:t>
      </w:r>
      <w:r w:rsidR="00F97509" w:rsidRPr="00F97509">
        <w:t>’</w:t>
      </w:r>
      <w:r w:rsidRPr="001D1067">
        <w:t>ютерів, так і на екранах планшетів чи смартфонів</w:t>
      </w:r>
      <w:r w:rsidR="00F97509">
        <w:t>.</w:t>
      </w:r>
    </w:p>
    <w:p w14:paraId="14F0A1D7" w14:textId="53F3157E" w:rsidR="00CD4050" w:rsidRDefault="00CD4050" w:rsidP="00CD4050">
      <w:r w:rsidRPr="00CD4050">
        <w:t xml:space="preserve">Для зручності роботи з великою кількістю завдань інтегровано віджет календаря, який візуалізує часові рамки виконання проєктів. </w:t>
      </w:r>
    </w:p>
    <w:p w14:paraId="22C53E98" w14:textId="246DF2BB" w:rsidR="00CD4050" w:rsidRPr="00CD4050" w:rsidRDefault="00CD4050" w:rsidP="00CD4050">
      <w:r w:rsidRPr="00CD4050">
        <w:t>Розроблений користувацький інтерфейс системи ElectroTrack повністю відповідає вимогам ергономіки та функціональності. Завдяки використанню компонентного підходу вдалося створити цілісне середовище для управління електромонтажними роботами</w:t>
      </w:r>
      <w:r>
        <w:t>.</w:t>
      </w:r>
    </w:p>
    <w:p w14:paraId="47B63CF8" w14:textId="77777777" w:rsidR="001D1067" w:rsidRDefault="001D1067">
      <w:pPr>
        <w:spacing w:after="200" w:line="276" w:lineRule="auto"/>
        <w:ind w:firstLine="0"/>
        <w:contextualSpacing w:val="0"/>
        <w:jc w:val="left"/>
        <w:rPr>
          <w:rFonts w:eastAsia="Times New Roman" w:cs="Times New Roman"/>
          <w:b/>
          <w:szCs w:val="20"/>
          <w:lang w:eastAsia="ru-RU"/>
        </w:rPr>
      </w:pPr>
      <w:bookmarkStart w:id="94" w:name="_Toc39041667"/>
      <w:r>
        <w:br w:type="page"/>
      </w:r>
    </w:p>
    <w:p w14:paraId="26E619F9" w14:textId="47594B9A" w:rsidR="00E3489D" w:rsidRDefault="00AB34AC" w:rsidP="00E3489D">
      <w:pPr>
        <w:pStyle w:val="Title"/>
      </w:pPr>
      <w:bookmarkStart w:id="95" w:name="_Toc227135397"/>
      <w:r w:rsidRPr="0090792B">
        <w:lastRenderedPageBreak/>
        <w:t>В</w:t>
      </w:r>
      <w:r w:rsidR="00110954" w:rsidRPr="0090792B">
        <w:t>ИСНОВКИ</w:t>
      </w:r>
      <w:bookmarkEnd w:id="94"/>
      <w:bookmarkEnd w:id="95"/>
    </w:p>
    <w:p w14:paraId="2328DAD9" w14:textId="153052A5" w:rsidR="00E90183" w:rsidRDefault="00E90183" w:rsidP="00E90183">
      <w:r w:rsidRPr="00E90183">
        <w:t>У ході виконання роботи було розроблено інформаційну систему ElectroTrack, призначену для автоматизації обліку та управління електромонтажними роботами. Створений програмний продукт забезпечує комплексний підхід до контролю виробничих процесів, дозволяючи об’єднувати дані про замовників, проєкти, трудові ресурси та матеріально-технічне забезпечення в єдиній цифровій базі.</w:t>
      </w:r>
    </w:p>
    <w:p w14:paraId="1F9DF38A" w14:textId="77777777" w:rsidR="00E90183" w:rsidRDefault="00E90183" w:rsidP="00E90183">
      <w:r w:rsidRPr="00E90183">
        <w:t>Результати проведеної розробки дозволяють зробити такі висновки:</w:t>
      </w:r>
    </w:p>
    <w:p w14:paraId="3BA1A303" w14:textId="1ACAC2BC" w:rsidR="00E90183" w:rsidRPr="00E90183" w:rsidRDefault="00E90183" w:rsidP="00E90183">
      <w:pPr>
        <w:pStyle w:val="ListParagraph"/>
      </w:pPr>
      <w:r>
        <w:t>о</w:t>
      </w:r>
      <w:r w:rsidRPr="00E90183">
        <w:t>браний технологічний стек на базі Laravel дозволив створити надійне та швидкодіюче рішення з високим рівнем безпеки та зручним інтерфейсом користувача</w:t>
      </w:r>
      <w:r w:rsidRPr="00E90183">
        <w:rPr>
          <w:lang w:val="ru-RU"/>
        </w:rPr>
        <w:t>;</w:t>
      </w:r>
    </w:p>
    <w:p w14:paraId="3D0ABCCE" w14:textId="0521EBBC" w:rsidR="00E90183" w:rsidRPr="00E90183" w:rsidRDefault="00E90183" w:rsidP="00E90183">
      <w:pPr>
        <w:pStyle w:val="ListParagraph"/>
      </w:pPr>
      <w:r>
        <w:t>р</w:t>
      </w:r>
      <w:r w:rsidRPr="00E90183">
        <w:t>еалізована модульна структура системи забезпечує гнучкість управління, дозволяючи детально відстежувати кожен етап виконання проєкту — від надходження заявки до списання матеріалів та завершення робіт</w:t>
      </w:r>
      <w:r w:rsidRPr="00E90183">
        <w:rPr>
          <w:lang w:val="ru-RU"/>
        </w:rPr>
        <w:t>;</w:t>
      </w:r>
    </w:p>
    <w:p w14:paraId="698948F8" w14:textId="70E207BD" w:rsidR="00E90183" w:rsidRPr="00E90183" w:rsidRDefault="00E90183" w:rsidP="00E90183">
      <w:pPr>
        <w:pStyle w:val="ListParagraph"/>
      </w:pPr>
      <w:r>
        <w:t>в</w:t>
      </w:r>
      <w:r w:rsidRPr="00E90183">
        <w:t>провадження віджетів статистики та інтерактивного календаря значно спрощує планування ресурсів та моніторинг поточної завантаженості персоналу</w:t>
      </w:r>
      <w:r w:rsidRPr="00E90183">
        <w:rPr>
          <w:lang w:val="ru-RU"/>
        </w:rPr>
        <w:t>;</w:t>
      </w:r>
    </w:p>
    <w:p w14:paraId="7DF1D100" w14:textId="0D5EA4CB" w:rsidR="00E90183" w:rsidRPr="00E90183" w:rsidRDefault="00E90183" w:rsidP="00E90183">
      <w:pPr>
        <w:pStyle w:val="ListParagraph"/>
      </w:pPr>
      <w:r>
        <w:t>в</w:t>
      </w:r>
      <w:r w:rsidRPr="00E90183">
        <w:t>икористання механізмів міграцій та сіде</w:t>
      </w:r>
      <w:r>
        <w:t>рів</w:t>
      </w:r>
      <w:r w:rsidRPr="00E90183">
        <w:t xml:space="preserve"> даних дозволяє швидко розгортати систему та забезпечує цілісність інформації.</w:t>
      </w:r>
    </w:p>
    <w:p w14:paraId="473A283E" w14:textId="77777777" w:rsidR="00E90183" w:rsidRDefault="00E90183" w:rsidP="00E90183">
      <w:r w:rsidRPr="00E90183">
        <w:t>Під час роботи над проєктом було успішно досягнуто поставленої мети та виконано всі завдання. Отримано практичні навички розробки складних інформаційних систем, проєктування реляційних баз даних та налаштування бізнес-логіки за допомогою сучасних інструментів веб-розробки.</w:t>
      </w:r>
    </w:p>
    <w:p w14:paraId="6C44A8F3" w14:textId="6D9D9299" w:rsidR="00E90183" w:rsidRPr="00E90183" w:rsidRDefault="00E90183" w:rsidP="00E90183">
      <w:r w:rsidRPr="00E90183">
        <w:t xml:space="preserve">Перспективи подальшого вдосконалення системи полягають у розширенні аналітичного функціоналу, створенні системи автоматичного формування кошторисів. Розроблена система має потенціал для впровадження на </w:t>
      </w:r>
      <w:r>
        <w:t xml:space="preserve">будь-яких </w:t>
      </w:r>
      <w:r w:rsidRPr="00E90183">
        <w:t>підприємствах електротехнічного профілю з метою оптимізації їхньої діяльності.</w:t>
      </w:r>
    </w:p>
    <w:p w14:paraId="1F916FA6" w14:textId="77777777" w:rsidR="00E90183" w:rsidRDefault="00E90183">
      <w:pPr>
        <w:spacing w:after="200" w:line="276" w:lineRule="auto"/>
        <w:ind w:firstLine="0"/>
        <w:contextualSpacing w:val="0"/>
        <w:jc w:val="left"/>
        <w:rPr>
          <w:rFonts w:eastAsia="Times New Roman" w:cs="Times New Roman"/>
          <w:b/>
          <w:noProof/>
          <w:szCs w:val="20"/>
          <w:lang w:eastAsia="ru-RU"/>
        </w:rPr>
      </w:pPr>
      <w:bookmarkStart w:id="96" w:name="_Toc39041668"/>
      <w:r>
        <w:rPr>
          <w:noProof/>
        </w:rPr>
        <w:br w:type="page"/>
      </w:r>
    </w:p>
    <w:p w14:paraId="1B093E41" w14:textId="510DF589" w:rsidR="00B5509B" w:rsidRPr="00BE4F87" w:rsidRDefault="00A048C6" w:rsidP="00B02086">
      <w:pPr>
        <w:pStyle w:val="Title"/>
        <w:rPr>
          <w:noProof/>
        </w:rPr>
      </w:pPr>
      <w:bookmarkStart w:id="97" w:name="_Toc227135398"/>
      <w:r w:rsidRPr="0090792B">
        <w:rPr>
          <w:noProof/>
        </w:rPr>
        <w:lastRenderedPageBreak/>
        <w:t>ПЕРЕЛІК ВИКОРИСТАНИХ ДЖЕРЕЛ</w:t>
      </w:r>
      <w:bookmarkEnd w:id="96"/>
      <w:bookmarkEnd w:id="97"/>
    </w:p>
    <w:p w14:paraId="78F2A7AC" w14:textId="5B807CEE" w:rsidR="00995FF8" w:rsidRDefault="00995FF8" w:rsidP="006C7F5A">
      <w:pPr>
        <w:pStyle w:val="ListParagraph"/>
        <w:numPr>
          <w:ilvl w:val="0"/>
          <w:numId w:val="11"/>
        </w:numPr>
        <w:ind w:left="0" w:firstLine="993"/>
      </w:pPr>
      <w:r>
        <w:t>Академія праці, соціальних відносин і туризму. Менеджмент персоналу в будівельних та інженерних організаціях. URL: https://www.</w:t>
      </w:r>
      <w:r w:rsidR="006C7F5A">
        <w:br/>
      </w:r>
      <w:r>
        <w:t>socosvita.kiev.ua/node/562 (дата звернення: 17.0</w:t>
      </w:r>
      <w:r w:rsidR="00CF4B42">
        <w:rPr>
          <w:lang w:val="en-US"/>
        </w:rPr>
        <w:t>3</w:t>
      </w:r>
      <w:r>
        <w:t>.2026).</w:t>
      </w:r>
    </w:p>
    <w:p w14:paraId="10175BD0" w14:textId="2112BD0A" w:rsidR="00995FF8" w:rsidRDefault="00995FF8" w:rsidP="006C7F5A">
      <w:pPr>
        <w:pStyle w:val="ListParagraph"/>
        <w:numPr>
          <w:ilvl w:val="0"/>
          <w:numId w:val="11"/>
        </w:numPr>
        <w:ind w:left="0" w:firstLine="993"/>
      </w:pPr>
      <w:r>
        <w:t xml:space="preserve">Державна служба статистики України. Статистичний класифікатор продукції та послуг. URL: </w:t>
      </w:r>
      <w:hyperlink r:id="rId51" w:history="1">
        <w:r w:rsidR="006C7F5A" w:rsidRPr="006C7F5A">
          <w:rPr>
            <w:rStyle w:val="Hyperlink"/>
            <w:color w:val="auto"/>
            <w:u w:val="none"/>
          </w:rPr>
          <w:t>https://www.ukrstat.gov.ua</w:t>
        </w:r>
      </w:hyperlink>
      <w:r w:rsidR="006C7F5A">
        <w:br/>
      </w:r>
      <w:r>
        <w:t>/metod_pob/klasif/skpp.htm (дата звернення: 15.0</w:t>
      </w:r>
      <w:r w:rsidR="006C7F5A">
        <w:t>3</w:t>
      </w:r>
      <w:r>
        <w:t>.2026).</w:t>
      </w:r>
    </w:p>
    <w:p w14:paraId="76F74912" w14:textId="75E37A76" w:rsidR="00561C8D" w:rsidRDefault="00561C8D" w:rsidP="00561C8D">
      <w:pPr>
        <w:pStyle w:val="ListParagraph"/>
        <w:numPr>
          <w:ilvl w:val="0"/>
          <w:numId w:val="11"/>
        </w:numPr>
        <w:ind w:left="0" w:firstLine="993"/>
      </w:pPr>
      <w:r>
        <w:t>Міністерство енергетики України. Правила улаштування електроустановок (ПУЕ). URL: https://mev.gov.ua/storinka/normatyvna-baza (дата звернення: 20.03.2026).</w:t>
      </w:r>
    </w:p>
    <w:p w14:paraId="6B29E472" w14:textId="78A0631F" w:rsidR="00995FF8" w:rsidRDefault="00995FF8" w:rsidP="006C7F5A">
      <w:pPr>
        <w:pStyle w:val="ListParagraph"/>
        <w:numPr>
          <w:ilvl w:val="0"/>
          <w:numId w:val="11"/>
        </w:numPr>
        <w:ind w:left="0" w:firstLine="993"/>
      </w:pPr>
      <w:r>
        <w:t xml:space="preserve">Національний університет Львівська політехніка. Навчальний посібник з організації інженерних робіт. URL: </w:t>
      </w:r>
      <w:hyperlink r:id="rId52" w:history="1">
        <w:r w:rsidR="006C7F5A" w:rsidRPr="006C7F5A">
          <w:rPr>
            <w:rStyle w:val="Hyperlink"/>
            <w:color w:val="auto"/>
            <w:u w:val="none"/>
          </w:rPr>
          <w:t>https://lpnu.ua/resources</w:t>
        </w:r>
      </w:hyperlink>
      <w:r w:rsidR="006C7F5A">
        <w:br/>
      </w:r>
      <w:r>
        <w:t>/educational-materials (дата звернення: 12.0</w:t>
      </w:r>
      <w:r w:rsidR="006C7F5A">
        <w:t>3</w:t>
      </w:r>
      <w:r>
        <w:t>.2026).</w:t>
      </w:r>
    </w:p>
    <w:p w14:paraId="4BD2B8B4" w14:textId="084CF289" w:rsidR="00995FF8" w:rsidRDefault="00995FF8" w:rsidP="006C7F5A">
      <w:pPr>
        <w:pStyle w:val="ListParagraph"/>
        <w:numPr>
          <w:ilvl w:val="0"/>
          <w:numId w:val="11"/>
        </w:numPr>
        <w:ind w:left="0" w:firstLine="993"/>
      </w:pPr>
      <w:r>
        <w:t>Вікіпедія – вільна енциклопедія. Управління проєктами – теоретичні основи. URL: https://uk.wikipedia.org/wiki/Управління_проєктами (дата звернення: 10.0</w:t>
      </w:r>
      <w:r w:rsidR="006C7F5A">
        <w:t>4</w:t>
      </w:r>
      <w:r>
        <w:t>.2026).</w:t>
      </w:r>
    </w:p>
    <w:p w14:paraId="0A2A6979" w14:textId="519219AC" w:rsidR="00561C8D" w:rsidRDefault="00561C8D" w:rsidP="006C7F5A">
      <w:pPr>
        <w:pStyle w:val="ListParagraph"/>
        <w:numPr>
          <w:ilvl w:val="0"/>
          <w:numId w:val="11"/>
        </w:numPr>
        <w:ind w:left="0" w:firstLine="993"/>
      </w:pPr>
      <w:r w:rsidRPr="00561C8D">
        <w:t xml:space="preserve">Bau, Facility Management &amp; Immobilienplattform PlanRadar. PlanRadar. URL: https://www.planradar.com/ (дата звернення: </w:t>
      </w:r>
      <w:r>
        <w:t>2</w:t>
      </w:r>
      <w:r w:rsidRPr="00561C8D">
        <w:t>4.0</w:t>
      </w:r>
      <w:r>
        <w:t>3</w:t>
      </w:r>
      <w:r w:rsidRPr="00561C8D">
        <w:t>.2026).</w:t>
      </w:r>
    </w:p>
    <w:p w14:paraId="42504C58" w14:textId="54C539EB" w:rsidR="00561C8D" w:rsidRPr="00655202" w:rsidRDefault="00561C8D" w:rsidP="006C7F5A">
      <w:pPr>
        <w:pStyle w:val="ListParagraph"/>
        <w:numPr>
          <w:ilvl w:val="0"/>
          <w:numId w:val="11"/>
        </w:numPr>
        <w:ind w:left="0" w:firstLine="993"/>
      </w:pPr>
      <w:r w:rsidRPr="00561C8D">
        <w:t xml:space="preserve">ServiceTitan - Home and Commercial Software for the Trades. ServiceTitan. URL: https://www.servicetitan.com/ (дата звернення: </w:t>
      </w:r>
      <w:r>
        <w:t>2</w:t>
      </w:r>
      <w:r w:rsidRPr="00561C8D">
        <w:t>4.0</w:t>
      </w:r>
      <w:r>
        <w:t>3</w:t>
      </w:r>
      <w:r w:rsidRPr="00561C8D">
        <w:t>.2026).</w:t>
      </w:r>
    </w:p>
    <w:p w14:paraId="75A8625B" w14:textId="482F3A57" w:rsidR="00655202" w:rsidRPr="005266C6" w:rsidRDefault="00655202" w:rsidP="006C7F5A">
      <w:pPr>
        <w:pStyle w:val="ListParagraph"/>
        <w:numPr>
          <w:ilvl w:val="0"/>
          <w:numId w:val="11"/>
        </w:numPr>
        <w:ind w:left="0" w:firstLine="993"/>
        <w:rPr>
          <w:sz w:val="24"/>
          <w:lang w:val="en-US"/>
        </w:rPr>
      </w:pPr>
      <w:r w:rsidRPr="005266C6">
        <w:t xml:space="preserve">Laravel Framework Documentation. Release Notes | Laravel 13.x. URL: </w:t>
      </w:r>
      <w:hyperlink r:id="rId53" w:tgtFrame="_blank" w:history="1">
        <w:r w:rsidRPr="005266C6">
          <w:rPr>
            <w:rStyle w:val="Hyperlink"/>
            <w:color w:val="auto"/>
            <w:u w:val="none"/>
          </w:rPr>
          <w:t>https://laravel.com/docs/13.x/releases</w:t>
        </w:r>
      </w:hyperlink>
      <w:r w:rsidRPr="005266C6">
        <w:t xml:space="preserve"> (дата звернення: 14.0</w:t>
      </w:r>
      <w:r w:rsidR="006C7F5A" w:rsidRPr="005266C6">
        <w:t>3</w:t>
      </w:r>
      <w:r w:rsidRPr="005266C6">
        <w:t xml:space="preserve">.2026). </w:t>
      </w:r>
    </w:p>
    <w:p w14:paraId="57D229C7" w14:textId="5A7CAB15" w:rsidR="00655202" w:rsidRPr="005266C6" w:rsidRDefault="00655202" w:rsidP="006C7F5A">
      <w:pPr>
        <w:pStyle w:val="ListParagraph"/>
        <w:numPr>
          <w:ilvl w:val="0"/>
          <w:numId w:val="11"/>
        </w:numPr>
        <w:ind w:left="0" w:firstLine="993"/>
      </w:pPr>
      <w:r w:rsidRPr="005266C6">
        <w:t xml:space="preserve">Filament PHP Official Site. Filament v5 Documentation. URL: </w:t>
      </w:r>
      <w:hyperlink r:id="rId54" w:tgtFrame="_blank" w:history="1">
        <w:r w:rsidRPr="005266C6">
          <w:rPr>
            <w:rStyle w:val="Hyperlink"/>
            <w:color w:val="auto"/>
            <w:u w:val="none"/>
          </w:rPr>
          <w:t>https://filamentphp.com/docs/5.x</w:t>
        </w:r>
      </w:hyperlink>
      <w:r w:rsidRPr="005266C6">
        <w:t xml:space="preserve"> (дата звернення: 1</w:t>
      </w:r>
      <w:r w:rsidR="006C7F5A" w:rsidRPr="005266C6">
        <w:t>6</w:t>
      </w:r>
      <w:r w:rsidRPr="005266C6">
        <w:t>.0</w:t>
      </w:r>
      <w:r w:rsidR="006C7F5A" w:rsidRPr="005266C6">
        <w:t>3</w:t>
      </w:r>
      <w:r w:rsidRPr="005266C6">
        <w:t xml:space="preserve">.2026). </w:t>
      </w:r>
    </w:p>
    <w:p w14:paraId="3499A6B6" w14:textId="73DA63B2" w:rsidR="00655202" w:rsidRPr="005266C6" w:rsidRDefault="00655202" w:rsidP="006C7F5A">
      <w:pPr>
        <w:pStyle w:val="ListParagraph"/>
        <w:numPr>
          <w:ilvl w:val="0"/>
          <w:numId w:val="11"/>
        </w:numPr>
        <w:ind w:left="0" w:firstLine="993"/>
      </w:pPr>
      <w:r w:rsidRPr="005266C6">
        <w:t xml:space="preserve">SQLite Official Documentation. Appropriate Uses For SQLite. URL: </w:t>
      </w:r>
      <w:hyperlink r:id="rId55" w:tgtFrame="_blank" w:history="1">
        <w:r w:rsidRPr="005266C6">
          <w:rPr>
            <w:rStyle w:val="Hyperlink"/>
            <w:color w:val="auto"/>
            <w:u w:val="none"/>
          </w:rPr>
          <w:t>https://sqlite.org/whentouse.html</w:t>
        </w:r>
      </w:hyperlink>
      <w:r w:rsidRPr="005266C6">
        <w:t xml:space="preserve"> (дата звернення: </w:t>
      </w:r>
      <w:r w:rsidR="006C7F5A" w:rsidRPr="005266C6">
        <w:t>23</w:t>
      </w:r>
      <w:r w:rsidRPr="005266C6">
        <w:t xml:space="preserve">.04.2026). </w:t>
      </w:r>
    </w:p>
    <w:p w14:paraId="059D71C8" w14:textId="1B76F7AA" w:rsidR="00655202" w:rsidRPr="005266C6" w:rsidRDefault="00655202" w:rsidP="006C7F5A">
      <w:pPr>
        <w:pStyle w:val="ListParagraph"/>
        <w:numPr>
          <w:ilvl w:val="0"/>
          <w:numId w:val="11"/>
        </w:numPr>
        <w:ind w:left="0" w:firstLine="993"/>
      </w:pPr>
      <w:r w:rsidRPr="005266C6">
        <w:t xml:space="preserve">W3Schools. PHP Introduction. URL: </w:t>
      </w:r>
      <w:hyperlink r:id="rId56" w:history="1">
        <w:r w:rsidR="007466D4" w:rsidRPr="00690068">
          <w:rPr>
            <w:rStyle w:val="Hyperlink"/>
          </w:rPr>
          <w:t>https://www.w3schools.com</w:t>
        </w:r>
        <w:r w:rsidR="007466D4" w:rsidRPr="007466D4">
          <w:rPr>
            <w:rStyle w:val="Hyperlink"/>
            <w:lang w:val="ru-RU"/>
          </w:rPr>
          <w:br/>
        </w:r>
        <w:r w:rsidR="007466D4" w:rsidRPr="00690068">
          <w:rPr>
            <w:rStyle w:val="Hyperlink"/>
          </w:rPr>
          <w:t>/php/php_intro.asp</w:t>
        </w:r>
      </w:hyperlink>
      <w:r w:rsidRPr="005266C6">
        <w:t xml:space="preserve"> (дата звернення: </w:t>
      </w:r>
      <w:r w:rsidR="006C7F5A" w:rsidRPr="005266C6">
        <w:t>09</w:t>
      </w:r>
      <w:r w:rsidRPr="005266C6">
        <w:t xml:space="preserve">.04.2026). </w:t>
      </w:r>
    </w:p>
    <w:p w14:paraId="0422BB16" w14:textId="29C54548" w:rsidR="00655202" w:rsidRPr="005266C6" w:rsidRDefault="00655202" w:rsidP="006C7F5A">
      <w:pPr>
        <w:pStyle w:val="ListParagraph"/>
        <w:numPr>
          <w:ilvl w:val="0"/>
          <w:numId w:val="11"/>
        </w:numPr>
        <w:ind w:left="0" w:firstLine="993"/>
      </w:pPr>
      <w:r w:rsidRPr="005266C6">
        <w:lastRenderedPageBreak/>
        <w:t xml:space="preserve">GeeksforGeeks. Third Normal Form (3NF) in DBMS. URL: </w:t>
      </w:r>
      <w:hyperlink r:id="rId57" w:tgtFrame="_blank" w:history="1">
        <w:r w:rsidRPr="005266C6">
          <w:rPr>
            <w:rStyle w:val="Hyperlink"/>
            <w:color w:val="auto"/>
            <w:u w:val="none"/>
          </w:rPr>
          <w:t>https://www.geeksforgeeks.org/dbms/third-normal-form-3nf/</w:t>
        </w:r>
      </w:hyperlink>
      <w:r w:rsidRPr="005266C6">
        <w:t xml:space="preserve"> (дата звернення: 14.04.2026). </w:t>
      </w:r>
    </w:p>
    <w:p w14:paraId="436FDBA9" w14:textId="3DE31557" w:rsidR="00655202" w:rsidRPr="005266C6" w:rsidRDefault="00655202" w:rsidP="006C7F5A">
      <w:pPr>
        <w:pStyle w:val="ListParagraph"/>
        <w:numPr>
          <w:ilvl w:val="0"/>
          <w:numId w:val="11"/>
        </w:numPr>
        <w:ind w:left="0" w:firstLine="993"/>
      </w:pPr>
      <w:r w:rsidRPr="005266C6">
        <w:t xml:space="preserve">Composer Official Documentation. Introduction. URL: </w:t>
      </w:r>
      <w:hyperlink r:id="rId58" w:tgtFrame="_blank" w:history="1">
        <w:r w:rsidRPr="005266C6">
          <w:rPr>
            <w:rStyle w:val="Hyperlink"/>
            <w:color w:val="auto"/>
            <w:u w:val="none"/>
          </w:rPr>
          <w:t>https://getcomposer.org/doc/00-intro.md</w:t>
        </w:r>
      </w:hyperlink>
      <w:r w:rsidRPr="005266C6">
        <w:t xml:space="preserve"> (дата звернення: </w:t>
      </w:r>
      <w:r w:rsidR="006C7F5A" w:rsidRPr="005266C6">
        <w:t>04</w:t>
      </w:r>
      <w:r w:rsidRPr="005266C6">
        <w:t xml:space="preserve">.04.2026). </w:t>
      </w:r>
    </w:p>
    <w:p w14:paraId="79887643" w14:textId="1130ED6E" w:rsidR="00655202" w:rsidRDefault="00655202" w:rsidP="006C7F5A">
      <w:pPr>
        <w:pStyle w:val="ListParagraph"/>
        <w:numPr>
          <w:ilvl w:val="0"/>
          <w:numId w:val="11"/>
        </w:numPr>
        <w:ind w:left="0" w:firstLine="993"/>
      </w:pPr>
      <w:r w:rsidRPr="005266C6">
        <w:t xml:space="preserve">Git Official Documentation. Git Book – About Version Control. URL: </w:t>
      </w:r>
      <w:hyperlink r:id="rId59" w:tgtFrame="_blank" w:history="1">
        <w:r w:rsidRPr="005266C6">
          <w:rPr>
            <w:rStyle w:val="Hyperlink"/>
            <w:color w:val="auto"/>
            <w:u w:val="none"/>
          </w:rPr>
          <w:t>https://git-scm.com/book/en/v2/Getting-Started-About-Version-Control</w:t>
        </w:r>
      </w:hyperlink>
      <w:r w:rsidRPr="005266C6">
        <w:t xml:space="preserve"> (дата звернення: </w:t>
      </w:r>
      <w:r w:rsidR="006C7F5A" w:rsidRPr="005266C6">
        <w:t>01</w:t>
      </w:r>
      <w:r w:rsidRPr="005266C6">
        <w:t>.04.2026).</w:t>
      </w:r>
    </w:p>
    <w:p w14:paraId="15F75CDC" w14:textId="6D6D415D" w:rsidR="00561C8D" w:rsidRDefault="00561C8D" w:rsidP="00561C8D">
      <w:pPr>
        <w:pStyle w:val="ListParagraph"/>
        <w:numPr>
          <w:ilvl w:val="0"/>
          <w:numId w:val="11"/>
        </w:numPr>
        <w:ind w:left="0" w:firstLine="993"/>
      </w:pPr>
      <w:r w:rsidRPr="00CE1EC4">
        <w:t>Програма виробничо-технологічної практики для студентів денної форми навчання галузі знань 12 «Інформаційні технології», спеціальності 121 «Інженерія програмного забезпечення» Освітньо-кваліфікаційний рівень «фаховий молодший бакалавр»: Ужгород, 202</w:t>
      </w:r>
      <w:r w:rsidR="007466D4" w:rsidRPr="00CA60D1">
        <w:t>6</w:t>
      </w:r>
      <w:r w:rsidRPr="00CE1EC4">
        <w:t xml:space="preserve"> р (дата звернення: 14.04.202</w:t>
      </w:r>
      <w:r>
        <w:t>6</w:t>
      </w:r>
      <w:r w:rsidRPr="00CE1EC4">
        <w:t>).</w:t>
      </w:r>
    </w:p>
    <w:p w14:paraId="7CC112B3" w14:textId="77777777" w:rsidR="00561C8D" w:rsidRPr="005266C6" w:rsidRDefault="00561C8D" w:rsidP="00561C8D">
      <w:pPr>
        <w:ind w:firstLine="0"/>
      </w:pPr>
    </w:p>
    <w:p w14:paraId="11241D3F" w14:textId="77777777" w:rsidR="008E0072" w:rsidRPr="005F1961" w:rsidRDefault="008E0072" w:rsidP="00E404AA">
      <w:pPr>
        <w:ind w:left="714" w:firstLine="0"/>
      </w:pPr>
    </w:p>
    <w:p w14:paraId="3FD9E34E" w14:textId="31284ADF" w:rsidR="008E0072" w:rsidRPr="005F1961" w:rsidRDefault="008E0072" w:rsidP="00E404AA">
      <w:pPr>
        <w:ind w:left="714" w:firstLine="0"/>
        <w:sectPr w:rsidR="008E0072" w:rsidRPr="005F1961" w:rsidSect="008E0072">
          <w:headerReference w:type="default" r:id="rId60"/>
          <w:footerReference w:type="default" r:id="rId61"/>
          <w:pgSz w:w="11906" w:h="16838"/>
          <w:pgMar w:top="953" w:right="851" w:bottom="1134" w:left="1701" w:header="709" w:footer="1344" w:gutter="0"/>
          <w:cols w:space="708"/>
          <w:docGrid w:linePitch="381"/>
        </w:sectPr>
      </w:pPr>
    </w:p>
    <w:p w14:paraId="40C1AA67" w14:textId="682D49BA" w:rsidR="003F4C4D" w:rsidRPr="0021120B" w:rsidRDefault="00131221" w:rsidP="0021120B">
      <w:pPr>
        <w:pStyle w:val="Title"/>
      </w:pPr>
      <w:bookmarkStart w:id="98" w:name="_Toc227135399"/>
      <w:r w:rsidRPr="0090792B">
        <w:lastRenderedPageBreak/>
        <w:t xml:space="preserve">Додаток 1. </w:t>
      </w:r>
      <w:r w:rsidR="007166AE">
        <w:t>Фізична схема</w:t>
      </w:r>
      <w:bookmarkEnd w:id="98"/>
    </w:p>
    <w:p w14:paraId="18FFF781" w14:textId="68EA65EB" w:rsidR="0021120B" w:rsidRPr="0021120B" w:rsidRDefault="0021120B" w:rsidP="0021120B">
      <w:pPr>
        <w:ind w:firstLine="0"/>
        <w:jc w:val="center"/>
        <w:rPr>
          <w:lang w:val="en-US" w:eastAsia="ru-RU"/>
        </w:rPr>
      </w:pPr>
      <w:r w:rsidRPr="0021120B">
        <w:rPr>
          <w:noProof/>
          <w:lang w:val="en-US" w:eastAsia="ru-RU"/>
        </w:rPr>
        <w:drawing>
          <wp:inline distT="0" distB="0" distL="0" distR="0" wp14:anchorId="3886733F" wp14:editId="2C724AC6">
            <wp:extent cx="4686300" cy="7660748"/>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691203" cy="7668763"/>
                    </a:xfrm>
                    <a:prstGeom prst="rect">
                      <a:avLst/>
                    </a:prstGeom>
                    <a:noFill/>
                    <a:ln>
                      <a:noFill/>
                    </a:ln>
                  </pic:spPr>
                </pic:pic>
              </a:graphicData>
            </a:graphic>
          </wp:inline>
        </w:drawing>
      </w:r>
    </w:p>
    <w:p w14:paraId="0784E1DB" w14:textId="77777777" w:rsidR="003F4C4D" w:rsidRPr="0021120B" w:rsidRDefault="003F4C4D" w:rsidP="003F4C4D">
      <w:pPr>
        <w:ind w:firstLine="0"/>
        <w:rPr>
          <w:lang w:val="en-US" w:eastAsia="ru-RU"/>
        </w:rPr>
        <w:sectPr w:rsidR="003F4C4D" w:rsidRPr="0021120B" w:rsidSect="00F02EBC">
          <w:headerReference w:type="default" r:id="rId63"/>
          <w:pgSz w:w="11906" w:h="16838"/>
          <w:pgMar w:top="954" w:right="850" w:bottom="1134" w:left="1701" w:header="708" w:footer="1417" w:gutter="0"/>
          <w:cols w:space="708"/>
          <w:docGrid w:linePitch="381"/>
        </w:sectPr>
      </w:pPr>
    </w:p>
    <w:p w14:paraId="0C186ED4" w14:textId="08737D66" w:rsidR="007F6B0F" w:rsidRPr="000C7A85" w:rsidRDefault="000D0621" w:rsidP="000C7A85">
      <w:pPr>
        <w:pStyle w:val="Title"/>
        <w:rPr>
          <w:lang w:val="ru-RU"/>
        </w:rPr>
      </w:pPr>
      <w:bookmarkStart w:id="99" w:name="_Toc227135400"/>
      <w:r w:rsidRPr="0090792B">
        <w:lastRenderedPageBreak/>
        <w:t xml:space="preserve">Додаток 2. </w:t>
      </w:r>
      <w:r w:rsidR="004F65BC" w:rsidRPr="004F65BC">
        <w:rPr>
          <w:szCs w:val="28"/>
        </w:rPr>
        <w:t>Діаграма Пітера Чена</w:t>
      </w:r>
      <w:bookmarkEnd w:id="99"/>
    </w:p>
    <w:p w14:paraId="0B8CF358" w14:textId="77777777" w:rsidR="000D0621" w:rsidRPr="00B474A5" w:rsidRDefault="000D0621" w:rsidP="0013643D">
      <w:pPr>
        <w:pStyle w:val="Title"/>
        <w:jc w:val="both"/>
        <w:outlineLvl w:val="9"/>
        <w:rPr>
          <w:lang w:val="en-US"/>
        </w:rPr>
      </w:pPr>
    </w:p>
    <w:p w14:paraId="668FB708" w14:textId="519E6142" w:rsidR="001535CF" w:rsidRPr="00E404AA" w:rsidRDefault="000C7A85" w:rsidP="000C7A85">
      <w:pPr>
        <w:ind w:firstLine="0"/>
        <w:rPr>
          <w:lang w:val="ru-RU" w:eastAsia="ru-RU"/>
        </w:rPr>
        <w:sectPr w:rsidR="001535CF" w:rsidRPr="00E404AA" w:rsidSect="000A089B">
          <w:headerReference w:type="default" r:id="rId64"/>
          <w:pgSz w:w="11906" w:h="16838"/>
          <w:pgMar w:top="954" w:right="850" w:bottom="1134" w:left="1701" w:header="708" w:footer="2608" w:gutter="0"/>
          <w:cols w:space="708"/>
          <w:docGrid w:linePitch="381"/>
        </w:sectPr>
      </w:pPr>
      <w:r w:rsidRPr="007F6B0F">
        <w:rPr>
          <w:noProof/>
          <w:lang w:val="en-US"/>
        </w:rPr>
        <w:drawing>
          <wp:inline distT="0" distB="0" distL="0" distR="0" wp14:anchorId="44060B73" wp14:editId="3F11FC4E">
            <wp:extent cx="5940425" cy="3501390"/>
            <wp:effectExtent l="0" t="0" r="3175" b="381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0425" cy="3501390"/>
                    </a:xfrm>
                    <a:prstGeom prst="rect">
                      <a:avLst/>
                    </a:prstGeom>
                    <a:noFill/>
                    <a:ln>
                      <a:noFill/>
                    </a:ln>
                  </pic:spPr>
                </pic:pic>
              </a:graphicData>
            </a:graphic>
          </wp:inline>
        </w:drawing>
      </w:r>
    </w:p>
    <w:p w14:paraId="43E5FA36" w14:textId="3FA23DA8" w:rsidR="0029419D" w:rsidRDefault="00466527" w:rsidP="00E92D54">
      <w:pPr>
        <w:pStyle w:val="Title"/>
        <w:sectPr w:rsidR="0029419D" w:rsidSect="00E92D54">
          <w:headerReference w:type="default" r:id="rId66"/>
          <w:pgSz w:w="11906" w:h="16838"/>
          <w:pgMar w:top="953" w:right="851" w:bottom="1134" w:left="1701" w:header="709" w:footer="2608" w:gutter="0"/>
          <w:cols w:space="708"/>
          <w:docGrid w:linePitch="381"/>
        </w:sectPr>
      </w:pPr>
      <w:bookmarkStart w:id="100" w:name="_Toc227135401"/>
      <w:r w:rsidRPr="0090792B">
        <w:lastRenderedPageBreak/>
        <w:t>Додаток 3. Лістинг</w:t>
      </w:r>
      <w:r w:rsidR="004F28A8">
        <w:t xml:space="preserve"> коду</w:t>
      </w:r>
      <w:bookmarkEnd w:id="100"/>
    </w:p>
    <w:p w14:paraId="38EBFC91" w14:textId="72AA90E8" w:rsidR="0029419D" w:rsidRPr="00D73D5F" w:rsidRDefault="0029419D" w:rsidP="000A26D3">
      <w:pPr>
        <w:pStyle w:val="Code"/>
        <w:rPr>
          <w:lang w:eastAsia="uk-UA"/>
        </w:rPr>
        <w:sectPr w:rsidR="0029419D" w:rsidRPr="00D73D5F" w:rsidSect="0029419D">
          <w:type w:val="continuous"/>
          <w:pgSz w:w="11906" w:h="16838"/>
          <w:pgMar w:top="954" w:right="850" w:bottom="1134" w:left="1701" w:header="708" w:footer="2608" w:gutter="0"/>
          <w:cols w:num="2" w:space="708"/>
          <w:docGrid w:linePitch="381"/>
        </w:sectPr>
      </w:pPr>
    </w:p>
    <w:p w14:paraId="64E2132E" w14:textId="46B79793" w:rsidR="00E92D54" w:rsidRDefault="00E92D54" w:rsidP="00E92D54">
      <w:pPr>
        <w:pStyle w:val="Code"/>
      </w:pPr>
      <w:r>
        <w:t>&lt;?php</w:t>
      </w:r>
    </w:p>
    <w:p w14:paraId="5006A673" w14:textId="77777777" w:rsidR="00E92D54" w:rsidRDefault="00E92D54" w:rsidP="00E92D54">
      <w:pPr>
        <w:pStyle w:val="Code"/>
      </w:pPr>
    </w:p>
    <w:p w14:paraId="2A2C6258" w14:textId="77777777" w:rsidR="00E92D54" w:rsidRDefault="00E92D54" w:rsidP="00E92D54">
      <w:pPr>
        <w:pStyle w:val="Code"/>
      </w:pPr>
      <w:r>
        <w:t>namespace App\Enums;</w:t>
      </w:r>
    </w:p>
    <w:p w14:paraId="03C59846" w14:textId="77777777" w:rsidR="00E92D54" w:rsidRDefault="00E92D54" w:rsidP="00E92D54">
      <w:pPr>
        <w:pStyle w:val="Code"/>
      </w:pPr>
    </w:p>
    <w:p w14:paraId="4E6F61C9" w14:textId="77777777" w:rsidR="00E92D54" w:rsidRDefault="00E92D54" w:rsidP="00E92D54">
      <w:pPr>
        <w:pStyle w:val="Code"/>
      </w:pPr>
      <w:r>
        <w:t>use Filament\Support\Contracts\HasColor;</w:t>
      </w:r>
    </w:p>
    <w:p w14:paraId="22074A3E" w14:textId="77777777" w:rsidR="00E92D54" w:rsidRDefault="00E92D54" w:rsidP="00E92D54">
      <w:pPr>
        <w:pStyle w:val="Code"/>
      </w:pPr>
      <w:r>
        <w:t>use Filament\Support\Contracts\HasIcon;</w:t>
      </w:r>
    </w:p>
    <w:p w14:paraId="0CB7E76C" w14:textId="77777777" w:rsidR="00E92D54" w:rsidRDefault="00E92D54" w:rsidP="00E92D54">
      <w:pPr>
        <w:pStyle w:val="Code"/>
      </w:pPr>
      <w:r>
        <w:t>use Filament\Support\Contracts\HasLabel;</w:t>
      </w:r>
    </w:p>
    <w:p w14:paraId="0635C4DF" w14:textId="77777777" w:rsidR="00E92D54" w:rsidRDefault="00E92D54" w:rsidP="00E92D54">
      <w:pPr>
        <w:pStyle w:val="Code"/>
      </w:pPr>
    </w:p>
    <w:p w14:paraId="57CE600C" w14:textId="77777777" w:rsidR="00E92D54" w:rsidRDefault="00E92D54" w:rsidP="00E92D54">
      <w:pPr>
        <w:pStyle w:val="Code"/>
      </w:pPr>
      <w:r>
        <w:t>enum EquipmentStatus: string implements HasColor, HasIcon, HasLabel</w:t>
      </w:r>
    </w:p>
    <w:p w14:paraId="23479FAD" w14:textId="77777777" w:rsidR="00E92D54" w:rsidRDefault="00E92D54" w:rsidP="00E92D54">
      <w:pPr>
        <w:pStyle w:val="Code"/>
      </w:pPr>
      <w:r>
        <w:t>{</w:t>
      </w:r>
    </w:p>
    <w:p w14:paraId="0DC5783B" w14:textId="77777777" w:rsidR="00E92D54" w:rsidRDefault="00E92D54" w:rsidP="00E92D54">
      <w:pPr>
        <w:pStyle w:val="Code"/>
      </w:pPr>
      <w:r>
        <w:t xml:space="preserve">    case Available = 'available';</w:t>
      </w:r>
    </w:p>
    <w:p w14:paraId="6BA234BD" w14:textId="77777777" w:rsidR="00E92D54" w:rsidRDefault="00E92D54" w:rsidP="00E92D54">
      <w:pPr>
        <w:pStyle w:val="Code"/>
      </w:pPr>
      <w:r>
        <w:t xml:space="preserve">    case InUse = 'in_use';</w:t>
      </w:r>
    </w:p>
    <w:p w14:paraId="48CE3789" w14:textId="77777777" w:rsidR="00E92D54" w:rsidRDefault="00E92D54" w:rsidP="00E92D54">
      <w:pPr>
        <w:pStyle w:val="Code"/>
      </w:pPr>
      <w:r>
        <w:t xml:space="preserve">    case Repair = 'repair';</w:t>
      </w:r>
    </w:p>
    <w:p w14:paraId="2A356CCB" w14:textId="77777777" w:rsidR="00E92D54" w:rsidRDefault="00E92D54" w:rsidP="00E92D54">
      <w:pPr>
        <w:pStyle w:val="Code"/>
      </w:pPr>
    </w:p>
    <w:p w14:paraId="5E9B8268" w14:textId="77777777" w:rsidR="00E92D54" w:rsidRDefault="00E92D54" w:rsidP="00E92D54">
      <w:pPr>
        <w:pStyle w:val="Code"/>
      </w:pPr>
      <w:r>
        <w:t xml:space="preserve">    public function getLabel(): ?string</w:t>
      </w:r>
    </w:p>
    <w:p w14:paraId="0EE6C7BF" w14:textId="77777777" w:rsidR="00E92D54" w:rsidRDefault="00E92D54" w:rsidP="00E92D54">
      <w:pPr>
        <w:pStyle w:val="Code"/>
      </w:pPr>
      <w:r>
        <w:t xml:space="preserve">    {</w:t>
      </w:r>
    </w:p>
    <w:p w14:paraId="46899672" w14:textId="77777777" w:rsidR="00E92D54" w:rsidRDefault="00E92D54" w:rsidP="00E92D54">
      <w:pPr>
        <w:pStyle w:val="Code"/>
      </w:pPr>
      <w:r>
        <w:t xml:space="preserve">        return match ($this) {</w:t>
      </w:r>
    </w:p>
    <w:p w14:paraId="275D65C3" w14:textId="77777777" w:rsidR="00E92D54" w:rsidRDefault="00E92D54" w:rsidP="00E92D54">
      <w:pPr>
        <w:pStyle w:val="Code"/>
      </w:pPr>
      <w:r>
        <w:t xml:space="preserve">            self::Available =&gt; 'Доступно',</w:t>
      </w:r>
    </w:p>
    <w:p w14:paraId="4515B538" w14:textId="77777777" w:rsidR="00E92D54" w:rsidRDefault="00E92D54" w:rsidP="00E92D54">
      <w:pPr>
        <w:pStyle w:val="Code"/>
      </w:pPr>
      <w:r>
        <w:t xml:space="preserve">            self::InUse =&gt; 'Використовується',</w:t>
      </w:r>
    </w:p>
    <w:p w14:paraId="6CD5F4D7" w14:textId="77777777" w:rsidR="00E92D54" w:rsidRDefault="00E92D54" w:rsidP="00E92D54">
      <w:pPr>
        <w:pStyle w:val="Code"/>
      </w:pPr>
      <w:r>
        <w:t xml:space="preserve">            self::Repair =&gt; 'В ремонті',</w:t>
      </w:r>
    </w:p>
    <w:p w14:paraId="671ED197" w14:textId="77777777" w:rsidR="00E92D54" w:rsidRDefault="00E92D54" w:rsidP="00E92D54">
      <w:pPr>
        <w:pStyle w:val="Code"/>
      </w:pPr>
      <w:r>
        <w:t xml:space="preserve">        };</w:t>
      </w:r>
    </w:p>
    <w:p w14:paraId="245B86DE" w14:textId="77777777" w:rsidR="00E92D54" w:rsidRDefault="00E92D54" w:rsidP="00E92D54">
      <w:pPr>
        <w:pStyle w:val="Code"/>
      </w:pPr>
      <w:r>
        <w:t xml:space="preserve">    }</w:t>
      </w:r>
    </w:p>
    <w:p w14:paraId="6651B389" w14:textId="77777777" w:rsidR="00E92D54" w:rsidRDefault="00E92D54" w:rsidP="00E92D54">
      <w:pPr>
        <w:pStyle w:val="Code"/>
      </w:pPr>
    </w:p>
    <w:p w14:paraId="67617425" w14:textId="77777777" w:rsidR="00E92D54" w:rsidRDefault="00E92D54" w:rsidP="00E92D54">
      <w:pPr>
        <w:pStyle w:val="Code"/>
      </w:pPr>
      <w:r>
        <w:t xml:space="preserve">    public function getColor(): string|array|null</w:t>
      </w:r>
    </w:p>
    <w:p w14:paraId="20B1A66E" w14:textId="77777777" w:rsidR="00E92D54" w:rsidRDefault="00E92D54" w:rsidP="00E92D54">
      <w:pPr>
        <w:pStyle w:val="Code"/>
      </w:pPr>
      <w:r>
        <w:t xml:space="preserve">    {</w:t>
      </w:r>
    </w:p>
    <w:p w14:paraId="5A4A8E85" w14:textId="77777777" w:rsidR="00E92D54" w:rsidRDefault="00E92D54" w:rsidP="00E92D54">
      <w:pPr>
        <w:pStyle w:val="Code"/>
      </w:pPr>
      <w:r>
        <w:t xml:space="preserve">        return match ($this) {</w:t>
      </w:r>
    </w:p>
    <w:p w14:paraId="794A65DF" w14:textId="77777777" w:rsidR="00E92D54" w:rsidRDefault="00E92D54" w:rsidP="00E92D54">
      <w:pPr>
        <w:pStyle w:val="Code"/>
      </w:pPr>
      <w:r>
        <w:t xml:space="preserve">            self::Available =&gt; 'success',</w:t>
      </w:r>
    </w:p>
    <w:p w14:paraId="363308E2" w14:textId="77777777" w:rsidR="00E92D54" w:rsidRDefault="00E92D54" w:rsidP="00E92D54">
      <w:pPr>
        <w:pStyle w:val="Code"/>
      </w:pPr>
      <w:r>
        <w:t xml:space="preserve">            self::InUse =&gt; 'primary',</w:t>
      </w:r>
    </w:p>
    <w:p w14:paraId="5EE89D17" w14:textId="77777777" w:rsidR="00E92D54" w:rsidRDefault="00E92D54" w:rsidP="00E92D54">
      <w:pPr>
        <w:pStyle w:val="Code"/>
      </w:pPr>
      <w:r>
        <w:t xml:space="preserve">            self::Repair =&gt; 'danger',</w:t>
      </w:r>
    </w:p>
    <w:p w14:paraId="1CDF7724" w14:textId="77777777" w:rsidR="00E92D54" w:rsidRDefault="00E92D54" w:rsidP="00E92D54">
      <w:pPr>
        <w:pStyle w:val="Code"/>
      </w:pPr>
      <w:r>
        <w:t xml:space="preserve">        };</w:t>
      </w:r>
    </w:p>
    <w:p w14:paraId="43EA5640" w14:textId="77777777" w:rsidR="00E92D54" w:rsidRDefault="00E92D54" w:rsidP="00E92D54">
      <w:pPr>
        <w:pStyle w:val="Code"/>
      </w:pPr>
      <w:r>
        <w:t xml:space="preserve">    }</w:t>
      </w:r>
    </w:p>
    <w:p w14:paraId="0FFBBB9B" w14:textId="77777777" w:rsidR="00E92D54" w:rsidRDefault="00E92D54" w:rsidP="00E92D54">
      <w:pPr>
        <w:pStyle w:val="Code"/>
      </w:pPr>
    </w:p>
    <w:p w14:paraId="4758E16E" w14:textId="77777777" w:rsidR="00E92D54" w:rsidRDefault="00E92D54" w:rsidP="00E92D54">
      <w:pPr>
        <w:pStyle w:val="Code"/>
      </w:pPr>
      <w:r>
        <w:t xml:space="preserve">    public function getIcon(): ?string</w:t>
      </w:r>
    </w:p>
    <w:p w14:paraId="37CD14AD" w14:textId="77777777" w:rsidR="00E92D54" w:rsidRDefault="00E92D54" w:rsidP="00E92D54">
      <w:pPr>
        <w:pStyle w:val="Code"/>
      </w:pPr>
      <w:r>
        <w:t xml:space="preserve">    {</w:t>
      </w:r>
    </w:p>
    <w:p w14:paraId="519EF0E9" w14:textId="77777777" w:rsidR="00E92D54" w:rsidRDefault="00E92D54" w:rsidP="00E92D54">
      <w:pPr>
        <w:pStyle w:val="Code"/>
      </w:pPr>
      <w:r>
        <w:t xml:space="preserve">        return match ($this) {</w:t>
      </w:r>
    </w:p>
    <w:p w14:paraId="598D0019" w14:textId="77777777" w:rsidR="00E92D54" w:rsidRDefault="00E92D54" w:rsidP="00E92D54">
      <w:pPr>
        <w:pStyle w:val="Code"/>
      </w:pPr>
      <w:r>
        <w:t xml:space="preserve">            self::Available =&gt; 'heroicon-m-check',</w:t>
      </w:r>
    </w:p>
    <w:p w14:paraId="114996AD" w14:textId="77777777" w:rsidR="00E92D54" w:rsidRDefault="00E92D54" w:rsidP="00E92D54">
      <w:pPr>
        <w:pStyle w:val="Code"/>
      </w:pPr>
      <w:r>
        <w:t xml:space="preserve">            self::InUse =&gt; 'heroicon-m-play',</w:t>
      </w:r>
    </w:p>
    <w:p w14:paraId="4F262B49" w14:textId="77777777" w:rsidR="00E92D54" w:rsidRDefault="00E92D54" w:rsidP="00E92D54">
      <w:pPr>
        <w:pStyle w:val="Code"/>
      </w:pPr>
      <w:r>
        <w:t xml:space="preserve">            self::Repair =&gt; 'heroicon-m-wrench',</w:t>
      </w:r>
    </w:p>
    <w:p w14:paraId="06577174" w14:textId="77777777" w:rsidR="00E92D54" w:rsidRDefault="00E92D54" w:rsidP="00E92D54">
      <w:pPr>
        <w:pStyle w:val="Code"/>
      </w:pPr>
      <w:r>
        <w:t xml:space="preserve">        };</w:t>
      </w:r>
    </w:p>
    <w:p w14:paraId="63A83220" w14:textId="77777777" w:rsidR="00E92D54" w:rsidRDefault="00E92D54" w:rsidP="00E92D54">
      <w:pPr>
        <w:pStyle w:val="Code"/>
      </w:pPr>
      <w:r>
        <w:t xml:space="preserve">    }</w:t>
      </w:r>
    </w:p>
    <w:p w14:paraId="4697DE4D" w14:textId="77777777" w:rsidR="00E92D54" w:rsidRDefault="00E92D54" w:rsidP="00E92D54">
      <w:pPr>
        <w:pStyle w:val="Code"/>
      </w:pPr>
      <w:r>
        <w:t>}</w:t>
      </w:r>
    </w:p>
    <w:p w14:paraId="4B38004C" w14:textId="77777777" w:rsidR="00E92D54" w:rsidRDefault="00E92D54" w:rsidP="00E92D54">
      <w:pPr>
        <w:pStyle w:val="Code"/>
      </w:pPr>
      <w:r>
        <w:t>&lt;?php</w:t>
      </w:r>
    </w:p>
    <w:p w14:paraId="3E7032A9" w14:textId="77777777" w:rsidR="00E92D54" w:rsidRDefault="00E92D54" w:rsidP="00E92D54">
      <w:pPr>
        <w:pStyle w:val="Code"/>
      </w:pPr>
    </w:p>
    <w:p w14:paraId="71544912" w14:textId="77777777" w:rsidR="00E92D54" w:rsidRDefault="00E92D54" w:rsidP="00E92D54">
      <w:pPr>
        <w:pStyle w:val="Code"/>
      </w:pPr>
      <w:r>
        <w:t>namespace App\Enums;</w:t>
      </w:r>
    </w:p>
    <w:p w14:paraId="498422E9" w14:textId="77777777" w:rsidR="00E92D54" w:rsidRDefault="00E92D54" w:rsidP="00E92D54">
      <w:pPr>
        <w:pStyle w:val="Code"/>
      </w:pPr>
    </w:p>
    <w:p w14:paraId="6D3C29B8" w14:textId="77777777" w:rsidR="00E92D54" w:rsidRDefault="00E92D54" w:rsidP="00E92D54">
      <w:pPr>
        <w:pStyle w:val="Code"/>
      </w:pPr>
      <w:r>
        <w:t>use Filament\Support\Contracts\HasColor;</w:t>
      </w:r>
    </w:p>
    <w:p w14:paraId="38197952" w14:textId="77777777" w:rsidR="00E92D54" w:rsidRDefault="00E92D54" w:rsidP="00E92D54">
      <w:pPr>
        <w:pStyle w:val="Code"/>
      </w:pPr>
      <w:r>
        <w:t>use Filament\Support\Contracts\HasIcon;</w:t>
      </w:r>
    </w:p>
    <w:p w14:paraId="445013D5" w14:textId="77777777" w:rsidR="00E92D54" w:rsidRDefault="00E92D54" w:rsidP="00E92D54">
      <w:pPr>
        <w:pStyle w:val="Code"/>
      </w:pPr>
      <w:r>
        <w:t>use Filament\Support\Contracts\HasLabel;</w:t>
      </w:r>
    </w:p>
    <w:p w14:paraId="4F15B270" w14:textId="77777777" w:rsidR="00E92D54" w:rsidRDefault="00E92D54" w:rsidP="00E92D54">
      <w:pPr>
        <w:pStyle w:val="Code"/>
      </w:pPr>
    </w:p>
    <w:p w14:paraId="0E6B4749" w14:textId="77777777" w:rsidR="00E92D54" w:rsidRDefault="00E92D54" w:rsidP="00E92D54">
      <w:pPr>
        <w:pStyle w:val="Code"/>
      </w:pPr>
      <w:r>
        <w:t>enum MaterialCategory: string implements HasColor, HasIcon, HasLabel</w:t>
      </w:r>
    </w:p>
    <w:p w14:paraId="449A71C5" w14:textId="77777777" w:rsidR="00E92D54" w:rsidRDefault="00E92D54" w:rsidP="00E92D54">
      <w:pPr>
        <w:pStyle w:val="Code"/>
      </w:pPr>
      <w:r>
        <w:t>{</w:t>
      </w:r>
    </w:p>
    <w:p w14:paraId="740B5985" w14:textId="77777777" w:rsidR="00E92D54" w:rsidRDefault="00E92D54" w:rsidP="00E92D54">
      <w:pPr>
        <w:pStyle w:val="Code"/>
      </w:pPr>
      <w:r>
        <w:t xml:space="preserve">    case Cables = 'cables';</w:t>
      </w:r>
    </w:p>
    <w:p w14:paraId="7276440A" w14:textId="77777777" w:rsidR="00E92D54" w:rsidRDefault="00E92D54" w:rsidP="00E92D54">
      <w:pPr>
        <w:pStyle w:val="Code"/>
      </w:pPr>
      <w:r>
        <w:t xml:space="preserve">    case Automation = 'automation';</w:t>
      </w:r>
    </w:p>
    <w:p w14:paraId="3E1D363C" w14:textId="77777777" w:rsidR="00E92D54" w:rsidRDefault="00E92D54" w:rsidP="00E92D54">
      <w:pPr>
        <w:pStyle w:val="Code"/>
      </w:pPr>
      <w:r>
        <w:t xml:space="preserve">    case WiringAccessories = 'wiring_accessories';</w:t>
      </w:r>
    </w:p>
    <w:p w14:paraId="01B6665B" w14:textId="77777777" w:rsidR="00E92D54" w:rsidRDefault="00E92D54" w:rsidP="00E92D54">
      <w:pPr>
        <w:pStyle w:val="Code"/>
      </w:pPr>
      <w:r>
        <w:t xml:space="preserve">    case MountingBoxes = 'mounting_boxes';</w:t>
      </w:r>
    </w:p>
    <w:p w14:paraId="4D815A45" w14:textId="77777777" w:rsidR="00E92D54" w:rsidRDefault="00E92D54" w:rsidP="00E92D54">
      <w:pPr>
        <w:pStyle w:val="Code"/>
      </w:pPr>
      <w:r>
        <w:t xml:space="preserve">    case Panels = 'panels';</w:t>
      </w:r>
    </w:p>
    <w:p w14:paraId="7670DF29" w14:textId="77777777" w:rsidR="00E92D54" w:rsidRDefault="00E92D54" w:rsidP="00E92D54">
      <w:pPr>
        <w:pStyle w:val="Code"/>
      </w:pPr>
      <w:r>
        <w:t xml:space="preserve">    case Insulation = 'insulation';</w:t>
      </w:r>
    </w:p>
    <w:p w14:paraId="632E0D6C" w14:textId="77777777" w:rsidR="00E92D54" w:rsidRDefault="00E92D54" w:rsidP="00E92D54">
      <w:pPr>
        <w:pStyle w:val="Code"/>
      </w:pPr>
      <w:r>
        <w:t xml:space="preserve">    case Other = 'other';</w:t>
      </w:r>
    </w:p>
    <w:p w14:paraId="78C5C6DE" w14:textId="77777777" w:rsidR="00E92D54" w:rsidRDefault="00E92D54" w:rsidP="00E92D54">
      <w:pPr>
        <w:pStyle w:val="Code"/>
      </w:pPr>
    </w:p>
    <w:p w14:paraId="566B1C4C" w14:textId="77777777" w:rsidR="00E92D54" w:rsidRDefault="00E92D54" w:rsidP="00E92D54">
      <w:pPr>
        <w:pStyle w:val="Code"/>
      </w:pPr>
      <w:r>
        <w:t xml:space="preserve">    public function getLabel(): ?string</w:t>
      </w:r>
    </w:p>
    <w:p w14:paraId="66296DF1" w14:textId="77777777" w:rsidR="00E92D54" w:rsidRDefault="00E92D54" w:rsidP="00E92D54">
      <w:pPr>
        <w:pStyle w:val="Code"/>
      </w:pPr>
      <w:r>
        <w:t xml:space="preserve">    {</w:t>
      </w:r>
    </w:p>
    <w:p w14:paraId="5E6BAAB0" w14:textId="77777777" w:rsidR="00E92D54" w:rsidRDefault="00E92D54" w:rsidP="00E92D54">
      <w:pPr>
        <w:pStyle w:val="Code"/>
      </w:pPr>
      <w:r>
        <w:t xml:space="preserve">        return match ($this) {</w:t>
      </w:r>
    </w:p>
    <w:p w14:paraId="6380109B" w14:textId="77777777" w:rsidR="00E92D54" w:rsidRDefault="00E92D54" w:rsidP="00E92D54">
      <w:pPr>
        <w:pStyle w:val="Code"/>
      </w:pPr>
      <w:r>
        <w:t xml:space="preserve">            self::Cables =&gt; 'Кабелі',</w:t>
      </w:r>
    </w:p>
    <w:p w14:paraId="4309EF03" w14:textId="77777777" w:rsidR="00E92D54" w:rsidRDefault="00E92D54" w:rsidP="00E92D54">
      <w:pPr>
        <w:pStyle w:val="Code"/>
      </w:pPr>
      <w:r>
        <w:t xml:space="preserve">            self::Automation =&gt; 'Автоматика',</w:t>
      </w:r>
    </w:p>
    <w:p w14:paraId="6F2324B9" w14:textId="77777777" w:rsidR="00E92D54" w:rsidRDefault="00E92D54" w:rsidP="00E92D54">
      <w:pPr>
        <w:pStyle w:val="Code"/>
      </w:pPr>
      <w:r>
        <w:t xml:space="preserve">            self::WiringAccessories =&gt; 'Електрофурнітура',</w:t>
      </w:r>
    </w:p>
    <w:p w14:paraId="3244B6DB" w14:textId="77777777" w:rsidR="00E92D54" w:rsidRDefault="00E92D54" w:rsidP="00E92D54">
      <w:pPr>
        <w:pStyle w:val="Code"/>
      </w:pPr>
      <w:r>
        <w:t xml:space="preserve">            self::MountingBoxes =&gt; 'Монтажні коробки',</w:t>
      </w:r>
    </w:p>
    <w:p w14:paraId="1127CDE6" w14:textId="77777777" w:rsidR="00E92D54" w:rsidRDefault="00E92D54" w:rsidP="00E92D54">
      <w:pPr>
        <w:pStyle w:val="Code"/>
      </w:pPr>
      <w:r>
        <w:t xml:space="preserve">            self::Panels =&gt; 'Щити',</w:t>
      </w:r>
    </w:p>
    <w:p w14:paraId="3F1297F8" w14:textId="77777777" w:rsidR="00E92D54" w:rsidRDefault="00E92D54" w:rsidP="00E92D54">
      <w:pPr>
        <w:pStyle w:val="Code"/>
      </w:pPr>
      <w:r>
        <w:t xml:space="preserve">            self::Insulation =&gt; 'Ізоляція',</w:t>
      </w:r>
    </w:p>
    <w:p w14:paraId="475CCD66" w14:textId="77777777" w:rsidR="00E92D54" w:rsidRDefault="00E92D54" w:rsidP="00E92D54">
      <w:pPr>
        <w:pStyle w:val="Code"/>
      </w:pPr>
      <w:r>
        <w:t xml:space="preserve">            self::Other =&gt; 'Інше',</w:t>
      </w:r>
    </w:p>
    <w:p w14:paraId="4E40A6C2" w14:textId="77777777" w:rsidR="00E92D54" w:rsidRDefault="00E92D54" w:rsidP="00E92D54">
      <w:pPr>
        <w:pStyle w:val="Code"/>
      </w:pPr>
      <w:r>
        <w:t xml:space="preserve">        };</w:t>
      </w:r>
    </w:p>
    <w:p w14:paraId="214A3F1D" w14:textId="77777777" w:rsidR="00E92D54" w:rsidRDefault="00E92D54" w:rsidP="00E92D54">
      <w:pPr>
        <w:pStyle w:val="Code"/>
      </w:pPr>
      <w:r>
        <w:t xml:space="preserve">    }</w:t>
      </w:r>
    </w:p>
    <w:p w14:paraId="3863FED2" w14:textId="77777777" w:rsidR="00E92D54" w:rsidRDefault="00E92D54" w:rsidP="00E92D54">
      <w:pPr>
        <w:pStyle w:val="Code"/>
      </w:pPr>
    </w:p>
    <w:p w14:paraId="6F339C79" w14:textId="77777777" w:rsidR="00E92D54" w:rsidRDefault="00E92D54" w:rsidP="00E92D54">
      <w:pPr>
        <w:pStyle w:val="Code"/>
      </w:pPr>
      <w:r>
        <w:t xml:space="preserve">    public function getColor(): string|array|null</w:t>
      </w:r>
    </w:p>
    <w:p w14:paraId="2A06B429" w14:textId="77777777" w:rsidR="00E92D54" w:rsidRDefault="00E92D54" w:rsidP="00E92D54">
      <w:pPr>
        <w:pStyle w:val="Code"/>
      </w:pPr>
      <w:r>
        <w:t xml:space="preserve">    {</w:t>
      </w:r>
    </w:p>
    <w:p w14:paraId="5E3A5971" w14:textId="77777777" w:rsidR="00E92D54" w:rsidRDefault="00E92D54" w:rsidP="00E92D54">
      <w:pPr>
        <w:pStyle w:val="Code"/>
      </w:pPr>
      <w:r>
        <w:t xml:space="preserve">        return match ($this) {</w:t>
      </w:r>
    </w:p>
    <w:p w14:paraId="7F862800" w14:textId="77777777" w:rsidR="00E92D54" w:rsidRDefault="00E92D54" w:rsidP="00E92D54">
      <w:pPr>
        <w:pStyle w:val="Code"/>
      </w:pPr>
      <w:r>
        <w:t xml:space="preserve">            self::Cables =&gt; 'primary',</w:t>
      </w:r>
    </w:p>
    <w:p w14:paraId="58B9940A" w14:textId="77777777" w:rsidR="00E92D54" w:rsidRDefault="00E92D54" w:rsidP="00E92D54">
      <w:pPr>
        <w:pStyle w:val="Code"/>
      </w:pPr>
      <w:r>
        <w:t xml:space="preserve">            self::Automation =&gt; 'danger',</w:t>
      </w:r>
    </w:p>
    <w:p w14:paraId="62713034" w14:textId="77777777" w:rsidR="00E92D54" w:rsidRDefault="00E92D54" w:rsidP="00E92D54">
      <w:pPr>
        <w:pStyle w:val="Code"/>
      </w:pPr>
      <w:r>
        <w:t xml:space="preserve">            self::WiringAccessories =&gt; 'success',</w:t>
      </w:r>
    </w:p>
    <w:p w14:paraId="2B531C4D" w14:textId="77777777" w:rsidR="00E92D54" w:rsidRDefault="00E92D54" w:rsidP="00E92D54">
      <w:pPr>
        <w:pStyle w:val="Code"/>
      </w:pPr>
      <w:r>
        <w:t xml:space="preserve">            self::MountingBoxes =&gt; 'warning',</w:t>
      </w:r>
    </w:p>
    <w:p w14:paraId="2E716E8B" w14:textId="77777777" w:rsidR="00E92D54" w:rsidRDefault="00E92D54" w:rsidP="00E92D54">
      <w:pPr>
        <w:pStyle w:val="Code"/>
      </w:pPr>
      <w:r>
        <w:t xml:space="preserve">            self::Panels =&gt; 'info',</w:t>
      </w:r>
    </w:p>
    <w:p w14:paraId="50AAA9A8" w14:textId="77777777" w:rsidR="00E92D54" w:rsidRDefault="00E92D54" w:rsidP="00E92D54">
      <w:pPr>
        <w:pStyle w:val="Code"/>
      </w:pPr>
      <w:r>
        <w:t xml:space="preserve">            self::Insulation =&gt; 'gray',</w:t>
      </w:r>
    </w:p>
    <w:p w14:paraId="3E3B5FBB" w14:textId="77777777" w:rsidR="00E92D54" w:rsidRDefault="00E92D54" w:rsidP="00E92D54">
      <w:pPr>
        <w:pStyle w:val="Code"/>
      </w:pPr>
      <w:r>
        <w:t xml:space="preserve">            self::Other =&gt; 'secondary',</w:t>
      </w:r>
    </w:p>
    <w:p w14:paraId="06D470A3" w14:textId="77777777" w:rsidR="00E92D54" w:rsidRDefault="00E92D54" w:rsidP="00E92D54">
      <w:pPr>
        <w:pStyle w:val="Code"/>
      </w:pPr>
      <w:r>
        <w:t xml:space="preserve">        };</w:t>
      </w:r>
    </w:p>
    <w:p w14:paraId="1EF1DFAE" w14:textId="77777777" w:rsidR="00E92D54" w:rsidRDefault="00E92D54" w:rsidP="00E92D54">
      <w:pPr>
        <w:pStyle w:val="Code"/>
      </w:pPr>
      <w:r>
        <w:t xml:space="preserve">    }</w:t>
      </w:r>
    </w:p>
    <w:p w14:paraId="401ECE1C" w14:textId="77777777" w:rsidR="00E92D54" w:rsidRDefault="00E92D54" w:rsidP="00E92D54">
      <w:pPr>
        <w:pStyle w:val="Code"/>
      </w:pPr>
    </w:p>
    <w:p w14:paraId="78D5CEFA" w14:textId="77777777" w:rsidR="00E92D54" w:rsidRDefault="00E92D54" w:rsidP="00E92D54">
      <w:pPr>
        <w:pStyle w:val="Code"/>
      </w:pPr>
      <w:r>
        <w:t xml:space="preserve">    public function getIcon(): ?string</w:t>
      </w:r>
    </w:p>
    <w:p w14:paraId="3D723F9C" w14:textId="77777777" w:rsidR="00E92D54" w:rsidRDefault="00E92D54" w:rsidP="00E92D54">
      <w:pPr>
        <w:pStyle w:val="Code"/>
      </w:pPr>
      <w:r>
        <w:t xml:space="preserve">    {</w:t>
      </w:r>
    </w:p>
    <w:p w14:paraId="62FF2800" w14:textId="77777777" w:rsidR="00E92D54" w:rsidRDefault="00E92D54" w:rsidP="00E92D54">
      <w:pPr>
        <w:pStyle w:val="Code"/>
      </w:pPr>
      <w:r>
        <w:t xml:space="preserve">        return match ($this) {</w:t>
      </w:r>
    </w:p>
    <w:p w14:paraId="71AE6A27" w14:textId="77777777" w:rsidR="00E92D54" w:rsidRDefault="00E92D54" w:rsidP="00E92D54">
      <w:pPr>
        <w:pStyle w:val="Code"/>
      </w:pPr>
      <w:r>
        <w:t xml:space="preserve">            self::Cables =&gt; 'heroicon-m-bolt',</w:t>
      </w:r>
    </w:p>
    <w:p w14:paraId="4B2B586C" w14:textId="77777777" w:rsidR="00E92D54" w:rsidRDefault="00E92D54" w:rsidP="00E92D54">
      <w:pPr>
        <w:pStyle w:val="Code"/>
      </w:pPr>
      <w:r>
        <w:t xml:space="preserve">            self::Automation =&gt; 'heroicon-m-cpu-chip',</w:t>
      </w:r>
    </w:p>
    <w:p w14:paraId="58EC039F" w14:textId="77777777" w:rsidR="00E92D54" w:rsidRDefault="00E92D54" w:rsidP="00E92D54">
      <w:pPr>
        <w:pStyle w:val="Code"/>
      </w:pPr>
      <w:r>
        <w:t xml:space="preserve">            self::WiringAccessories =&gt; 'heroicon-m-plug',</w:t>
      </w:r>
    </w:p>
    <w:p w14:paraId="7153C32D" w14:textId="77777777" w:rsidR="00E92D54" w:rsidRDefault="00E92D54" w:rsidP="00E92D54">
      <w:pPr>
        <w:pStyle w:val="Code"/>
      </w:pPr>
      <w:r>
        <w:t xml:space="preserve">            self::MountingBoxes =&gt; 'heroicon-m-square-3-stack-3d',</w:t>
      </w:r>
    </w:p>
    <w:p w14:paraId="35737C13" w14:textId="77777777" w:rsidR="00E92D54" w:rsidRDefault="00E92D54" w:rsidP="00E92D54">
      <w:pPr>
        <w:pStyle w:val="Code"/>
      </w:pPr>
      <w:r>
        <w:t xml:space="preserve">            self::Panels =&gt; 'heroicon-m-rectangle-stack',</w:t>
      </w:r>
    </w:p>
    <w:p w14:paraId="2A6BBFF1" w14:textId="77777777" w:rsidR="00E92D54" w:rsidRDefault="00E92D54" w:rsidP="00E92D54">
      <w:pPr>
        <w:pStyle w:val="Code"/>
      </w:pPr>
      <w:r>
        <w:t xml:space="preserve">            self::Insulation =&gt; 'heroicon-m-shield-check',</w:t>
      </w:r>
    </w:p>
    <w:p w14:paraId="02AF4EA1" w14:textId="77777777" w:rsidR="00E92D54" w:rsidRDefault="00E92D54" w:rsidP="00E92D54">
      <w:pPr>
        <w:pStyle w:val="Code"/>
      </w:pPr>
      <w:r>
        <w:t xml:space="preserve">            self::Other =&gt; 'heroicon-m-ellipsis-horizontal',</w:t>
      </w:r>
    </w:p>
    <w:p w14:paraId="1A68344F" w14:textId="77777777" w:rsidR="00E92D54" w:rsidRDefault="00E92D54" w:rsidP="00E92D54">
      <w:pPr>
        <w:pStyle w:val="Code"/>
      </w:pPr>
      <w:r>
        <w:t xml:space="preserve">        };</w:t>
      </w:r>
    </w:p>
    <w:p w14:paraId="2AAB688F" w14:textId="77777777" w:rsidR="00E92D54" w:rsidRDefault="00E92D54" w:rsidP="00E92D54">
      <w:pPr>
        <w:pStyle w:val="Code"/>
      </w:pPr>
      <w:r>
        <w:t xml:space="preserve">    }</w:t>
      </w:r>
    </w:p>
    <w:p w14:paraId="0CD706BA" w14:textId="77777777" w:rsidR="00E92D54" w:rsidRDefault="00E92D54" w:rsidP="00E92D54">
      <w:pPr>
        <w:pStyle w:val="Code"/>
      </w:pPr>
      <w:r>
        <w:t>}</w:t>
      </w:r>
    </w:p>
    <w:p w14:paraId="3029B9B4" w14:textId="77777777" w:rsidR="00E92D54" w:rsidRDefault="00E92D54" w:rsidP="00E92D54">
      <w:pPr>
        <w:pStyle w:val="Code"/>
      </w:pPr>
      <w:r>
        <w:t>&lt;?php</w:t>
      </w:r>
    </w:p>
    <w:p w14:paraId="4BC607B4" w14:textId="77777777" w:rsidR="00E92D54" w:rsidRDefault="00E92D54" w:rsidP="00E92D54">
      <w:pPr>
        <w:pStyle w:val="Code"/>
      </w:pPr>
    </w:p>
    <w:p w14:paraId="07227204" w14:textId="77777777" w:rsidR="00E92D54" w:rsidRDefault="00E92D54" w:rsidP="00E92D54">
      <w:pPr>
        <w:pStyle w:val="Code"/>
      </w:pPr>
      <w:r>
        <w:t>namespace App\Enums;</w:t>
      </w:r>
    </w:p>
    <w:p w14:paraId="4F7CACF6" w14:textId="77777777" w:rsidR="00E92D54" w:rsidRDefault="00E92D54" w:rsidP="00E92D54">
      <w:pPr>
        <w:pStyle w:val="Code"/>
      </w:pPr>
    </w:p>
    <w:p w14:paraId="7D044B54" w14:textId="77777777" w:rsidR="00E92D54" w:rsidRDefault="00E92D54" w:rsidP="00E92D54">
      <w:pPr>
        <w:pStyle w:val="Code"/>
      </w:pPr>
      <w:r>
        <w:t>use Filament\Support\Contracts\HasColor;</w:t>
      </w:r>
    </w:p>
    <w:p w14:paraId="28CAE049" w14:textId="77777777" w:rsidR="00E92D54" w:rsidRDefault="00E92D54" w:rsidP="00E92D54">
      <w:pPr>
        <w:pStyle w:val="Code"/>
      </w:pPr>
      <w:r>
        <w:t>use Filament\Support\Contracts\HasIcon;</w:t>
      </w:r>
    </w:p>
    <w:p w14:paraId="0A0B1349" w14:textId="77777777" w:rsidR="00E92D54" w:rsidRDefault="00E92D54" w:rsidP="00E92D54">
      <w:pPr>
        <w:pStyle w:val="Code"/>
      </w:pPr>
      <w:r>
        <w:t>use Filament\Support\Contracts\HasLabel;</w:t>
      </w:r>
    </w:p>
    <w:p w14:paraId="65EF84ED" w14:textId="77777777" w:rsidR="00E92D54" w:rsidRDefault="00E92D54" w:rsidP="00E92D54">
      <w:pPr>
        <w:pStyle w:val="Code"/>
      </w:pPr>
    </w:p>
    <w:p w14:paraId="30CB54C9" w14:textId="77777777" w:rsidR="00E92D54" w:rsidRDefault="00E92D54" w:rsidP="00E92D54">
      <w:pPr>
        <w:pStyle w:val="Code"/>
      </w:pPr>
      <w:r>
        <w:t>enum ProjectStatus: string implements HasColor, HasIcon, HasLabel</w:t>
      </w:r>
    </w:p>
    <w:p w14:paraId="038070F3" w14:textId="77777777" w:rsidR="00E92D54" w:rsidRDefault="00E92D54" w:rsidP="00E92D54">
      <w:pPr>
        <w:pStyle w:val="Code"/>
      </w:pPr>
      <w:r>
        <w:t>{</w:t>
      </w:r>
    </w:p>
    <w:p w14:paraId="7179CA27" w14:textId="77777777" w:rsidR="00E92D54" w:rsidRDefault="00E92D54" w:rsidP="00E92D54">
      <w:pPr>
        <w:pStyle w:val="Code"/>
      </w:pPr>
      <w:r>
        <w:t xml:space="preserve">    case Pending = 'pending';</w:t>
      </w:r>
    </w:p>
    <w:p w14:paraId="684D3CFE" w14:textId="77777777" w:rsidR="00E92D54" w:rsidRDefault="00E92D54" w:rsidP="00E92D54">
      <w:pPr>
        <w:pStyle w:val="Code"/>
      </w:pPr>
      <w:r>
        <w:t xml:space="preserve">    case InProgress = 'in_progress';</w:t>
      </w:r>
    </w:p>
    <w:p w14:paraId="7629BBCE" w14:textId="77777777" w:rsidR="00E92D54" w:rsidRDefault="00E92D54" w:rsidP="00E92D54">
      <w:pPr>
        <w:pStyle w:val="Code"/>
      </w:pPr>
      <w:r>
        <w:t xml:space="preserve">    case Completed = 'completed';</w:t>
      </w:r>
    </w:p>
    <w:p w14:paraId="3A16BE61" w14:textId="77777777" w:rsidR="00E92D54" w:rsidRDefault="00E92D54" w:rsidP="00E92D54">
      <w:pPr>
        <w:pStyle w:val="Code"/>
      </w:pPr>
      <w:r>
        <w:t xml:space="preserve">    case Cancelled = 'cancelled';</w:t>
      </w:r>
    </w:p>
    <w:p w14:paraId="1592627D" w14:textId="77777777" w:rsidR="00E92D54" w:rsidRDefault="00E92D54" w:rsidP="00E92D54">
      <w:pPr>
        <w:pStyle w:val="Code"/>
      </w:pPr>
    </w:p>
    <w:p w14:paraId="2BD90152" w14:textId="77777777" w:rsidR="00E92D54" w:rsidRDefault="00E92D54" w:rsidP="00E92D54">
      <w:pPr>
        <w:pStyle w:val="Code"/>
      </w:pPr>
      <w:r>
        <w:t xml:space="preserve">    public function getLabel(): ?string</w:t>
      </w:r>
    </w:p>
    <w:p w14:paraId="3F146B33" w14:textId="77777777" w:rsidR="00E92D54" w:rsidRDefault="00E92D54" w:rsidP="00E92D54">
      <w:pPr>
        <w:pStyle w:val="Code"/>
      </w:pPr>
      <w:r>
        <w:t xml:space="preserve">    {</w:t>
      </w:r>
    </w:p>
    <w:p w14:paraId="0D615727" w14:textId="77777777" w:rsidR="00E92D54" w:rsidRDefault="00E92D54" w:rsidP="00E92D54">
      <w:pPr>
        <w:pStyle w:val="Code"/>
      </w:pPr>
      <w:r>
        <w:t xml:space="preserve">        return match ($this) {</w:t>
      </w:r>
    </w:p>
    <w:p w14:paraId="6A591B8D" w14:textId="77777777" w:rsidR="00E92D54" w:rsidRDefault="00E92D54" w:rsidP="00E92D54">
      <w:pPr>
        <w:pStyle w:val="Code"/>
      </w:pPr>
      <w:r>
        <w:t xml:space="preserve">            self::Pending =&gt; 'Очікує',</w:t>
      </w:r>
    </w:p>
    <w:p w14:paraId="7782ECC0" w14:textId="77777777" w:rsidR="00E92D54" w:rsidRDefault="00E92D54" w:rsidP="00E92D54">
      <w:pPr>
        <w:pStyle w:val="Code"/>
      </w:pPr>
      <w:r>
        <w:lastRenderedPageBreak/>
        <w:t xml:space="preserve">            self::InProgress =&gt; 'В процесі',</w:t>
      </w:r>
    </w:p>
    <w:p w14:paraId="74C17D9B" w14:textId="77777777" w:rsidR="00E92D54" w:rsidRDefault="00E92D54" w:rsidP="00E92D54">
      <w:pPr>
        <w:pStyle w:val="Code"/>
      </w:pPr>
      <w:r>
        <w:t xml:space="preserve">            self::Completed =&gt; 'Завершено',</w:t>
      </w:r>
    </w:p>
    <w:p w14:paraId="3DFC86E4" w14:textId="77777777" w:rsidR="00E92D54" w:rsidRDefault="00E92D54" w:rsidP="00E92D54">
      <w:pPr>
        <w:pStyle w:val="Code"/>
      </w:pPr>
      <w:r>
        <w:t xml:space="preserve">            self::Cancelled =&gt; 'Скасовано',</w:t>
      </w:r>
    </w:p>
    <w:p w14:paraId="1BCF9BBE" w14:textId="77777777" w:rsidR="00E92D54" w:rsidRDefault="00E92D54" w:rsidP="00E92D54">
      <w:pPr>
        <w:pStyle w:val="Code"/>
      </w:pPr>
      <w:r>
        <w:t xml:space="preserve">        };</w:t>
      </w:r>
    </w:p>
    <w:p w14:paraId="0696835F" w14:textId="77777777" w:rsidR="00E92D54" w:rsidRDefault="00E92D54" w:rsidP="00E92D54">
      <w:pPr>
        <w:pStyle w:val="Code"/>
      </w:pPr>
      <w:r>
        <w:t xml:space="preserve">    }</w:t>
      </w:r>
    </w:p>
    <w:p w14:paraId="573A8197" w14:textId="77777777" w:rsidR="00E92D54" w:rsidRDefault="00E92D54" w:rsidP="00E92D54">
      <w:pPr>
        <w:pStyle w:val="Code"/>
      </w:pPr>
    </w:p>
    <w:p w14:paraId="7A8A72E4" w14:textId="77777777" w:rsidR="00E92D54" w:rsidRDefault="00E92D54" w:rsidP="00E92D54">
      <w:pPr>
        <w:pStyle w:val="Code"/>
      </w:pPr>
      <w:r>
        <w:t xml:space="preserve">    public function getColor(): string|array|null</w:t>
      </w:r>
    </w:p>
    <w:p w14:paraId="2C668A64" w14:textId="77777777" w:rsidR="00E92D54" w:rsidRDefault="00E92D54" w:rsidP="00E92D54">
      <w:pPr>
        <w:pStyle w:val="Code"/>
      </w:pPr>
      <w:r>
        <w:t xml:space="preserve">    {</w:t>
      </w:r>
    </w:p>
    <w:p w14:paraId="74D7F804" w14:textId="77777777" w:rsidR="00E92D54" w:rsidRDefault="00E92D54" w:rsidP="00E92D54">
      <w:pPr>
        <w:pStyle w:val="Code"/>
      </w:pPr>
      <w:r>
        <w:t xml:space="preserve">        return match ($this) {</w:t>
      </w:r>
    </w:p>
    <w:p w14:paraId="1C529B8E" w14:textId="77777777" w:rsidR="00E92D54" w:rsidRDefault="00E92D54" w:rsidP="00E92D54">
      <w:pPr>
        <w:pStyle w:val="Code"/>
      </w:pPr>
      <w:r>
        <w:t xml:space="preserve">            self::Pending =&gt; 'gray',</w:t>
      </w:r>
    </w:p>
    <w:p w14:paraId="282651DB" w14:textId="77777777" w:rsidR="00E92D54" w:rsidRDefault="00E92D54" w:rsidP="00E92D54">
      <w:pPr>
        <w:pStyle w:val="Code"/>
      </w:pPr>
      <w:r>
        <w:t xml:space="preserve">            self::InProgress =&gt; 'info',</w:t>
      </w:r>
    </w:p>
    <w:p w14:paraId="611F0C08" w14:textId="77777777" w:rsidR="00E92D54" w:rsidRDefault="00E92D54" w:rsidP="00E92D54">
      <w:pPr>
        <w:pStyle w:val="Code"/>
      </w:pPr>
      <w:r>
        <w:t xml:space="preserve">            self::Completed =&gt; 'success',</w:t>
      </w:r>
    </w:p>
    <w:p w14:paraId="7F1D8810" w14:textId="77777777" w:rsidR="00E92D54" w:rsidRDefault="00E92D54" w:rsidP="00E92D54">
      <w:pPr>
        <w:pStyle w:val="Code"/>
      </w:pPr>
      <w:r>
        <w:t xml:space="preserve">            self::Cancelled =&gt; 'danger',</w:t>
      </w:r>
    </w:p>
    <w:p w14:paraId="2AF9C301" w14:textId="77777777" w:rsidR="00E92D54" w:rsidRDefault="00E92D54" w:rsidP="00E92D54">
      <w:pPr>
        <w:pStyle w:val="Code"/>
      </w:pPr>
      <w:r>
        <w:t xml:space="preserve">        };</w:t>
      </w:r>
    </w:p>
    <w:p w14:paraId="4ABAB423" w14:textId="77777777" w:rsidR="00E92D54" w:rsidRDefault="00E92D54" w:rsidP="00E92D54">
      <w:pPr>
        <w:pStyle w:val="Code"/>
      </w:pPr>
      <w:r>
        <w:t xml:space="preserve">    }</w:t>
      </w:r>
    </w:p>
    <w:p w14:paraId="779D7415" w14:textId="77777777" w:rsidR="00E92D54" w:rsidRDefault="00E92D54" w:rsidP="00E92D54">
      <w:pPr>
        <w:pStyle w:val="Code"/>
      </w:pPr>
    </w:p>
    <w:p w14:paraId="6E7B53DE" w14:textId="77777777" w:rsidR="00E92D54" w:rsidRDefault="00E92D54" w:rsidP="00E92D54">
      <w:pPr>
        <w:pStyle w:val="Code"/>
      </w:pPr>
      <w:r>
        <w:t xml:space="preserve">    public function getIcon(): ?string</w:t>
      </w:r>
    </w:p>
    <w:p w14:paraId="0C4D70CD" w14:textId="77777777" w:rsidR="00E92D54" w:rsidRDefault="00E92D54" w:rsidP="00E92D54">
      <w:pPr>
        <w:pStyle w:val="Code"/>
      </w:pPr>
      <w:r>
        <w:t xml:space="preserve">    {</w:t>
      </w:r>
    </w:p>
    <w:p w14:paraId="11ED1369" w14:textId="77777777" w:rsidR="00E92D54" w:rsidRDefault="00E92D54" w:rsidP="00E92D54">
      <w:pPr>
        <w:pStyle w:val="Code"/>
      </w:pPr>
      <w:r>
        <w:t xml:space="preserve">        return match ($this) {</w:t>
      </w:r>
    </w:p>
    <w:p w14:paraId="4F0E59B1" w14:textId="77777777" w:rsidR="00E92D54" w:rsidRDefault="00E92D54" w:rsidP="00E92D54">
      <w:pPr>
        <w:pStyle w:val="Code"/>
      </w:pPr>
      <w:r>
        <w:t xml:space="preserve">            self::Pending =&gt; 'heroicon-m-clock',</w:t>
      </w:r>
    </w:p>
    <w:p w14:paraId="7493BE21" w14:textId="77777777" w:rsidR="00E92D54" w:rsidRDefault="00E92D54" w:rsidP="00E92D54">
      <w:pPr>
        <w:pStyle w:val="Code"/>
      </w:pPr>
      <w:r>
        <w:t xml:space="preserve">            self::InProgress =&gt; 'heroicon-m-arrow-path',</w:t>
      </w:r>
    </w:p>
    <w:p w14:paraId="62F1E83B" w14:textId="77777777" w:rsidR="00E92D54" w:rsidRDefault="00E92D54" w:rsidP="00E92D54">
      <w:pPr>
        <w:pStyle w:val="Code"/>
      </w:pPr>
      <w:r>
        <w:t xml:space="preserve">            self::Completed =&gt; 'heroicon-m-check-circle',</w:t>
      </w:r>
    </w:p>
    <w:p w14:paraId="7566FD2A" w14:textId="77777777" w:rsidR="00E92D54" w:rsidRDefault="00E92D54" w:rsidP="00E92D54">
      <w:pPr>
        <w:pStyle w:val="Code"/>
      </w:pPr>
      <w:r>
        <w:t xml:space="preserve">            self::Cancelled =&gt; 'heroicon-m-x-circle',</w:t>
      </w:r>
    </w:p>
    <w:p w14:paraId="0B0B3D61" w14:textId="77777777" w:rsidR="00E92D54" w:rsidRDefault="00E92D54" w:rsidP="00E92D54">
      <w:pPr>
        <w:pStyle w:val="Code"/>
      </w:pPr>
      <w:r>
        <w:t xml:space="preserve">        };</w:t>
      </w:r>
    </w:p>
    <w:p w14:paraId="493E754D" w14:textId="77777777" w:rsidR="00E92D54" w:rsidRDefault="00E92D54" w:rsidP="00E92D54">
      <w:pPr>
        <w:pStyle w:val="Code"/>
      </w:pPr>
      <w:r>
        <w:t xml:space="preserve">    }</w:t>
      </w:r>
    </w:p>
    <w:p w14:paraId="7C26D440" w14:textId="77777777" w:rsidR="00E92D54" w:rsidRDefault="00E92D54" w:rsidP="00E92D54">
      <w:pPr>
        <w:pStyle w:val="Code"/>
      </w:pPr>
      <w:r>
        <w:t>}</w:t>
      </w:r>
    </w:p>
    <w:p w14:paraId="78A98DD0" w14:textId="77777777" w:rsidR="00E92D54" w:rsidRDefault="00E92D54" w:rsidP="00E92D54">
      <w:pPr>
        <w:pStyle w:val="Code"/>
      </w:pPr>
      <w:r>
        <w:t>&lt;?php</w:t>
      </w:r>
    </w:p>
    <w:p w14:paraId="1BB25A6D" w14:textId="77777777" w:rsidR="00E92D54" w:rsidRDefault="00E92D54" w:rsidP="00E92D54">
      <w:pPr>
        <w:pStyle w:val="Code"/>
      </w:pPr>
    </w:p>
    <w:p w14:paraId="2443D6CD" w14:textId="77777777" w:rsidR="00E92D54" w:rsidRDefault="00E92D54" w:rsidP="00E92D54">
      <w:pPr>
        <w:pStyle w:val="Code"/>
      </w:pPr>
      <w:r>
        <w:t>namespace App\Enums;</w:t>
      </w:r>
    </w:p>
    <w:p w14:paraId="599429B9" w14:textId="77777777" w:rsidR="00E92D54" w:rsidRDefault="00E92D54" w:rsidP="00E92D54">
      <w:pPr>
        <w:pStyle w:val="Code"/>
      </w:pPr>
    </w:p>
    <w:p w14:paraId="24118157" w14:textId="77777777" w:rsidR="00E92D54" w:rsidRDefault="00E92D54" w:rsidP="00E92D54">
      <w:pPr>
        <w:pStyle w:val="Code"/>
      </w:pPr>
      <w:r>
        <w:t>use Filament\Support\Contracts\HasColor;</w:t>
      </w:r>
    </w:p>
    <w:p w14:paraId="4E9BA5FF" w14:textId="77777777" w:rsidR="00E92D54" w:rsidRDefault="00E92D54" w:rsidP="00E92D54">
      <w:pPr>
        <w:pStyle w:val="Code"/>
      </w:pPr>
      <w:r>
        <w:t>use Filament\Support\Contracts\HasIcon;</w:t>
      </w:r>
    </w:p>
    <w:p w14:paraId="443BF4BD" w14:textId="77777777" w:rsidR="00E92D54" w:rsidRDefault="00E92D54" w:rsidP="00E92D54">
      <w:pPr>
        <w:pStyle w:val="Code"/>
      </w:pPr>
      <w:r>
        <w:t>use Filament\Support\Contracts\HasLabel;</w:t>
      </w:r>
    </w:p>
    <w:p w14:paraId="4B28CCFA" w14:textId="77777777" w:rsidR="00E92D54" w:rsidRDefault="00E92D54" w:rsidP="00E92D54">
      <w:pPr>
        <w:pStyle w:val="Code"/>
      </w:pPr>
    </w:p>
    <w:p w14:paraId="774C763F" w14:textId="77777777" w:rsidR="00E92D54" w:rsidRDefault="00E92D54" w:rsidP="00E92D54">
      <w:pPr>
        <w:pStyle w:val="Code"/>
      </w:pPr>
      <w:r>
        <w:t>enum UserRole: string implements HasColor, HasIcon, HasLabel</w:t>
      </w:r>
    </w:p>
    <w:p w14:paraId="4B615083" w14:textId="77777777" w:rsidR="00E92D54" w:rsidRDefault="00E92D54" w:rsidP="00E92D54">
      <w:pPr>
        <w:pStyle w:val="Code"/>
      </w:pPr>
      <w:r>
        <w:t>{</w:t>
      </w:r>
    </w:p>
    <w:p w14:paraId="6F5A94B8" w14:textId="77777777" w:rsidR="00E92D54" w:rsidRDefault="00E92D54" w:rsidP="00E92D54">
      <w:pPr>
        <w:pStyle w:val="Code"/>
      </w:pPr>
      <w:r>
        <w:t xml:space="preserve">    case Admin = 'admin';</w:t>
      </w:r>
    </w:p>
    <w:p w14:paraId="01083C9A" w14:textId="77777777" w:rsidR="00E92D54" w:rsidRDefault="00E92D54" w:rsidP="00E92D54">
      <w:pPr>
        <w:pStyle w:val="Code"/>
      </w:pPr>
      <w:r>
        <w:t xml:space="preserve">    case Manager = 'manager';</w:t>
      </w:r>
    </w:p>
    <w:p w14:paraId="340986D6" w14:textId="77777777" w:rsidR="00E92D54" w:rsidRDefault="00E92D54" w:rsidP="00E92D54">
      <w:pPr>
        <w:pStyle w:val="Code"/>
      </w:pPr>
      <w:r>
        <w:t xml:space="preserve">    case Technician = 'technician';</w:t>
      </w:r>
    </w:p>
    <w:p w14:paraId="6C867DA2" w14:textId="77777777" w:rsidR="00E92D54" w:rsidRDefault="00E92D54" w:rsidP="00E92D54">
      <w:pPr>
        <w:pStyle w:val="Code"/>
      </w:pPr>
      <w:r>
        <w:t xml:space="preserve">    case Client = 'client';</w:t>
      </w:r>
    </w:p>
    <w:p w14:paraId="7E8E968A" w14:textId="77777777" w:rsidR="00E92D54" w:rsidRDefault="00E92D54" w:rsidP="00E92D54">
      <w:pPr>
        <w:pStyle w:val="Code"/>
      </w:pPr>
    </w:p>
    <w:p w14:paraId="3F3216E8" w14:textId="77777777" w:rsidR="00E92D54" w:rsidRDefault="00E92D54" w:rsidP="00E92D54">
      <w:pPr>
        <w:pStyle w:val="Code"/>
      </w:pPr>
      <w:r>
        <w:t xml:space="preserve">    public function getLabel(): ?string</w:t>
      </w:r>
    </w:p>
    <w:p w14:paraId="7FA595F9" w14:textId="77777777" w:rsidR="00E92D54" w:rsidRDefault="00E92D54" w:rsidP="00E92D54">
      <w:pPr>
        <w:pStyle w:val="Code"/>
      </w:pPr>
      <w:r>
        <w:t xml:space="preserve">    {</w:t>
      </w:r>
    </w:p>
    <w:p w14:paraId="0E776D8B" w14:textId="77777777" w:rsidR="00E92D54" w:rsidRDefault="00E92D54" w:rsidP="00E92D54">
      <w:pPr>
        <w:pStyle w:val="Code"/>
      </w:pPr>
      <w:r>
        <w:t xml:space="preserve">        return match ($this) {</w:t>
      </w:r>
    </w:p>
    <w:p w14:paraId="16B2192F" w14:textId="77777777" w:rsidR="00E92D54" w:rsidRDefault="00E92D54" w:rsidP="00E92D54">
      <w:pPr>
        <w:pStyle w:val="Code"/>
      </w:pPr>
      <w:r>
        <w:t xml:space="preserve">            self::Admin =&gt; 'Адміністратор',</w:t>
      </w:r>
    </w:p>
    <w:p w14:paraId="497CCF94" w14:textId="77777777" w:rsidR="00E92D54" w:rsidRDefault="00E92D54" w:rsidP="00E92D54">
      <w:pPr>
        <w:pStyle w:val="Code"/>
      </w:pPr>
      <w:r>
        <w:t xml:space="preserve">            self::Manager =&gt; 'Менеджер',</w:t>
      </w:r>
    </w:p>
    <w:p w14:paraId="543440BF" w14:textId="77777777" w:rsidR="00E92D54" w:rsidRDefault="00E92D54" w:rsidP="00E92D54">
      <w:pPr>
        <w:pStyle w:val="Code"/>
      </w:pPr>
      <w:r>
        <w:t xml:space="preserve">            self::Technician =&gt; 'Технік',</w:t>
      </w:r>
    </w:p>
    <w:p w14:paraId="73A4D35F" w14:textId="77777777" w:rsidR="00E92D54" w:rsidRDefault="00E92D54" w:rsidP="00E92D54">
      <w:pPr>
        <w:pStyle w:val="Code"/>
      </w:pPr>
      <w:r>
        <w:t xml:space="preserve">            self::Client =&gt; 'Замовник',</w:t>
      </w:r>
    </w:p>
    <w:p w14:paraId="154DEA9C" w14:textId="77777777" w:rsidR="00E92D54" w:rsidRDefault="00E92D54" w:rsidP="00E92D54">
      <w:pPr>
        <w:pStyle w:val="Code"/>
      </w:pPr>
      <w:r>
        <w:t xml:space="preserve">        };</w:t>
      </w:r>
    </w:p>
    <w:p w14:paraId="692E2954" w14:textId="77777777" w:rsidR="00E92D54" w:rsidRDefault="00E92D54" w:rsidP="00E92D54">
      <w:pPr>
        <w:pStyle w:val="Code"/>
      </w:pPr>
      <w:r>
        <w:t xml:space="preserve">    }</w:t>
      </w:r>
    </w:p>
    <w:p w14:paraId="2AF4605F" w14:textId="77777777" w:rsidR="00E92D54" w:rsidRDefault="00E92D54" w:rsidP="00E92D54">
      <w:pPr>
        <w:pStyle w:val="Code"/>
      </w:pPr>
    </w:p>
    <w:p w14:paraId="7C21E2B7" w14:textId="77777777" w:rsidR="00E92D54" w:rsidRDefault="00E92D54" w:rsidP="00E92D54">
      <w:pPr>
        <w:pStyle w:val="Code"/>
      </w:pPr>
      <w:r>
        <w:t xml:space="preserve">    public function getColor(): string|array|null</w:t>
      </w:r>
    </w:p>
    <w:p w14:paraId="3B038E40" w14:textId="77777777" w:rsidR="00E92D54" w:rsidRDefault="00E92D54" w:rsidP="00E92D54">
      <w:pPr>
        <w:pStyle w:val="Code"/>
      </w:pPr>
      <w:r>
        <w:t xml:space="preserve">    {</w:t>
      </w:r>
    </w:p>
    <w:p w14:paraId="12750C30" w14:textId="77777777" w:rsidR="00E92D54" w:rsidRDefault="00E92D54" w:rsidP="00E92D54">
      <w:pPr>
        <w:pStyle w:val="Code"/>
      </w:pPr>
      <w:r>
        <w:t xml:space="preserve">        return match ($this) {</w:t>
      </w:r>
    </w:p>
    <w:p w14:paraId="2F61463C" w14:textId="77777777" w:rsidR="00E92D54" w:rsidRDefault="00E92D54" w:rsidP="00E92D54">
      <w:pPr>
        <w:pStyle w:val="Code"/>
      </w:pPr>
      <w:r>
        <w:t xml:space="preserve">            self::Admin =&gt; 'danger',</w:t>
      </w:r>
    </w:p>
    <w:p w14:paraId="41D0397F" w14:textId="77777777" w:rsidR="00E92D54" w:rsidRDefault="00E92D54" w:rsidP="00E92D54">
      <w:pPr>
        <w:pStyle w:val="Code"/>
      </w:pPr>
      <w:r>
        <w:t xml:space="preserve">            self::Manager =&gt; 'warning',</w:t>
      </w:r>
    </w:p>
    <w:p w14:paraId="6C3AA4D6" w14:textId="77777777" w:rsidR="00E92D54" w:rsidRDefault="00E92D54" w:rsidP="00E92D54">
      <w:pPr>
        <w:pStyle w:val="Code"/>
      </w:pPr>
      <w:r>
        <w:t xml:space="preserve">            self::Technician =&gt; 'primary',</w:t>
      </w:r>
    </w:p>
    <w:p w14:paraId="20D28E92" w14:textId="77777777" w:rsidR="00E92D54" w:rsidRDefault="00E92D54" w:rsidP="00E92D54">
      <w:pPr>
        <w:pStyle w:val="Code"/>
      </w:pPr>
      <w:r>
        <w:t xml:space="preserve">            self::Client =&gt; 'success',</w:t>
      </w:r>
    </w:p>
    <w:p w14:paraId="48B42F03" w14:textId="77777777" w:rsidR="00E92D54" w:rsidRDefault="00E92D54" w:rsidP="00E92D54">
      <w:pPr>
        <w:pStyle w:val="Code"/>
      </w:pPr>
      <w:r>
        <w:t xml:space="preserve">        };</w:t>
      </w:r>
    </w:p>
    <w:p w14:paraId="437C53DE" w14:textId="77777777" w:rsidR="00E92D54" w:rsidRDefault="00E92D54" w:rsidP="00E92D54">
      <w:pPr>
        <w:pStyle w:val="Code"/>
      </w:pPr>
      <w:r>
        <w:t xml:space="preserve">    }</w:t>
      </w:r>
    </w:p>
    <w:p w14:paraId="13AA33F5" w14:textId="77777777" w:rsidR="00E92D54" w:rsidRDefault="00E92D54" w:rsidP="00E92D54">
      <w:pPr>
        <w:pStyle w:val="Code"/>
      </w:pPr>
    </w:p>
    <w:p w14:paraId="0397FC59" w14:textId="77777777" w:rsidR="00E92D54" w:rsidRDefault="00E92D54" w:rsidP="00E92D54">
      <w:pPr>
        <w:pStyle w:val="Code"/>
      </w:pPr>
      <w:r>
        <w:t xml:space="preserve">    public function getIcon(): ?string</w:t>
      </w:r>
    </w:p>
    <w:p w14:paraId="78B89A9A" w14:textId="77777777" w:rsidR="00E92D54" w:rsidRDefault="00E92D54" w:rsidP="00E92D54">
      <w:pPr>
        <w:pStyle w:val="Code"/>
      </w:pPr>
      <w:r>
        <w:t xml:space="preserve">    {</w:t>
      </w:r>
    </w:p>
    <w:p w14:paraId="5D0FEF98" w14:textId="77777777" w:rsidR="00E92D54" w:rsidRDefault="00E92D54" w:rsidP="00E92D54">
      <w:pPr>
        <w:pStyle w:val="Code"/>
      </w:pPr>
      <w:r>
        <w:t xml:space="preserve">        return match ($this) {</w:t>
      </w:r>
    </w:p>
    <w:p w14:paraId="4767788E" w14:textId="77777777" w:rsidR="00E92D54" w:rsidRDefault="00E92D54" w:rsidP="00E92D54">
      <w:pPr>
        <w:pStyle w:val="Code"/>
      </w:pPr>
      <w:r>
        <w:t xml:space="preserve">            self::Admin =&gt; 'heroicon-m-shield-check',</w:t>
      </w:r>
    </w:p>
    <w:p w14:paraId="6788AD5C" w14:textId="77777777" w:rsidR="00E92D54" w:rsidRDefault="00E92D54" w:rsidP="00E92D54">
      <w:pPr>
        <w:pStyle w:val="Code"/>
      </w:pPr>
      <w:r>
        <w:t xml:space="preserve">            self::Manager =&gt; 'heroicon-m-user-group',</w:t>
      </w:r>
    </w:p>
    <w:p w14:paraId="016F9118" w14:textId="77777777" w:rsidR="00E92D54" w:rsidRDefault="00E92D54" w:rsidP="00E92D54">
      <w:pPr>
        <w:pStyle w:val="Code"/>
      </w:pPr>
      <w:r>
        <w:t xml:space="preserve">            self::Technician =&gt; 'heroicon-m-wrench-screwdriver',</w:t>
      </w:r>
    </w:p>
    <w:p w14:paraId="301E040F" w14:textId="77777777" w:rsidR="00E92D54" w:rsidRDefault="00E92D54" w:rsidP="00E92D54">
      <w:pPr>
        <w:pStyle w:val="Code"/>
      </w:pPr>
      <w:r>
        <w:t xml:space="preserve">            self::Client =&gt; 'heroicon-m-briefcase',</w:t>
      </w:r>
    </w:p>
    <w:p w14:paraId="0A8E9217" w14:textId="77777777" w:rsidR="00E92D54" w:rsidRDefault="00E92D54" w:rsidP="00E92D54">
      <w:pPr>
        <w:pStyle w:val="Code"/>
      </w:pPr>
      <w:r>
        <w:t xml:space="preserve">        };</w:t>
      </w:r>
    </w:p>
    <w:p w14:paraId="1A8724C8" w14:textId="77777777" w:rsidR="00E92D54" w:rsidRDefault="00E92D54" w:rsidP="00E92D54">
      <w:pPr>
        <w:pStyle w:val="Code"/>
      </w:pPr>
      <w:r>
        <w:t xml:space="preserve">    }</w:t>
      </w:r>
    </w:p>
    <w:p w14:paraId="4D9AD320" w14:textId="77777777" w:rsidR="00E92D54" w:rsidRDefault="00E92D54" w:rsidP="00E92D54">
      <w:pPr>
        <w:pStyle w:val="Code"/>
      </w:pPr>
      <w:r>
        <w:t>}</w:t>
      </w:r>
    </w:p>
    <w:p w14:paraId="47A2593D" w14:textId="77777777" w:rsidR="00E92D54" w:rsidRDefault="00E92D54" w:rsidP="00E92D54">
      <w:pPr>
        <w:pStyle w:val="Code"/>
      </w:pPr>
      <w:r>
        <w:t>&lt;?php</w:t>
      </w:r>
    </w:p>
    <w:p w14:paraId="3A465CD1" w14:textId="77777777" w:rsidR="00E92D54" w:rsidRDefault="00E92D54" w:rsidP="00E92D54">
      <w:pPr>
        <w:pStyle w:val="Code"/>
      </w:pPr>
    </w:p>
    <w:p w14:paraId="386387BB" w14:textId="77777777" w:rsidR="00E92D54" w:rsidRDefault="00E92D54" w:rsidP="00E92D54">
      <w:pPr>
        <w:pStyle w:val="Code"/>
      </w:pPr>
      <w:r>
        <w:t>namespace App\Filament\Pages;</w:t>
      </w:r>
    </w:p>
    <w:p w14:paraId="5D5AE78D" w14:textId="77777777" w:rsidR="00E92D54" w:rsidRDefault="00E92D54" w:rsidP="00E92D54">
      <w:pPr>
        <w:pStyle w:val="Code"/>
      </w:pPr>
    </w:p>
    <w:p w14:paraId="0371E52B" w14:textId="77777777" w:rsidR="00E92D54" w:rsidRDefault="00E92D54" w:rsidP="00E92D54">
      <w:pPr>
        <w:pStyle w:val="Code"/>
      </w:pPr>
      <w:r>
        <w:t>use App\Filament\Widgets\AdminCalendarWidget;</w:t>
      </w:r>
    </w:p>
    <w:p w14:paraId="43714709" w14:textId="77777777" w:rsidR="00E92D54" w:rsidRDefault="00E92D54" w:rsidP="00E92D54">
      <w:pPr>
        <w:pStyle w:val="Code"/>
      </w:pPr>
      <w:r>
        <w:t>use App\Filament\Widgets\ProjectsStatsWidget;</w:t>
      </w:r>
    </w:p>
    <w:p w14:paraId="6BBF08BF" w14:textId="77777777" w:rsidR="00E92D54" w:rsidRDefault="00E92D54" w:rsidP="00E92D54">
      <w:pPr>
        <w:pStyle w:val="Code"/>
      </w:pPr>
      <w:r>
        <w:t>use App\Filament\Widgets\ProjectsStatusChart;</w:t>
      </w:r>
    </w:p>
    <w:p w14:paraId="1ABF777B" w14:textId="77777777" w:rsidR="00E92D54" w:rsidRDefault="00E92D54" w:rsidP="00E92D54">
      <w:pPr>
        <w:pStyle w:val="Code"/>
      </w:pPr>
      <w:r>
        <w:t>use App\Filament\Widgets\WorkLogsTrendChart;</w:t>
      </w:r>
    </w:p>
    <w:p w14:paraId="3E577955" w14:textId="77777777" w:rsidR="00E92D54" w:rsidRDefault="00E92D54" w:rsidP="00E92D54">
      <w:pPr>
        <w:pStyle w:val="Code"/>
      </w:pPr>
      <w:r>
        <w:t>use Filament\Pages\Dashboard as BaseDashboard;</w:t>
      </w:r>
    </w:p>
    <w:p w14:paraId="3CD68EF1" w14:textId="77777777" w:rsidR="00E92D54" w:rsidRDefault="00E92D54" w:rsidP="00E92D54">
      <w:pPr>
        <w:pStyle w:val="Code"/>
      </w:pPr>
    </w:p>
    <w:p w14:paraId="0E367DF5" w14:textId="77777777" w:rsidR="00E92D54" w:rsidRDefault="00E92D54" w:rsidP="00E92D54">
      <w:pPr>
        <w:pStyle w:val="Code"/>
      </w:pPr>
      <w:r>
        <w:t>class Dashboard extends BaseDashboard</w:t>
      </w:r>
    </w:p>
    <w:p w14:paraId="5B8AE1A4" w14:textId="77777777" w:rsidR="00E92D54" w:rsidRDefault="00E92D54" w:rsidP="00E92D54">
      <w:pPr>
        <w:pStyle w:val="Code"/>
      </w:pPr>
      <w:r>
        <w:t>{</w:t>
      </w:r>
    </w:p>
    <w:p w14:paraId="79FF2EE9" w14:textId="77777777" w:rsidR="00E92D54" w:rsidRDefault="00E92D54" w:rsidP="00E92D54">
      <w:pPr>
        <w:pStyle w:val="Code"/>
      </w:pPr>
      <w:r>
        <w:t xml:space="preserve">    protected static ?string $title = 'Головна';</w:t>
      </w:r>
    </w:p>
    <w:p w14:paraId="4DB794C8" w14:textId="77777777" w:rsidR="00E92D54" w:rsidRDefault="00E92D54" w:rsidP="00E92D54">
      <w:pPr>
        <w:pStyle w:val="Code"/>
      </w:pPr>
    </w:p>
    <w:p w14:paraId="16D3AB7A" w14:textId="77777777" w:rsidR="00E92D54" w:rsidRDefault="00E92D54" w:rsidP="00E92D54">
      <w:pPr>
        <w:pStyle w:val="Code"/>
      </w:pPr>
      <w:r>
        <w:t xml:space="preserve">    protected static ?string $navigationLabel = 'Головна';</w:t>
      </w:r>
    </w:p>
    <w:p w14:paraId="51663399" w14:textId="77777777" w:rsidR="00E92D54" w:rsidRDefault="00E92D54" w:rsidP="00E92D54">
      <w:pPr>
        <w:pStyle w:val="Code"/>
      </w:pPr>
    </w:p>
    <w:p w14:paraId="58D64AF9" w14:textId="77777777" w:rsidR="00E92D54" w:rsidRDefault="00E92D54" w:rsidP="00E92D54">
      <w:pPr>
        <w:pStyle w:val="Code"/>
      </w:pPr>
      <w:r>
        <w:t xml:space="preserve">    public function getWidgets(): array</w:t>
      </w:r>
    </w:p>
    <w:p w14:paraId="30071CDB" w14:textId="77777777" w:rsidR="00E92D54" w:rsidRDefault="00E92D54" w:rsidP="00E92D54">
      <w:pPr>
        <w:pStyle w:val="Code"/>
      </w:pPr>
      <w:r>
        <w:t xml:space="preserve">    {</w:t>
      </w:r>
    </w:p>
    <w:p w14:paraId="1BEAD4B4" w14:textId="77777777" w:rsidR="00E92D54" w:rsidRDefault="00E92D54" w:rsidP="00E92D54">
      <w:pPr>
        <w:pStyle w:val="Code"/>
      </w:pPr>
      <w:r>
        <w:t xml:space="preserve">        return [</w:t>
      </w:r>
    </w:p>
    <w:p w14:paraId="1AEEBA63" w14:textId="77777777" w:rsidR="00E92D54" w:rsidRDefault="00E92D54" w:rsidP="00E92D54">
      <w:pPr>
        <w:pStyle w:val="Code"/>
      </w:pPr>
      <w:r>
        <w:t xml:space="preserve">            ProjectsStatsWidget::class,</w:t>
      </w:r>
    </w:p>
    <w:p w14:paraId="537115E5" w14:textId="77777777" w:rsidR="00E92D54" w:rsidRDefault="00E92D54" w:rsidP="00E92D54">
      <w:pPr>
        <w:pStyle w:val="Code"/>
      </w:pPr>
      <w:r>
        <w:t xml:space="preserve">            AdminCalendarWidget::class,</w:t>
      </w:r>
    </w:p>
    <w:p w14:paraId="3461D94B" w14:textId="77777777" w:rsidR="00E92D54" w:rsidRDefault="00E92D54" w:rsidP="00E92D54">
      <w:pPr>
        <w:pStyle w:val="Code"/>
      </w:pPr>
      <w:r>
        <w:t xml:space="preserve">            ProjectsStatusChart::class,</w:t>
      </w:r>
    </w:p>
    <w:p w14:paraId="28D9E9B0" w14:textId="77777777" w:rsidR="00E92D54" w:rsidRDefault="00E92D54" w:rsidP="00E92D54">
      <w:pPr>
        <w:pStyle w:val="Code"/>
      </w:pPr>
      <w:r>
        <w:t xml:space="preserve">            WorkLogsTrendChart::class,</w:t>
      </w:r>
    </w:p>
    <w:p w14:paraId="4AE6DDCD" w14:textId="77777777" w:rsidR="00E92D54" w:rsidRDefault="00E92D54" w:rsidP="00E92D54">
      <w:pPr>
        <w:pStyle w:val="Code"/>
      </w:pPr>
      <w:r>
        <w:t xml:space="preserve">        ];</w:t>
      </w:r>
    </w:p>
    <w:p w14:paraId="15D7EBA6" w14:textId="77777777" w:rsidR="00E92D54" w:rsidRDefault="00E92D54" w:rsidP="00E92D54">
      <w:pPr>
        <w:pStyle w:val="Code"/>
      </w:pPr>
      <w:r>
        <w:t xml:space="preserve">    }</w:t>
      </w:r>
    </w:p>
    <w:p w14:paraId="1778018B" w14:textId="77777777" w:rsidR="00E92D54" w:rsidRDefault="00E92D54" w:rsidP="00E92D54">
      <w:pPr>
        <w:pStyle w:val="Code"/>
      </w:pPr>
    </w:p>
    <w:p w14:paraId="71DFFAD9" w14:textId="77777777" w:rsidR="00E92D54" w:rsidRDefault="00E92D54" w:rsidP="00E92D54">
      <w:pPr>
        <w:pStyle w:val="Code"/>
      </w:pPr>
      <w:r>
        <w:t xml:space="preserve">    public function getColumns(): int|array</w:t>
      </w:r>
    </w:p>
    <w:p w14:paraId="38A7505E" w14:textId="77777777" w:rsidR="00E92D54" w:rsidRDefault="00E92D54" w:rsidP="00E92D54">
      <w:pPr>
        <w:pStyle w:val="Code"/>
      </w:pPr>
      <w:r>
        <w:t xml:space="preserve">    {</w:t>
      </w:r>
    </w:p>
    <w:p w14:paraId="05C2F19B" w14:textId="77777777" w:rsidR="00E92D54" w:rsidRDefault="00E92D54" w:rsidP="00E92D54">
      <w:pPr>
        <w:pStyle w:val="Code"/>
      </w:pPr>
      <w:r>
        <w:t xml:space="preserve">        return [</w:t>
      </w:r>
    </w:p>
    <w:p w14:paraId="22BB776A" w14:textId="77777777" w:rsidR="00E92D54" w:rsidRDefault="00E92D54" w:rsidP="00E92D54">
      <w:pPr>
        <w:pStyle w:val="Code"/>
      </w:pPr>
      <w:r>
        <w:t xml:space="preserve">            'default' =&gt; 1,</w:t>
      </w:r>
    </w:p>
    <w:p w14:paraId="0CE0E884" w14:textId="77777777" w:rsidR="00E92D54" w:rsidRDefault="00E92D54" w:rsidP="00E92D54">
      <w:pPr>
        <w:pStyle w:val="Code"/>
      </w:pPr>
      <w:r>
        <w:t xml:space="preserve">            'md' =&gt; 2,</w:t>
      </w:r>
    </w:p>
    <w:p w14:paraId="2B44BC9D" w14:textId="77777777" w:rsidR="00E92D54" w:rsidRDefault="00E92D54" w:rsidP="00E92D54">
      <w:pPr>
        <w:pStyle w:val="Code"/>
      </w:pPr>
      <w:r>
        <w:t xml:space="preserve">            'xl' =&gt; 2,</w:t>
      </w:r>
    </w:p>
    <w:p w14:paraId="07049068" w14:textId="77777777" w:rsidR="00E92D54" w:rsidRDefault="00E92D54" w:rsidP="00E92D54">
      <w:pPr>
        <w:pStyle w:val="Code"/>
      </w:pPr>
      <w:r>
        <w:t xml:space="preserve">        ];</w:t>
      </w:r>
    </w:p>
    <w:p w14:paraId="55249031" w14:textId="77777777" w:rsidR="00E92D54" w:rsidRDefault="00E92D54" w:rsidP="00E92D54">
      <w:pPr>
        <w:pStyle w:val="Code"/>
      </w:pPr>
      <w:r>
        <w:t xml:space="preserve">    }</w:t>
      </w:r>
    </w:p>
    <w:p w14:paraId="76BC7A4B" w14:textId="77777777" w:rsidR="00E92D54" w:rsidRDefault="00E92D54" w:rsidP="00E92D54">
      <w:pPr>
        <w:pStyle w:val="Code"/>
      </w:pPr>
      <w:r>
        <w:t>}</w:t>
      </w:r>
    </w:p>
    <w:p w14:paraId="37AC8EED" w14:textId="77777777" w:rsidR="00E92D54" w:rsidRDefault="00E92D54" w:rsidP="00E92D54">
      <w:pPr>
        <w:pStyle w:val="Code"/>
      </w:pPr>
      <w:r>
        <w:t>&lt;?php</w:t>
      </w:r>
    </w:p>
    <w:p w14:paraId="71F3E15A" w14:textId="77777777" w:rsidR="00E92D54" w:rsidRDefault="00E92D54" w:rsidP="00E92D54">
      <w:pPr>
        <w:pStyle w:val="Code"/>
      </w:pPr>
    </w:p>
    <w:p w14:paraId="34192FEF" w14:textId="77777777" w:rsidR="00E92D54" w:rsidRDefault="00E92D54" w:rsidP="00E92D54">
      <w:pPr>
        <w:pStyle w:val="Code"/>
      </w:pPr>
      <w:r>
        <w:t>namespace App\Filament\Resources\Clients;</w:t>
      </w:r>
    </w:p>
    <w:p w14:paraId="4550AF94" w14:textId="77777777" w:rsidR="00E92D54" w:rsidRDefault="00E92D54" w:rsidP="00E92D54">
      <w:pPr>
        <w:pStyle w:val="Code"/>
      </w:pPr>
    </w:p>
    <w:p w14:paraId="436C8CBE" w14:textId="77777777" w:rsidR="00E92D54" w:rsidRDefault="00E92D54" w:rsidP="00E92D54">
      <w:pPr>
        <w:pStyle w:val="Code"/>
      </w:pPr>
      <w:r>
        <w:t>use App\Filament\Resources\Clients\Pages\CreateClient;</w:t>
      </w:r>
    </w:p>
    <w:p w14:paraId="366035E8" w14:textId="77777777" w:rsidR="00E92D54" w:rsidRDefault="00E92D54" w:rsidP="00E92D54">
      <w:pPr>
        <w:pStyle w:val="Code"/>
      </w:pPr>
      <w:r>
        <w:t>use App\Filament\Resources\Clients\Pages\EditClient;</w:t>
      </w:r>
    </w:p>
    <w:p w14:paraId="2400D9CD" w14:textId="77777777" w:rsidR="00E92D54" w:rsidRDefault="00E92D54" w:rsidP="00E92D54">
      <w:pPr>
        <w:pStyle w:val="Code"/>
      </w:pPr>
      <w:r>
        <w:t>use App\Filament\Resources\Clients\Pages\ListClients;</w:t>
      </w:r>
    </w:p>
    <w:p w14:paraId="4FB0631D" w14:textId="77777777" w:rsidR="00E92D54" w:rsidRDefault="00E92D54" w:rsidP="00E92D54">
      <w:pPr>
        <w:pStyle w:val="Code"/>
      </w:pPr>
      <w:r>
        <w:t>use App\Filament\Resources\Clients\Schemas\ClientForm;</w:t>
      </w:r>
    </w:p>
    <w:p w14:paraId="3CD740FA" w14:textId="77777777" w:rsidR="00E92D54" w:rsidRDefault="00E92D54" w:rsidP="00E92D54">
      <w:pPr>
        <w:pStyle w:val="Code"/>
      </w:pPr>
      <w:r>
        <w:t>use App\Filament\Resources\Clients\Tables\ClientsTable;</w:t>
      </w:r>
    </w:p>
    <w:p w14:paraId="28E490D0" w14:textId="77777777" w:rsidR="00E92D54" w:rsidRDefault="00E92D54" w:rsidP="00E92D54">
      <w:pPr>
        <w:pStyle w:val="Code"/>
      </w:pPr>
      <w:r>
        <w:t>use App\Models\Client;</w:t>
      </w:r>
    </w:p>
    <w:p w14:paraId="639434CE" w14:textId="77777777" w:rsidR="00E92D54" w:rsidRDefault="00E92D54" w:rsidP="00E92D54">
      <w:pPr>
        <w:pStyle w:val="Code"/>
      </w:pPr>
      <w:r>
        <w:t>use BackedEnum;</w:t>
      </w:r>
    </w:p>
    <w:p w14:paraId="47BABA59" w14:textId="77777777" w:rsidR="00E92D54" w:rsidRDefault="00E92D54" w:rsidP="00E92D54">
      <w:pPr>
        <w:pStyle w:val="Code"/>
      </w:pPr>
      <w:r>
        <w:t>use Filament\Resources\Resource;</w:t>
      </w:r>
    </w:p>
    <w:p w14:paraId="618BB74E" w14:textId="77777777" w:rsidR="00E92D54" w:rsidRDefault="00E92D54" w:rsidP="00E92D54">
      <w:pPr>
        <w:pStyle w:val="Code"/>
      </w:pPr>
      <w:r>
        <w:t>use Filament\Schemas\Schema;</w:t>
      </w:r>
    </w:p>
    <w:p w14:paraId="48041669" w14:textId="77777777" w:rsidR="00E92D54" w:rsidRDefault="00E92D54" w:rsidP="00E92D54">
      <w:pPr>
        <w:pStyle w:val="Code"/>
      </w:pPr>
      <w:r>
        <w:t>use Filament\Tables\Table;</w:t>
      </w:r>
    </w:p>
    <w:p w14:paraId="5FDC8346" w14:textId="77777777" w:rsidR="00E92D54" w:rsidRDefault="00E92D54" w:rsidP="00E92D54">
      <w:pPr>
        <w:pStyle w:val="Code"/>
      </w:pPr>
    </w:p>
    <w:p w14:paraId="29A4F90F" w14:textId="77777777" w:rsidR="00E92D54" w:rsidRDefault="00E92D54" w:rsidP="00E92D54">
      <w:pPr>
        <w:pStyle w:val="Code"/>
      </w:pPr>
      <w:r>
        <w:t>class ClientResource extends Resource</w:t>
      </w:r>
    </w:p>
    <w:p w14:paraId="38F38C1E" w14:textId="77777777" w:rsidR="00E92D54" w:rsidRDefault="00E92D54" w:rsidP="00E92D54">
      <w:pPr>
        <w:pStyle w:val="Code"/>
      </w:pPr>
      <w:r>
        <w:t>{</w:t>
      </w:r>
    </w:p>
    <w:p w14:paraId="7253224D" w14:textId="77777777" w:rsidR="00E92D54" w:rsidRDefault="00E92D54" w:rsidP="00E92D54">
      <w:pPr>
        <w:pStyle w:val="Code"/>
      </w:pPr>
      <w:r>
        <w:t xml:space="preserve">    protected static ?string $model = Client::class;</w:t>
      </w:r>
    </w:p>
    <w:p w14:paraId="7A57E825" w14:textId="77777777" w:rsidR="00E92D54" w:rsidRDefault="00E92D54" w:rsidP="00E92D54">
      <w:pPr>
        <w:pStyle w:val="Code"/>
      </w:pPr>
    </w:p>
    <w:p w14:paraId="1971BD2B" w14:textId="77777777" w:rsidR="00E92D54" w:rsidRDefault="00E92D54" w:rsidP="00E92D54">
      <w:pPr>
        <w:pStyle w:val="Code"/>
      </w:pPr>
      <w:r>
        <w:t xml:space="preserve">    protected static string|BackedEnum|null $navigationIcon = 'heroicon-o-user-group';</w:t>
      </w:r>
    </w:p>
    <w:p w14:paraId="3B72D97D" w14:textId="77777777" w:rsidR="00E92D54" w:rsidRDefault="00E92D54" w:rsidP="00E92D54">
      <w:pPr>
        <w:pStyle w:val="Code"/>
      </w:pPr>
    </w:p>
    <w:p w14:paraId="400E5319" w14:textId="77777777" w:rsidR="00E92D54" w:rsidRDefault="00E92D54" w:rsidP="00E92D54">
      <w:pPr>
        <w:pStyle w:val="Code"/>
      </w:pPr>
      <w:r>
        <w:t xml:space="preserve">    protected static ?string $navigationLabel = 'Замовники';</w:t>
      </w:r>
    </w:p>
    <w:p w14:paraId="0096B2E3" w14:textId="77777777" w:rsidR="00E92D54" w:rsidRDefault="00E92D54" w:rsidP="00E92D54">
      <w:pPr>
        <w:pStyle w:val="Code"/>
      </w:pPr>
    </w:p>
    <w:p w14:paraId="305968E9" w14:textId="77777777" w:rsidR="00E92D54" w:rsidRDefault="00E92D54" w:rsidP="00E92D54">
      <w:pPr>
        <w:pStyle w:val="Code"/>
      </w:pPr>
      <w:r>
        <w:lastRenderedPageBreak/>
        <w:t xml:space="preserve">    protected static string|null|\UnitEnum $navigationGroup = 'Ресурси';</w:t>
      </w:r>
    </w:p>
    <w:p w14:paraId="711A8032" w14:textId="77777777" w:rsidR="00E92D54" w:rsidRDefault="00E92D54" w:rsidP="00E92D54">
      <w:pPr>
        <w:pStyle w:val="Code"/>
      </w:pPr>
    </w:p>
    <w:p w14:paraId="20B4E36F" w14:textId="77777777" w:rsidR="00E92D54" w:rsidRDefault="00E92D54" w:rsidP="00E92D54">
      <w:pPr>
        <w:pStyle w:val="Code"/>
      </w:pPr>
      <w:r>
        <w:t xml:space="preserve">    protected static ?int $navigationSort = 1;</w:t>
      </w:r>
    </w:p>
    <w:p w14:paraId="5685CC59" w14:textId="77777777" w:rsidR="00E92D54" w:rsidRDefault="00E92D54" w:rsidP="00E92D54">
      <w:pPr>
        <w:pStyle w:val="Code"/>
      </w:pPr>
    </w:p>
    <w:p w14:paraId="65FD66EB" w14:textId="77777777" w:rsidR="00E92D54" w:rsidRDefault="00E92D54" w:rsidP="00E92D54">
      <w:pPr>
        <w:pStyle w:val="Code"/>
      </w:pPr>
      <w:r>
        <w:t xml:space="preserve">    protected static ?string $modelLabel = 'Замовник';</w:t>
      </w:r>
    </w:p>
    <w:p w14:paraId="4562377D" w14:textId="77777777" w:rsidR="00E92D54" w:rsidRDefault="00E92D54" w:rsidP="00E92D54">
      <w:pPr>
        <w:pStyle w:val="Code"/>
      </w:pPr>
    </w:p>
    <w:p w14:paraId="63F78263" w14:textId="77777777" w:rsidR="00E92D54" w:rsidRDefault="00E92D54" w:rsidP="00E92D54">
      <w:pPr>
        <w:pStyle w:val="Code"/>
      </w:pPr>
      <w:r>
        <w:t xml:space="preserve">    protected static ?string $pluralModelLabel = 'Замовники';</w:t>
      </w:r>
    </w:p>
    <w:p w14:paraId="2951F0D9" w14:textId="77777777" w:rsidR="00E92D54" w:rsidRDefault="00E92D54" w:rsidP="00E92D54">
      <w:pPr>
        <w:pStyle w:val="Code"/>
      </w:pPr>
    </w:p>
    <w:p w14:paraId="4791895A" w14:textId="77777777" w:rsidR="00E92D54" w:rsidRDefault="00E92D54" w:rsidP="00E92D54">
      <w:pPr>
        <w:pStyle w:val="Code"/>
      </w:pPr>
      <w:r>
        <w:t xml:space="preserve">    protected static ?string $recordTitleAttribute = 'name';</w:t>
      </w:r>
    </w:p>
    <w:p w14:paraId="354F1757" w14:textId="77777777" w:rsidR="00E92D54" w:rsidRDefault="00E92D54" w:rsidP="00E92D54">
      <w:pPr>
        <w:pStyle w:val="Code"/>
      </w:pPr>
    </w:p>
    <w:p w14:paraId="363F2FAF" w14:textId="77777777" w:rsidR="00E92D54" w:rsidRDefault="00E92D54" w:rsidP="00E92D54">
      <w:pPr>
        <w:pStyle w:val="Code"/>
      </w:pPr>
      <w:r>
        <w:t xml:space="preserve">    public static function form(Schema $schema): Schema</w:t>
      </w:r>
    </w:p>
    <w:p w14:paraId="31152690" w14:textId="77777777" w:rsidR="00E92D54" w:rsidRDefault="00E92D54" w:rsidP="00E92D54">
      <w:pPr>
        <w:pStyle w:val="Code"/>
      </w:pPr>
      <w:r>
        <w:t xml:space="preserve">    {</w:t>
      </w:r>
    </w:p>
    <w:p w14:paraId="137541ED" w14:textId="77777777" w:rsidR="00E92D54" w:rsidRDefault="00E92D54" w:rsidP="00E92D54">
      <w:pPr>
        <w:pStyle w:val="Code"/>
      </w:pPr>
      <w:r>
        <w:t xml:space="preserve">        return ClientForm::configure($schema);</w:t>
      </w:r>
    </w:p>
    <w:p w14:paraId="146ECBE2" w14:textId="77777777" w:rsidR="00E92D54" w:rsidRDefault="00E92D54" w:rsidP="00E92D54">
      <w:pPr>
        <w:pStyle w:val="Code"/>
      </w:pPr>
      <w:r>
        <w:t xml:space="preserve">    }</w:t>
      </w:r>
    </w:p>
    <w:p w14:paraId="79906C13" w14:textId="77777777" w:rsidR="00E92D54" w:rsidRDefault="00E92D54" w:rsidP="00E92D54">
      <w:pPr>
        <w:pStyle w:val="Code"/>
      </w:pPr>
    </w:p>
    <w:p w14:paraId="348EFFFA" w14:textId="77777777" w:rsidR="00E92D54" w:rsidRDefault="00E92D54" w:rsidP="00E92D54">
      <w:pPr>
        <w:pStyle w:val="Code"/>
      </w:pPr>
      <w:r>
        <w:t xml:space="preserve">    public static function table(Table $table): Table</w:t>
      </w:r>
    </w:p>
    <w:p w14:paraId="6CFEE306" w14:textId="77777777" w:rsidR="00E92D54" w:rsidRDefault="00E92D54" w:rsidP="00E92D54">
      <w:pPr>
        <w:pStyle w:val="Code"/>
      </w:pPr>
      <w:r>
        <w:t xml:space="preserve">    {</w:t>
      </w:r>
    </w:p>
    <w:p w14:paraId="095848C8" w14:textId="77777777" w:rsidR="00E92D54" w:rsidRDefault="00E92D54" w:rsidP="00E92D54">
      <w:pPr>
        <w:pStyle w:val="Code"/>
      </w:pPr>
      <w:r>
        <w:t xml:space="preserve">        return ClientsTable::configure($table);</w:t>
      </w:r>
    </w:p>
    <w:p w14:paraId="1AECCDD7" w14:textId="77777777" w:rsidR="00E92D54" w:rsidRDefault="00E92D54" w:rsidP="00E92D54">
      <w:pPr>
        <w:pStyle w:val="Code"/>
      </w:pPr>
      <w:r>
        <w:t xml:space="preserve">    }</w:t>
      </w:r>
    </w:p>
    <w:p w14:paraId="09A178E4" w14:textId="77777777" w:rsidR="00E92D54" w:rsidRDefault="00E92D54" w:rsidP="00E92D54">
      <w:pPr>
        <w:pStyle w:val="Code"/>
      </w:pPr>
    </w:p>
    <w:p w14:paraId="12A776C2" w14:textId="77777777" w:rsidR="00E92D54" w:rsidRDefault="00E92D54" w:rsidP="00E92D54">
      <w:pPr>
        <w:pStyle w:val="Code"/>
      </w:pPr>
      <w:r>
        <w:t xml:space="preserve">    public static function getRelations(): array</w:t>
      </w:r>
    </w:p>
    <w:p w14:paraId="3D839F3B" w14:textId="77777777" w:rsidR="00E92D54" w:rsidRDefault="00E92D54" w:rsidP="00E92D54">
      <w:pPr>
        <w:pStyle w:val="Code"/>
      </w:pPr>
      <w:r>
        <w:t xml:space="preserve">    {</w:t>
      </w:r>
    </w:p>
    <w:p w14:paraId="7D808175" w14:textId="77777777" w:rsidR="00E92D54" w:rsidRDefault="00E92D54" w:rsidP="00E92D54">
      <w:pPr>
        <w:pStyle w:val="Code"/>
      </w:pPr>
      <w:r>
        <w:t xml:space="preserve">        return [</w:t>
      </w:r>
    </w:p>
    <w:p w14:paraId="45F35C57" w14:textId="77777777" w:rsidR="00E92D54" w:rsidRDefault="00E92D54" w:rsidP="00E92D54">
      <w:pPr>
        <w:pStyle w:val="Code"/>
      </w:pPr>
      <w:r>
        <w:t xml:space="preserve">            //</w:t>
      </w:r>
    </w:p>
    <w:p w14:paraId="242A52BE" w14:textId="77777777" w:rsidR="00E92D54" w:rsidRDefault="00E92D54" w:rsidP="00E92D54">
      <w:pPr>
        <w:pStyle w:val="Code"/>
      </w:pPr>
      <w:r>
        <w:t xml:space="preserve">        ];</w:t>
      </w:r>
    </w:p>
    <w:p w14:paraId="06B51466" w14:textId="77777777" w:rsidR="00E92D54" w:rsidRDefault="00E92D54" w:rsidP="00E92D54">
      <w:pPr>
        <w:pStyle w:val="Code"/>
      </w:pPr>
      <w:r>
        <w:t xml:space="preserve">    }</w:t>
      </w:r>
    </w:p>
    <w:p w14:paraId="6BDC4A92" w14:textId="77777777" w:rsidR="00E92D54" w:rsidRDefault="00E92D54" w:rsidP="00E92D54">
      <w:pPr>
        <w:pStyle w:val="Code"/>
      </w:pPr>
    </w:p>
    <w:p w14:paraId="7D25A1BF" w14:textId="77777777" w:rsidR="00E92D54" w:rsidRDefault="00E92D54" w:rsidP="00E92D54">
      <w:pPr>
        <w:pStyle w:val="Code"/>
      </w:pPr>
      <w:r>
        <w:t xml:space="preserve">    public static function getPages(): array</w:t>
      </w:r>
    </w:p>
    <w:p w14:paraId="27BB0D01" w14:textId="77777777" w:rsidR="00E92D54" w:rsidRDefault="00E92D54" w:rsidP="00E92D54">
      <w:pPr>
        <w:pStyle w:val="Code"/>
      </w:pPr>
      <w:r>
        <w:t xml:space="preserve">    {</w:t>
      </w:r>
    </w:p>
    <w:p w14:paraId="4DEEB980" w14:textId="77777777" w:rsidR="00E92D54" w:rsidRDefault="00E92D54" w:rsidP="00E92D54">
      <w:pPr>
        <w:pStyle w:val="Code"/>
      </w:pPr>
      <w:r>
        <w:t xml:space="preserve">        return [</w:t>
      </w:r>
    </w:p>
    <w:p w14:paraId="5A4F510B" w14:textId="77777777" w:rsidR="00E92D54" w:rsidRDefault="00E92D54" w:rsidP="00E92D54">
      <w:pPr>
        <w:pStyle w:val="Code"/>
      </w:pPr>
      <w:r>
        <w:t xml:space="preserve">            'index' =&gt; ListClients::route('/'),</w:t>
      </w:r>
    </w:p>
    <w:p w14:paraId="2FE50244" w14:textId="77777777" w:rsidR="00E92D54" w:rsidRDefault="00E92D54" w:rsidP="00E92D54">
      <w:pPr>
        <w:pStyle w:val="Code"/>
      </w:pPr>
      <w:r>
        <w:t xml:space="preserve">            'create' =&gt; CreateClient::route('/create'),</w:t>
      </w:r>
    </w:p>
    <w:p w14:paraId="7F94BA6C" w14:textId="77777777" w:rsidR="00E92D54" w:rsidRDefault="00E92D54" w:rsidP="00E92D54">
      <w:pPr>
        <w:pStyle w:val="Code"/>
      </w:pPr>
      <w:r>
        <w:t xml:space="preserve">            'edit' =&gt; EditClient::route('/{record}/edit'),</w:t>
      </w:r>
    </w:p>
    <w:p w14:paraId="07C0CBA1" w14:textId="77777777" w:rsidR="00E92D54" w:rsidRDefault="00E92D54" w:rsidP="00E92D54">
      <w:pPr>
        <w:pStyle w:val="Code"/>
      </w:pPr>
      <w:r>
        <w:t xml:space="preserve">        ];</w:t>
      </w:r>
    </w:p>
    <w:p w14:paraId="0A50A5D9" w14:textId="77777777" w:rsidR="00E92D54" w:rsidRDefault="00E92D54" w:rsidP="00E92D54">
      <w:pPr>
        <w:pStyle w:val="Code"/>
      </w:pPr>
      <w:r>
        <w:t xml:space="preserve">    }</w:t>
      </w:r>
    </w:p>
    <w:p w14:paraId="52F73ED0" w14:textId="77777777" w:rsidR="00E92D54" w:rsidRDefault="00E92D54" w:rsidP="00E92D54">
      <w:pPr>
        <w:pStyle w:val="Code"/>
      </w:pPr>
      <w:r>
        <w:t>}</w:t>
      </w:r>
    </w:p>
    <w:p w14:paraId="72318840" w14:textId="77777777" w:rsidR="00E92D54" w:rsidRDefault="00E92D54" w:rsidP="00E92D54">
      <w:pPr>
        <w:pStyle w:val="Code"/>
      </w:pPr>
      <w:r>
        <w:t>&lt;?php</w:t>
      </w:r>
    </w:p>
    <w:p w14:paraId="71450585" w14:textId="77777777" w:rsidR="00E92D54" w:rsidRDefault="00E92D54" w:rsidP="00E92D54">
      <w:pPr>
        <w:pStyle w:val="Code"/>
      </w:pPr>
    </w:p>
    <w:p w14:paraId="7FF1AC55" w14:textId="77777777" w:rsidR="00E92D54" w:rsidRDefault="00E92D54" w:rsidP="00E92D54">
      <w:pPr>
        <w:pStyle w:val="Code"/>
      </w:pPr>
      <w:r>
        <w:t>namespace App\Filament\Resources\Clients\Pages;</w:t>
      </w:r>
    </w:p>
    <w:p w14:paraId="756D442B" w14:textId="77777777" w:rsidR="00E92D54" w:rsidRDefault="00E92D54" w:rsidP="00E92D54">
      <w:pPr>
        <w:pStyle w:val="Code"/>
      </w:pPr>
    </w:p>
    <w:p w14:paraId="7BDD193B" w14:textId="77777777" w:rsidR="00E92D54" w:rsidRDefault="00E92D54" w:rsidP="00E92D54">
      <w:pPr>
        <w:pStyle w:val="Code"/>
      </w:pPr>
      <w:r>
        <w:t>use App\Filament\Resources\Clients\ClientResource;</w:t>
      </w:r>
    </w:p>
    <w:p w14:paraId="6C1DF720" w14:textId="77777777" w:rsidR="00E92D54" w:rsidRDefault="00E92D54" w:rsidP="00E92D54">
      <w:pPr>
        <w:pStyle w:val="Code"/>
      </w:pPr>
      <w:r>
        <w:t>use Filament\Resources\Pages\CreateRecord;</w:t>
      </w:r>
    </w:p>
    <w:p w14:paraId="549E68DB" w14:textId="77777777" w:rsidR="00E92D54" w:rsidRDefault="00E92D54" w:rsidP="00E92D54">
      <w:pPr>
        <w:pStyle w:val="Code"/>
      </w:pPr>
    </w:p>
    <w:p w14:paraId="5C29787E" w14:textId="77777777" w:rsidR="00E92D54" w:rsidRDefault="00E92D54" w:rsidP="00E92D54">
      <w:pPr>
        <w:pStyle w:val="Code"/>
      </w:pPr>
      <w:r>
        <w:t>class CreateClient extends CreateRecord</w:t>
      </w:r>
    </w:p>
    <w:p w14:paraId="3E0058EF" w14:textId="77777777" w:rsidR="00E92D54" w:rsidRDefault="00E92D54" w:rsidP="00E92D54">
      <w:pPr>
        <w:pStyle w:val="Code"/>
      </w:pPr>
      <w:r>
        <w:t>{</w:t>
      </w:r>
    </w:p>
    <w:p w14:paraId="2E609687" w14:textId="77777777" w:rsidR="00E92D54" w:rsidRDefault="00E92D54" w:rsidP="00E92D54">
      <w:pPr>
        <w:pStyle w:val="Code"/>
      </w:pPr>
      <w:r>
        <w:t xml:space="preserve">    protected static string $resource = ClientResource::class;</w:t>
      </w:r>
    </w:p>
    <w:p w14:paraId="4A7B7A61" w14:textId="77777777" w:rsidR="00E92D54" w:rsidRDefault="00E92D54" w:rsidP="00E92D54">
      <w:pPr>
        <w:pStyle w:val="Code"/>
      </w:pPr>
    </w:p>
    <w:p w14:paraId="7E12C40F" w14:textId="77777777" w:rsidR="00E92D54" w:rsidRDefault="00E92D54" w:rsidP="00E92D54">
      <w:pPr>
        <w:pStyle w:val="Code"/>
      </w:pPr>
      <w:r>
        <w:t xml:space="preserve">    protected static ?string $title = 'Додати замовника';</w:t>
      </w:r>
    </w:p>
    <w:p w14:paraId="30F87813" w14:textId="77777777" w:rsidR="00E92D54" w:rsidRDefault="00E92D54" w:rsidP="00E92D54">
      <w:pPr>
        <w:pStyle w:val="Code"/>
      </w:pPr>
      <w:r>
        <w:t>}</w:t>
      </w:r>
    </w:p>
    <w:p w14:paraId="472337DC" w14:textId="77777777" w:rsidR="00E92D54" w:rsidRDefault="00E92D54" w:rsidP="00E92D54">
      <w:pPr>
        <w:pStyle w:val="Code"/>
      </w:pPr>
      <w:r>
        <w:t>&lt;?php</w:t>
      </w:r>
    </w:p>
    <w:p w14:paraId="2D22CD49" w14:textId="77777777" w:rsidR="00E92D54" w:rsidRDefault="00E92D54" w:rsidP="00E92D54">
      <w:pPr>
        <w:pStyle w:val="Code"/>
      </w:pPr>
    </w:p>
    <w:p w14:paraId="2B2A459C" w14:textId="77777777" w:rsidR="00E92D54" w:rsidRDefault="00E92D54" w:rsidP="00E92D54">
      <w:pPr>
        <w:pStyle w:val="Code"/>
      </w:pPr>
      <w:r>
        <w:t>namespace App\Filament\Resources\Clients\Pages;</w:t>
      </w:r>
    </w:p>
    <w:p w14:paraId="0FBD2E38" w14:textId="77777777" w:rsidR="00E92D54" w:rsidRDefault="00E92D54" w:rsidP="00E92D54">
      <w:pPr>
        <w:pStyle w:val="Code"/>
      </w:pPr>
    </w:p>
    <w:p w14:paraId="67A2C4D3" w14:textId="77777777" w:rsidR="00E92D54" w:rsidRDefault="00E92D54" w:rsidP="00E92D54">
      <w:pPr>
        <w:pStyle w:val="Code"/>
      </w:pPr>
      <w:r>
        <w:t>use App\Filament\Resources\Clients\ClientResource;</w:t>
      </w:r>
    </w:p>
    <w:p w14:paraId="6A65D27A" w14:textId="77777777" w:rsidR="00E92D54" w:rsidRDefault="00E92D54" w:rsidP="00E92D54">
      <w:pPr>
        <w:pStyle w:val="Code"/>
      </w:pPr>
      <w:r>
        <w:t>use Filament\Actions\DeleteAction;</w:t>
      </w:r>
    </w:p>
    <w:p w14:paraId="5F488DE0" w14:textId="77777777" w:rsidR="00E92D54" w:rsidRDefault="00E92D54" w:rsidP="00E92D54">
      <w:pPr>
        <w:pStyle w:val="Code"/>
      </w:pPr>
      <w:r>
        <w:t>use Filament\Resources\Pages\EditRecord;</w:t>
      </w:r>
    </w:p>
    <w:p w14:paraId="7D77B85E" w14:textId="77777777" w:rsidR="00E92D54" w:rsidRDefault="00E92D54" w:rsidP="00E92D54">
      <w:pPr>
        <w:pStyle w:val="Code"/>
      </w:pPr>
    </w:p>
    <w:p w14:paraId="74E8E0DC" w14:textId="77777777" w:rsidR="00E92D54" w:rsidRDefault="00E92D54" w:rsidP="00E92D54">
      <w:pPr>
        <w:pStyle w:val="Code"/>
      </w:pPr>
      <w:r>
        <w:t>class EditClient extends EditRecord</w:t>
      </w:r>
    </w:p>
    <w:p w14:paraId="25075BB9" w14:textId="77777777" w:rsidR="00E92D54" w:rsidRDefault="00E92D54" w:rsidP="00E92D54">
      <w:pPr>
        <w:pStyle w:val="Code"/>
      </w:pPr>
      <w:r>
        <w:t>{</w:t>
      </w:r>
    </w:p>
    <w:p w14:paraId="26568F2B" w14:textId="77777777" w:rsidR="00E92D54" w:rsidRDefault="00E92D54" w:rsidP="00E92D54">
      <w:pPr>
        <w:pStyle w:val="Code"/>
      </w:pPr>
      <w:r>
        <w:t xml:space="preserve">    protected static string $resource = ClientResource::class;</w:t>
      </w:r>
    </w:p>
    <w:p w14:paraId="61BF189F" w14:textId="77777777" w:rsidR="00E92D54" w:rsidRDefault="00E92D54" w:rsidP="00E92D54">
      <w:pPr>
        <w:pStyle w:val="Code"/>
      </w:pPr>
    </w:p>
    <w:p w14:paraId="7B2067D8" w14:textId="77777777" w:rsidR="00E92D54" w:rsidRDefault="00E92D54" w:rsidP="00E92D54">
      <w:pPr>
        <w:pStyle w:val="Code"/>
      </w:pPr>
      <w:r>
        <w:t xml:space="preserve">    protected static ?string $title = 'Редагувати замовника';</w:t>
      </w:r>
    </w:p>
    <w:p w14:paraId="253CD2BD" w14:textId="77777777" w:rsidR="00E92D54" w:rsidRDefault="00E92D54" w:rsidP="00E92D54">
      <w:pPr>
        <w:pStyle w:val="Code"/>
      </w:pPr>
    </w:p>
    <w:p w14:paraId="296D6D82" w14:textId="77777777" w:rsidR="00E92D54" w:rsidRDefault="00E92D54" w:rsidP="00E92D54">
      <w:pPr>
        <w:pStyle w:val="Code"/>
      </w:pPr>
      <w:r>
        <w:t xml:space="preserve">    protected function getHeaderActions(): array</w:t>
      </w:r>
    </w:p>
    <w:p w14:paraId="660EEDB0" w14:textId="77777777" w:rsidR="00E92D54" w:rsidRDefault="00E92D54" w:rsidP="00E92D54">
      <w:pPr>
        <w:pStyle w:val="Code"/>
      </w:pPr>
      <w:r>
        <w:t xml:space="preserve">    {</w:t>
      </w:r>
    </w:p>
    <w:p w14:paraId="65C1747E" w14:textId="77777777" w:rsidR="00E92D54" w:rsidRDefault="00E92D54" w:rsidP="00E92D54">
      <w:pPr>
        <w:pStyle w:val="Code"/>
      </w:pPr>
      <w:r>
        <w:t xml:space="preserve">        return [</w:t>
      </w:r>
    </w:p>
    <w:p w14:paraId="499EF3C5" w14:textId="77777777" w:rsidR="00E92D54" w:rsidRDefault="00E92D54" w:rsidP="00E92D54">
      <w:pPr>
        <w:pStyle w:val="Code"/>
      </w:pPr>
      <w:r>
        <w:t xml:space="preserve">            DeleteAction::make(),</w:t>
      </w:r>
    </w:p>
    <w:p w14:paraId="71FA98EA" w14:textId="77777777" w:rsidR="00E92D54" w:rsidRDefault="00E92D54" w:rsidP="00E92D54">
      <w:pPr>
        <w:pStyle w:val="Code"/>
      </w:pPr>
      <w:r>
        <w:t xml:space="preserve">        ];</w:t>
      </w:r>
    </w:p>
    <w:p w14:paraId="35C94CBC" w14:textId="77777777" w:rsidR="00E92D54" w:rsidRDefault="00E92D54" w:rsidP="00E92D54">
      <w:pPr>
        <w:pStyle w:val="Code"/>
      </w:pPr>
      <w:r>
        <w:t xml:space="preserve">    }</w:t>
      </w:r>
    </w:p>
    <w:p w14:paraId="0691885D" w14:textId="77777777" w:rsidR="00E92D54" w:rsidRDefault="00E92D54" w:rsidP="00E92D54">
      <w:pPr>
        <w:pStyle w:val="Code"/>
      </w:pPr>
      <w:r>
        <w:t>}</w:t>
      </w:r>
    </w:p>
    <w:p w14:paraId="182916E1" w14:textId="77777777" w:rsidR="00E92D54" w:rsidRDefault="00E92D54" w:rsidP="00E92D54">
      <w:pPr>
        <w:pStyle w:val="Code"/>
      </w:pPr>
      <w:r>
        <w:t>&lt;?php</w:t>
      </w:r>
    </w:p>
    <w:p w14:paraId="7B5F66F6" w14:textId="77777777" w:rsidR="00E92D54" w:rsidRDefault="00E92D54" w:rsidP="00E92D54">
      <w:pPr>
        <w:pStyle w:val="Code"/>
      </w:pPr>
    </w:p>
    <w:p w14:paraId="15FDF889" w14:textId="77777777" w:rsidR="00E92D54" w:rsidRDefault="00E92D54" w:rsidP="00E92D54">
      <w:pPr>
        <w:pStyle w:val="Code"/>
      </w:pPr>
      <w:r>
        <w:t>namespace App\Filament\Resources\Clients\Pages;</w:t>
      </w:r>
    </w:p>
    <w:p w14:paraId="4B345B56" w14:textId="77777777" w:rsidR="00E92D54" w:rsidRDefault="00E92D54" w:rsidP="00E92D54">
      <w:pPr>
        <w:pStyle w:val="Code"/>
      </w:pPr>
    </w:p>
    <w:p w14:paraId="32A0DB98" w14:textId="77777777" w:rsidR="00E92D54" w:rsidRDefault="00E92D54" w:rsidP="00E92D54">
      <w:pPr>
        <w:pStyle w:val="Code"/>
      </w:pPr>
      <w:r>
        <w:t>use App\Filament\Resources\Clients\ClientResource;</w:t>
      </w:r>
    </w:p>
    <w:p w14:paraId="60151887" w14:textId="77777777" w:rsidR="00E92D54" w:rsidRDefault="00E92D54" w:rsidP="00E92D54">
      <w:pPr>
        <w:pStyle w:val="Code"/>
      </w:pPr>
      <w:r>
        <w:t>use App\Filament\Widgets\ClientsStatsWidget;</w:t>
      </w:r>
    </w:p>
    <w:p w14:paraId="245AE9BB" w14:textId="77777777" w:rsidR="00E92D54" w:rsidRDefault="00E92D54" w:rsidP="00E92D54">
      <w:pPr>
        <w:pStyle w:val="Code"/>
      </w:pPr>
      <w:r>
        <w:t>use Filament\Actions\CreateAction;</w:t>
      </w:r>
    </w:p>
    <w:p w14:paraId="4EC579FB" w14:textId="77777777" w:rsidR="00E92D54" w:rsidRDefault="00E92D54" w:rsidP="00E92D54">
      <w:pPr>
        <w:pStyle w:val="Code"/>
      </w:pPr>
      <w:r>
        <w:t>use Filament\Resources\Pages\ListRecords;</w:t>
      </w:r>
    </w:p>
    <w:p w14:paraId="08E5843A" w14:textId="77777777" w:rsidR="00E92D54" w:rsidRDefault="00E92D54" w:rsidP="00E92D54">
      <w:pPr>
        <w:pStyle w:val="Code"/>
      </w:pPr>
    </w:p>
    <w:p w14:paraId="680E6A14" w14:textId="77777777" w:rsidR="00E92D54" w:rsidRDefault="00E92D54" w:rsidP="00E92D54">
      <w:pPr>
        <w:pStyle w:val="Code"/>
      </w:pPr>
      <w:r>
        <w:t>class ListClients extends ListRecords</w:t>
      </w:r>
    </w:p>
    <w:p w14:paraId="0C086646" w14:textId="77777777" w:rsidR="00E92D54" w:rsidRDefault="00E92D54" w:rsidP="00E92D54">
      <w:pPr>
        <w:pStyle w:val="Code"/>
      </w:pPr>
      <w:r>
        <w:t>{</w:t>
      </w:r>
    </w:p>
    <w:p w14:paraId="39483936" w14:textId="77777777" w:rsidR="00E92D54" w:rsidRDefault="00E92D54" w:rsidP="00E92D54">
      <w:pPr>
        <w:pStyle w:val="Code"/>
      </w:pPr>
      <w:r>
        <w:t xml:space="preserve">    protected static string $resource = ClientResource::class;</w:t>
      </w:r>
    </w:p>
    <w:p w14:paraId="22C7A5C9" w14:textId="77777777" w:rsidR="00E92D54" w:rsidRDefault="00E92D54" w:rsidP="00E92D54">
      <w:pPr>
        <w:pStyle w:val="Code"/>
      </w:pPr>
    </w:p>
    <w:p w14:paraId="602FC957" w14:textId="77777777" w:rsidR="00E92D54" w:rsidRDefault="00E92D54" w:rsidP="00E92D54">
      <w:pPr>
        <w:pStyle w:val="Code"/>
      </w:pPr>
      <w:r>
        <w:t xml:space="preserve">    protected function getHeaderWidgets(): array</w:t>
      </w:r>
    </w:p>
    <w:p w14:paraId="244BE6B9" w14:textId="77777777" w:rsidR="00E92D54" w:rsidRDefault="00E92D54" w:rsidP="00E92D54">
      <w:pPr>
        <w:pStyle w:val="Code"/>
      </w:pPr>
      <w:r>
        <w:t xml:space="preserve">    {</w:t>
      </w:r>
    </w:p>
    <w:p w14:paraId="0EDF1210" w14:textId="77777777" w:rsidR="00E92D54" w:rsidRDefault="00E92D54" w:rsidP="00E92D54">
      <w:pPr>
        <w:pStyle w:val="Code"/>
      </w:pPr>
      <w:r>
        <w:t xml:space="preserve">        return [</w:t>
      </w:r>
    </w:p>
    <w:p w14:paraId="1EC4B4E6" w14:textId="77777777" w:rsidR="00E92D54" w:rsidRDefault="00E92D54" w:rsidP="00E92D54">
      <w:pPr>
        <w:pStyle w:val="Code"/>
      </w:pPr>
      <w:r>
        <w:t xml:space="preserve">            ClientsStatsWidget::class,</w:t>
      </w:r>
    </w:p>
    <w:p w14:paraId="7B5CA129" w14:textId="77777777" w:rsidR="00E92D54" w:rsidRDefault="00E92D54" w:rsidP="00E92D54">
      <w:pPr>
        <w:pStyle w:val="Code"/>
      </w:pPr>
      <w:r>
        <w:t xml:space="preserve">        ];</w:t>
      </w:r>
    </w:p>
    <w:p w14:paraId="2B9F9848" w14:textId="77777777" w:rsidR="00E92D54" w:rsidRDefault="00E92D54" w:rsidP="00E92D54">
      <w:pPr>
        <w:pStyle w:val="Code"/>
      </w:pPr>
      <w:r>
        <w:t xml:space="preserve">    }</w:t>
      </w:r>
    </w:p>
    <w:p w14:paraId="24A1DBB3" w14:textId="77777777" w:rsidR="00E92D54" w:rsidRDefault="00E92D54" w:rsidP="00E92D54">
      <w:pPr>
        <w:pStyle w:val="Code"/>
      </w:pPr>
    </w:p>
    <w:p w14:paraId="707617D3" w14:textId="77777777" w:rsidR="00E92D54" w:rsidRDefault="00E92D54" w:rsidP="00E92D54">
      <w:pPr>
        <w:pStyle w:val="Code"/>
      </w:pPr>
      <w:r>
        <w:t xml:space="preserve">    protected function getHeaderActions(): array</w:t>
      </w:r>
    </w:p>
    <w:p w14:paraId="7D7CE386" w14:textId="77777777" w:rsidR="00E92D54" w:rsidRDefault="00E92D54" w:rsidP="00E92D54">
      <w:pPr>
        <w:pStyle w:val="Code"/>
      </w:pPr>
      <w:r>
        <w:t xml:space="preserve">    {</w:t>
      </w:r>
    </w:p>
    <w:p w14:paraId="3B317ED8" w14:textId="77777777" w:rsidR="00E92D54" w:rsidRDefault="00E92D54" w:rsidP="00E92D54">
      <w:pPr>
        <w:pStyle w:val="Code"/>
      </w:pPr>
      <w:r>
        <w:t xml:space="preserve">        return [</w:t>
      </w:r>
    </w:p>
    <w:p w14:paraId="74DC0559" w14:textId="77777777" w:rsidR="00E92D54" w:rsidRDefault="00E92D54" w:rsidP="00E92D54">
      <w:pPr>
        <w:pStyle w:val="Code"/>
      </w:pPr>
      <w:r>
        <w:t xml:space="preserve">            CreateAction::make(),</w:t>
      </w:r>
    </w:p>
    <w:p w14:paraId="37C62237" w14:textId="77777777" w:rsidR="00E92D54" w:rsidRDefault="00E92D54" w:rsidP="00E92D54">
      <w:pPr>
        <w:pStyle w:val="Code"/>
      </w:pPr>
      <w:r>
        <w:t xml:space="preserve">        ];</w:t>
      </w:r>
    </w:p>
    <w:p w14:paraId="471B6DA0" w14:textId="77777777" w:rsidR="00E92D54" w:rsidRDefault="00E92D54" w:rsidP="00E92D54">
      <w:pPr>
        <w:pStyle w:val="Code"/>
      </w:pPr>
      <w:r>
        <w:t xml:space="preserve">    }</w:t>
      </w:r>
    </w:p>
    <w:p w14:paraId="02495E35" w14:textId="77777777" w:rsidR="00E92D54" w:rsidRDefault="00E92D54" w:rsidP="00E92D54">
      <w:pPr>
        <w:pStyle w:val="Code"/>
      </w:pPr>
      <w:r>
        <w:t>}</w:t>
      </w:r>
    </w:p>
    <w:p w14:paraId="53AFCAE1" w14:textId="77777777" w:rsidR="00E92D54" w:rsidRDefault="00E92D54" w:rsidP="00E92D54">
      <w:pPr>
        <w:pStyle w:val="Code"/>
      </w:pPr>
      <w:r>
        <w:t>&lt;?php</w:t>
      </w:r>
    </w:p>
    <w:p w14:paraId="1A06F95A" w14:textId="77777777" w:rsidR="00E92D54" w:rsidRDefault="00E92D54" w:rsidP="00E92D54">
      <w:pPr>
        <w:pStyle w:val="Code"/>
      </w:pPr>
    </w:p>
    <w:p w14:paraId="1898B37C" w14:textId="77777777" w:rsidR="00E92D54" w:rsidRDefault="00E92D54" w:rsidP="00E92D54">
      <w:pPr>
        <w:pStyle w:val="Code"/>
      </w:pPr>
      <w:r>
        <w:t>namespace App\Filament\Resources\Clients\Schemas;</w:t>
      </w:r>
    </w:p>
    <w:p w14:paraId="352A61F5" w14:textId="77777777" w:rsidR="00E92D54" w:rsidRDefault="00E92D54" w:rsidP="00E92D54">
      <w:pPr>
        <w:pStyle w:val="Code"/>
      </w:pPr>
    </w:p>
    <w:p w14:paraId="35FCB98A" w14:textId="77777777" w:rsidR="00E92D54" w:rsidRDefault="00E92D54" w:rsidP="00E92D54">
      <w:pPr>
        <w:pStyle w:val="Code"/>
      </w:pPr>
      <w:r>
        <w:t>use Filament\Forms\Components\Textarea;</w:t>
      </w:r>
    </w:p>
    <w:p w14:paraId="3B66AC30" w14:textId="77777777" w:rsidR="00E92D54" w:rsidRDefault="00E92D54" w:rsidP="00E92D54">
      <w:pPr>
        <w:pStyle w:val="Code"/>
      </w:pPr>
      <w:r>
        <w:t>use Filament\Forms\Components\TextInput;</w:t>
      </w:r>
    </w:p>
    <w:p w14:paraId="6CE88B18" w14:textId="77777777" w:rsidR="00E92D54" w:rsidRDefault="00E92D54" w:rsidP="00E92D54">
      <w:pPr>
        <w:pStyle w:val="Code"/>
      </w:pPr>
      <w:r>
        <w:t>use Filament\Schemas\Components\Grid;</w:t>
      </w:r>
    </w:p>
    <w:p w14:paraId="302D19DF" w14:textId="77777777" w:rsidR="00E92D54" w:rsidRDefault="00E92D54" w:rsidP="00E92D54">
      <w:pPr>
        <w:pStyle w:val="Code"/>
      </w:pPr>
      <w:r>
        <w:t>use Filament\Schemas\Components\Section;</w:t>
      </w:r>
    </w:p>
    <w:p w14:paraId="4D46471E" w14:textId="77777777" w:rsidR="00E92D54" w:rsidRDefault="00E92D54" w:rsidP="00E92D54">
      <w:pPr>
        <w:pStyle w:val="Code"/>
      </w:pPr>
      <w:r>
        <w:t>use Filament\Schemas\Schema;</w:t>
      </w:r>
    </w:p>
    <w:p w14:paraId="1C233233" w14:textId="77777777" w:rsidR="00E92D54" w:rsidRDefault="00E92D54" w:rsidP="00E92D54">
      <w:pPr>
        <w:pStyle w:val="Code"/>
      </w:pPr>
    </w:p>
    <w:p w14:paraId="0D49A260" w14:textId="77777777" w:rsidR="00E92D54" w:rsidRDefault="00E92D54" w:rsidP="00E92D54">
      <w:pPr>
        <w:pStyle w:val="Code"/>
      </w:pPr>
      <w:r>
        <w:t>class ClientForm</w:t>
      </w:r>
    </w:p>
    <w:p w14:paraId="5CE6FA2A" w14:textId="77777777" w:rsidR="00E92D54" w:rsidRDefault="00E92D54" w:rsidP="00E92D54">
      <w:pPr>
        <w:pStyle w:val="Code"/>
      </w:pPr>
      <w:r>
        <w:t>{</w:t>
      </w:r>
    </w:p>
    <w:p w14:paraId="24180D6D" w14:textId="77777777" w:rsidR="00E92D54" w:rsidRDefault="00E92D54" w:rsidP="00E92D54">
      <w:pPr>
        <w:pStyle w:val="Code"/>
      </w:pPr>
      <w:r>
        <w:t xml:space="preserve">    public static function configure(Schema $schema): Schema</w:t>
      </w:r>
    </w:p>
    <w:p w14:paraId="49C7E537" w14:textId="77777777" w:rsidR="00E92D54" w:rsidRDefault="00E92D54" w:rsidP="00E92D54">
      <w:pPr>
        <w:pStyle w:val="Code"/>
      </w:pPr>
      <w:r>
        <w:t xml:space="preserve">    {</w:t>
      </w:r>
    </w:p>
    <w:p w14:paraId="14B147EC" w14:textId="77777777" w:rsidR="00E92D54" w:rsidRDefault="00E92D54" w:rsidP="00E92D54">
      <w:pPr>
        <w:pStyle w:val="Code"/>
      </w:pPr>
      <w:r>
        <w:t xml:space="preserve">        return $schema</w:t>
      </w:r>
    </w:p>
    <w:p w14:paraId="7020F383" w14:textId="77777777" w:rsidR="00E92D54" w:rsidRDefault="00E92D54" w:rsidP="00E92D54">
      <w:pPr>
        <w:pStyle w:val="Code"/>
      </w:pPr>
      <w:r>
        <w:t xml:space="preserve">            -&gt;components([</w:t>
      </w:r>
    </w:p>
    <w:p w14:paraId="3B2ACD12" w14:textId="77777777" w:rsidR="00E92D54" w:rsidRDefault="00E92D54" w:rsidP="00E92D54">
      <w:pPr>
        <w:pStyle w:val="Code"/>
      </w:pPr>
      <w:r>
        <w:t xml:space="preserve">                Section::make('Інформація про замовника')</w:t>
      </w:r>
    </w:p>
    <w:p w14:paraId="7409F557" w14:textId="77777777" w:rsidR="00E92D54" w:rsidRDefault="00E92D54" w:rsidP="00E92D54">
      <w:pPr>
        <w:pStyle w:val="Code"/>
      </w:pPr>
      <w:r>
        <w:t xml:space="preserve">                    -&gt;schema([</w:t>
      </w:r>
    </w:p>
    <w:p w14:paraId="3D160796" w14:textId="77777777" w:rsidR="00E92D54" w:rsidRDefault="00E92D54" w:rsidP="00E92D54">
      <w:pPr>
        <w:pStyle w:val="Code"/>
      </w:pPr>
      <w:r>
        <w:t xml:space="preserve">                        TextInput::make('name')</w:t>
      </w:r>
    </w:p>
    <w:p w14:paraId="112DDE6F" w14:textId="77777777" w:rsidR="00E92D54" w:rsidRDefault="00E92D54" w:rsidP="00E92D54">
      <w:pPr>
        <w:pStyle w:val="Code"/>
      </w:pPr>
      <w:r>
        <w:t xml:space="preserve">                            -&gt;label('ПІБ / Назва компанії')</w:t>
      </w:r>
    </w:p>
    <w:p w14:paraId="27BB131B" w14:textId="77777777" w:rsidR="00E92D54" w:rsidRDefault="00E92D54" w:rsidP="00E92D54">
      <w:pPr>
        <w:pStyle w:val="Code"/>
      </w:pPr>
      <w:r>
        <w:t xml:space="preserve">                            -&gt;required()</w:t>
      </w:r>
    </w:p>
    <w:p w14:paraId="4ED8B0EC" w14:textId="77777777" w:rsidR="00E92D54" w:rsidRDefault="00E92D54" w:rsidP="00E92D54">
      <w:pPr>
        <w:pStyle w:val="Code"/>
      </w:pPr>
      <w:r>
        <w:t xml:space="preserve">                            -&gt;maxLength(255)</w:t>
      </w:r>
    </w:p>
    <w:p w14:paraId="6A083DD3" w14:textId="77777777" w:rsidR="00E92D54" w:rsidRDefault="00E92D54" w:rsidP="00E92D54">
      <w:pPr>
        <w:pStyle w:val="Code"/>
      </w:pPr>
      <w:r>
        <w:t xml:space="preserve">                            -&gt;prefixIcon('heroicon-m-user'),</w:t>
      </w:r>
    </w:p>
    <w:p w14:paraId="5938BDAA" w14:textId="77777777" w:rsidR="00E92D54" w:rsidRDefault="00E92D54" w:rsidP="00E92D54">
      <w:pPr>
        <w:pStyle w:val="Code"/>
      </w:pPr>
      <w:r>
        <w:t xml:space="preserve">                        TextInput::make('email')</w:t>
      </w:r>
    </w:p>
    <w:p w14:paraId="70D0FFD1" w14:textId="77777777" w:rsidR="00E92D54" w:rsidRDefault="00E92D54" w:rsidP="00E92D54">
      <w:pPr>
        <w:pStyle w:val="Code"/>
      </w:pPr>
      <w:r>
        <w:t xml:space="preserve">                            -&gt;label('Електронна пошта')</w:t>
      </w:r>
    </w:p>
    <w:p w14:paraId="1CF2E5B2" w14:textId="77777777" w:rsidR="00E92D54" w:rsidRDefault="00E92D54" w:rsidP="00E92D54">
      <w:pPr>
        <w:pStyle w:val="Code"/>
      </w:pPr>
      <w:r>
        <w:t xml:space="preserve">                            -&gt;email()</w:t>
      </w:r>
    </w:p>
    <w:p w14:paraId="2D629F61" w14:textId="77777777" w:rsidR="00E92D54" w:rsidRDefault="00E92D54" w:rsidP="00E92D54">
      <w:pPr>
        <w:pStyle w:val="Code"/>
      </w:pPr>
      <w:r>
        <w:t xml:space="preserve">                            -&gt;maxLength(255)</w:t>
      </w:r>
    </w:p>
    <w:p w14:paraId="3B890B2E" w14:textId="77777777" w:rsidR="00E92D54" w:rsidRDefault="00E92D54" w:rsidP="00E92D54">
      <w:pPr>
        <w:pStyle w:val="Code"/>
      </w:pPr>
      <w:r>
        <w:t xml:space="preserve">                            -&gt;prefixIcon('heroicon-m-envelope'),</w:t>
      </w:r>
    </w:p>
    <w:p w14:paraId="137EAD5E" w14:textId="77777777" w:rsidR="00E92D54" w:rsidRDefault="00E92D54" w:rsidP="00E92D54">
      <w:pPr>
        <w:pStyle w:val="Code"/>
      </w:pPr>
    </w:p>
    <w:p w14:paraId="7DCDB7D3" w14:textId="77777777" w:rsidR="00E92D54" w:rsidRDefault="00E92D54" w:rsidP="00E92D54">
      <w:pPr>
        <w:pStyle w:val="Code"/>
      </w:pPr>
      <w:r>
        <w:t xml:space="preserve">                        TextInput::make('phone')</w:t>
      </w:r>
    </w:p>
    <w:p w14:paraId="58122132" w14:textId="77777777" w:rsidR="00E92D54" w:rsidRDefault="00E92D54" w:rsidP="00E92D54">
      <w:pPr>
        <w:pStyle w:val="Code"/>
      </w:pPr>
      <w:r>
        <w:lastRenderedPageBreak/>
        <w:t xml:space="preserve">                            -&gt;label('Телефон')</w:t>
      </w:r>
    </w:p>
    <w:p w14:paraId="4A906BA2" w14:textId="77777777" w:rsidR="00E92D54" w:rsidRDefault="00E92D54" w:rsidP="00E92D54">
      <w:pPr>
        <w:pStyle w:val="Code"/>
      </w:pPr>
      <w:r>
        <w:t xml:space="preserve">                            -&gt;tel()</w:t>
      </w:r>
    </w:p>
    <w:p w14:paraId="217DF1FB" w14:textId="77777777" w:rsidR="00E92D54" w:rsidRDefault="00E92D54" w:rsidP="00E92D54">
      <w:pPr>
        <w:pStyle w:val="Code"/>
      </w:pPr>
      <w:r>
        <w:t xml:space="preserve">                            -&gt;required()</w:t>
      </w:r>
    </w:p>
    <w:p w14:paraId="77B8F2A3" w14:textId="77777777" w:rsidR="00E92D54" w:rsidRDefault="00E92D54" w:rsidP="00E92D54">
      <w:pPr>
        <w:pStyle w:val="Code"/>
      </w:pPr>
      <w:r>
        <w:t xml:space="preserve">                            -&gt;maxLength(13)</w:t>
      </w:r>
    </w:p>
    <w:p w14:paraId="0D4149DC" w14:textId="77777777" w:rsidR="00E92D54" w:rsidRDefault="00E92D54" w:rsidP="00E92D54">
      <w:pPr>
        <w:pStyle w:val="Code"/>
      </w:pPr>
      <w:r>
        <w:t xml:space="preserve">                            -&gt;prefixIcon('heroicon-m-phone')</w:t>
      </w:r>
    </w:p>
    <w:p w14:paraId="1CBB2D1A" w14:textId="77777777" w:rsidR="00E92D54" w:rsidRDefault="00E92D54" w:rsidP="00E92D54">
      <w:pPr>
        <w:pStyle w:val="Code"/>
      </w:pPr>
      <w:r>
        <w:t xml:space="preserve">                            -&gt;placeholder('+380XXXXXXXXX')</w:t>
      </w:r>
    </w:p>
    <w:p w14:paraId="53BE106A" w14:textId="77777777" w:rsidR="00E92D54" w:rsidRDefault="00E92D54" w:rsidP="00E92D54">
      <w:pPr>
        <w:pStyle w:val="Code"/>
      </w:pPr>
      <w:r>
        <w:t xml:space="preserve">                    ]),</w:t>
      </w:r>
    </w:p>
    <w:p w14:paraId="3D88A7C5" w14:textId="77777777" w:rsidR="00E92D54" w:rsidRDefault="00E92D54" w:rsidP="00E92D54">
      <w:pPr>
        <w:pStyle w:val="Code"/>
      </w:pPr>
    </w:p>
    <w:p w14:paraId="3E9914AC" w14:textId="77777777" w:rsidR="00E92D54" w:rsidRDefault="00E92D54" w:rsidP="00E92D54">
      <w:pPr>
        <w:pStyle w:val="Code"/>
      </w:pPr>
      <w:r>
        <w:t xml:space="preserve">                Section::make('Адреса та примітки')</w:t>
      </w:r>
    </w:p>
    <w:p w14:paraId="11BAD7BD" w14:textId="77777777" w:rsidR="00E92D54" w:rsidRDefault="00E92D54" w:rsidP="00E92D54">
      <w:pPr>
        <w:pStyle w:val="Code"/>
      </w:pPr>
      <w:r>
        <w:t xml:space="preserve">                    -&gt;schema([</w:t>
      </w:r>
    </w:p>
    <w:p w14:paraId="47F32B8D" w14:textId="77777777" w:rsidR="00E92D54" w:rsidRDefault="00E92D54" w:rsidP="00E92D54">
      <w:pPr>
        <w:pStyle w:val="Code"/>
      </w:pPr>
      <w:r>
        <w:t xml:space="preserve">                        TextInput::make('address')</w:t>
      </w:r>
    </w:p>
    <w:p w14:paraId="56DA9B69" w14:textId="77777777" w:rsidR="00E92D54" w:rsidRDefault="00E92D54" w:rsidP="00E92D54">
      <w:pPr>
        <w:pStyle w:val="Code"/>
      </w:pPr>
      <w:r>
        <w:t xml:space="preserve">                            -&gt;label('Адреса')</w:t>
      </w:r>
    </w:p>
    <w:p w14:paraId="1B88E729" w14:textId="77777777" w:rsidR="00E92D54" w:rsidRDefault="00E92D54" w:rsidP="00E92D54">
      <w:pPr>
        <w:pStyle w:val="Code"/>
      </w:pPr>
      <w:r>
        <w:t xml:space="preserve">                            -&gt;maxLength(255)</w:t>
      </w:r>
    </w:p>
    <w:p w14:paraId="6E18C577" w14:textId="77777777" w:rsidR="00E92D54" w:rsidRDefault="00E92D54" w:rsidP="00E92D54">
      <w:pPr>
        <w:pStyle w:val="Code"/>
      </w:pPr>
      <w:r>
        <w:t xml:space="preserve">                            -&gt;prefixIcon('heroicon-m-map-pin'),</w:t>
      </w:r>
    </w:p>
    <w:p w14:paraId="475C6190" w14:textId="77777777" w:rsidR="00E92D54" w:rsidRDefault="00E92D54" w:rsidP="00E92D54">
      <w:pPr>
        <w:pStyle w:val="Code"/>
      </w:pPr>
      <w:r>
        <w:t xml:space="preserve">                        Textarea::make('notes')</w:t>
      </w:r>
    </w:p>
    <w:p w14:paraId="3E17AA8D" w14:textId="77777777" w:rsidR="00E92D54" w:rsidRDefault="00E92D54" w:rsidP="00E92D54">
      <w:pPr>
        <w:pStyle w:val="Code"/>
      </w:pPr>
      <w:r>
        <w:t xml:space="preserve">                            -&gt;label('Примітки')</w:t>
      </w:r>
    </w:p>
    <w:p w14:paraId="2CF6C9E0" w14:textId="77777777" w:rsidR="00E92D54" w:rsidRDefault="00E92D54" w:rsidP="00E92D54">
      <w:pPr>
        <w:pStyle w:val="Code"/>
      </w:pPr>
      <w:r>
        <w:t xml:space="preserve">                            -&gt;rows(4)</w:t>
      </w:r>
    </w:p>
    <w:p w14:paraId="12AB6A5F" w14:textId="77777777" w:rsidR="00E92D54" w:rsidRDefault="00E92D54" w:rsidP="00E92D54">
      <w:pPr>
        <w:pStyle w:val="Code"/>
      </w:pPr>
      <w:r>
        <w:t xml:space="preserve">                            -&gt;columnSpanFull(),</w:t>
      </w:r>
    </w:p>
    <w:p w14:paraId="551C89BD" w14:textId="77777777" w:rsidR="00E92D54" w:rsidRDefault="00E92D54" w:rsidP="00E92D54">
      <w:pPr>
        <w:pStyle w:val="Code"/>
      </w:pPr>
      <w:r>
        <w:t xml:space="preserve">                    ]),</w:t>
      </w:r>
    </w:p>
    <w:p w14:paraId="42DCFF96" w14:textId="77777777" w:rsidR="00E92D54" w:rsidRDefault="00E92D54" w:rsidP="00E92D54">
      <w:pPr>
        <w:pStyle w:val="Code"/>
      </w:pPr>
      <w:r>
        <w:t xml:space="preserve">            ]);</w:t>
      </w:r>
    </w:p>
    <w:p w14:paraId="3345F4DC" w14:textId="77777777" w:rsidR="00E92D54" w:rsidRDefault="00E92D54" w:rsidP="00E92D54">
      <w:pPr>
        <w:pStyle w:val="Code"/>
      </w:pPr>
      <w:r>
        <w:t xml:space="preserve">    }</w:t>
      </w:r>
    </w:p>
    <w:p w14:paraId="1DCF6DD2" w14:textId="77777777" w:rsidR="00E92D54" w:rsidRDefault="00E92D54" w:rsidP="00E92D54">
      <w:pPr>
        <w:pStyle w:val="Code"/>
      </w:pPr>
      <w:r>
        <w:t>}</w:t>
      </w:r>
    </w:p>
    <w:p w14:paraId="39B4D939" w14:textId="77777777" w:rsidR="00E92D54" w:rsidRDefault="00E92D54" w:rsidP="00E92D54">
      <w:pPr>
        <w:pStyle w:val="Code"/>
      </w:pPr>
      <w:r>
        <w:t>&lt;?php</w:t>
      </w:r>
    </w:p>
    <w:p w14:paraId="69FE2191" w14:textId="77777777" w:rsidR="00E92D54" w:rsidRDefault="00E92D54" w:rsidP="00E92D54">
      <w:pPr>
        <w:pStyle w:val="Code"/>
      </w:pPr>
    </w:p>
    <w:p w14:paraId="555AAAEA" w14:textId="77777777" w:rsidR="00E92D54" w:rsidRDefault="00E92D54" w:rsidP="00E92D54">
      <w:pPr>
        <w:pStyle w:val="Code"/>
      </w:pPr>
      <w:r>
        <w:t>namespace App\Filament\Resources\Clients\Tables;</w:t>
      </w:r>
    </w:p>
    <w:p w14:paraId="125BBAC9" w14:textId="77777777" w:rsidR="00E92D54" w:rsidRDefault="00E92D54" w:rsidP="00E92D54">
      <w:pPr>
        <w:pStyle w:val="Code"/>
      </w:pPr>
    </w:p>
    <w:p w14:paraId="64197A73" w14:textId="77777777" w:rsidR="00E92D54" w:rsidRDefault="00E92D54" w:rsidP="00E92D54">
      <w:pPr>
        <w:pStyle w:val="Code"/>
      </w:pPr>
      <w:r>
        <w:t>use Filament\Actions\DeleteAction;</w:t>
      </w:r>
    </w:p>
    <w:p w14:paraId="407B67EB" w14:textId="77777777" w:rsidR="00E92D54" w:rsidRDefault="00E92D54" w:rsidP="00E92D54">
      <w:pPr>
        <w:pStyle w:val="Code"/>
      </w:pPr>
      <w:r>
        <w:t>use Filament\Actions\EditAction;</w:t>
      </w:r>
    </w:p>
    <w:p w14:paraId="594E698D" w14:textId="77777777" w:rsidR="00E92D54" w:rsidRDefault="00E92D54" w:rsidP="00E92D54">
      <w:pPr>
        <w:pStyle w:val="Code"/>
      </w:pPr>
      <w:r>
        <w:t>use Filament\Tables\Columns\TextColumn;</w:t>
      </w:r>
    </w:p>
    <w:p w14:paraId="3034357E" w14:textId="77777777" w:rsidR="00E92D54" w:rsidRDefault="00E92D54" w:rsidP="00E92D54">
      <w:pPr>
        <w:pStyle w:val="Code"/>
      </w:pPr>
      <w:r>
        <w:t>use Filament\Tables\Filters\Filter;</w:t>
      </w:r>
    </w:p>
    <w:p w14:paraId="5DF4F27F" w14:textId="77777777" w:rsidR="00E92D54" w:rsidRDefault="00E92D54" w:rsidP="00E92D54">
      <w:pPr>
        <w:pStyle w:val="Code"/>
      </w:pPr>
      <w:r>
        <w:t>use Filament\Forms\Components\DatePicker;</w:t>
      </w:r>
    </w:p>
    <w:p w14:paraId="1907D62B" w14:textId="77777777" w:rsidR="00E92D54" w:rsidRDefault="00E92D54" w:rsidP="00E92D54">
      <w:pPr>
        <w:pStyle w:val="Code"/>
      </w:pPr>
      <w:r>
        <w:t>use Filament\Tables\Table;</w:t>
      </w:r>
    </w:p>
    <w:p w14:paraId="5CAFF5E7" w14:textId="77777777" w:rsidR="00E92D54" w:rsidRDefault="00E92D54" w:rsidP="00E92D54">
      <w:pPr>
        <w:pStyle w:val="Code"/>
      </w:pPr>
    </w:p>
    <w:p w14:paraId="6579874B" w14:textId="77777777" w:rsidR="00E92D54" w:rsidRDefault="00E92D54" w:rsidP="00E92D54">
      <w:pPr>
        <w:pStyle w:val="Code"/>
      </w:pPr>
      <w:r>
        <w:t>class ClientsTable</w:t>
      </w:r>
    </w:p>
    <w:p w14:paraId="02482310" w14:textId="77777777" w:rsidR="00E92D54" w:rsidRDefault="00E92D54" w:rsidP="00E92D54">
      <w:pPr>
        <w:pStyle w:val="Code"/>
      </w:pPr>
      <w:r>
        <w:t>{</w:t>
      </w:r>
    </w:p>
    <w:p w14:paraId="2475D5FC" w14:textId="77777777" w:rsidR="00E92D54" w:rsidRDefault="00E92D54" w:rsidP="00E92D54">
      <w:pPr>
        <w:pStyle w:val="Code"/>
      </w:pPr>
      <w:r>
        <w:t xml:space="preserve">    public static function configure(Table $table): Table</w:t>
      </w:r>
    </w:p>
    <w:p w14:paraId="579EEEBA" w14:textId="77777777" w:rsidR="00E92D54" w:rsidRDefault="00E92D54" w:rsidP="00E92D54">
      <w:pPr>
        <w:pStyle w:val="Code"/>
      </w:pPr>
      <w:r>
        <w:t xml:space="preserve">    {</w:t>
      </w:r>
    </w:p>
    <w:p w14:paraId="07393FAC" w14:textId="77777777" w:rsidR="00E92D54" w:rsidRDefault="00E92D54" w:rsidP="00E92D54">
      <w:pPr>
        <w:pStyle w:val="Code"/>
      </w:pPr>
      <w:r>
        <w:t xml:space="preserve">        return $table</w:t>
      </w:r>
    </w:p>
    <w:p w14:paraId="3A4C64C1" w14:textId="77777777" w:rsidR="00E92D54" w:rsidRDefault="00E92D54" w:rsidP="00E92D54">
      <w:pPr>
        <w:pStyle w:val="Code"/>
      </w:pPr>
      <w:r>
        <w:t xml:space="preserve">            -&gt;columns([</w:t>
      </w:r>
    </w:p>
    <w:p w14:paraId="1FC20D97" w14:textId="77777777" w:rsidR="00E92D54" w:rsidRDefault="00E92D54" w:rsidP="00E92D54">
      <w:pPr>
        <w:pStyle w:val="Code"/>
      </w:pPr>
      <w:r>
        <w:t xml:space="preserve">                TextColumn::make('id')</w:t>
      </w:r>
    </w:p>
    <w:p w14:paraId="72902CA6" w14:textId="77777777" w:rsidR="00E92D54" w:rsidRDefault="00E92D54" w:rsidP="00E92D54">
      <w:pPr>
        <w:pStyle w:val="Code"/>
      </w:pPr>
      <w:r>
        <w:t xml:space="preserve">                    -&gt;label('ID')</w:t>
      </w:r>
    </w:p>
    <w:p w14:paraId="200DD17F" w14:textId="77777777" w:rsidR="00E92D54" w:rsidRDefault="00E92D54" w:rsidP="00E92D54">
      <w:pPr>
        <w:pStyle w:val="Code"/>
      </w:pPr>
      <w:r>
        <w:t xml:space="preserve">                    -&gt;grow(false)</w:t>
      </w:r>
    </w:p>
    <w:p w14:paraId="4D2AABE9" w14:textId="77777777" w:rsidR="00E92D54" w:rsidRDefault="00E92D54" w:rsidP="00E92D54">
      <w:pPr>
        <w:pStyle w:val="Code"/>
      </w:pPr>
      <w:r>
        <w:t xml:space="preserve">                    -&gt;placeholder('-')</w:t>
      </w:r>
    </w:p>
    <w:p w14:paraId="7911DB03" w14:textId="77777777" w:rsidR="00E92D54" w:rsidRDefault="00E92D54" w:rsidP="00E92D54">
      <w:pPr>
        <w:pStyle w:val="Code"/>
      </w:pPr>
      <w:r>
        <w:t xml:space="preserve">                    -&gt;sortable()</w:t>
      </w:r>
    </w:p>
    <w:p w14:paraId="3D0C0C55" w14:textId="77777777" w:rsidR="00E92D54" w:rsidRDefault="00E92D54" w:rsidP="00E92D54">
      <w:pPr>
        <w:pStyle w:val="Code"/>
      </w:pPr>
      <w:r>
        <w:t xml:space="preserve">                    -&gt;searchable()</w:t>
      </w:r>
    </w:p>
    <w:p w14:paraId="1241F7AB" w14:textId="77777777" w:rsidR="00E92D54" w:rsidRDefault="00E92D54" w:rsidP="00E92D54">
      <w:pPr>
        <w:pStyle w:val="Code"/>
      </w:pPr>
      <w:r>
        <w:t xml:space="preserve">                    -&gt;toggleable(isToggledHiddenByDefault: true),</w:t>
      </w:r>
    </w:p>
    <w:p w14:paraId="07C705FC" w14:textId="77777777" w:rsidR="00E92D54" w:rsidRDefault="00E92D54" w:rsidP="00E92D54">
      <w:pPr>
        <w:pStyle w:val="Code"/>
      </w:pPr>
      <w:r>
        <w:t xml:space="preserve">                TextColumn::make('name')</w:t>
      </w:r>
    </w:p>
    <w:p w14:paraId="793D4420" w14:textId="77777777" w:rsidR="00E92D54" w:rsidRDefault="00E92D54" w:rsidP="00E92D54">
      <w:pPr>
        <w:pStyle w:val="Code"/>
      </w:pPr>
      <w:r>
        <w:t xml:space="preserve">                    -&gt;label('ПІБ / Назва компанії')</w:t>
      </w:r>
    </w:p>
    <w:p w14:paraId="3E6B6694" w14:textId="77777777" w:rsidR="00E92D54" w:rsidRDefault="00E92D54" w:rsidP="00E92D54">
      <w:pPr>
        <w:pStyle w:val="Code"/>
      </w:pPr>
      <w:r>
        <w:t xml:space="preserve">                    -&gt;placeholder('-')</w:t>
      </w:r>
    </w:p>
    <w:p w14:paraId="394B056C" w14:textId="77777777" w:rsidR="00E92D54" w:rsidRDefault="00E92D54" w:rsidP="00E92D54">
      <w:pPr>
        <w:pStyle w:val="Code"/>
      </w:pPr>
      <w:r>
        <w:t xml:space="preserve">                    -&gt;sortable()</w:t>
      </w:r>
    </w:p>
    <w:p w14:paraId="0E1BC8EB" w14:textId="77777777" w:rsidR="00E92D54" w:rsidRDefault="00E92D54" w:rsidP="00E92D54">
      <w:pPr>
        <w:pStyle w:val="Code"/>
      </w:pPr>
      <w:r>
        <w:t xml:space="preserve">                    -&gt;searchable()</w:t>
      </w:r>
    </w:p>
    <w:p w14:paraId="5AF79A30" w14:textId="77777777" w:rsidR="00E92D54" w:rsidRDefault="00E92D54" w:rsidP="00E92D54">
      <w:pPr>
        <w:pStyle w:val="Code"/>
      </w:pPr>
      <w:r>
        <w:t xml:space="preserve">                    -&gt;toggleable(),</w:t>
      </w:r>
    </w:p>
    <w:p w14:paraId="67E313D4" w14:textId="77777777" w:rsidR="00E92D54" w:rsidRDefault="00E92D54" w:rsidP="00E92D54">
      <w:pPr>
        <w:pStyle w:val="Code"/>
      </w:pPr>
      <w:r>
        <w:t xml:space="preserve">                TextColumn::make('email')</w:t>
      </w:r>
    </w:p>
    <w:p w14:paraId="0D7C978B" w14:textId="77777777" w:rsidR="00E92D54" w:rsidRDefault="00E92D54" w:rsidP="00E92D54">
      <w:pPr>
        <w:pStyle w:val="Code"/>
      </w:pPr>
      <w:r>
        <w:t xml:space="preserve">                    -&gt;label('Електронна пошта')</w:t>
      </w:r>
    </w:p>
    <w:p w14:paraId="7FCE55B5" w14:textId="77777777" w:rsidR="00E92D54" w:rsidRDefault="00E92D54" w:rsidP="00E92D54">
      <w:pPr>
        <w:pStyle w:val="Code"/>
      </w:pPr>
      <w:r>
        <w:t xml:space="preserve">                    -&gt;copyable()</w:t>
      </w:r>
    </w:p>
    <w:p w14:paraId="29BAF305" w14:textId="77777777" w:rsidR="00E92D54" w:rsidRDefault="00E92D54" w:rsidP="00E92D54">
      <w:pPr>
        <w:pStyle w:val="Code"/>
      </w:pPr>
      <w:r>
        <w:t xml:space="preserve">                    -&gt;placeholder('-')</w:t>
      </w:r>
    </w:p>
    <w:p w14:paraId="0409E0CF" w14:textId="77777777" w:rsidR="00E92D54" w:rsidRDefault="00E92D54" w:rsidP="00E92D54">
      <w:pPr>
        <w:pStyle w:val="Code"/>
      </w:pPr>
      <w:r>
        <w:t xml:space="preserve">                    -&gt;limit(50)</w:t>
      </w:r>
    </w:p>
    <w:p w14:paraId="0A021E73" w14:textId="77777777" w:rsidR="00E92D54" w:rsidRDefault="00E92D54" w:rsidP="00E92D54">
      <w:pPr>
        <w:pStyle w:val="Code"/>
      </w:pPr>
      <w:r>
        <w:t xml:space="preserve">                    -&gt;wrap()</w:t>
      </w:r>
    </w:p>
    <w:p w14:paraId="0E56CC91" w14:textId="77777777" w:rsidR="00E92D54" w:rsidRDefault="00E92D54" w:rsidP="00E92D54">
      <w:pPr>
        <w:pStyle w:val="Code"/>
      </w:pPr>
      <w:r>
        <w:t xml:space="preserve">                    -&gt;sortable()</w:t>
      </w:r>
    </w:p>
    <w:p w14:paraId="32F27F4A" w14:textId="77777777" w:rsidR="00E92D54" w:rsidRDefault="00E92D54" w:rsidP="00E92D54">
      <w:pPr>
        <w:pStyle w:val="Code"/>
      </w:pPr>
      <w:r>
        <w:t xml:space="preserve">                    -&gt;searchable()</w:t>
      </w:r>
    </w:p>
    <w:p w14:paraId="1C09FE98" w14:textId="77777777" w:rsidR="00E92D54" w:rsidRDefault="00E92D54" w:rsidP="00E92D54">
      <w:pPr>
        <w:pStyle w:val="Code"/>
      </w:pPr>
      <w:r>
        <w:t xml:space="preserve">                    -&gt;toggleable(),</w:t>
      </w:r>
    </w:p>
    <w:p w14:paraId="4678D659" w14:textId="77777777" w:rsidR="00E92D54" w:rsidRDefault="00E92D54" w:rsidP="00E92D54">
      <w:pPr>
        <w:pStyle w:val="Code"/>
      </w:pPr>
      <w:r>
        <w:t xml:space="preserve">                TextColumn::make('phone')</w:t>
      </w:r>
    </w:p>
    <w:p w14:paraId="24C3F8F6" w14:textId="77777777" w:rsidR="00E92D54" w:rsidRDefault="00E92D54" w:rsidP="00E92D54">
      <w:pPr>
        <w:pStyle w:val="Code"/>
      </w:pPr>
      <w:r>
        <w:t xml:space="preserve">                    -&gt;label('Телефон')</w:t>
      </w:r>
    </w:p>
    <w:p w14:paraId="0D32CD09" w14:textId="77777777" w:rsidR="00E92D54" w:rsidRDefault="00E92D54" w:rsidP="00E92D54">
      <w:pPr>
        <w:pStyle w:val="Code"/>
      </w:pPr>
      <w:r>
        <w:t xml:space="preserve">                    -&gt;copyable()</w:t>
      </w:r>
    </w:p>
    <w:p w14:paraId="70F099AC" w14:textId="77777777" w:rsidR="00E92D54" w:rsidRDefault="00E92D54" w:rsidP="00E92D54">
      <w:pPr>
        <w:pStyle w:val="Code"/>
      </w:pPr>
      <w:r>
        <w:t xml:space="preserve">                    -&gt;placeholder('-')</w:t>
      </w:r>
    </w:p>
    <w:p w14:paraId="59445FA8" w14:textId="77777777" w:rsidR="00E92D54" w:rsidRDefault="00E92D54" w:rsidP="00E92D54">
      <w:pPr>
        <w:pStyle w:val="Code"/>
      </w:pPr>
      <w:r>
        <w:t xml:space="preserve">                    -&gt;limit(50)</w:t>
      </w:r>
    </w:p>
    <w:p w14:paraId="2F1699C2" w14:textId="77777777" w:rsidR="00E92D54" w:rsidRDefault="00E92D54" w:rsidP="00E92D54">
      <w:pPr>
        <w:pStyle w:val="Code"/>
      </w:pPr>
      <w:r>
        <w:t xml:space="preserve">                    -&gt;wrap()</w:t>
      </w:r>
    </w:p>
    <w:p w14:paraId="11156645" w14:textId="77777777" w:rsidR="00E92D54" w:rsidRDefault="00E92D54" w:rsidP="00E92D54">
      <w:pPr>
        <w:pStyle w:val="Code"/>
      </w:pPr>
      <w:r>
        <w:t xml:space="preserve">                    -&gt;sortable()</w:t>
      </w:r>
    </w:p>
    <w:p w14:paraId="7D0120C8" w14:textId="77777777" w:rsidR="00E92D54" w:rsidRDefault="00E92D54" w:rsidP="00E92D54">
      <w:pPr>
        <w:pStyle w:val="Code"/>
      </w:pPr>
      <w:r>
        <w:t xml:space="preserve">                    -&gt;searchable()</w:t>
      </w:r>
    </w:p>
    <w:p w14:paraId="2F538FF2" w14:textId="77777777" w:rsidR="00E92D54" w:rsidRDefault="00E92D54" w:rsidP="00E92D54">
      <w:pPr>
        <w:pStyle w:val="Code"/>
      </w:pPr>
      <w:r>
        <w:t xml:space="preserve">                    -&gt;toggleable(),</w:t>
      </w:r>
    </w:p>
    <w:p w14:paraId="33C5F0FC" w14:textId="77777777" w:rsidR="00E92D54" w:rsidRDefault="00E92D54" w:rsidP="00E92D54">
      <w:pPr>
        <w:pStyle w:val="Code"/>
      </w:pPr>
      <w:r>
        <w:t xml:space="preserve">                TextColumn::make('address')</w:t>
      </w:r>
    </w:p>
    <w:p w14:paraId="4BBAC49E" w14:textId="77777777" w:rsidR="00E92D54" w:rsidRDefault="00E92D54" w:rsidP="00E92D54">
      <w:pPr>
        <w:pStyle w:val="Code"/>
      </w:pPr>
      <w:r>
        <w:t xml:space="preserve">                    -&gt;label('Адреса')</w:t>
      </w:r>
    </w:p>
    <w:p w14:paraId="5715CFC4" w14:textId="77777777" w:rsidR="00E92D54" w:rsidRDefault="00E92D54" w:rsidP="00E92D54">
      <w:pPr>
        <w:pStyle w:val="Code"/>
      </w:pPr>
      <w:r>
        <w:t xml:space="preserve">                    -&gt;wrap()</w:t>
      </w:r>
    </w:p>
    <w:p w14:paraId="7AD08165" w14:textId="77777777" w:rsidR="00E92D54" w:rsidRDefault="00E92D54" w:rsidP="00E92D54">
      <w:pPr>
        <w:pStyle w:val="Code"/>
      </w:pPr>
      <w:r>
        <w:t xml:space="preserve">                    -&gt;sortable()</w:t>
      </w:r>
    </w:p>
    <w:p w14:paraId="2C00EED0" w14:textId="77777777" w:rsidR="00E92D54" w:rsidRDefault="00E92D54" w:rsidP="00E92D54">
      <w:pPr>
        <w:pStyle w:val="Code"/>
      </w:pPr>
      <w:r>
        <w:t xml:space="preserve">                    -&gt;searchable()</w:t>
      </w:r>
    </w:p>
    <w:p w14:paraId="3AD6636D" w14:textId="77777777" w:rsidR="00E92D54" w:rsidRDefault="00E92D54" w:rsidP="00E92D54">
      <w:pPr>
        <w:pStyle w:val="Code"/>
      </w:pPr>
      <w:r>
        <w:t xml:space="preserve">                    -&gt;toggleable(),</w:t>
      </w:r>
    </w:p>
    <w:p w14:paraId="4DB11979" w14:textId="77777777" w:rsidR="00E92D54" w:rsidRDefault="00E92D54" w:rsidP="00E92D54">
      <w:pPr>
        <w:pStyle w:val="Code"/>
      </w:pPr>
      <w:r>
        <w:t xml:space="preserve">                TextColumn::make('notes')</w:t>
      </w:r>
    </w:p>
    <w:p w14:paraId="1E2B1EBC" w14:textId="77777777" w:rsidR="00E92D54" w:rsidRDefault="00E92D54" w:rsidP="00E92D54">
      <w:pPr>
        <w:pStyle w:val="Code"/>
      </w:pPr>
      <w:r>
        <w:t xml:space="preserve">                    -&gt;label('Примітки')</w:t>
      </w:r>
    </w:p>
    <w:p w14:paraId="7746DBB9" w14:textId="77777777" w:rsidR="00E92D54" w:rsidRDefault="00E92D54" w:rsidP="00E92D54">
      <w:pPr>
        <w:pStyle w:val="Code"/>
      </w:pPr>
      <w:r>
        <w:t xml:space="preserve">                    -&gt;wrap()</w:t>
      </w:r>
    </w:p>
    <w:p w14:paraId="746848B5" w14:textId="77777777" w:rsidR="00E92D54" w:rsidRDefault="00E92D54" w:rsidP="00E92D54">
      <w:pPr>
        <w:pStyle w:val="Code"/>
      </w:pPr>
      <w:r>
        <w:t xml:space="preserve">                    -&gt;sortable()</w:t>
      </w:r>
    </w:p>
    <w:p w14:paraId="5FBA355F" w14:textId="77777777" w:rsidR="00E92D54" w:rsidRDefault="00E92D54" w:rsidP="00E92D54">
      <w:pPr>
        <w:pStyle w:val="Code"/>
      </w:pPr>
      <w:r>
        <w:t xml:space="preserve">                    -&gt;searchable()</w:t>
      </w:r>
    </w:p>
    <w:p w14:paraId="059E73D4" w14:textId="77777777" w:rsidR="00E92D54" w:rsidRDefault="00E92D54" w:rsidP="00E92D54">
      <w:pPr>
        <w:pStyle w:val="Code"/>
      </w:pPr>
      <w:r>
        <w:t xml:space="preserve">                    -&gt;toggleable(isToggledHiddenByDefault: true),</w:t>
      </w:r>
    </w:p>
    <w:p w14:paraId="2ACE383A" w14:textId="77777777" w:rsidR="00E92D54" w:rsidRDefault="00E92D54" w:rsidP="00E92D54">
      <w:pPr>
        <w:pStyle w:val="Code"/>
      </w:pPr>
      <w:r>
        <w:t xml:space="preserve">                TextColumn::make('created_at')</w:t>
      </w:r>
    </w:p>
    <w:p w14:paraId="444FC2FD" w14:textId="77777777" w:rsidR="00E92D54" w:rsidRDefault="00E92D54" w:rsidP="00E92D54">
      <w:pPr>
        <w:pStyle w:val="Code"/>
      </w:pPr>
      <w:r>
        <w:t xml:space="preserve">                    -&gt;label('Створено')</w:t>
      </w:r>
    </w:p>
    <w:p w14:paraId="42F84D69" w14:textId="77777777" w:rsidR="00E92D54" w:rsidRDefault="00E92D54" w:rsidP="00E92D54">
      <w:pPr>
        <w:pStyle w:val="Code"/>
      </w:pPr>
      <w:r>
        <w:t xml:space="preserve">                    -&gt;dateTime('d.m.Y H:i')</w:t>
      </w:r>
    </w:p>
    <w:p w14:paraId="4ABE8564" w14:textId="77777777" w:rsidR="00E92D54" w:rsidRDefault="00E92D54" w:rsidP="00E92D54">
      <w:pPr>
        <w:pStyle w:val="Code"/>
      </w:pPr>
      <w:r>
        <w:t xml:space="preserve">                    -&gt;sortable()</w:t>
      </w:r>
    </w:p>
    <w:p w14:paraId="0A103BC7" w14:textId="77777777" w:rsidR="00E92D54" w:rsidRDefault="00E92D54" w:rsidP="00E92D54">
      <w:pPr>
        <w:pStyle w:val="Code"/>
      </w:pPr>
      <w:r>
        <w:t xml:space="preserve">                    -&gt;toggleable(isToggledHiddenByDefault: true),</w:t>
      </w:r>
    </w:p>
    <w:p w14:paraId="2BD1EABB" w14:textId="77777777" w:rsidR="00E92D54" w:rsidRDefault="00E92D54" w:rsidP="00E92D54">
      <w:pPr>
        <w:pStyle w:val="Code"/>
      </w:pPr>
      <w:r>
        <w:t xml:space="preserve">                TextColumn::make('updated_at')</w:t>
      </w:r>
    </w:p>
    <w:p w14:paraId="2F26CC92" w14:textId="77777777" w:rsidR="00E92D54" w:rsidRDefault="00E92D54" w:rsidP="00E92D54">
      <w:pPr>
        <w:pStyle w:val="Code"/>
      </w:pPr>
      <w:r>
        <w:t xml:space="preserve">                    -&gt;label('Оновлено')</w:t>
      </w:r>
    </w:p>
    <w:p w14:paraId="7E82BF32" w14:textId="77777777" w:rsidR="00E92D54" w:rsidRDefault="00E92D54" w:rsidP="00E92D54">
      <w:pPr>
        <w:pStyle w:val="Code"/>
      </w:pPr>
      <w:r>
        <w:t xml:space="preserve">                    -&gt;dateTime('d.m.Y H:i')</w:t>
      </w:r>
    </w:p>
    <w:p w14:paraId="78EDF046" w14:textId="77777777" w:rsidR="00E92D54" w:rsidRDefault="00E92D54" w:rsidP="00E92D54">
      <w:pPr>
        <w:pStyle w:val="Code"/>
      </w:pPr>
      <w:r>
        <w:t xml:space="preserve">                    -&gt;sortable()</w:t>
      </w:r>
    </w:p>
    <w:p w14:paraId="5B27AB3C" w14:textId="77777777" w:rsidR="00E92D54" w:rsidRDefault="00E92D54" w:rsidP="00E92D54">
      <w:pPr>
        <w:pStyle w:val="Code"/>
      </w:pPr>
      <w:r>
        <w:t xml:space="preserve">                    -&gt;toggleable(isToggledHiddenByDefault: true),</w:t>
      </w:r>
    </w:p>
    <w:p w14:paraId="1BE0F5BD" w14:textId="77777777" w:rsidR="00E92D54" w:rsidRDefault="00E92D54" w:rsidP="00E92D54">
      <w:pPr>
        <w:pStyle w:val="Code"/>
      </w:pPr>
      <w:r>
        <w:t xml:space="preserve">            ])</w:t>
      </w:r>
    </w:p>
    <w:p w14:paraId="20401E71" w14:textId="77777777" w:rsidR="00E92D54" w:rsidRDefault="00E92D54" w:rsidP="00E92D54">
      <w:pPr>
        <w:pStyle w:val="Code"/>
      </w:pPr>
      <w:r>
        <w:t xml:space="preserve">            -&gt;recordActions([</w:t>
      </w:r>
    </w:p>
    <w:p w14:paraId="56DC932A" w14:textId="77777777" w:rsidR="00E92D54" w:rsidRDefault="00E92D54" w:rsidP="00E92D54">
      <w:pPr>
        <w:pStyle w:val="Code"/>
      </w:pPr>
      <w:r>
        <w:t xml:space="preserve">                EditAction::make(),</w:t>
      </w:r>
    </w:p>
    <w:p w14:paraId="6706A259" w14:textId="77777777" w:rsidR="00E92D54" w:rsidRDefault="00E92D54" w:rsidP="00E92D54">
      <w:pPr>
        <w:pStyle w:val="Code"/>
      </w:pPr>
      <w:r>
        <w:t xml:space="preserve">                DeleteAction::make(),</w:t>
      </w:r>
    </w:p>
    <w:p w14:paraId="048F2659" w14:textId="77777777" w:rsidR="00E92D54" w:rsidRDefault="00E92D54" w:rsidP="00E92D54">
      <w:pPr>
        <w:pStyle w:val="Code"/>
      </w:pPr>
      <w:r>
        <w:t xml:space="preserve">            ]);</w:t>
      </w:r>
    </w:p>
    <w:p w14:paraId="02BEDB09" w14:textId="77777777" w:rsidR="00E92D54" w:rsidRDefault="00E92D54" w:rsidP="00E92D54">
      <w:pPr>
        <w:pStyle w:val="Code"/>
      </w:pPr>
      <w:r>
        <w:t xml:space="preserve">    }</w:t>
      </w:r>
    </w:p>
    <w:p w14:paraId="6EE58C4F" w14:textId="77777777" w:rsidR="00E92D54" w:rsidRDefault="00E92D54" w:rsidP="00E92D54">
      <w:pPr>
        <w:pStyle w:val="Code"/>
      </w:pPr>
      <w:r>
        <w:t>}</w:t>
      </w:r>
    </w:p>
    <w:p w14:paraId="77449AB3" w14:textId="77777777" w:rsidR="00E92D54" w:rsidRDefault="00E92D54" w:rsidP="00E92D54">
      <w:pPr>
        <w:pStyle w:val="Code"/>
      </w:pPr>
      <w:r>
        <w:t>&lt;?php</w:t>
      </w:r>
    </w:p>
    <w:p w14:paraId="1DEFBA71" w14:textId="77777777" w:rsidR="00E92D54" w:rsidRDefault="00E92D54" w:rsidP="00E92D54">
      <w:pPr>
        <w:pStyle w:val="Code"/>
      </w:pPr>
    </w:p>
    <w:p w14:paraId="10D04CCE" w14:textId="77777777" w:rsidR="00E92D54" w:rsidRDefault="00E92D54" w:rsidP="00E92D54">
      <w:pPr>
        <w:pStyle w:val="Code"/>
      </w:pPr>
      <w:r>
        <w:t>namespace App\Filament\Resources\Employees;</w:t>
      </w:r>
    </w:p>
    <w:p w14:paraId="221F46D1" w14:textId="77777777" w:rsidR="00E92D54" w:rsidRDefault="00E92D54" w:rsidP="00E92D54">
      <w:pPr>
        <w:pStyle w:val="Code"/>
      </w:pPr>
    </w:p>
    <w:p w14:paraId="24EC7A72" w14:textId="77777777" w:rsidR="00E92D54" w:rsidRDefault="00E92D54" w:rsidP="00E92D54">
      <w:pPr>
        <w:pStyle w:val="Code"/>
      </w:pPr>
      <w:r>
        <w:t>use App\Filament\Resources\Employees\Pages\CreateEmployee;</w:t>
      </w:r>
    </w:p>
    <w:p w14:paraId="1F223BEF" w14:textId="77777777" w:rsidR="00E92D54" w:rsidRDefault="00E92D54" w:rsidP="00E92D54">
      <w:pPr>
        <w:pStyle w:val="Code"/>
      </w:pPr>
      <w:r>
        <w:t>use App\Filament\Resources\Employees\Pages\EditEmployee;</w:t>
      </w:r>
    </w:p>
    <w:p w14:paraId="7F621577" w14:textId="77777777" w:rsidR="00E92D54" w:rsidRDefault="00E92D54" w:rsidP="00E92D54">
      <w:pPr>
        <w:pStyle w:val="Code"/>
      </w:pPr>
      <w:r>
        <w:t>use App\Filament\Resources\Employees\Pages\ListEmployees;</w:t>
      </w:r>
    </w:p>
    <w:p w14:paraId="70DE67AB" w14:textId="77777777" w:rsidR="00E92D54" w:rsidRDefault="00E92D54" w:rsidP="00E92D54">
      <w:pPr>
        <w:pStyle w:val="Code"/>
      </w:pPr>
      <w:r>
        <w:t>use App\Filament\Resources\Employees\Schemas\EmployeeForm;</w:t>
      </w:r>
    </w:p>
    <w:p w14:paraId="1F3C0BA0" w14:textId="77777777" w:rsidR="00E92D54" w:rsidRDefault="00E92D54" w:rsidP="00E92D54">
      <w:pPr>
        <w:pStyle w:val="Code"/>
      </w:pPr>
      <w:r>
        <w:t>use App\Filament\Resources\Employees\Tables\EmployeesTable;</w:t>
      </w:r>
    </w:p>
    <w:p w14:paraId="5D96C061" w14:textId="77777777" w:rsidR="00E92D54" w:rsidRDefault="00E92D54" w:rsidP="00E92D54">
      <w:pPr>
        <w:pStyle w:val="Code"/>
      </w:pPr>
      <w:r>
        <w:t>use App\Models\Employee;</w:t>
      </w:r>
    </w:p>
    <w:p w14:paraId="7B5F3F79" w14:textId="77777777" w:rsidR="00E92D54" w:rsidRDefault="00E92D54" w:rsidP="00E92D54">
      <w:pPr>
        <w:pStyle w:val="Code"/>
      </w:pPr>
      <w:r>
        <w:t>use BackedEnum;</w:t>
      </w:r>
    </w:p>
    <w:p w14:paraId="1012F6ED" w14:textId="77777777" w:rsidR="00E92D54" w:rsidRDefault="00E92D54" w:rsidP="00E92D54">
      <w:pPr>
        <w:pStyle w:val="Code"/>
      </w:pPr>
      <w:r>
        <w:t>use Filament\Resources\Resource;</w:t>
      </w:r>
    </w:p>
    <w:p w14:paraId="4297A037" w14:textId="77777777" w:rsidR="00E92D54" w:rsidRDefault="00E92D54" w:rsidP="00E92D54">
      <w:pPr>
        <w:pStyle w:val="Code"/>
      </w:pPr>
      <w:r>
        <w:t>use Filament\Schemas\Schema;</w:t>
      </w:r>
    </w:p>
    <w:p w14:paraId="4DEA27B6" w14:textId="77777777" w:rsidR="00E92D54" w:rsidRDefault="00E92D54" w:rsidP="00E92D54">
      <w:pPr>
        <w:pStyle w:val="Code"/>
      </w:pPr>
      <w:r>
        <w:t>use Filament\Tables\Table;</w:t>
      </w:r>
    </w:p>
    <w:p w14:paraId="2B0240C4" w14:textId="77777777" w:rsidR="00E92D54" w:rsidRDefault="00E92D54" w:rsidP="00E92D54">
      <w:pPr>
        <w:pStyle w:val="Code"/>
      </w:pPr>
    </w:p>
    <w:p w14:paraId="107B7C44" w14:textId="77777777" w:rsidR="00E92D54" w:rsidRDefault="00E92D54" w:rsidP="00E92D54">
      <w:pPr>
        <w:pStyle w:val="Code"/>
      </w:pPr>
      <w:r>
        <w:t>class EmployeeResource extends Resource</w:t>
      </w:r>
    </w:p>
    <w:p w14:paraId="6C5B071B" w14:textId="77777777" w:rsidR="00E92D54" w:rsidRDefault="00E92D54" w:rsidP="00E92D54">
      <w:pPr>
        <w:pStyle w:val="Code"/>
      </w:pPr>
      <w:r>
        <w:t>{</w:t>
      </w:r>
    </w:p>
    <w:p w14:paraId="7B2C7ECE" w14:textId="77777777" w:rsidR="00E92D54" w:rsidRDefault="00E92D54" w:rsidP="00E92D54">
      <w:pPr>
        <w:pStyle w:val="Code"/>
      </w:pPr>
      <w:r>
        <w:t xml:space="preserve">    protected static ?string $model = Employee::class;</w:t>
      </w:r>
    </w:p>
    <w:p w14:paraId="7509A988" w14:textId="77777777" w:rsidR="00E92D54" w:rsidRDefault="00E92D54" w:rsidP="00E92D54">
      <w:pPr>
        <w:pStyle w:val="Code"/>
      </w:pPr>
    </w:p>
    <w:p w14:paraId="0EB9BAA0" w14:textId="77777777" w:rsidR="00E92D54" w:rsidRDefault="00E92D54" w:rsidP="00E92D54">
      <w:pPr>
        <w:pStyle w:val="Code"/>
      </w:pPr>
      <w:r>
        <w:t xml:space="preserve">    protected static string|BackedEnum|null $navigationIcon = 'heroicon-o-identification';</w:t>
      </w:r>
    </w:p>
    <w:p w14:paraId="0639351D" w14:textId="77777777" w:rsidR="00E92D54" w:rsidRDefault="00E92D54" w:rsidP="00E92D54">
      <w:pPr>
        <w:pStyle w:val="Code"/>
      </w:pPr>
    </w:p>
    <w:p w14:paraId="5BB75AB9" w14:textId="77777777" w:rsidR="00E92D54" w:rsidRDefault="00E92D54" w:rsidP="00E92D54">
      <w:pPr>
        <w:pStyle w:val="Code"/>
      </w:pPr>
      <w:r>
        <w:t xml:space="preserve">    protected static ?string $navigationLabel = 'Працівники';</w:t>
      </w:r>
    </w:p>
    <w:p w14:paraId="24204619" w14:textId="77777777" w:rsidR="00E92D54" w:rsidRDefault="00E92D54" w:rsidP="00E92D54">
      <w:pPr>
        <w:pStyle w:val="Code"/>
      </w:pPr>
    </w:p>
    <w:p w14:paraId="052DED39" w14:textId="77777777" w:rsidR="00E92D54" w:rsidRDefault="00E92D54" w:rsidP="00E92D54">
      <w:pPr>
        <w:pStyle w:val="Code"/>
      </w:pPr>
      <w:r>
        <w:t xml:space="preserve">    protected static string|null|\UnitEnum $navigationGroup = 'Управління';</w:t>
      </w:r>
    </w:p>
    <w:p w14:paraId="4DF269C4" w14:textId="77777777" w:rsidR="00E92D54" w:rsidRDefault="00E92D54" w:rsidP="00E92D54">
      <w:pPr>
        <w:pStyle w:val="Code"/>
      </w:pPr>
    </w:p>
    <w:p w14:paraId="67D057AC" w14:textId="77777777" w:rsidR="00E92D54" w:rsidRDefault="00E92D54" w:rsidP="00E92D54">
      <w:pPr>
        <w:pStyle w:val="Code"/>
      </w:pPr>
      <w:r>
        <w:t xml:space="preserve">    protected static ?int $navigationSort = 2;</w:t>
      </w:r>
    </w:p>
    <w:p w14:paraId="3EC048A9" w14:textId="77777777" w:rsidR="00E92D54" w:rsidRDefault="00E92D54" w:rsidP="00E92D54">
      <w:pPr>
        <w:pStyle w:val="Code"/>
      </w:pPr>
    </w:p>
    <w:p w14:paraId="71B059CD" w14:textId="77777777" w:rsidR="00E92D54" w:rsidRDefault="00E92D54" w:rsidP="00E92D54">
      <w:pPr>
        <w:pStyle w:val="Code"/>
      </w:pPr>
      <w:r>
        <w:t xml:space="preserve">    protected static ?string $modelLabel = 'Працівник';</w:t>
      </w:r>
    </w:p>
    <w:p w14:paraId="15720895" w14:textId="77777777" w:rsidR="00E92D54" w:rsidRDefault="00E92D54" w:rsidP="00E92D54">
      <w:pPr>
        <w:pStyle w:val="Code"/>
      </w:pPr>
    </w:p>
    <w:p w14:paraId="52C00063" w14:textId="77777777" w:rsidR="00E92D54" w:rsidRDefault="00E92D54" w:rsidP="00E92D54">
      <w:pPr>
        <w:pStyle w:val="Code"/>
      </w:pPr>
      <w:r>
        <w:t xml:space="preserve">    protected static ?string $pluralModelLabel = 'Працівники';</w:t>
      </w:r>
    </w:p>
    <w:p w14:paraId="2ADBC203" w14:textId="77777777" w:rsidR="00E92D54" w:rsidRDefault="00E92D54" w:rsidP="00E92D54">
      <w:pPr>
        <w:pStyle w:val="Code"/>
      </w:pPr>
    </w:p>
    <w:p w14:paraId="4BAEC415" w14:textId="77777777" w:rsidR="00E92D54" w:rsidRDefault="00E92D54" w:rsidP="00E92D54">
      <w:pPr>
        <w:pStyle w:val="Code"/>
      </w:pPr>
      <w:r>
        <w:t xml:space="preserve">    protected static ?string $recordTitleAttribute = 'full_name';</w:t>
      </w:r>
    </w:p>
    <w:p w14:paraId="0AA52F0D" w14:textId="77777777" w:rsidR="00E92D54" w:rsidRDefault="00E92D54" w:rsidP="00E92D54">
      <w:pPr>
        <w:pStyle w:val="Code"/>
      </w:pPr>
    </w:p>
    <w:p w14:paraId="7E0ABBE4" w14:textId="77777777" w:rsidR="00E92D54" w:rsidRDefault="00E92D54" w:rsidP="00E92D54">
      <w:pPr>
        <w:pStyle w:val="Code"/>
      </w:pPr>
      <w:r>
        <w:t xml:space="preserve">    public static function form(Schema $schema): Schema</w:t>
      </w:r>
    </w:p>
    <w:p w14:paraId="7CD7268A" w14:textId="77777777" w:rsidR="00E92D54" w:rsidRDefault="00E92D54" w:rsidP="00E92D54">
      <w:pPr>
        <w:pStyle w:val="Code"/>
      </w:pPr>
      <w:r>
        <w:t xml:space="preserve">    {</w:t>
      </w:r>
    </w:p>
    <w:p w14:paraId="64EE8121" w14:textId="77777777" w:rsidR="00E92D54" w:rsidRDefault="00E92D54" w:rsidP="00E92D54">
      <w:pPr>
        <w:pStyle w:val="Code"/>
      </w:pPr>
      <w:r>
        <w:t xml:space="preserve">        return EmployeeForm::configure($schema);</w:t>
      </w:r>
    </w:p>
    <w:p w14:paraId="2CDCB8B7" w14:textId="77777777" w:rsidR="00E92D54" w:rsidRDefault="00E92D54" w:rsidP="00E92D54">
      <w:pPr>
        <w:pStyle w:val="Code"/>
      </w:pPr>
      <w:r>
        <w:t xml:space="preserve">    }</w:t>
      </w:r>
    </w:p>
    <w:p w14:paraId="2AA70346" w14:textId="77777777" w:rsidR="00E92D54" w:rsidRDefault="00E92D54" w:rsidP="00E92D54">
      <w:pPr>
        <w:pStyle w:val="Code"/>
      </w:pPr>
    </w:p>
    <w:p w14:paraId="64355025" w14:textId="77777777" w:rsidR="00E92D54" w:rsidRDefault="00E92D54" w:rsidP="00E92D54">
      <w:pPr>
        <w:pStyle w:val="Code"/>
      </w:pPr>
      <w:r>
        <w:t xml:space="preserve">    public static function table(Table $table): Table</w:t>
      </w:r>
    </w:p>
    <w:p w14:paraId="6C5092BA" w14:textId="77777777" w:rsidR="00E92D54" w:rsidRDefault="00E92D54" w:rsidP="00E92D54">
      <w:pPr>
        <w:pStyle w:val="Code"/>
      </w:pPr>
      <w:r>
        <w:t xml:space="preserve">    {</w:t>
      </w:r>
    </w:p>
    <w:p w14:paraId="6A19CA00" w14:textId="77777777" w:rsidR="00E92D54" w:rsidRDefault="00E92D54" w:rsidP="00E92D54">
      <w:pPr>
        <w:pStyle w:val="Code"/>
      </w:pPr>
      <w:r>
        <w:t xml:space="preserve">        return EmployeesTable::configure($table);</w:t>
      </w:r>
    </w:p>
    <w:p w14:paraId="7A675982" w14:textId="77777777" w:rsidR="00E92D54" w:rsidRDefault="00E92D54" w:rsidP="00E92D54">
      <w:pPr>
        <w:pStyle w:val="Code"/>
      </w:pPr>
      <w:r>
        <w:t xml:space="preserve">    }</w:t>
      </w:r>
    </w:p>
    <w:p w14:paraId="69E1C590" w14:textId="77777777" w:rsidR="00E92D54" w:rsidRDefault="00E92D54" w:rsidP="00E92D54">
      <w:pPr>
        <w:pStyle w:val="Code"/>
      </w:pPr>
    </w:p>
    <w:p w14:paraId="1565108A" w14:textId="77777777" w:rsidR="00E92D54" w:rsidRDefault="00E92D54" w:rsidP="00E92D54">
      <w:pPr>
        <w:pStyle w:val="Code"/>
      </w:pPr>
      <w:r>
        <w:t xml:space="preserve">    public static function getRelations(): array</w:t>
      </w:r>
    </w:p>
    <w:p w14:paraId="61382ED6" w14:textId="77777777" w:rsidR="00E92D54" w:rsidRDefault="00E92D54" w:rsidP="00E92D54">
      <w:pPr>
        <w:pStyle w:val="Code"/>
      </w:pPr>
      <w:r>
        <w:t xml:space="preserve">    {</w:t>
      </w:r>
    </w:p>
    <w:p w14:paraId="4369A421" w14:textId="77777777" w:rsidR="00E92D54" w:rsidRDefault="00E92D54" w:rsidP="00E92D54">
      <w:pPr>
        <w:pStyle w:val="Code"/>
      </w:pPr>
      <w:r>
        <w:t xml:space="preserve">        return [</w:t>
      </w:r>
    </w:p>
    <w:p w14:paraId="46CA5E67" w14:textId="77777777" w:rsidR="00E92D54" w:rsidRDefault="00E92D54" w:rsidP="00E92D54">
      <w:pPr>
        <w:pStyle w:val="Code"/>
      </w:pPr>
      <w:r>
        <w:t xml:space="preserve">            //</w:t>
      </w:r>
    </w:p>
    <w:p w14:paraId="5C947C25" w14:textId="77777777" w:rsidR="00E92D54" w:rsidRDefault="00E92D54" w:rsidP="00E92D54">
      <w:pPr>
        <w:pStyle w:val="Code"/>
      </w:pPr>
      <w:r>
        <w:t xml:space="preserve">        ];</w:t>
      </w:r>
    </w:p>
    <w:p w14:paraId="476B7267" w14:textId="77777777" w:rsidR="00E92D54" w:rsidRDefault="00E92D54" w:rsidP="00E92D54">
      <w:pPr>
        <w:pStyle w:val="Code"/>
      </w:pPr>
      <w:r>
        <w:t xml:space="preserve">    }</w:t>
      </w:r>
    </w:p>
    <w:p w14:paraId="0010C6E4" w14:textId="77777777" w:rsidR="00E92D54" w:rsidRDefault="00E92D54" w:rsidP="00E92D54">
      <w:pPr>
        <w:pStyle w:val="Code"/>
      </w:pPr>
    </w:p>
    <w:p w14:paraId="1EAADAC4" w14:textId="77777777" w:rsidR="00E92D54" w:rsidRDefault="00E92D54" w:rsidP="00E92D54">
      <w:pPr>
        <w:pStyle w:val="Code"/>
      </w:pPr>
      <w:r>
        <w:t xml:space="preserve">    public static function getPages(): array</w:t>
      </w:r>
    </w:p>
    <w:p w14:paraId="1B97650D" w14:textId="77777777" w:rsidR="00E92D54" w:rsidRDefault="00E92D54" w:rsidP="00E92D54">
      <w:pPr>
        <w:pStyle w:val="Code"/>
      </w:pPr>
      <w:r>
        <w:t xml:space="preserve">    {</w:t>
      </w:r>
    </w:p>
    <w:p w14:paraId="1A0C6EA7" w14:textId="77777777" w:rsidR="00E92D54" w:rsidRDefault="00E92D54" w:rsidP="00E92D54">
      <w:pPr>
        <w:pStyle w:val="Code"/>
      </w:pPr>
      <w:r>
        <w:t xml:space="preserve">        return [</w:t>
      </w:r>
    </w:p>
    <w:p w14:paraId="69FDC8B8" w14:textId="77777777" w:rsidR="00E92D54" w:rsidRDefault="00E92D54" w:rsidP="00E92D54">
      <w:pPr>
        <w:pStyle w:val="Code"/>
      </w:pPr>
      <w:r>
        <w:t xml:space="preserve">            'index' =&gt; ListEmployees::route('/'),</w:t>
      </w:r>
    </w:p>
    <w:p w14:paraId="480A22B2" w14:textId="77777777" w:rsidR="00E92D54" w:rsidRDefault="00E92D54" w:rsidP="00E92D54">
      <w:pPr>
        <w:pStyle w:val="Code"/>
      </w:pPr>
      <w:r>
        <w:t xml:space="preserve">            'create' =&gt; CreateEmployee::route('/create'),</w:t>
      </w:r>
    </w:p>
    <w:p w14:paraId="47E1D710" w14:textId="77777777" w:rsidR="00E92D54" w:rsidRDefault="00E92D54" w:rsidP="00E92D54">
      <w:pPr>
        <w:pStyle w:val="Code"/>
      </w:pPr>
      <w:r>
        <w:t xml:space="preserve">            'edit' =&gt; EditEmployee::route('/{record}/edit'),</w:t>
      </w:r>
    </w:p>
    <w:p w14:paraId="3E0456D5" w14:textId="77777777" w:rsidR="00E92D54" w:rsidRDefault="00E92D54" w:rsidP="00E92D54">
      <w:pPr>
        <w:pStyle w:val="Code"/>
      </w:pPr>
      <w:r>
        <w:t xml:space="preserve">        ];</w:t>
      </w:r>
    </w:p>
    <w:p w14:paraId="4783F0EF" w14:textId="77777777" w:rsidR="00E92D54" w:rsidRDefault="00E92D54" w:rsidP="00E92D54">
      <w:pPr>
        <w:pStyle w:val="Code"/>
      </w:pPr>
      <w:r>
        <w:t xml:space="preserve">    }</w:t>
      </w:r>
    </w:p>
    <w:p w14:paraId="2BBEEC93" w14:textId="77777777" w:rsidR="00E92D54" w:rsidRDefault="00E92D54" w:rsidP="00E92D54">
      <w:pPr>
        <w:pStyle w:val="Code"/>
      </w:pPr>
      <w:r>
        <w:t>}</w:t>
      </w:r>
    </w:p>
    <w:p w14:paraId="56867E85" w14:textId="77777777" w:rsidR="00E92D54" w:rsidRDefault="00E92D54" w:rsidP="00E92D54">
      <w:pPr>
        <w:pStyle w:val="Code"/>
      </w:pPr>
      <w:r>
        <w:t>&lt;?php</w:t>
      </w:r>
    </w:p>
    <w:p w14:paraId="00B09A39" w14:textId="77777777" w:rsidR="00E92D54" w:rsidRDefault="00E92D54" w:rsidP="00E92D54">
      <w:pPr>
        <w:pStyle w:val="Code"/>
      </w:pPr>
    </w:p>
    <w:p w14:paraId="12193162" w14:textId="77777777" w:rsidR="00E92D54" w:rsidRDefault="00E92D54" w:rsidP="00E92D54">
      <w:pPr>
        <w:pStyle w:val="Code"/>
      </w:pPr>
      <w:r>
        <w:t>namespace App\Filament\Resources\Employees\Pages;</w:t>
      </w:r>
    </w:p>
    <w:p w14:paraId="6B884AAD" w14:textId="77777777" w:rsidR="00E92D54" w:rsidRDefault="00E92D54" w:rsidP="00E92D54">
      <w:pPr>
        <w:pStyle w:val="Code"/>
      </w:pPr>
    </w:p>
    <w:p w14:paraId="66A5BE87" w14:textId="77777777" w:rsidR="00E92D54" w:rsidRDefault="00E92D54" w:rsidP="00E92D54">
      <w:pPr>
        <w:pStyle w:val="Code"/>
      </w:pPr>
      <w:r>
        <w:t>use App\Filament\Resources\Employees\EmployeeResource;</w:t>
      </w:r>
    </w:p>
    <w:p w14:paraId="7F8B2405" w14:textId="77777777" w:rsidR="00E92D54" w:rsidRDefault="00E92D54" w:rsidP="00E92D54">
      <w:pPr>
        <w:pStyle w:val="Code"/>
      </w:pPr>
      <w:r>
        <w:t>use Filament\Resources\Pages\CreateRecord;</w:t>
      </w:r>
    </w:p>
    <w:p w14:paraId="17F1D200" w14:textId="77777777" w:rsidR="00E92D54" w:rsidRDefault="00E92D54" w:rsidP="00E92D54">
      <w:pPr>
        <w:pStyle w:val="Code"/>
      </w:pPr>
    </w:p>
    <w:p w14:paraId="3311F8FB" w14:textId="77777777" w:rsidR="00E92D54" w:rsidRDefault="00E92D54" w:rsidP="00E92D54">
      <w:pPr>
        <w:pStyle w:val="Code"/>
      </w:pPr>
      <w:r>
        <w:t>class CreateEmployee extends CreateRecord</w:t>
      </w:r>
    </w:p>
    <w:p w14:paraId="53898AC0" w14:textId="77777777" w:rsidR="00E92D54" w:rsidRDefault="00E92D54" w:rsidP="00E92D54">
      <w:pPr>
        <w:pStyle w:val="Code"/>
      </w:pPr>
      <w:r>
        <w:t>{</w:t>
      </w:r>
    </w:p>
    <w:p w14:paraId="5E9CD239" w14:textId="77777777" w:rsidR="00E92D54" w:rsidRDefault="00E92D54" w:rsidP="00E92D54">
      <w:pPr>
        <w:pStyle w:val="Code"/>
      </w:pPr>
      <w:r>
        <w:t xml:space="preserve">    protected static string $resource = EmployeeResource::class;</w:t>
      </w:r>
    </w:p>
    <w:p w14:paraId="4139B2D1" w14:textId="77777777" w:rsidR="00E92D54" w:rsidRDefault="00E92D54" w:rsidP="00E92D54">
      <w:pPr>
        <w:pStyle w:val="Code"/>
      </w:pPr>
    </w:p>
    <w:p w14:paraId="5D8DDB28" w14:textId="77777777" w:rsidR="00E92D54" w:rsidRDefault="00E92D54" w:rsidP="00E92D54">
      <w:pPr>
        <w:pStyle w:val="Code"/>
      </w:pPr>
      <w:r>
        <w:t xml:space="preserve">    protected static ?string $title = 'Додати працівника';</w:t>
      </w:r>
    </w:p>
    <w:p w14:paraId="261D8891" w14:textId="77777777" w:rsidR="00E92D54" w:rsidRDefault="00E92D54" w:rsidP="00E92D54">
      <w:pPr>
        <w:pStyle w:val="Code"/>
      </w:pPr>
      <w:r>
        <w:t>}</w:t>
      </w:r>
    </w:p>
    <w:p w14:paraId="560CDFE4" w14:textId="77777777" w:rsidR="00E92D54" w:rsidRDefault="00E92D54" w:rsidP="00E92D54">
      <w:pPr>
        <w:pStyle w:val="Code"/>
      </w:pPr>
      <w:r>
        <w:t>&lt;?php</w:t>
      </w:r>
    </w:p>
    <w:p w14:paraId="46F61707" w14:textId="77777777" w:rsidR="00E92D54" w:rsidRDefault="00E92D54" w:rsidP="00E92D54">
      <w:pPr>
        <w:pStyle w:val="Code"/>
      </w:pPr>
    </w:p>
    <w:p w14:paraId="69DE4247" w14:textId="77777777" w:rsidR="00E92D54" w:rsidRDefault="00E92D54" w:rsidP="00E92D54">
      <w:pPr>
        <w:pStyle w:val="Code"/>
      </w:pPr>
      <w:r>
        <w:t>namespace App\Filament\Resources\Employees\Pages;</w:t>
      </w:r>
    </w:p>
    <w:p w14:paraId="0EA19CBA" w14:textId="77777777" w:rsidR="00E92D54" w:rsidRDefault="00E92D54" w:rsidP="00E92D54">
      <w:pPr>
        <w:pStyle w:val="Code"/>
      </w:pPr>
    </w:p>
    <w:p w14:paraId="69063381" w14:textId="77777777" w:rsidR="00E92D54" w:rsidRDefault="00E92D54" w:rsidP="00E92D54">
      <w:pPr>
        <w:pStyle w:val="Code"/>
      </w:pPr>
      <w:r>
        <w:t>use App\Filament\Resources\Employees\EmployeeResource;</w:t>
      </w:r>
    </w:p>
    <w:p w14:paraId="2DF2D4F3" w14:textId="77777777" w:rsidR="00E92D54" w:rsidRDefault="00E92D54" w:rsidP="00E92D54">
      <w:pPr>
        <w:pStyle w:val="Code"/>
      </w:pPr>
      <w:r>
        <w:t>use Filament\Actions\DeleteAction;</w:t>
      </w:r>
    </w:p>
    <w:p w14:paraId="57E03622" w14:textId="77777777" w:rsidR="00E92D54" w:rsidRDefault="00E92D54" w:rsidP="00E92D54">
      <w:pPr>
        <w:pStyle w:val="Code"/>
      </w:pPr>
      <w:r>
        <w:t>use Filament\Resources\Pages\EditRecord;</w:t>
      </w:r>
    </w:p>
    <w:p w14:paraId="4F89979C" w14:textId="77777777" w:rsidR="00E92D54" w:rsidRDefault="00E92D54" w:rsidP="00E92D54">
      <w:pPr>
        <w:pStyle w:val="Code"/>
      </w:pPr>
    </w:p>
    <w:p w14:paraId="6C8A0CAB" w14:textId="77777777" w:rsidR="00E92D54" w:rsidRDefault="00E92D54" w:rsidP="00E92D54">
      <w:pPr>
        <w:pStyle w:val="Code"/>
      </w:pPr>
      <w:r>
        <w:t>class EditEmployee extends EditRecord</w:t>
      </w:r>
    </w:p>
    <w:p w14:paraId="0714E387" w14:textId="77777777" w:rsidR="00E92D54" w:rsidRDefault="00E92D54" w:rsidP="00E92D54">
      <w:pPr>
        <w:pStyle w:val="Code"/>
      </w:pPr>
      <w:r>
        <w:t>{</w:t>
      </w:r>
    </w:p>
    <w:p w14:paraId="476958A2" w14:textId="77777777" w:rsidR="00E92D54" w:rsidRDefault="00E92D54" w:rsidP="00E92D54">
      <w:pPr>
        <w:pStyle w:val="Code"/>
      </w:pPr>
      <w:r>
        <w:t xml:space="preserve">    protected static string $resource = EmployeeResource::class;</w:t>
      </w:r>
    </w:p>
    <w:p w14:paraId="2F7A073C" w14:textId="77777777" w:rsidR="00E92D54" w:rsidRDefault="00E92D54" w:rsidP="00E92D54">
      <w:pPr>
        <w:pStyle w:val="Code"/>
      </w:pPr>
    </w:p>
    <w:p w14:paraId="77744E1A" w14:textId="77777777" w:rsidR="00E92D54" w:rsidRDefault="00E92D54" w:rsidP="00E92D54">
      <w:pPr>
        <w:pStyle w:val="Code"/>
      </w:pPr>
      <w:r>
        <w:t xml:space="preserve">    protected static ?string $title = 'Редагувати працівника';</w:t>
      </w:r>
    </w:p>
    <w:p w14:paraId="43E53C52" w14:textId="77777777" w:rsidR="00E92D54" w:rsidRDefault="00E92D54" w:rsidP="00E92D54">
      <w:pPr>
        <w:pStyle w:val="Code"/>
      </w:pPr>
    </w:p>
    <w:p w14:paraId="4C47FFD0" w14:textId="77777777" w:rsidR="00E92D54" w:rsidRDefault="00E92D54" w:rsidP="00E92D54">
      <w:pPr>
        <w:pStyle w:val="Code"/>
      </w:pPr>
      <w:r>
        <w:t xml:space="preserve">    protected function getHeaderActions(): array</w:t>
      </w:r>
    </w:p>
    <w:p w14:paraId="012DA93B" w14:textId="77777777" w:rsidR="00E92D54" w:rsidRDefault="00E92D54" w:rsidP="00E92D54">
      <w:pPr>
        <w:pStyle w:val="Code"/>
      </w:pPr>
      <w:r>
        <w:t xml:space="preserve">    {</w:t>
      </w:r>
    </w:p>
    <w:p w14:paraId="4FC1E7AB" w14:textId="77777777" w:rsidR="00E92D54" w:rsidRDefault="00E92D54" w:rsidP="00E92D54">
      <w:pPr>
        <w:pStyle w:val="Code"/>
      </w:pPr>
      <w:r>
        <w:t xml:space="preserve">        return [</w:t>
      </w:r>
    </w:p>
    <w:p w14:paraId="5CE15D8B" w14:textId="77777777" w:rsidR="00E92D54" w:rsidRDefault="00E92D54" w:rsidP="00E92D54">
      <w:pPr>
        <w:pStyle w:val="Code"/>
      </w:pPr>
      <w:r>
        <w:t xml:space="preserve">            DeleteAction::make(),</w:t>
      </w:r>
    </w:p>
    <w:p w14:paraId="4CCE7B4E" w14:textId="77777777" w:rsidR="00E92D54" w:rsidRDefault="00E92D54" w:rsidP="00E92D54">
      <w:pPr>
        <w:pStyle w:val="Code"/>
      </w:pPr>
      <w:r>
        <w:t xml:space="preserve">        ];</w:t>
      </w:r>
    </w:p>
    <w:p w14:paraId="285D4910" w14:textId="77777777" w:rsidR="00E92D54" w:rsidRDefault="00E92D54" w:rsidP="00E92D54">
      <w:pPr>
        <w:pStyle w:val="Code"/>
      </w:pPr>
      <w:r>
        <w:t xml:space="preserve">    }</w:t>
      </w:r>
    </w:p>
    <w:p w14:paraId="1DC8A99B" w14:textId="77777777" w:rsidR="00E92D54" w:rsidRDefault="00E92D54" w:rsidP="00E92D54">
      <w:pPr>
        <w:pStyle w:val="Code"/>
      </w:pPr>
      <w:r>
        <w:t>}</w:t>
      </w:r>
    </w:p>
    <w:p w14:paraId="361F5B07" w14:textId="77777777" w:rsidR="00E92D54" w:rsidRDefault="00E92D54" w:rsidP="00E92D54">
      <w:pPr>
        <w:pStyle w:val="Code"/>
      </w:pPr>
      <w:r>
        <w:t>&lt;?php</w:t>
      </w:r>
    </w:p>
    <w:p w14:paraId="6BF3EC77" w14:textId="77777777" w:rsidR="00E92D54" w:rsidRDefault="00E92D54" w:rsidP="00E92D54">
      <w:pPr>
        <w:pStyle w:val="Code"/>
      </w:pPr>
    </w:p>
    <w:p w14:paraId="07C371AB" w14:textId="77777777" w:rsidR="00E92D54" w:rsidRDefault="00E92D54" w:rsidP="00E92D54">
      <w:pPr>
        <w:pStyle w:val="Code"/>
      </w:pPr>
      <w:r>
        <w:t>namespace App\Filament\Resources\Employees\Pages;</w:t>
      </w:r>
    </w:p>
    <w:p w14:paraId="6FEC57E7" w14:textId="77777777" w:rsidR="00E92D54" w:rsidRDefault="00E92D54" w:rsidP="00E92D54">
      <w:pPr>
        <w:pStyle w:val="Code"/>
      </w:pPr>
    </w:p>
    <w:p w14:paraId="58F52E41" w14:textId="77777777" w:rsidR="00E92D54" w:rsidRDefault="00E92D54" w:rsidP="00E92D54">
      <w:pPr>
        <w:pStyle w:val="Code"/>
      </w:pPr>
      <w:r>
        <w:t>use App\Filament\Resources\Employees\EmployeeResource;</w:t>
      </w:r>
    </w:p>
    <w:p w14:paraId="50FC5ED6" w14:textId="77777777" w:rsidR="00E92D54" w:rsidRDefault="00E92D54" w:rsidP="00E92D54">
      <w:pPr>
        <w:pStyle w:val="Code"/>
      </w:pPr>
      <w:r>
        <w:t>use App\Filament\Widgets\EmployeesStatsWidget;</w:t>
      </w:r>
    </w:p>
    <w:p w14:paraId="7CCF0ECE" w14:textId="77777777" w:rsidR="00E92D54" w:rsidRDefault="00E92D54" w:rsidP="00E92D54">
      <w:pPr>
        <w:pStyle w:val="Code"/>
      </w:pPr>
      <w:r>
        <w:t>use Filament\Actions\CreateAction;</w:t>
      </w:r>
    </w:p>
    <w:p w14:paraId="2E77F796" w14:textId="77777777" w:rsidR="00E92D54" w:rsidRDefault="00E92D54" w:rsidP="00E92D54">
      <w:pPr>
        <w:pStyle w:val="Code"/>
      </w:pPr>
      <w:r>
        <w:t>use Filament\Resources\Pages\ListRecords;</w:t>
      </w:r>
    </w:p>
    <w:p w14:paraId="4B620DFB" w14:textId="77777777" w:rsidR="00E92D54" w:rsidRDefault="00E92D54" w:rsidP="00E92D54">
      <w:pPr>
        <w:pStyle w:val="Code"/>
      </w:pPr>
    </w:p>
    <w:p w14:paraId="0BBF43E2" w14:textId="77777777" w:rsidR="00E92D54" w:rsidRDefault="00E92D54" w:rsidP="00E92D54">
      <w:pPr>
        <w:pStyle w:val="Code"/>
      </w:pPr>
      <w:r>
        <w:t>class ListEmployees extends ListRecords</w:t>
      </w:r>
    </w:p>
    <w:p w14:paraId="439BE595" w14:textId="77777777" w:rsidR="00E92D54" w:rsidRDefault="00E92D54" w:rsidP="00E92D54">
      <w:pPr>
        <w:pStyle w:val="Code"/>
      </w:pPr>
      <w:r>
        <w:t>{</w:t>
      </w:r>
    </w:p>
    <w:p w14:paraId="4EC34C9C" w14:textId="77777777" w:rsidR="00E92D54" w:rsidRDefault="00E92D54" w:rsidP="00E92D54">
      <w:pPr>
        <w:pStyle w:val="Code"/>
      </w:pPr>
      <w:r>
        <w:t xml:space="preserve">    protected static string $resource = EmployeeResource::class;</w:t>
      </w:r>
    </w:p>
    <w:p w14:paraId="355EE174" w14:textId="77777777" w:rsidR="00E92D54" w:rsidRDefault="00E92D54" w:rsidP="00E92D54">
      <w:pPr>
        <w:pStyle w:val="Code"/>
      </w:pPr>
    </w:p>
    <w:p w14:paraId="13FBDE62" w14:textId="77777777" w:rsidR="00E92D54" w:rsidRDefault="00E92D54" w:rsidP="00E92D54">
      <w:pPr>
        <w:pStyle w:val="Code"/>
      </w:pPr>
      <w:r>
        <w:t xml:space="preserve">    protected function getHeaderWidgets(): array</w:t>
      </w:r>
    </w:p>
    <w:p w14:paraId="408F14C4" w14:textId="77777777" w:rsidR="00E92D54" w:rsidRDefault="00E92D54" w:rsidP="00E92D54">
      <w:pPr>
        <w:pStyle w:val="Code"/>
      </w:pPr>
      <w:r>
        <w:t xml:space="preserve">    {</w:t>
      </w:r>
    </w:p>
    <w:p w14:paraId="4C1C81C3" w14:textId="77777777" w:rsidR="00E92D54" w:rsidRDefault="00E92D54" w:rsidP="00E92D54">
      <w:pPr>
        <w:pStyle w:val="Code"/>
      </w:pPr>
      <w:r>
        <w:t xml:space="preserve">        return [</w:t>
      </w:r>
    </w:p>
    <w:p w14:paraId="7CAAF884" w14:textId="77777777" w:rsidR="00E92D54" w:rsidRDefault="00E92D54" w:rsidP="00E92D54">
      <w:pPr>
        <w:pStyle w:val="Code"/>
      </w:pPr>
      <w:r>
        <w:t xml:space="preserve">            EmployeesStatsWidget::class,</w:t>
      </w:r>
    </w:p>
    <w:p w14:paraId="460CE89F" w14:textId="77777777" w:rsidR="00E92D54" w:rsidRDefault="00E92D54" w:rsidP="00E92D54">
      <w:pPr>
        <w:pStyle w:val="Code"/>
      </w:pPr>
      <w:r>
        <w:t xml:space="preserve">        ];</w:t>
      </w:r>
    </w:p>
    <w:p w14:paraId="78450196" w14:textId="77777777" w:rsidR="00E92D54" w:rsidRDefault="00E92D54" w:rsidP="00E92D54">
      <w:pPr>
        <w:pStyle w:val="Code"/>
      </w:pPr>
      <w:r>
        <w:t xml:space="preserve">    }</w:t>
      </w:r>
    </w:p>
    <w:p w14:paraId="0A5AD1EE" w14:textId="77777777" w:rsidR="00E92D54" w:rsidRDefault="00E92D54" w:rsidP="00E92D54">
      <w:pPr>
        <w:pStyle w:val="Code"/>
      </w:pPr>
    </w:p>
    <w:p w14:paraId="59344371" w14:textId="77777777" w:rsidR="00E92D54" w:rsidRDefault="00E92D54" w:rsidP="00E92D54">
      <w:pPr>
        <w:pStyle w:val="Code"/>
      </w:pPr>
      <w:r>
        <w:t xml:space="preserve">    protected function getHeaderActions(): array</w:t>
      </w:r>
    </w:p>
    <w:p w14:paraId="450C37CB" w14:textId="77777777" w:rsidR="00E92D54" w:rsidRDefault="00E92D54" w:rsidP="00E92D54">
      <w:pPr>
        <w:pStyle w:val="Code"/>
      </w:pPr>
      <w:r>
        <w:t xml:space="preserve">    {</w:t>
      </w:r>
    </w:p>
    <w:p w14:paraId="00C53640" w14:textId="77777777" w:rsidR="00E92D54" w:rsidRDefault="00E92D54" w:rsidP="00E92D54">
      <w:pPr>
        <w:pStyle w:val="Code"/>
      </w:pPr>
      <w:r>
        <w:t xml:space="preserve">        return [</w:t>
      </w:r>
    </w:p>
    <w:p w14:paraId="28BEDE03" w14:textId="77777777" w:rsidR="00E92D54" w:rsidRDefault="00E92D54" w:rsidP="00E92D54">
      <w:pPr>
        <w:pStyle w:val="Code"/>
      </w:pPr>
      <w:r>
        <w:t xml:space="preserve">            CreateAction::make(),</w:t>
      </w:r>
    </w:p>
    <w:p w14:paraId="3D57EBBD" w14:textId="77777777" w:rsidR="00E92D54" w:rsidRDefault="00E92D54" w:rsidP="00E92D54">
      <w:pPr>
        <w:pStyle w:val="Code"/>
      </w:pPr>
      <w:r>
        <w:t xml:space="preserve">        ];</w:t>
      </w:r>
    </w:p>
    <w:p w14:paraId="70FB7E0C" w14:textId="77777777" w:rsidR="00E92D54" w:rsidRDefault="00E92D54" w:rsidP="00E92D54">
      <w:pPr>
        <w:pStyle w:val="Code"/>
      </w:pPr>
      <w:r>
        <w:t xml:space="preserve">    }</w:t>
      </w:r>
    </w:p>
    <w:p w14:paraId="7B1F8658" w14:textId="77777777" w:rsidR="00E92D54" w:rsidRDefault="00E92D54" w:rsidP="00E92D54">
      <w:pPr>
        <w:pStyle w:val="Code"/>
      </w:pPr>
      <w:r>
        <w:t>}</w:t>
      </w:r>
    </w:p>
    <w:p w14:paraId="0371E512" w14:textId="77777777" w:rsidR="00E92D54" w:rsidRDefault="00E92D54" w:rsidP="00E92D54">
      <w:pPr>
        <w:pStyle w:val="Code"/>
      </w:pPr>
      <w:r>
        <w:t>&lt;?php</w:t>
      </w:r>
    </w:p>
    <w:p w14:paraId="436D83D5" w14:textId="77777777" w:rsidR="00E92D54" w:rsidRDefault="00E92D54" w:rsidP="00E92D54">
      <w:pPr>
        <w:pStyle w:val="Code"/>
      </w:pPr>
    </w:p>
    <w:p w14:paraId="5B67673B" w14:textId="77777777" w:rsidR="00E92D54" w:rsidRDefault="00E92D54" w:rsidP="00E92D54">
      <w:pPr>
        <w:pStyle w:val="Code"/>
      </w:pPr>
      <w:r>
        <w:t>namespace App\Filament\Resources\Employees\Schemas;</w:t>
      </w:r>
    </w:p>
    <w:p w14:paraId="28F02F02" w14:textId="77777777" w:rsidR="00E92D54" w:rsidRDefault="00E92D54" w:rsidP="00E92D54">
      <w:pPr>
        <w:pStyle w:val="Code"/>
      </w:pPr>
    </w:p>
    <w:p w14:paraId="21481AC6" w14:textId="77777777" w:rsidR="00E92D54" w:rsidRDefault="00E92D54" w:rsidP="00E92D54">
      <w:pPr>
        <w:pStyle w:val="Code"/>
      </w:pPr>
      <w:r>
        <w:t>use Filament\Forms\Components\Select;</w:t>
      </w:r>
    </w:p>
    <w:p w14:paraId="6637D680" w14:textId="77777777" w:rsidR="00E92D54" w:rsidRDefault="00E92D54" w:rsidP="00E92D54">
      <w:pPr>
        <w:pStyle w:val="Code"/>
      </w:pPr>
      <w:r>
        <w:t>use Filament\Forms\Components\TextInput;</w:t>
      </w:r>
    </w:p>
    <w:p w14:paraId="072CCBAA" w14:textId="77777777" w:rsidR="00E92D54" w:rsidRDefault="00E92D54" w:rsidP="00E92D54">
      <w:pPr>
        <w:pStyle w:val="Code"/>
      </w:pPr>
      <w:r>
        <w:t>use Filament\Schemas\Components\Grid;</w:t>
      </w:r>
    </w:p>
    <w:p w14:paraId="5C8DE018" w14:textId="77777777" w:rsidR="00E92D54" w:rsidRDefault="00E92D54" w:rsidP="00E92D54">
      <w:pPr>
        <w:pStyle w:val="Code"/>
      </w:pPr>
      <w:r>
        <w:t>use Filament\Schemas\Components\Section;</w:t>
      </w:r>
    </w:p>
    <w:p w14:paraId="49DAE06B" w14:textId="77777777" w:rsidR="00E92D54" w:rsidRDefault="00E92D54" w:rsidP="00E92D54">
      <w:pPr>
        <w:pStyle w:val="Code"/>
      </w:pPr>
      <w:r>
        <w:t>use Filament\Schemas\Schema;</w:t>
      </w:r>
    </w:p>
    <w:p w14:paraId="6CE051B1" w14:textId="77777777" w:rsidR="00E92D54" w:rsidRDefault="00E92D54" w:rsidP="00E92D54">
      <w:pPr>
        <w:pStyle w:val="Code"/>
      </w:pPr>
    </w:p>
    <w:p w14:paraId="74AAF7EC" w14:textId="77777777" w:rsidR="00E92D54" w:rsidRDefault="00E92D54" w:rsidP="00E92D54">
      <w:pPr>
        <w:pStyle w:val="Code"/>
      </w:pPr>
      <w:r>
        <w:t>class EmployeeForm</w:t>
      </w:r>
    </w:p>
    <w:p w14:paraId="5DF6060E" w14:textId="77777777" w:rsidR="00E92D54" w:rsidRDefault="00E92D54" w:rsidP="00E92D54">
      <w:pPr>
        <w:pStyle w:val="Code"/>
      </w:pPr>
      <w:r>
        <w:t>{</w:t>
      </w:r>
    </w:p>
    <w:p w14:paraId="42532186" w14:textId="77777777" w:rsidR="00E92D54" w:rsidRDefault="00E92D54" w:rsidP="00E92D54">
      <w:pPr>
        <w:pStyle w:val="Code"/>
      </w:pPr>
      <w:r>
        <w:t xml:space="preserve">    public static function configure(Schema $schema): Schema</w:t>
      </w:r>
    </w:p>
    <w:p w14:paraId="0A39F4BD" w14:textId="77777777" w:rsidR="00E92D54" w:rsidRDefault="00E92D54" w:rsidP="00E92D54">
      <w:pPr>
        <w:pStyle w:val="Code"/>
      </w:pPr>
      <w:r>
        <w:t xml:space="preserve">    {</w:t>
      </w:r>
    </w:p>
    <w:p w14:paraId="6C6EAF14" w14:textId="77777777" w:rsidR="00E92D54" w:rsidRDefault="00E92D54" w:rsidP="00E92D54">
      <w:pPr>
        <w:pStyle w:val="Code"/>
      </w:pPr>
      <w:r>
        <w:t xml:space="preserve">        return $schema</w:t>
      </w:r>
    </w:p>
    <w:p w14:paraId="6D3F89D9" w14:textId="77777777" w:rsidR="00E92D54" w:rsidRDefault="00E92D54" w:rsidP="00E92D54">
      <w:pPr>
        <w:pStyle w:val="Code"/>
      </w:pPr>
      <w:r>
        <w:t xml:space="preserve">            -&gt;components([</w:t>
      </w:r>
    </w:p>
    <w:p w14:paraId="39984624" w14:textId="77777777" w:rsidR="00E92D54" w:rsidRDefault="00E92D54" w:rsidP="00E92D54">
      <w:pPr>
        <w:pStyle w:val="Code"/>
      </w:pPr>
      <w:r>
        <w:t xml:space="preserve">                Section::make('Профіль працівника')</w:t>
      </w:r>
    </w:p>
    <w:p w14:paraId="21C793BE" w14:textId="77777777" w:rsidR="00E92D54" w:rsidRDefault="00E92D54" w:rsidP="00E92D54">
      <w:pPr>
        <w:pStyle w:val="Code"/>
      </w:pPr>
      <w:r>
        <w:t xml:space="preserve">                    -&gt;schema([</w:t>
      </w:r>
    </w:p>
    <w:p w14:paraId="007BB080" w14:textId="77777777" w:rsidR="00E92D54" w:rsidRDefault="00E92D54" w:rsidP="00E92D54">
      <w:pPr>
        <w:pStyle w:val="Code"/>
      </w:pPr>
      <w:r>
        <w:t xml:space="preserve">                        Grid::make(2)</w:t>
      </w:r>
    </w:p>
    <w:p w14:paraId="242ED520" w14:textId="77777777" w:rsidR="00E92D54" w:rsidRDefault="00E92D54" w:rsidP="00E92D54">
      <w:pPr>
        <w:pStyle w:val="Code"/>
      </w:pPr>
      <w:r>
        <w:t xml:space="preserve">                            -&gt;schema([</w:t>
      </w:r>
    </w:p>
    <w:p w14:paraId="33B2F010" w14:textId="77777777" w:rsidR="00E92D54" w:rsidRDefault="00E92D54" w:rsidP="00E92D54">
      <w:pPr>
        <w:pStyle w:val="Code"/>
      </w:pPr>
      <w:r>
        <w:t xml:space="preserve">                                Select::make('user_id')</w:t>
      </w:r>
    </w:p>
    <w:p w14:paraId="72B06712" w14:textId="77777777" w:rsidR="00E92D54" w:rsidRDefault="00E92D54" w:rsidP="00E92D54">
      <w:pPr>
        <w:pStyle w:val="Code"/>
      </w:pPr>
      <w:r>
        <w:t xml:space="preserve">                                    -&gt;label('Обліковий запис')</w:t>
      </w:r>
    </w:p>
    <w:p w14:paraId="746F0A25" w14:textId="77777777" w:rsidR="00E92D54" w:rsidRDefault="00E92D54" w:rsidP="00E92D54">
      <w:pPr>
        <w:pStyle w:val="Code"/>
      </w:pPr>
      <w:r>
        <w:t xml:space="preserve">                                    -&gt;relationship('user', 'name')</w:t>
      </w:r>
    </w:p>
    <w:p w14:paraId="62E5258D" w14:textId="77777777" w:rsidR="00E92D54" w:rsidRDefault="00E92D54" w:rsidP="00E92D54">
      <w:pPr>
        <w:pStyle w:val="Code"/>
      </w:pPr>
      <w:r>
        <w:t xml:space="preserve">                                    -&gt;prefixIcon('heroicon-m-user-circle'),</w:t>
      </w:r>
    </w:p>
    <w:p w14:paraId="0BDE72A9" w14:textId="77777777" w:rsidR="00E92D54" w:rsidRDefault="00E92D54" w:rsidP="00E92D54">
      <w:pPr>
        <w:pStyle w:val="Code"/>
      </w:pPr>
      <w:r>
        <w:t xml:space="preserve">                                TextInput::make('full_name')</w:t>
      </w:r>
    </w:p>
    <w:p w14:paraId="6FE1681A" w14:textId="77777777" w:rsidR="00E92D54" w:rsidRDefault="00E92D54" w:rsidP="00E92D54">
      <w:pPr>
        <w:pStyle w:val="Code"/>
      </w:pPr>
      <w:r>
        <w:t xml:space="preserve">                                    -&gt;label('ПІБ')</w:t>
      </w:r>
    </w:p>
    <w:p w14:paraId="35639BD1" w14:textId="77777777" w:rsidR="00E92D54" w:rsidRDefault="00E92D54" w:rsidP="00E92D54">
      <w:pPr>
        <w:pStyle w:val="Code"/>
      </w:pPr>
      <w:r>
        <w:t xml:space="preserve">                                    -&gt;required()</w:t>
      </w:r>
    </w:p>
    <w:p w14:paraId="495D69D5" w14:textId="77777777" w:rsidR="00E92D54" w:rsidRDefault="00E92D54" w:rsidP="00E92D54">
      <w:pPr>
        <w:pStyle w:val="Code"/>
      </w:pPr>
      <w:r>
        <w:t xml:space="preserve">                                    -&gt;maxLength(255)</w:t>
      </w:r>
    </w:p>
    <w:p w14:paraId="1FB1E01B" w14:textId="77777777" w:rsidR="00E92D54" w:rsidRDefault="00E92D54" w:rsidP="00E92D54">
      <w:pPr>
        <w:pStyle w:val="Code"/>
      </w:pPr>
      <w:r>
        <w:lastRenderedPageBreak/>
        <w:t xml:space="preserve">                                    -&gt;prefixIcon('heroicon-m-identification'),</w:t>
      </w:r>
    </w:p>
    <w:p w14:paraId="05EF297A" w14:textId="77777777" w:rsidR="00E92D54" w:rsidRDefault="00E92D54" w:rsidP="00E92D54">
      <w:pPr>
        <w:pStyle w:val="Code"/>
      </w:pPr>
      <w:r>
        <w:t xml:space="preserve">                            ]),</w:t>
      </w:r>
    </w:p>
    <w:p w14:paraId="4316F39A" w14:textId="77777777" w:rsidR="00E92D54" w:rsidRDefault="00E92D54" w:rsidP="00E92D54">
      <w:pPr>
        <w:pStyle w:val="Code"/>
      </w:pPr>
      <w:r>
        <w:t xml:space="preserve">                        TextInput::make('position')</w:t>
      </w:r>
    </w:p>
    <w:p w14:paraId="628C4352" w14:textId="77777777" w:rsidR="00E92D54" w:rsidRDefault="00E92D54" w:rsidP="00E92D54">
      <w:pPr>
        <w:pStyle w:val="Code"/>
      </w:pPr>
      <w:r>
        <w:t xml:space="preserve">                            -&gt;label('Посада')</w:t>
      </w:r>
    </w:p>
    <w:p w14:paraId="39FF7B9A" w14:textId="77777777" w:rsidR="00E92D54" w:rsidRDefault="00E92D54" w:rsidP="00E92D54">
      <w:pPr>
        <w:pStyle w:val="Code"/>
      </w:pPr>
      <w:r>
        <w:t xml:space="preserve">                            -&gt;maxLength(255)</w:t>
      </w:r>
    </w:p>
    <w:p w14:paraId="1935A27B" w14:textId="77777777" w:rsidR="00E92D54" w:rsidRDefault="00E92D54" w:rsidP="00E92D54">
      <w:pPr>
        <w:pStyle w:val="Code"/>
      </w:pPr>
      <w:r>
        <w:t xml:space="preserve">                            -&gt;prefixIcon('heroicon-m-briefcase'),</w:t>
      </w:r>
    </w:p>
    <w:p w14:paraId="39A712DD" w14:textId="77777777" w:rsidR="00E92D54" w:rsidRDefault="00E92D54" w:rsidP="00E92D54">
      <w:pPr>
        <w:pStyle w:val="Code"/>
      </w:pPr>
      <w:r>
        <w:t xml:space="preserve">                    ]),</w:t>
      </w:r>
    </w:p>
    <w:p w14:paraId="598B7B61" w14:textId="77777777" w:rsidR="00E92D54" w:rsidRDefault="00E92D54" w:rsidP="00E92D54">
      <w:pPr>
        <w:pStyle w:val="Code"/>
      </w:pPr>
    </w:p>
    <w:p w14:paraId="570922EF" w14:textId="77777777" w:rsidR="00E92D54" w:rsidRDefault="00E92D54" w:rsidP="00E92D54">
      <w:pPr>
        <w:pStyle w:val="Code"/>
      </w:pPr>
      <w:r>
        <w:t xml:space="preserve">                Section::make('Контакти та ставка')</w:t>
      </w:r>
    </w:p>
    <w:p w14:paraId="148E1DD8" w14:textId="77777777" w:rsidR="00E92D54" w:rsidRDefault="00E92D54" w:rsidP="00E92D54">
      <w:pPr>
        <w:pStyle w:val="Code"/>
      </w:pPr>
      <w:r>
        <w:t xml:space="preserve">                    -&gt;schema([</w:t>
      </w:r>
    </w:p>
    <w:p w14:paraId="2B1B93FA" w14:textId="77777777" w:rsidR="00E92D54" w:rsidRDefault="00E92D54" w:rsidP="00E92D54">
      <w:pPr>
        <w:pStyle w:val="Code"/>
      </w:pPr>
      <w:r>
        <w:t xml:space="preserve">                        Grid::make(2)</w:t>
      </w:r>
    </w:p>
    <w:p w14:paraId="5C08B39D" w14:textId="77777777" w:rsidR="00E92D54" w:rsidRDefault="00E92D54" w:rsidP="00E92D54">
      <w:pPr>
        <w:pStyle w:val="Code"/>
      </w:pPr>
      <w:r>
        <w:t xml:space="preserve">                            -&gt;schema([</w:t>
      </w:r>
    </w:p>
    <w:p w14:paraId="54DF670D" w14:textId="77777777" w:rsidR="00E92D54" w:rsidRDefault="00E92D54" w:rsidP="00E92D54">
      <w:pPr>
        <w:pStyle w:val="Code"/>
      </w:pPr>
      <w:r>
        <w:t xml:space="preserve">                                TextInput::make('phone')</w:t>
      </w:r>
    </w:p>
    <w:p w14:paraId="19812F79" w14:textId="77777777" w:rsidR="00E92D54" w:rsidRDefault="00E92D54" w:rsidP="00E92D54">
      <w:pPr>
        <w:pStyle w:val="Code"/>
      </w:pPr>
      <w:r>
        <w:t xml:space="preserve">                                    -&gt;label('Телефон')</w:t>
      </w:r>
    </w:p>
    <w:p w14:paraId="0C06EEF4" w14:textId="77777777" w:rsidR="00E92D54" w:rsidRDefault="00E92D54" w:rsidP="00E92D54">
      <w:pPr>
        <w:pStyle w:val="Code"/>
      </w:pPr>
      <w:r>
        <w:t xml:space="preserve">                                    -&gt;tel()</w:t>
      </w:r>
    </w:p>
    <w:p w14:paraId="0109D0C0" w14:textId="77777777" w:rsidR="00E92D54" w:rsidRDefault="00E92D54" w:rsidP="00E92D54">
      <w:pPr>
        <w:pStyle w:val="Code"/>
      </w:pPr>
      <w:r>
        <w:t xml:space="preserve">                                    -&gt;maxLength(255)</w:t>
      </w:r>
    </w:p>
    <w:p w14:paraId="7099FB83" w14:textId="77777777" w:rsidR="00E92D54" w:rsidRDefault="00E92D54" w:rsidP="00E92D54">
      <w:pPr>
        <w:pStyle w:val="Code"/>
      </w:pPr>
      <w:r>
        <w:t xml:space="preserve">                                    -&gt;prefixIcon('heroicon-m-phone'),</w:t>
      </w:r>
    </w:p>
    <w:p w14:paraId="5E52BF69" w14:textId="77777777" w:rsidR="00E92D54" w:rsidRDefault="00E92D54" w:rsidP="00E92D54">
      <w:pPr>
        <w:pStyle w:val="Code"/>
      </w:pPr>
      <w:r>
        <w:t xml:space="preserve">                                TextInput::make('hourly_rate')</w:t>
      </w:r>
    </w:p>
    <w:p w14:paraId="2785F70A" w14:textId="77777777" w:rsidR="00E92D54" w:rsidRDefault="00E92D54" w:rsidP="00E92D54">
      <w:pPr>
        <w:pStyle w:val="Code"/>
      </w:pPr>
      <w:r>
        <w:t xml:space="preserve">                                    -&gt;label('Погодинна ставка')</w:t>
      </w:r>
    </w:p>
    <w:p w14:paraId="5962F094" w14:textId="77777777" w:rsidR="00E92D54" w:rsidRDefault="00E92D54" w:rsidP="00E92D54">
      <w:pPr>
        <w:pStyle w:val="Code"/>
      </w:pPr>
      <w:r>
        <w:t xml:space="preserve">                                    -&gt;numeric()</w:t>
      </w:r>
    </w:p>
    <w:p w14:paraId="43B45593" w14:textId="77777777" w:rsidR="00E92D54" w:rsidRDefault="00E92D54" w:rsidP="00E92D54">
      <w:pPr>
        <w:pStyle w:val="Code"/>
      </w:pPr>
      <w:r>
        <w:t xml:space="preserve">                                    -&gt;prefixIcon('heroicon-m-currency-dollar')</w:t>
      </w:r>
    </w:p>
    <w:p w14:paraId="7843D33F" w14:textId="77777777" w:rsidR="00E92D54" w:rsidRDefault="00E92D54" w:rsidP="00E92D54">
      <w:pPr>
        <w:pStyle w:val="Code"/>
      </w:pPr>
      <w:r>
        <w:t xml:space="preserve">                                    -&gt;default(0),</w:t>
      </w:r>
    </w:p>
    <w:p w14:paraId="5D0C18D6" w14:textId="77777777" w:rsidR="00E92D54" w:rsidRDefault="00E92D54" w:rsidP="00E92D54">
      <w:pPr>
        <w:pStyle w:val="Code"/>
      </w:pPr>
      <w:r>
        <w:t xml:space="preserve">                            ]),</w:t>
      </w:r>
    </w:p>
    <w:p w14:paraId="3421BACF" w14:textId="77777777" w:rsidR="00E92D54" w:rsidRDefault="00E92D54" w:rsidP="00E92D54">
      <w:pPr>
        <w:pStyle w:val="Code"/>
      </w:pPr>
      <w:r>
        <w:t xml:space="preserve">                    ]),</w:t>
      </w:r>
    </w:p>
    <w:p w14:paraId="0D0874B7" w14:textId="77777777" w:rsidR="00E92D54" w:rsidRDefault="00E92D54" w:rsidP="00E92D54">
      <w:pPr>
        <w:pStyle w:val="Code"/>
      </w:pPr>
      <w:r>
        <w:t xml:space="preserve">            ]);</w:t>
      </w:r>
    </w:p>
    <w:p w14:paraId="187237F8" w14:textId="77777777" w:rsidR="00E92D54" w:rsidRDefault="00E92D54" w:rsidP="00E92D54">
      <w:pPr>
        <w:pStyle w:val="Code"/>
      </w:pPr>
      <w:r>
        <w:t xml:space="preserve">    }</w:t>
      </w:r>
    </w:p>
    <w:p w14:paraId="70D9F45D" w14:textId="77777777" w:rsidR="00E92D54" w:rsidRDefault="00E92D54" w:rsidP="00E92D54">
      <w:pPr>
        <w:pStyle w:val="Code"/>
      </w:pPr>
      <w:r>
        <w:t>}</w:t>
      </w:r>
    </w:p>
    <w:p w14:paraId="74809ABA" w14:textId="77777777" w:rsidR="00E92D54" w:rsidRDefault="00E92D54" w:rsidP="00E92D54">
      <w:pPr>
        <w:pStyle w:val="Code"/>
      </w:pPr>
      <w:r>
        <w:t>&lt;?php</w:t>
      </w:r>
    </w:p>
    <w:p w14:paraId="04BCD706" w14:textId="77777777" w:rsidR="00E92D54" w:rsidRDefault="00E92D54" w:rsidP="00E92D54">
      <w:pPr>
        <w:pStyle w:val="Code"/>
      </w:pPr>
    </w:p>
    <w:p w14:paraId="5B91A19F" w14:textId="77777777" w:rsidR="00E92D54" w:rsidRDefault="00E92D54" w:rsidP="00E92D54">
      <w:pPr>
        <w:pStyle w:val="Code"/>
      </w:pPr>
      <w:r>
        <w:t>namespace App\Filament\Resources\Employees\Tables;</w:t>
      </w:r>
    </w:p>
    <w:p w14:paraId="7CF2438C" w14:textId="77777777" w:rsidR="00E92D54" w:rsidRDefault="00E92D54" w:rsidP="00E92D54">
      <w:pPr>
        <w:pStyle w:val="Code"/>
      </w:pPr>
    </w:p>
    <w:p w14:paraId="75165C8C" w14:textId="77777777" w:rsidR="00E92D54" w:rsidRDefault="00E92D54" w:rsidP="00E92D54">
      <w:pPr>
        <w:pStyle w:val="Code"/>
      </w:pPr>
      <w:r>
        <w:t>use Filament\Actions\DeleteAction;</w:t>
      </w:r>
    </w:p>
    <w:p w14:paraId="75E96F73" w14:textId="77777777" w:rsidR="00E92D54" w:rsidRDefault="00E92D54" w:rsidP="00E92D54">
      <w:pPr>
        <w:pStyle w:val="Code"/>
      </w:pPr>
      <w:r>
        <w:t>use Filament\Actions\EditAction;</w:t>
      </w:r>
    </w:p>
    <w:p w14:paraId="17659414" w14:textId="77777777" w:rsidR="00E92D54" w:rsidRDefault="00E92D54" w:rsidP="00E92D54">
      <w:pPr>
        <w:pStyle w:val="Code"/>
      </w:pPr>
      <w:r>
        <w:t>use Filament\Tables\Columns\TextColumn;</w:t>
      </w:r>
    </w:p>
    <w:p w14:paraId="2EEE7C23" w14:textId="77777777" w:rsidR="00E92D54" w:rsidRDefault="00E92D54" w:rsidP="00E92D54">
      <w:pPr>
        <w:pStyle w:val="Code"/>
      </w:pPr>
      <w:r>
        <w:t>use Filament\Tables\Filters\Filter;</w:t>
      </w:r>
    </w:p>
    <w:p w14:paraId="0E1D1F63" w14:textId="77777777" w:rsidR="00E92D54" w:rsidRDefault="00E92D54" w:rsidP="00E92D54">
      <w:pPr>
        <w:pStyle w:val="Code"/>
      </w:pPr>
      <w:r>
        <w:t>use Filament\Tables\Filters\SelectFilter;</w:t>
      </w:r>
    </w:p>
    <w:p w14:paraId="0E49D62F" w14:textId="77777777" w:rsidR="00E92D54" w:rsidRDefault="00E92D54" w:rsidP="00E92D54">
      <w:pPr>
        <w:pStyle w:val="Code"/>
      </w:pPr>
      <w:r>
        <w:t>use Filament\Forms\Components\DatePicker;</w:t>
      </w:r>
    </w:p>
    <w:p w14:paraId="41AA8BE9" w14:textId="77777777" w:rsidR="00E92D54" w:rsidRDefault="00E92D54" w:rsidP="00E92D54">
      <w:pPr>
        <w:pStyle w:val="Code"/>
      </w:pPr>
      <w:r>
        <w:t>use Filament\Tables\Table;</w:t>
      </w:r>
    </w:p>
    <w:p w14:paraId="46C64462" w14:textId="77777777" w:rsidR="00E92D54" w:rsidRDefault="00E92D54" w:rsidP="00E92D54">
      <w:pPr>
        <w:pStyle w:val="Code"/>
      </w:pPr>
    </w:p>
    <w:p w14:paraId="3F3A3C2B" w14:textId="77777777" w:rsidR="00E92D54" w:rsidRDefault="00E92D54" w:rsidP="00E92D54">
      <w:pPr>
        <w:pStyle w:val="Code"/>
      </w:pPr>
      <w:r>
        <w:t>class EmployeesTable</w:t>
      </w:r>
    </w:p>
    <w:p w14:paraId="38230BEC" w14:textId="77777777" w:rsidR="00E92D54" w:rsidRDefault="00E92D54" w:rsidP="00E92D54">
      <w:pPr>
        <w:pStyle w:val="Code"/>
      </w:pPr>
      <w:r>
        <w:t>{</w:t>
      </w:r>
    </w:p>
    <w:p w14:paraId="338D2F75" w14:textId="77777777" w:rsidR="00E92D54" w:rsidRDefault="00E92D54" w:rsidP="00E92D54">
      <w:pPr>
        <w:pStyle w:val="Code"/>
      </w:pPr>
      <w:r>
        <w:t xml:space="preserve">    public static function configure(Table $table): Table</w:t>
      </w:r>
    </w:p>
    <w:p w14:paraId="4A62635C" w14:textId="77777777" w:rsidR="00E92D54" w:rsidRDefault="00E92D54" w:rsidP="00E92D54">
      <w:pPr>
        <w:pStyle w:val="Code"/>
      </w:pPr>
      <w:r>
        <w:t xml:space="preserve">    {</w:t>
      </w:r>
    </w:p>
    <w:p w14:paraId="3B8AA1AE" w14:textId="77777777" w:rsidR="00E92D54" w:rsidRDefault="00E92D54" w:rsidP="00E92D54">
      <w:pPr>
        <w:pStyle w:val="Code"/>
      </w:pPr>
      <w:r>
        <w:t xml:space="preserve">        return $table</w:t>
      </w:r>
    </w:p>
    <w:p w14:paraId="50696135" w14:textId="77777777" w:rsidR="00E92D54" w:rsidRDefault="00E92D54" w:rsidP="00E92D54">
      <w:pPr>
        <w:pStyle w:val="Code"/>
      </w:pPr>
      <w:r>
        <w:t xml:space="preserve">            -&gt;columns([</w:t>
      </w:r>
    </w:p>
    <w:p w14:paraId="75C315A7" w14:textId="77777777" w:rsidR="00E92D54" w:rsidRDefault="00E92D54" w:rsidP="00E92D54">
      <w:pPr>
        <w:pStyle w:val="Code"/>
      </w:pPr>
      <w:r>
        <w:t xml:space="preserve">                TextColumn::make('id')</w:t>
      </w:r>
    </w:p>
    <w:p w14:paraId="58229AFB" w14:textId="77777777" w:rsidR="00E92D54" w:rsidRDefault="00E92D54" w:rsidP="00E92D54">
      <w:pPr>
        <w:pStyle w:val="Code"/>
      </w:pPr>
      <w:r>
        <w:t xml:space="preserve">                    -&gt;label('ID')</w:t>
      </w:r>
    </w:p>
    <w:p w14:paraId="42A07E01" w14:textId="77777777" w:rsidR="00E92D54" w:rsidRDefault="00E92D54" w:rsidP="00E92D54">
      <w:pPr>
        <w:pStyle w:val="Code"/>
      </w:pPr>
      <w:r>
        <w:t xml:space="preserve">                    -&gt;grow(false)</w:t>
      </w:r>
    </w:p>
    <w:p w14:paraId="220EB8A4" w14:textId="77777777" w:rsidR="00E92D54" w:rsidRDefault="00E92D54" w:rsidP="00E92D54">
      <w:pPr>
        <w:pStyle w:val="Code"/>
      </w:pPr>
      <w:r>
        <w:t xml:space="preserve">                    -&gt;placeholder('-')</w:t>
      </w:r>
    </w:p>
    <w:p w14:paraId="29CE41F9" w14:textId="77777777" w:rsidR="00E92D54" w:rsidRDefault="00E92D54" w:rsidP="00E92D54">
      <w:pPr>
        <w:pStyle w:val="Code"/>
      </w:pPr>
      <w:r>
        <w:t xml:space="preserve">                    -&gt;sortable()</w:t>
      </w:r>
    </w:p>
    <w:p w14:paraId="68C5B17D" w14:textId="77777777" w:rsidR="00E92D54" w:rsidRDefault="00E92D54" w:rsidP="00E92D54">
      <w:pPr>
        <w:pStyle w:val="Code"/>
      </w:pPr>
      <w:r>
        <w:t xml:space="preserve">                    -&gt;searchable()</w:t>
      </w:r>
    </w:p>
    <w:p w14:paraId="033705EB" w14:textId="77777777" w:rsidR="00E92D54" w:rsidRDefault="00E92D54" w:rsidP="00E92D54">
      <w:pPr>
        <w:pStyle w:val="Code"/>
      </w:pPr>
      <w:r>
        <w:t xml:space="preserve">                    -&gt;toggleable(isToggledHiddenByDefault: true),</w:t>
      </w:r>
    </w:p>
    <w:p w14:paraId="70EAC55C" w14:textId="77777777" w:rsidR="00E92D54" w:rsidRDefault="00E92D54" w:rsidP="00E92D54">
      <w:pPr>
        <w:pStyle w:val="Code"/>
      </w:pPr>
      <w:r>
        <w:t xml:space="preserve">                TextColumn::make('user.name')</w:t>
      </w:r>
    </w:p>
    <w:p w14:paraId="79A25514" w14:textId="77777777" w:rsidR="00E92D54" w:rsidRDefault="00E92D54" w:rsidP="00E92D54">
      <w:pPr>
        <w:pStyle w:val="Code"/>
      </w:pPr>
      <w:r>
        <w:t xml:space="preserve">                    -&gt;label('Аккаунт')</w:t>
      </w:r>
    </w:p>
    <w:p w14:paraId="63A6DE5E" w14:textId="77777777" w:rsidR="00E92D54" w:rsidRDefault="00E92D54" w:rsidP="00E92D54">
      <w:pPr>
        <w:pStyle w:val="Code"/>
      </w:pPr>
      <w:r>
        <w:t xml:space="preserve">                    -&gt;placeholder('-')</w:t>
      </w:r>
    </w:p>
    <w:p w14:paraId="13ADB0F7" w14:textId="77777777" w:rsidR="00E92D54" w:rsidRDefault="00E92D54" w:rsidP="00E92D54">
      <w:pPr>
        <w:pStyle w:val="Code"/>
      </w:pPr>
      <w:r>
        <w:t xml:space="preserve">                    -&gt;sortable()</w:t>
      </w:r>
    </w:p>
    <w:p w14:paraId="096AAE07" w14:textId="77777777" w:rsidR="00E92D54" w:rsidRDefault="00E92D54" w:rsidP="00E92D54">
      <w:pPr>
        <w:pStyle w:val="Code"/>
      </w:pPr>
      <w:r>
        <w:t xml:space="preserve">                    -&gt;searchable()</w:t>
      </w:r>
    </w:p>
    <w:p w14:paraId="5CA30228" w14:textId="77777777" w:rsidR="00E92D54" w:rsidRDefault="00E92D54" w:rsidP="00E92D54">
      <w:pPr>
        <w:pStyle w:val="Code"/>
      </w:pPr>
      <w:r>
        <w:t xml:space="preserve">                    -&gt;toggleable(),</w:t>
      </w:r>
    </w:p>
    <w:p w14:paraId="74969A89" w14:textId="77777777" w:rsidR="00E92D54" w:rsidRDefault="00E92D54" w:rsidP="00E92D54">
      <w:pPr>
        <w:pStyle w:val="Code"/>
      </w:pPr>
      <w:r>
        <w:t xml:space="preserve">                TextColumn::make('full_name')</w:t>
      </w:r>
    </w:p>
    <w:p w14:paraId="50B36A16" w14:textId="77777777" w:rsidR="00E92D54" w:rsidRDefault="00E92D54" w:rsidP="00E92D54">
      <w:pPr>
        <w:pStyle w:val="Code"/>
      </w:pPr>
      <w:r>
        <w:t xml:space="preserve">                    -&gt;label('ПІБ')</w:t>
      </w:r>
    </w:p>
    <w:p w14:paraId="0DF9B2A0" w14:textId="77777777" w:rsidR="00E92D54" w:rsidRDefault="00E92D54" w:rsidP="00E92D54">
      <w:pPr>
        <w:pStyle w:val="Code"/>
      </w:pPr>
      <w:r>
        <w:t xml:space="preserve">                    -&gt;placeholder('-')</w:t>
      </w:r>
    </w:p>
    <w:p w14:paraId="3F46556E" w14:textId="77777777" w:rsidR="00E92D54" w:rsidRDefault="00E92D54" w:rsidP="00E92D54">
      <w:pPr>
        <w:pStyle w:val="Code"/>
      </w:pPr>
      <w:r>
        <w:t xml:space="preserve">                    -&gt;sortable()</w:t>
      </w:r>
    </w:p>
    <w:p w14:paraId="0848245F" w14:textId="77777777" w:rsidR="00E92D54" w:rsidRDefault="00E92D54" w:rsidP="00E92D54">
      <w:pPr>
        <w:pStyle w:val="Code"/>
      </w:pPr>
      <w:r>
        <w:t xml:space="preserve">                    -&gt;searchable()</w:t>
      </w:r>
    </w:p>
    <w:p w14:paraId="52A807F5" w14:textId="77777777" w:rsidR="00E92D54" w:rsidRDefault="00E92D54" w:rsidP="00E92D54">
      <w:pPr>
        <w:pStyle w:val="Code"/>
      </w:pPr>
      <w:r>
        <w:t xml:space="preserve">                    -&gt;toggleable(),</w:t>
      </w:r>
    </w:p>
    <w:p w14:paraId="13462BBB" w14:textId="77777777" w:rsidR="00E92D54" w:rsidRDefault="00E92D54" w:rsidP="00E92D54">
      <w:pPr>
        <w:pStyle w:val="Code"/>
      </w:pPr>
      <w:r>
        <w:t xml:space="preserve">                TextColumn::make('position')</w:t>
      </w:r>
    </w:p>
    <w:p w14:paraId="060863BA" w14:textId="77777777" w:rsidR="00E92D54" w:rsidRDefault="00E92D54" w:rsidP="00E92D54">
      <w:pPr>
        <w:pStyle w:val="Code"/>
      </w:pPr>
      <w:r>
        <w:t xml:space="preserve">                    -&gt;label('Посада')</w:t>
      </w:r>
    </w:p>
    <w:p w14:paraId="0AE6924B" w14:textId="77777777" w:rsidR="00E92D54" w:rsidRDefault="00E92D54" w:rsidP="00E92D54">
      <w:pPr>
        <w:pStyle w:val="Code"/>
      </w:pPr>
      <w:r>
        <w:t xml:space="preserve">                    -&gt;placeholder('-')</w:t>
      </w:r>
    </w:p>
    <w:p w14:paraId="4A86F1CE" w14:textId="77777777" w:rsidR="00E92D54" w:rsidRDefault="00E92D54" w:rsidP="00E92D54">
      <w:pPr>
        <w:pStyle w:val="Code"/>
      </w:pPr>
      <w:r>
        <w:t xml:space="preserve">                    -&gt;sortable()</w:t>
      </w:r>
    </w:p>
    <w:p w14:paraId="35F74C45" w14:textId="77777777" w:rsidR="00E92D54" w:rsidRDefault="00E92D54" w:rsidP="00E92D54">
      <w:pPr>
        <w:pStyle w:val="Code"/>
      </w:pPr>
      <w:r>
        <w:t xml:space="preserve">                    -&gt;searchable()</w:t>
      </w:r>
    </w:p>
    <w:p w14:paraId="6B35C423" w14:textId="77777777" w:rsidR="00E92D54" w:rsidRDefault="00E92D54" w:rsidP="00E92D54">
      <w:pPr>
        <w:pStyle w:val="Code"/>
      </w:pPr>
      <w:r>
        <w:t xml:space="preserve">                    -&gt;toggleable(),</w:t>
      </w:r>
    </w:p>
    <w:p w14:paraId="08B26117" w14:textId="77777777" w:rsidR="00E92D54" w:rsidRDefault="00E92D54" w:rsidP="00E92D54">
      <w:pPr>
        <w:pStyle w:val="Code"/>
      </w:pPr>
      <w:r>
        <w:t xml:space="preserve">                TextColumn::make('phone')</w:t>
      </w:r>
    </w:p>
    <w:p w14:paraId="3E4351E6" w14:textId="77777777" w:rsidR="00E92D54" w:rsidRDefault="00E92D54" w:rsidP="00E92D54">
      <w:pPr>
        <w:pStyle w:val="Code"/>
      </w:pPr>
      <w:r>
        <w:t xml:space="preserve">                    -&gt;label('Телефон')</w:t>
      </w:r>
    </w:p>
    <w:p w14:paraId="37A9B447" w14:textId="77777777" w:rsidR="00E92D54" w:rsidRDefault="00E92D54" w:rsidP="00E92D54">
      <w:pPr>
        <w:pStyle w:val="Code"/>
      </w:pPr>
      <w:r>
        <w:t xml:space="preserve">                    -&gt;copyable()</w:t>
      </w:r>
    </w:p>
    <w:p w14:paraId="0475EBD4" w14:textId="77777777" w:rsidR="00E92D54" w:rsidRDefault="00E92D54" w:rsidP="00E92D54">
      <w:pPr>
        <w:pStyle w:val="Code"/>
      </w:pPr>
      <w:r>
        <w:t xml:space="preserve">                    -&gt;placeholder('-')</w:t>
      </w:r>
    </w:p>
    <w:p w14:paraId="3AE4C3F0" w14:textId="77777777" w:rsidR="00E92D54" w:rsidRDefault="00E92D54" w:rsidP="00E92D54">
      <w:pPr>
        <w:pStyle w:val="Code"/>
      </w:pPr>
      <w:r>
        <w:t xml:space="preserve">                    -&gt;limit(50)</w:t>
      </w:r>
    </w:p>
    <w:p w14:paraId="753D9032" w14:textId="77777777" w:rsidR="00E92D54" w:rsidRDefault="00E92D54" w:rsidP="00E92D54">
      <w:pPr>
        <w:pStyle w:val="Code"/>
      </w:pPr>
      <w:r>
        <w:t xml:space="preserve">                    -&gt;wrap()</w:t>
      </w:r>
    </w:p>
    <w:p w14:paraId="55D1CF57" w14:textId="77777777" w:rsidR="00E92D54" w:rsidRDefault="00E92D54" w:rsidP="00E92D54">
      <w:pPr>
        <w:pStyle w:val="Code"/>
      </w:pPr>
      <w:r>
        <w:t xml:space="preserve">                    -&gt;sortable()</w:t>
      </w:r>
    </w:p>
    <w:p w14:paraId="6D0C1C23" w14:textId="77777777" w:rsidR="00E92D54" w:rsidRDefault="00E92D54" w:rsidP="00E92D54">
      <w:pPr>
        <w:pStyle w:val="Code"/>
      </w:pPr>
      <w:r>
        <w:t xml:space="preserve">                    -&gt;searchable()</w:t>
      </w:r>
    </w:p>
    <w:p w14:paraId="04A05B43" w14:textId="77777777" w:rsidR="00E92D54" w:rsidRDefault="00E92D54" w:rsidP="00E92D54">
      <w:pPr>
        <w:pStyle w:val="Code"/>
      </w:pPr>
      <w:r>
        <w:t xml:space="preserve">                    -&gt;toggleable(),</w:t>
      </w:r>
    </w:p>
    <w:p w14:paraId="16D9C63A" w14:textId="77777777" w:rsidR="00E92D54" w:rsidRDefault="00E92D54" w:rsidP="00E92D54">
      <w:pPr>
        <w:pStyle w:val="Code"/>
      </w:pPr>
      <w:r>
        <w:t xml:space="preserve">                TextColumn::make('hourly_rate')</w:t>
      </w:r>
    </w:p>
    <w:p w14:paraId="3B964AFB" w14:textId="77777777" w:rsidR="00E92D54" w:rsidRDefault="00E92D54" w:rsidP="00E92D54">
      <w:pPr>
        <w:pStyle w:val="Code"/>
      </w:pPr>
      <w:r>
        <w:t xml:space="preserve">                    -&gt;label('Погодинна ставка')</w:t>
      </w:r>
    </w:p>
    <w:p w14:paraId="0FC74399" w14:textId="77777777" w:rsidR="00E92D54" w:rsidRDefault="00E92D54" w:rsidP="00E92D54">
      <w:pPr>
        <w:pStyle w:val="Code"/>
      </w:pPr>
      <w:r>
        <w:t xml:space="preserve">                    -&gt;money('UAH')</w:t>
      </w:r>
    </w:p>
    <w:p w14:paraId="6A78F1D6" w14:textId="77777777" w:rsidR="00E92D54" w:rsidRDefault="00E92D54" w:rsidP="00E92D54">
      <w:pPr>
        <w:pStyle w:val="Code"/>
      </w:pPr>
      <w:r>
        <w:t xml:space="preserve">                    -&gt;sortable()</w:t>
      </w:r>
    </w:p>
    <w:p w14:paraId="3CE293DB" w14:textId="77777777" w:rsidR="00E92D54" w:rsidRDefault="00E92D54" w:rsidP="00E92D54">
      <w:pPr>
        <w:pStyle w:val="Code"/>
      </w:pPr>
      <w:r>
        <w:t xml:space="preserve">                    -&gt;toggleable(),</w:t>
      </w:r>
    </w:p>
    <w:p w14:paraId="5B4F0EBA" w14:textId="77777777" w:rsidR="00E92D54" w:rsidRDefault="00E92D54" w:rsidP="00E92D54">
      <w:pPr>
        <w:pStyle w:val="Code"/>
      </w:pPr>
      <w:r>
        <w:t xml:space="preserve">                TextColumn::make('created_at')</w:t>
      </w:r>
    </w:p>
    <w:p w14:paraId="02F4CB11" w14:textId="77777777" w:rsidR="00E92D54" w:rsidRDefault="00E92D54" w:rsidP="00E92D54">
      <w:pPr>
        <w:pStyle w:val="Code"/>
      </w:pPr>
      <w:r>
        <w:t xml:space="preserve">                    -&gt;label('Створено')</w:t>
      </w:r>
    </w:p>
    <w:p w14:paraId="041F0852" w14:textId="77777777" w:rsidR="00E92D54" w:rsidRDefault="00E92D54" w:rsidP="00E92D54">
      <w:pPr>
        <w:pStyle w:val="Code"/>
      </w:pPr>
      <w:r>
        <w:t xml:space="preserve">                    -&gt;dateTime('d.m.Y H:i')</w:t>
      </w:r>
    </w:p>
    <w:p w14:paraId="358EEDA9" w14:textId="77777777" w:rsidR="00E92D54" w:rsidRDefault="00E92D54" w:rsidP="00E92D54">
      <w:pPr>
        <w:pStyle w:val="Code"/>
      </w:pPr>
      <w:r>
        <w:t xml:space="preserve">                    -&gt;sortable()</w:t>
      </w:r>
    </w:p>
    <w:p w14:paraId="47403BE2" w14:textId="77777777" w:rsidR="00E92D54" w:rsidRDefault="00E92D54" w:rsidP="00E92D54">
      <w:pPr>
        <w:pStyle w:val="Code"/>
      </w:pPr>
      <w:r>
        <w:t xml:space="preserve">                    -&gt;toggleable(isToggledHiddenByDefault: true),</w:t>
      </w:r>
    </w:p>
    <w:p w14:paraId="0646334F" w14:textId="77777777" w:rsidR="00E92D54" w:rsidRDefault="00E92D54" w:rsidP="00E92D54">
      <w:pPr>
        <w:pStyle w:val="Code"/>
      </w:pPr>
      <w:r>
        <w:t xml:space="preserve">                TextColumn::make('updated_at')</w:t>
      </w:r>
    </w:p>
    <w:p w14:paraId="4E2B07E2" w14:textId="77777777" w:rsidR="00E92D54" w:rsidRDefault="00E92D54" w:rsidP="00E92D54">
      <w:pPr>
        <w:pStyle w:val="Code"/>
      </w:pPr>
      <w:r>
        <w:t xml:space="preserve">                    -&gt;label('Оновлено')</w:t>
      </w:r>
    </w:p>
    <w:p w14:paraId="63DA4D0E" w14:textId="77777777" w:rsidR="00E92D54" w:rsidRDefault="00E92D54" w:rsidP="00E92D54">
      <w:pPr>
        <w:pStyle w:val="Code"/>
      </w:pPr>
      <w:r>
        <w:t xml:space="preserve">                    -&gt;dateTime('d.m.Y H:i')</w:t>
      </w:r>
    </w:p>
    <w:p w14:paraId="48CAF7C3" w14:textId="77777777" w:rsidR="00E92D54" w:rsidRDefault="00E92D54" w:rsidP="00E92D54">
      <w:pPr>
        <w:pStyle w:val="Code"/>
      </w:pPr>
      <w:r>
        <w:t xml:space="preserve">                    -&gt;sortable()</w:t>
      </w:r>
    </w:p>
    <w:p w14:paraId="2D8FE056" w14:textId="77777777" w:rsidR="00E92D54" w:rsidRDefault="00E92D54" w:rsidP="00E92D54">
      <w:pPr>
        <w:pStyle w:val="Code"/>
      </w:pPr>
      <w:r>
        <w:t xml:space="preserve">                    -&gt;toggleable(isToggledHiddenByDefault: true),</w:t>
      </w:r>
    </w:p>
    <w:p w14:paraId="039E1DAF" w14:textId="77777777" w:rsidR="00E92D54" w:rsidRDefault="00E92D54" w:rsidP="00E92D54">
      <w:pPr>
        <w:pStyle w:val="Code"/>
      </w:pPr>
      <w:r>
        <w:t xml:space="preserve">            ])</w:t>
      </w:r>
    </w:p>
    <w:p w14:paraId="63E57F44" w14:textId="77777777" w:rsidR="00E92D54" w:rsidRDefault="00E92D54" w:rsidP="00E92D54">
      <w:pPr>
        <w:pStyle w:val="Code"/>
      </w:pPr>
      <w:r>
        <w:t xml:space="preserve">            -&gt;filters([</w:t>
      </w:r>
    </w:p>
    <w:p w14:paraId="7650327C" w14:textId="77777777" w:rsidR="00E92D54" w:rsidRDefault="00E92D54" w:rsidP="00E92D54">
      <w:pPr>
        <w:pStyle w:val="Code"/>
      </w:pPr>
      <w:r>
        <w:t xml:space="preserve">                SelectFilter::make('position')</w:t>
      </w:r>
    </w:p>
    <w:p w14:paraId="7DADB6A1" w14:textId="77777777" w:rsidR="00E92D54" w:rsidRDefault="00E92D54" w:rsidP="00E92D54">
      <w:pPr>
        <w:pStyle w:val="Code"/>
      </w:pPr>
      <w:r>
        <w:t xml:space="preserve">                    -&gt;label('Посада')</w:t>
      </w:r>
    </w:p>
    <w:p w14:paraId="0C443ACC" w14:textId="77777777" w:rsidR="00E92D54" w:rsidRDefault="00E92D54" w:rsidP="00E92D54">
      <w:pPr>
        <w:pStyle w:val="Code"/>
      </w:pPr>
      <w:r>
        <w:t xml:space="preserve">                    -&gt;options(fn () =&gt; \App\Models\Employee::distinct()-&gt;whereNotNull('position')-&gt;pluck('position', 'position')-&gt;toArray()),</w:t>
      </w:r>
    </w:p>
    <w:p w14:paraId="309064C6" w14:textId="77777777" w:rsidR="00E92D54" w:rsidRDefault="00E92D54" w:rsidP="00E92D54">
      <w:pPr>
        <w:pStyle w:val="Code"/>
      </w:pPr>
      <w:r>
        <w:t xml:space="preserve">            ])</w:t>
      </w:r>
    </w:p>
    <w:p w14:paraId="2E76D067" w14:textId="77777777" w:rsidR="00E92D54" w:rsidRDefault="00E92D54" w:rsidP="00E92D54">
      <w:pPr>
        <w:pStyle w:val="Code"/>
      </w:pPr>
      <w:r>
        <w:t xml:space="preserve">            -&gt;actions([</w:t>
      </w:r>
    </w:p>
    <w:p w14:paraId="1F25DC68" w14:textId="77777777" w:rsidR="00E92D54" w:rsidRDefault="00E92D54" w:rsidP="00E92D54">
      <w:pPr>
        <w:pStyle w:val="Code"/>
      </w:pPr>
      <w:r>
        <w:t xml:space="preserve">                EditAction::make(),</w:t>
      </w:r>
    </w:p>
    <w:p w14:paraId="0A854538" w14:textId="77777777" w:rsidR="00E92D54" w:rsidRDefault="00E92D54" w:rsidP="00E92D54">
      <w:pPr>
        <w:pStyle w:val="Code"/>
      </w:pPr>
      <w:r>
        <w:t xml:space="preserve">                DeleteAction::make(),</w:t>
      </w:r>
    </w:p>
    <w:p w14:paraId="35BD3B1A" w14:textId="77777777" w:rsidR="00E92D54" w:rsidRDefault="00E92D54" w:rsidP="00E92D54">
      <w:pPr>
        <w:pStyle w:val="Code"/>
      </w:pPr>
      <w:r>
        <w:t xml:space="preserve">            ]);</w:t>
      </w:r>
    </w:p>
    <w:p w14:paraId="37913268" w14:textId="77777777" w:rsidR="00E92D54" w:rsidRDefault="00E92D54" w:rsidP="00E92D54">
      <w:pPr>
        <w:pStyle w:val="Code"/>
      </w:pPr>
      <w:r>
        <w:t xml:space="preserve">    }</w:t>
      </w:r>
    </w:p>
    <w:p w14:paraId="58479114" w14:textId="77777777" w:rsidR="00E92D54" w:rsidRDefault="00E92D54" w:rsidP="00E92D54">
      <w:pPr>
        <w:pStyle w:val="Code"/>
      </w:pPr>
      <w:r>
        <w:t>}</w:t>
      </w:r>
    </w:p>
    <w:p w14:paraId="4C95892D" w14:textId="77777777" w:rsidR="00E92D54" w:rsidRDefault="00E92D54" w:rsidP="00E92D54">
      <w:pPr>
        <w:pStyle w:val="Code"/>
      </w:pPr>
      <w:r>
        <w:t>&lt;?php</w:t>
      </w:r>
    </w:p>
    <w:p w14:paraId="1FBC662E" w14:textId="77777777" w:rsidR="00E92D54" w:rsidRDefault="00E92D54" w:rsidP="00E92D54">
      <w:pPr>
        <w:pStyle w:val="Code"/>
      </w:pPr>
    </w:p>
    <w:p w14:paraId="19A8BC98" w14:textId="77777777" w:rsidR="00E92D54" w:rsidRDefault="00E92D54" w:rsidP="00E92D54">
      <w:pPr>
        <w:pStyle w:val="Code"/>
      </w:pPr>
      <w:r>
        <w:t>namespace App\Filament\Resources\Equipment;</w:t>
      </w:r>
    </w:p>
    <w:p w14:paraId="7957CA70" w14:textId="77777777" w:rsidR="00E92D54" w:rsidRDefault="00E92D54" w:rsidP="00E92D54">
      <w:pPr>
        <w:pStyle w:val="Code"/>
      </w:pPr>
    </w:p>
    <w:p w14:paraId="37FE25DF" w14:textId="77777777" w:rsidR="00E92D54" w:rsidRDefault="00E92D54" w:rsidP="00E92D54">
      <w:pPr>
        <w:pStyle w:val="Code"/>
      </w:pPr>
      <w:r>
        <w:t>use App\Filament\Resources\Equipment\Pages\CreateEquipment;</w:t>
      </w:r>
    </w:p>
    <w:p w14:paraId="2BFFA72B" w14:textId="77777777" w:rsidR="00E92D54" w:rsidRDefault="00E92D54" w:rsidP="00E92D54">
      <w:pPr>
        <w:pStyle w:val="Code"/>
      </w:pPr>
      <w:r>
        <w:t>use App\Filament\Resources\Equipment\Pages\EditEquipment;</w:t>
      </w:r>
    </w:p>
    <w:p w14:paraId="09BCD738" w14:textId="77777777" w:rsidR="00E92D54" w:rsidRDefault="00E92D54" w:rsidP="00E92D54">
      <w:pPr>
        <w:pStyle w:val="Code"/>
      </w:pPr>
      <w:r>
        <w:t>use App\Filament\Resources\Equipment\Pages\ListEquipment;</w:t>
      </w:r>
    </w:p>
    <w:p w14:paraId="2C993478" w14:textId="77777777" w:rsidR="00E92D54" w:rsidRDefault="00E92D54" w:rsidP="00E92D54">
      <w:pPr>
        <w:pStyle w:val="Code"/>
      </w:pPr>
      <w:r>
        <w:t>use App\Filament\Resources\Equipment\Schemas\EquipmentForm;</w:t>
      </w:r>
    </w:p>
    <w:p w14:paraId="0C7EB11F" w14:textId="77777777" w:rsidR="00E92D54" w:rsidRDefault="00E92D54" w:rsidP="00E92D54">
      <w:pPr>
        <w:pStyle w:val="Code"/>
      </w:pPr>
      <w:r>
        <w:t>use App\Filament\Resources\Equipment\Tables\EquipmentTable;</w:t>
      </w:r>
    </w:p>
    <w:p w14:paraId="735D9759" w14:textId="77777777" w:rsidR="00E92D54" w:rsidRDefault="00E92D54" w:rsidP="00E92D54">
      <w:pPr>
        <w:pStyle w:val="Code"/>
      </w:pPr>
      <w:r>
        <w:t>use App\Models\Equipment;</w:t>
      </w:r>
    </w:p>
    <w:p w14:paraId="68842E29" w14:textId="77777777" w:rsidR="00E92D54" w:rsidRDefault="00E92D54" w:rsidP="00E92D54">
      <w:pPr>
        <w:pStyle w:val="Code"/>
      </w:pPr>
      <w:r>
        <w:t>use BackedEnum;</w:t>
      </w:r>
    </w:p>
    <w:p w14:paraId="31EBCC69" w14:textId="77777777" w:rsidR="00E92D54" w:rsidRDefault="00E92D54" w:rsidP="00E92D54">
      <w:pPr>
        <w:pStyle w:val="Code"/>
      </w:pPr>
      <w:r>
        <w:t>use Filament\Resources\Resource;</w:t>
      </w:r>
    </w:p>
    <w:p w14:paraId="3E0DB91A" w14:textId="77777777" w:rsidR="00E92D54" w:rsidRDefault="00E92D54" w:rsidP="00E92D54">
      <w:pPr>
        <w:pStyle w:val="Code"/>
      </w:pPr>
      <w:r>
        <w:t>use Filament\Schemas\Schema;</w:t>
      </w:r>
    </w:p>
    <w:p w14:paraId="2F82F5EF" w14:textId="77777777" w:rsidR="00E92D54" w:rsidRDefault="00E92D54" w:rsidP="00E92D54">
      <w:pPr>
        <w:pStyle w:val="Code"/>
      </w:pPr>
      <w:r>
        <w:t>use Filament\Tables\Table;</w:t>
      </w:r>
    </w:p>
    <w:p w14:paraId="4E21A358" w14:textId="77777777" w:rsidR="00E92D54" w:rsidRDefault="00E92D54" w:rsidP="00E92D54">
      <w:pPr>
        <w:pStyle w:val="Code"/>
      </w:pPr>
    </w:p>
    <w:p w14:paraId="7B8458C8" w14:textId="77777777" w:rsidR="00E92D54" w:rsidRDefault="00E92D54" w:rsidP="00E92D54">
      <w:pPr>
        <w:pStyle w:val="Code"/>
      </w:pPr>
      <w:r>
        <w:lastRenderedPageBreak/>
        <w:t>class EquipmentResource extends Resource</w:t>
      </w:r>
    </w:p>
    <w:p w14:paraId="1F4EED7D" w14:textId="77777777" w:rsidR="00E92D54" w:rsidRDefault="00E92D54" w:rsidP="00E92D54">
      <w:pPr>
        <w:pStyle w:val="Code"/>
      </w:pPr>
      <w:r>
        <w:t>{</w:t>
      </w:r>
    </w:p>
    <w:p w14:paraId="31F99F90" w14:textId="77777777" w:rsidR="00E92D54" w:rsidRDefault="00E92D54" w:rsidP="00E92D54">
      <w:pPr>
        <w:pStyle w:val="Code"/>
      </w:pPr>
      <w:r>
        <w:t xml:space="preserve">    protected static ?string $model = Equipment::class;</w:t>
      </w:r>
    </w:p>
    <w:p w14:paraId="506B3845" w14:textId="77777777" w:rsidR="00E92D54" w:rsidRDefault="00E92D54" w:rsidP="00E92D54">
      <w:pPr>
        <w:pStyle w:val="Code"/>
      </w:pPr>
    </w:p>
    <w:p w14:paraId="3C5A8A8E" w14:textId="77777777" w:rsidR="00E92D54" w:rsidRDefault="00E92D54" w:rsidP="00E92D54">
      <w:pPr>
        <w:pStyle w:val="Code"/>
      </w:pPr>
      <w:r>
        <w:t xml:space="preserve">    protected static string|BackedEnum|null $navigationIcon = 'heroicon-o-wrench-screwdriver';</w:t>
      </w:r>
    </w:p>
    <w:p w14:paraId="78823B1B" w14:textId="77777777" w:rsidR="00E92D54" w:rsidRDefault="00E92D54" w:rsidP="00E92D54">
      <w:pPr>
        <w:pStyle w:val="Code"/>
      </w:pPr>
    </w:p>
    <w:p w14:paraId="37226CA0" w14:textId="77777777" w:rsidR="00E92D54" w:rsidRDefault="00E92D54" w:rsidP="00E92D54">
      <w:pPr>
        <w:pStyle w:val="Code"/>
      </w:pPr>
      <w:r>
        <w:t xml:space="preserve">    protected static ?string $navigationLabel = 'Обладнання';</w:t>
      </w:r>
    </w:p>
    <w:p w14:paraId="3EAE0CAB" w14:textId="77777777" w:rsidR="00E92D54" w:rsidRDefault="00E92D54" w:rsidP="00E92D54">
      <w:pPr>
        <w:pStyle w:val="Code"/>
      </w:pPr>
    </w:p>
    <w:p w14:paraId="3628CE18" w14:textId="77777777" w:rsidR="00E92D54" w:rsidRDefault="00E92D54" w:rsidP="00E92D54">
      <w:pPr>
        <w:pStyle w:val="Code"/>
      </w:pPr>
      <w:r>
        <w:t xml:space="preserve">    protected static string|null|\UnitEnum $navigationGroup = 'Ресурси';</w:t>
      </w:r>
    </w:p>
    <w:p w14:paraId="56773D9E" w14:textId="77777777" w:rsidR="00E92D54" w:rsidRDefault="00E92D54" w:rsidP="00E92D54">
      <w:pPr>
        <w:pStyle w:val="Code"/>
      </w:pPr>
    </w:p>
    <w:p w14:paraId="3783BA81" w14:textId="77777777" w:rsidR="00E92D54" w:rsidRDefault="00E92D54" w:rsidP="00E92D54">
      <w:pPr>
        <w:pStyle w:val="Code"/>
      </w:pPr>
      <w:r>
        <w:t xml:space="preserve">    protected static ?int $navigationSort = 2;</w:t>
      </w:r>
    </w:p>
    <w:p w14:paraId="5396B41D" w14:textId="77777777" w:rsidR="00E92D54" w:rsidRDefault="00E92D54" w:rsidP="00E92D54">
      <w:pPr>
        <w:pStyle w:val="Code"/>
      </w:pPr>
    </w:p>
    <w:p w14:paraId="5788A0CA" w14:textId="77777777" w:rsidR="00E92D54" w:rsidRDefault="00E92D54" w:rsidP="00E92D54">
      <w:pPr>
        <w:pStyle w:val="Code"/>
      </w:pPr>
      <w:r>
        <w:t xml:space="preserve">    protected static ?string $modelLabel = 'Обладнання';</w:t>
      </w:r>
    </w:p>
    <w:p w14:paraId="2F8D4092" w14:textId="77777777" w:rsidR="00E92D54" w:rsidRDefault="00E92D54" w:rsidP="00E92D54">
      <w:pPr>
        <w:pStyle w:val="Code"/>
      </w:pPr>
    </w:p>
    <w:p w14:paraId="58F2FD0D" w14:textId="77777777" w:rsidR="00E92D54" w:rsidRDefault="00E92D54" w:rsidP="00E92D54">
      <w:pPr>
        <w:pStyle w:val="Code"/>
      </w:pPr>
      <w:r>
        <w:t xml:space="preserve">    protected static ?string $pluralModelLabel = 'Обладнання';</w:t>
      </w:r>
    </w:p>
    <w:p w14:paraId="7CE2B7A8" w14:textId="77777777" w:rsidR="00E92D54" w:rsidRDefault="00E92D54" w:rsidP="00E92D54">
      <w:pPr>
        <w:pStyle w:val="Code"/>
      </w:pPr>
    </w:p>
    <w:p w14:paraId="20ACA35E" w14:textId="77777777" w:rsidR="00E92D54" w:rsidRDefault="00E92D54" w:rsidP="00E92D54">
      <w:pPr>
        <w:pStyle w:val="Code"/>
      </w:pPr>
      <w:r>
        <w:t xml:space="preserve">    protected static ?string $recordTitleAttribute = 'name';</w:t>
      </w:r>
    </w:p>
    <w:p w14:paraId="1A040007" w14:textId="77777777" w:rsidR="00E92D54" w:rsidRDefault="00E92D54" w:rsidP="00E92D54">
      <w:pPr>
        <w:pStyle w:val="Code"/>
      </w:pPr>
    </w:p>
    <w:p w14:paraId="2681CCD5" w14:textId="77777777" w:rsidR="00E92D54" w:rsidRDefault="00E92D54" w:rsidP="00E92D54">
      <w:pPr>
        <w:pStyle w:val="Code"/>
      </w:pPr>
      <w:r>
        <w:t xml:space="preserve">    public static function form(Schema $schema): Schema</w:t>
      </w:r>
    </w:p>
    <w:p w14:paraId="5C9BDB5F" w14:textId="77777777" w:rsidR="00E92D54" w:rsidRDefault="00E92D54" w:rsidP="00E92D54">
      <w:pPr>
        <w:pStyle w:val="Code"/>
      </w:pPr>
      <w:r>
        <w:t xml:space="preserve">    {</w:t>
      </w:r>
    </w:p>
    <w:p w14:paraId="623BBD1A" w14:textId="77777777" w:rsidR="00E92D54" w:rsidRDefault="00E92D54" w:rsidP="00E92D54">
      <w:pPr>
        <w:pStyle w:val="Code"/>
      </w:pPr>
      <w:r>
        <w:t xml:space="preserve">        return EquipmentForm::configure($schema);</w:t>
      </w:r>
    </w:p>
    <w:p w14:paraId="28D2765F" w14:textId="77777777" w:rsidR="00E92D54" w:rsidRDefault="00E92D54" w:rsidP="00E92D54">
      <w:pPr>
        <w:pStyle w:val="Code"/>
      </w:pPr>
      <w:r>
        <w:t xml:space="preserve">    }</w:t>
      </w:r>
    </w:p>
    <w:p w14:paraId="2D13F1E1" w14:textId="77777777" w:rsidR="00E92D54" w:rsidRDefault="00E92D54" w:rsidP="00E92D54">
      <w:pPr>
        <w:pStyle w:val="Code"/>
      </w:pPr>
    </w:p>
    <w:p w14:paraId="713316A2" w14:textId="77777777" w:rsidR="00E92D54" w:rsidRDefault="00E92D54" w:rsidP="00E92D54">
      <w:pPr>
        <w:pStyle w:val="Code"/>
      </w:pPr>
      <w:r>
        <w:t xml:space="preserve">    public static function table(Table $table): Table</w:t>
      </w:r>
    </w:p>
    <w:p w14:paraId="4FF83325" w14:textId="77777777" w:rsidR="00E92D54" w:rsidRDefault="00E92D54" w:rsidP="00E92D54">
      <w:pPr>
        <w:pStyle w:val="Code"/>
      </w:pPr>
      <w:r>
        <w:t xml:space="preserve">    {</w:t>
      </w:r>
    </w:p>
    <w:p w14:paraId="7FCEFAAA" w14:textId="77777777" w:rsidR="00E92D54" w:rsidRDefault="00E92D54" w:rsidP="00E92D54">
      <w:pPr>
        <w:pStyle w:val="Code"/>
      </w:pPr>
      <w:r>
        <w:t xml:space="preserve">        return EquipmentTable::configure($table);</w:t>
      </w:r>
    </w:p>
    <w:p w14:paraId="42733EFF" w14:textId="77777777" w:rsidR="00E92D54" w:rsidRDefault="00E92D54" w:rsidP="00E92D54">
      <w:pPr>
        <w:pStyle w:val="Code"/>
      </w:pPr>
      <w:r>
        <w:t xml:space="preserve">    }</w:t>
      </w:r>
    </w:p>
    <w:p w14:paraId="5A44A490" w14:textId="77777777" w:rsidR="00E92D54" w:rsidRDefault="00E92D54" w:rsidP="00E92D54">
      <w:pPr>
        <w:pStyle w:val="Code"/>
      </w:pPr>
    </w:p>
    <w:p w14:paraId="1669FFAF" w14:textId="77777777" w:rsidR="00E92D54" w:rsidRDefault="00E92D54" w:rsidP="00E92D54">
      <w:pPr>
        <w:pStyle w:val="Code"/>
      </w:pPr>
      <w:r>
        <w:t xml:space="preserve">    public static function getRelations(): array</w:t>
      </w:r>
    </w:p>
    <w:p w14:paraId="7B82881B" w14:textId="77777777" w:rsidR="00E92D54" w:rsidRDefault="00E92D54" w:rsidP="00E92D54">
      <w:pPr>
        <w:pStyle w:val="Code"/>
      </w:pPr>
      <w:r>
        <w:t xml:space="preserve">    {</w:t>
      </w:r>
    </w:p>
    <w:p w14:paraId="59AC621A" w14:textId="77777777" w:rsidR="00E92D54" w:rsidRDefault="00E92D54" w:rsidP="00E92D54">
      <w:pPr>
        <w:pStyle w:val="Code"/>
      </w:pPr>
      <w:r>
        <w:t xml:space="preserve">        return [</w:t>
      </w:r>
    </w:p>
    <w:p w14:paraId="453C67AC" w14:textId="77777777" w:rsidR="00E92D54" w:rsidRDefault="00E92D54" w:rsidP="00E92D54">
      <w:pPr>
        <w:pStyle w:val="Code"/>
      </w:pPr>
      <w:r>
        <w:t xml:space="preserve">            //</w:t>
      </w:r>
    </w:p>
    <w:p w14:paraId="3961FE5D" w14:textId="77777777" w:rsidR="00E92D54" w:rsidRDefault="00E92D54" w:rsidP="00E92D54">
      <w:pPr>
        <w:pStyle w:val="Code"/>
      </w:pPr>
      <w:r>
        <w:t xml:space="preserve">        ];</w:t>
      </w:r>
    </w:p>
    <w:p w14:paraId="7F67F732" w14:textId="77777777" w:rsidR="00E92D54" w:rsidRDefault="00E92D54" w:rsidP="00E92D54">
      <w:pPr>
        <w:pStyle w:val="Code"/>
      </w:pPr>
      <w:r>
        <w:t xml:space="preserve">    }</w:t>
      </w:r>
    </w:p>
    <w:p w14:paraId="528328F5" w14:textId="77777777" w:rsidR="00E92D54" w:rsidRDefault="00E92D54" w:rsidP="00E92D54">
      <w:pPr>
        <w:pStyle w:val="Code"/>
      </w:pPr>
    </w:p>
    <w:p w14:paraId="0CC71925" w14:textId="77777777" w:rsidR="00E92D54" w:rsidRDefault="00E92D54" w:rsidP="00E92D54">
      <w:pPr>
        <w:pStyle w:val="Code"/>
      </w:pPr>
      <w:r>
        <w:t xml:space="preserve">    public static function getPages(): array</w:t>
      </w:r>
    </w:p>
    <w:p w14:paraId="4D1C679F" w14:textId="77777777" w:rsidR="00E92D54" w:rsidRDefault="00E92D54" w:rsidP="00E92D54">
      <w:pPr>
        <w:pStyle w:val="Code"/>
      </w:pPr>
      <w:r>
        <w:t xml:space="preserve">    {</w:t>
      </w:r>
    </w:p>
    <w:p w14:paraId="55C02E07" w14:textId="77777777" w:rsidR="00E92D54" w:rsidRDefault="00E92D54" w:rsidP="00E92D54">
      <w:pPr>
        <w:pStyle w:val="Code"/>
      </w:pPr>
      <w:r>
        <w:t xml:space="preserve">        return [</w:t>
      </w:r>
    </w:p>
    <w:p w14:paraId="48B2B8A1" w14:textId="77777777" w:rsidR="00E92D54" w:rsidRDefault="00E92D54" w:rsidP="00E92D54">
      <w:pPr>
        <w:pStyle w:val="Code"/>
      </w:pPr>
      <w:r>
        <w:t xml:space="preserve">            'index' =&gt; ListEquipment::route('/'),</w:t>
      </w:r>
    </w:p>
    <w:p w14:paraId="0B61DC85" w14:textId="77777777" w:rsidR="00E92D54" w:rsidRDefault="00E92D54" w:rsidP="00E92D54">
      <w:pPr>
        <w:pStyle w:val="Code"/>
      </w:pPr>
      <w:r>
        <w:t xml:space="preserve">            'create' =&gt; CreateEquipment::route('/create'),</w:t>
      </w:r>
    </w:p>
    <w:p w14:paraId="4455A099" w14:textId="77777777" w:rsidR="00E92D54" w:rsidRDefault="00E92D54" w:rsidP="00E92D54">
      <w:pPr>
        <w:pStyle w:val="Code"/>
      </w:pPr>
      <w:r>
        <w:t xml:space="preserve">            'edit' =&gt; EditEquipment::route('/{record}/edit'),</w:t>
      </w:r>
    </w:p>
    <w:p w14:paraId="23FEF5F6" w14:textId="77777777" w:rsidR="00E92D54" w:rsidRDefault="00E92D54" w:rsidP="00E92D54">
      <w:pPr>
        <w:pStyle w:val="Code"/>
      </w:pPr>
      <w:r>
        <w:t xml:space="preserve">        ];</w:t>
      </w:r>
    </w:p>
    <w:p w14:paraId="072E92D2" w14:textId="77777777" w:rsidR="00E92D54" w:rsidRDefault="00E92D54" w:rsidP="00E92D54">
      <w:pPr>
        <w:pStyle w:val="Code"/>
      </w:pPr>
      <w:r>
        <w:t xml:space="preserve">    }</w:t>
      </w:r>
    </w:p>
    <w:p w14:paraId="20C33B76" w14:textId="77777777" w:rsidR="00E92D54" w:rsidRDefault="00E92D54" w:rsidP="00E92D54">
      <w:pPr>
        <w:pStyle w:val="Code"/>
      </w:pPr>
      <w:r>
        <w:t>}</w:t>
      </w:r>
    </w:p>
    <w:p w14:paraId="7CCCE80B" w14:textId="77777777" w:rsidR="00E92D54" w:rsidRDefault="00E92D54" w:rsidP="00E92D54">
      <w:pPr>
        <w:pStyle w:val="Code"/>
      </w:pPr>
      <w:r>
        <w:t>&lt;?php</w:t>
      </w:r>
    </w:p>
    <w:p w14:paraId="5BEEE774" w14:textId="77777777" w:rsidR="00E92D54" w:rsidRDefault="00E92D54" w:rsidP="00E92D54">
      <w:pPr>
        <w:pStyle w:val="Code"/>
      </w:pPr>
    </w:p>
    <w:p w14:paraId="773237E9" w14:textId="77777777" w:rsidR="00E92D54" w:rsidRDefault="00E92D54" w:rsidP="00E92D54">
      <w:pPr>
        <w:pStyle w:val="Code"/>
      </w:pPr>
      <w:r>
        <w:t>namespace App\Filament\Resources\Equipment\Pages;</w:t>
      </w:r>
    </w:p>
    <w:p w14:paraId="5C97DFA0" w14:textId="77777777" w:rsidR="00E92D54" w:rsidRDefault="00E92D54" w:rsidP="00E92D54">
      <w:pPr>
        <w:pStyle w:val="Code"/>
      </w:pPr>
    </w:p>
    <w:p w14:paraId="496AF23D" w14:textId="77777777" w:rsidR="00E92D54" w:rsidRDefault="00E92D54" w:rsidP="00E92D54">
      <w:pPr>
        <w:pStyle w:val="Code"/>
      </w:pPr>
      <w:r>
        <w:t>use App\Filament\Resources\Equipment\EquipmentResource;</w:t>
      </w:r>
    </w:p>
    <w:p w14:paraId="26DBE454" w14:textId="77777777" w:rsidR="00E92D54" w:rsidRDefault="00E92D54" w:rsidP="00E92D54">
      <w:pPr>
        <w:pStyle w:val="Code"/>
      </w:pPr>
      <w:r>
        <w:t>use Filament\Resources\Pages\CreateRecord;</w:t>
      </w:r>
    </w:p>
    <w:p w14:paraId="5CD34002" w14:textId="77777777" w:rsidR="00E92D54" w:rsidRDefault="00E92D54" w:rsidP="00E92D54">
      <w:pPr>
        <w:pStyle w:val="Code"/>
      </w:pPr>
    </w:p>
    <w:p w14:paraId="2F4B703C" w14:textId="77777777" w:rsidR="00E92D54" w:rsidRDefault="00E92D54" w:rsidP="00E92D54">
      <w:pPr>
        <w:pStyle w:val="Code"/>
      </w:pPr>
      <w:r>
        <w:t>class CreateEquipment extends CreateRecord</w:t>
      </w:r>
    </w:p>
    <w:p w14:paraId="7C1D69A9" w14:textId="77777777" w:rsidR="00E92D54" w:rsidRDefault="00E92D54" w:rsidP="00E92D54">
      <w:pPr>
        <w:pStyle w:val="Code"/>
      </w:pPr>
      <w:r>
        <w:t>{</w:t>
      </w:r>
    </w:p>
    <w:p w14:paraId="0F6B7D9F" w14:textId="77777777" w:rsidR="00E92D54" w:rsidRDefault="00E92D54" w:rsidP="00E92D54">
      <w:pPr>
        <w:pStyle w:val="Code"/>
      </w:pPr>
      <w:r>
        <w:t xml:space="preserve">    protected static string $resource = EquipmentResource::class;</w:t>
      </w:r>
    </w:p>
    <w:p w14:paraId="29BEEEBE" w14:textId="77777777" w:rsidR="00E92D54" w:rsidRDefault="00E92D54" w:rsidP="00E92D54">
      <w:pPr>
        <w:pStyle w:val="Code"/>
      </w:pPr>
    </w:p>
    <w:p w14:paraId="1CD9A86C" w14:textId="77777777" w:rsidR="00E92D54" w:rsidRDefault="00E92D54" w:rsidP="00E92D54">
      <w:pPr>
        <w:pStyle w:val="Code"/>
      </w:pPr>
      <w:r>
        <w:t xml:space="preserve">    protected static ?string $title = 'Додати обладнання';</w:t>
      </w:r>
    </w:p>
    <w:p w14:paraId="651EEFF4" w14:textId="77777777" w:rsidR="00E92D54" w:rsidRDefault="00E92D54" w:rsidP="00E92D54">
      <w:pPr>
        <w:pStyle w:val="Code"/>
      </w:pPr>
      <w:r>
        <w:t>}</w:t>
      </w:r>
    </w:p>
    <w:p w14:paraId="6EE850BC" w14:textId="77777777" w:rsidR="00E92D54" w:rsidRDefault="00E92D54" w:rsidP="00E92D54">
      <w:pPr>
        <w:pStyle w:val="Code"/>
      </w:pPr>
      <w:r>
        <w:t>&lt;?php</w:t>
      </w:r>
    </w:p>
    <w:p w14:paraId="616E281E" w14:textId="77777777" w:rsidR="00E92D54" w:rsidRDefault="00E92D54" w:rsidP="00E92D54">
      <w:pPr>
        <w:pStyle w:val="Code"/>
      </w:pPr>
    </w:p>
    <w:p w14:paraId="5A05EF6C" w14:textId="77777777" w:rsidR="00E92D54" w:rsidRDefault="00E92D54" w:rsidP="00E92D54">
      <w:pPr>
        <w:pStyle w:val="Code"/>
      </w:pPr>
      <w:r>
        <w:t>namespace App\Filament\Resources\Equipment\Pages;</w:t>
      </w:r>
    </w:p>
    <w:p w14:paraId="30BEEAFC" w14:textId="77777777" w:rsidR="00E92D54" w:rsidRDefault="00E92D54" w:rsidP="00E92D54">
      <w:pPr>
        <w:pStyle w:val="Code"/>
      </w:pPr>
    </w:p>
    <w:p w14:paraId="27499CD7" w14:textId="77777777" w:rsidR="00E92D54" w:rsidRDefault="00E92D54" w:rsidP="00E92D54">
      <w:pPr>
        <w:pStyle w:val="Code"/>
      </w:pPr>
      <w:r>
        <w:t>use App\Filament\Resources\Equipment\EquipmentResource;</w:t>
      </w:r>
    </w:p>
    <w:p w14:paraId="4E12AF09" w14:textId="77777777" w:rsidR="00E92D54" w:rsidRDefault="00E92D54" w:rsidP="00E92D54">
      <w:pPr>
        <w:pStyle w:val="Code"/>
      </w:pPr>
      <w:r>
        <w:t>use Filament\Actions\DeleteAction;</w:t>
      </w:r>
    </w:p>
    <w:p w14:paraId="3DD1B852" w14:textId="77777777" w:rsidR="00E92D54" w:rsidRDefault="00E92D54" w:rsidP="00E92D54">
      <w:pPr>
        <w:pStyle w:val="Code"/>
      </w:pPr>
      <w:r>
        <w:t>use Filament\Resources\Pages\EditRecord;</w:t>
      </w:r>
    </w:p>
    <w:p w14:paraId="319909A4" w14:textId="77777777" w:rsidR="00E92D54" w:rsidRDefault="00E92D54" w:rsidP="00E92D54">
      <w:pPr>
        <w:pStyle w:val="Code"/>
      </w:pPr>
    </w:p>
    <w:p w14:paraId="5713A8FA" w14:textId="77777777" w:rsidR="00E92D54" w:rsidRDefault="00E92D54" w:rsidP="00E92D54">
      <w:pPr>
        <w:pStyle w:val="Code"/>
      </w:pPr>
      <w:r>
        <w:t>class EditEquipment extends EditRecord</w:t>
      </w:r>
    </w:p>
    <w:p w14:paraId="284654D7" w14:textId="77777777" w:rsidR="00E92D54" w:rsidRDefault="00E92D54" w:rsidP="00E92D54">
      <w:pPr>
        <w:pStyle w:val="Code"/>
      </w:pPr>
      <w:r>
        <w:t>{</w:t>
      </w:r>
    </w:p>
    <w:p w14:paraId="2D3183AA" w14:textId="77777777" w:rsidR="00E92D54" w:rsidRDefault="00E92D54" w:rsidP="00E92D54">
      <w:pPr>
        <w:pStyle w:val="Code"/>
      </w:pPr>
      <w:r>
        <w:t xml:space="preserve">    protected static string $resource = EquipmentResource::class;</w:t>
      </w:r>
    </w:p>
    <w:p w14:paraId="5F94D624" w14:textId="77777777" w:rsidR="00E92D54" w:rsidRDefault="00E92D54" w:rsidP="00E92D54">
      <w:pPr>
        <w:pStyle w:val="Code"/>
      </w:pPr>
    </w:p>
    <w:p w14:paraId="6BE8048F" w14:textId="77777777" w:rsidR="00E92D54" w:rsidRDefault="00E92D54" w:rsidP="00E92D54">
      <w:pPr>
        <w:pStyle w:val="Code"/>
      </w:pPr>
      <w:r>
        <w:t xml:space="preserve">    protected static ?string $title = 'Редагувати обладнання';</w:t>
      </w:r>
    </w:p>
    <w:p w14:paraId="3F03C7DA" w14:textId="77777777" w:rsidR="00E92D54" w:rsidRDefault="00E92D54" w:rsidP="00E92D54">
      <w:pPr>
        <w:pStyle w:val="Code"/>
      </w:pPr>
    </w:p>
    <w:p w14:paraId="0F16D13D" w14:textId="77777777" w:rsidR="00E92D54" w:rsidRDefault="00E92D54" w:rsidP="00E92D54">
      <w:pPr>
        <w:pStyle w:val="Code"/>
      </w:pPr>
      <w:r>
        <w:t xml:space="preserve">    protected function getHeaderActions(): array</w:t>
      </w:r>
    </w:p>
    <w:p w14:paraId="7965B8DE" w14:textId="77777777" w:rsidR="00E92D54" w:rsidRDefault="00E92D54" w:rsidP="00E92D54">
      <w:pPr>
        <w:pStyle w:val="Code"/>
      </w:pPr>
      <w:r>
        <w:t xml:space="preserve">    {</w:t>
      </w:r>
    </w:p>
    <w:p w14:paraId="4E722731" w14:textId="77777777" w:rsidR="00E92D54" w:rsidRDefault="00E92D54" w:rsidP="00E92D54">
      <w:pPr>
        <w:pStyle w:val="Code"/>
      </w:pPr>
      <w:r>
        <w:t xml:space="preserve">        return [</w:t>
      </w:r>
    </w:p>
    <w:p w14:paraId="0C565719" w14:textId="77777777" w:rsidR="00E92D54" w:rsidRDefault="00E92D54" w:rsidP="00E92D54">
      <w:pPr>
        <w:pStyle w:val="Code"/>
      </w:pPr>
      <w:r>
        <w:t xml:space="preserve">            DeleteAction::make(),</w:t>
      </w:r>
    </w:p>
    <w:p w14:paraId="67581AD1" w14:textId="77777777" w:rsidR="00E92D54" w:rsidRDefault="00E92D54" w:rsidP="00E92D54">
      <w:pPr>
        <w:pStyle w:val="Code"/>
      </w:pPr>
      <w:r>
        <w:t xml:space="preserve">        ];</w:t>
      </w:r>
    </w:p>
    <w:p w14:paraId="3A09C1BB" w14:textId="77777777" w:rsidR="00E92D54" w:rsidRDefault="00E92D54" w:rsidP="00E92D54">
      <w:pPr>
        <w:pStyle w:val="Code"/>
      </w:pPr>
      <w:r>
        <w:t xml:space="preserve">    }</w:t>
      </w:r>
    </w:p>
    <w:p w14:paraId="2359FBCD" w14:textId="77777777" w:rsidR="00E92D54" w:rsidRDefault="00E92D54" w:rsidP="00E92D54">
      <w:pPr>
        <w:pStyle w:val="Code"/>
      </w:pPr>
      <w:r>
        <w:t>}</w:t>
      </w:r>
    </w:p>
    <w:p w14:paraId="4E1DAB48" w14:textId="77777777" w:rsidR="00E92D54" w:rsidRDefault="00E92D54" w:rsidP="00E92D54">
      <w:pPr>
        <w:pStyle w:val="Code"/>
      </w:pPr>
      <w:r>
        <w:t>&lt;?php</w:t>
      </w:r>
    </w:p>
    <w:p w14:paraId="6340D1C1" w14:textId="77777777" w:rsidR="00E92D54" w:rsidRDefault="00E92D54" w:rsidP="00E92D54">
      <w:pPr>
        <w:pStyle w:val="Code"/>
      </w:pPr>
    </w:p>
    <w:p w14:paraId="48BBC8D5" w14:textId="77777777" w:rsidR="00E92D54" w:rsidRDefault="00E92D54" w:rsidP="00E92D54">
      <w:pPr>
        <w:pStyle w:val="Code"/>
      </w:pPr>
      <w:r>
        <w:t>namespace App\Filament\Resources\Equipment\Pages;</w:t>
      </w:r>
    </w:p>
    <w:p w14:paraId="6714668C" w14:textId="77777777" w:rsidR="00E92D54" w:rsidRDefault="00E92D54" w:rsidP="00E92D54">
      <w:pPr>
        <w:pStyle w:val="Code"/>
      </w:pPr>
    </w:p>
    <w:p w14:paraId="14AEFA87" w14:textId="77777777" w:rsidR="00E92D54" w:rsidRDefault="00E92D54" w:rsidP="00E92D54">
      <w:pPr>
        <w:pStyle w:val="Code"/>
      </w:pPr>
      <w:r>
        <w:t>use App\Filament\Resources\Equipment\EquipmentResource;</w:t>
      </w:r>
    </w:p>
    <w:p w14:paraId="17CDD594" w14:textId="77777777" w:rsidR="00E92D54" w:rsidRDefault="00E92D54" w:rsidP="00E92D54">
      <w:pPr>
        <w:pStyle w:val="Code"/>
      </w:pPr>
      <w:r>
        <w:t>use App\Filament\Widgets\EquipmentStatsWidget;</w:t>
      </w:r>
    </w:p>
    <w:p w14:paraId="4E873BA6" w14:textId="77777777" w:rsidR="00E92D54" w:rsidRDefault="00E92D54" w:rsidP="00E92D54">
      <w:pPr>
        <w:pStyle w:val="Code"/>
      </w:pPr>
      <w:r>
        <w:t>use Filament\Actions\CreateAction;</w:t>
      </w:r>
    </w:p>
    <w:p w14:paraId="35082194" w14:textId="77777777" w:rsidR="00E92D54" w:rsidRDefault="00E92D54" w:rsidP="00E92D54">
      <w:pPr>
        <w:pStyle w:val="Code"/>
      </w:pPr>
      <w:r>
        <w:t>use Filament\Resources\Pages\ListRecords;</w:t>
      </w:r>
    </w:p>
    <w:p w14:paraId="13FCEF2E" w14:textId="77777777" w:rsidR="00E92D54" w:rsidRDefault="00E92D54" w:rsidP="00E92D54">
      <w:pPr>
        <w:pStyle w:val="Code"/>
      </w:pPr>
    </w:p>
    <w:p w14:paraId="697064F7" w14:textId="77777777" w:rsidR="00E92D54" w:rsidRDefault="00E92D54" w:rsidP="00E92D54">
      <w:pPr>
        <w:pStyle w:val="Code"/>
      </w:pPr>
      <w:r>
        <w:t>class ListEquipment extends ListRecords</w:t>
      </w:r>
    </w:p>
    <w:p w14:paraId="17DE4CD9" w14:textId="77777777" w:rsidR="00E92D54" w:rsidRDefault="00E92D54" w:rsidP="00E92D54">
      <w:pPr>
        <w:pStyle w:val="Code"/>
      </w:pPr>
      <w:r>
        <w:t>{</w:t>
      </w:r>
    </w:p>
    <w:p w14:paraId="4636D0A3" w14:textId="77777777" w:rsidR="00E92D54" w:rsidRDefault="00E92D54" w:rsidP="00E92D54">
      <w:pPr>
        <w:pStyle w:val="Code"/>
      </w:pPr>
      <w:r>
        <w:t xml:space="preserve">    protected static string $resource = EquipmentResource::class;</w:t>
      </w:r>
    </w:p>
    <w:p w14:paraId="3FEED2B5" w14:textId="77777777" w:rsidR="00E92D54" w:rsidRDefault="00E92D54" w:rsidP="00E92D54">
      <w:pPr>
        <w:pStyle w:val="Code"/>
      </w:pPr>
    </w:p>
    <w:p w14:paraId="48164D42" w14:textId="77777777" w:rsidR="00E92D54" w:rsidRDefault="00E92D54" w:rsidP="00E92D54">
      <w:pPr>
        <w:pStyle w:val="Code"/>
      </w:pPr>
      <w:r>
        <w:t xml:space="preserve">    protected function getHeaderWidgets(): array</w:t>
      </w:r>
    </w:p>
    <w:p w14:paraId="1A9EBF36" w14:textId="77777777" w:rsidR="00E92D54" w:rsidRDefault="00E92D54" w:rsidP="00E92D54">
      <w:pPr>
        <w:pStyle w:val="Code"/>
      </w:pPr>
      <w:r>
        <w:t xml:space="preserve">    {</w:t>
      </w:r>
    </w:p>
    <w:p w14:paraId="571A331D" w14:textId="77777777" w:rsidR="00E92D54" w:rsidRDefault="00E92D54" w:rsidP="00E92D54">
      <w:pPr>
        <w:pStyle w:val="Code"/>
      </w:pPr>
      <w:r>
        <w:t xml:space="preserve">        return [</w:t>
      </w:r>
    </w:p>
    <w:p w14:paraId="2327B7BA" w14:textId="77777777" w:rsidR="00E92D54" w:rsidRDefault="00E92D54" w:rsidP="00E92D54">
      <w:pPr>
        <w:pStyle w:val="Code"/>
      </w:pPr>
      <w:r>
        <w:t xml:space="preserve">            EquipmentStatsWidget::class,</w:t>
      </w:r>
    </w:p>
    <w:p w14:paraId="45C02C64" w14:textId="77777777" w:rsidR="00E92D54" w:rsidRDefault="00E92D54" w:rsidP="00E92D54">
      <w:pPr>
        <w:pStyle w:val="Code"/>
      </w:pPr>
      <w:r>
        <w:t xml:space="preserve">        ];</w:t>
      </w:r>
    </w:p>
    <w:p w14:paraId="7873DFA7" w14:textId="77777777" w:rsidR="00E92D54" w:rsidRDefault="00E92D54" w:rsidP="00E92D54">
      <w:pPr>
        <w:pStyle w:val="Code"/>
      </w:pPr>
      <w:r>
        <w:t xml:space="preserve">    }</w:t>
      </w:r>
    </w:p>
    <w:p w14:paraId="1057F604" w14:textId="77777777" w:rsidR="00E92D54" w:rsidRDefault="00E92D54" w:rsidP="00E92D54">
      <w:pPr>
        <w:pStyle w:val="Code"/>
      </w:pPr>
    </w:p>
    <w:p w14:paraId="1985C41C" w14:textId="77777777" w:rsidR="00E92D54" w:rsidRDefault="00E92D54" w:rsidP="00E92D54">
      <w:pPr>
        <w:pStyle w:val="Code"/>
      </w:pPr>
      <w:r>
        <w:t xml:space="preserve">    protected function getHeaderActions(): array</w:t>
      </w:r>
    </w:p>
    <w:p w14:paraId="3BC112AE" w14:textId="77777777" w:rsidR="00E92D54" w:rsidRDefault="00E92D54" w:rsidP="00E92D54">
      <w:pPr>
        <w:pStyle w:val="Code"/>
      </w:pPr>
      <w:r>
        <w:t xml:space="preserve">    {</w:t>
      </w:r>
    </w:p>
    <w:p w14:paraId="78F67300" w14:textId="77777777" w:rsidR="00E92D54" w:rsidRDefault="00E92D54" w:rsidP="00E92D54">
      <w:pPr>
        <w:pStyle w:val="Code"/>
      </w:pPr>
      <w:r>
        <w:t xml:space="preserve">        return [</w:t>
      </w:r>
    </w:p>
    <w:p w14:paraId="21A6C661" w14:textId="77777777" w:rsidR="00E92D54" w:rsidRDefault="00E92D54" w:rsidP="00E92D54">
      <w:pPr>
        <w:pStyle w:val="Code"/>
      </w:pPr>
      <w:r>
        <w:t xml:space="preserve">            CreateAction::make(),</w:t>
      </w:r>
    </w:p>
    <w:p w14:paraId="161548FD" w14:textId="77777777" w:rsidR="00E92D54" w:rsidRDefault="00E92D54" w:rsidP="00E92D54">
      <w:pPr>
        <w:pStyle w:val="Code"/>
      </w:pPr>
      <w:r>
        <w:t xml:space="preserve">        ];</w:t>
      </w:r>
    </w:p>
    <w:p w14:paraId="499DCBE8" w14:textId="77777777" w:rsidR="00E92D54" w:rsidRDefault="00E92D54" w:rsidP="00E92D54">
      <w:pPr>
        <w:pStyle w:val="Code"/>
      </w:pPr>
      <w:r>
        <w:t xml:space="preserve">    }</w:t>
      </w:r>
    </w:p>
    <w:p w14:paraId="45A44D63" w14:textId="77777777" w:rsidR="00E92D54" w:rsidRDefault="00E92D54" w:rsidP="00E92D54">
      <w:pPr>
        <w:pStyle w:val="Code"/>
      </w:pPr>
      <w:r>
        <w:t>}</w:t>
      </w:r>
    </w:p>
    <w:p w14:paraId="4B399B17" w14:textId="77777777" w:rsidR="00E92D54" w:rsidRDefault="00E92D54" w:rsidP="00E92D54">
      <w:pPr>
        <w:pStyle w:val="Code"/>
      </w:pPr>
      <w:r>
        <w:t>&lt;?php</w:t>
      </w:r>
    </w:p>
    <w:p w14:paraId="7BFFB02C" w14:textId="77777777" w:rsidR="00E92D54" w:rsidRDefault="00E92D54" w:rsidP="00E92D54">
      <w:pPr>
        <w:pStyle w:val="Code"/>
      </w:pPr>
    </w:p>
    <w:p w14:paraId="1B167AA1" w14:textId="77777777" w:rsidR="00E92D54" w:rsidRDefault="00E92D54" w:rsidP="00E92D54">
      <w:pPr>
        <w:pStyle w:val="Code"/>
      </w:pPr>
      <w:r>
        <w:t>namespace App\Filament\Resources\Equipment\Schemas;</w:t>
      </w:r>
    </w:p>
    <w:p w14:paraId="486B22AB" w14:textId="77777777" w:rsidR="00E92D54" w:rsidRDefault="00E92D54" w:rsidP="00E92D54">
      <w:pPr>
        <w:pStyle w:val="Code"/>
      </w:pPr>
    </w:p>
    <w:p w14:paraId="511DCC18" w14:textId="77777777" w:rsidR="00E92D54" w:rsidRDefault="00E92D54" w:rsidP="00E92D54">
      <w:pPr>
        <w:pStyle w:val="Code"/>
      </w:pPr>
      <w:r>
        <w:t>use App\Enums\EquipmentStatus;</w:t>
      </w:r>
    </w:p>
    <w:p w14:paraId="7F2B839D" w14:textId="77777777" w:rsidR="00E92D54" w:rsidRDefault="00E92D54" w:rsidP="00E92D54">
      <w:pPr>
        <w:pStyle w:val="Code"/>
      </w:pPr>
      <w:r>
        <w:t>use Filament\Forms\Components\DatePicker;</w:t>
      </w:r>
    </w:p>
    <w:p w14:paraId="43652881" w14:textId="77777777" w:rsidR="00E92D54" w:rsidRDefault="00E92D54" w:rsidP="00E92D54">
      <w:pPr>
        <w:pStyle w:val="Code"/>
      </w:pPr>
      <w:r>
        <w:t>use Filament\Forms\Components\Select;</w:t>
      </w:r>
    </w:p>
    <w:p w14:paraId="1ACFAA1E" w14:textId="77777777" w:rsidR="00E92D54" w:rsidRDefault="00E92D54" w:rsidP="00E92D54">
      <w:pPr>
        <w:pStyle w:val="Code"/>
      </w:pPr>
      <w:r>
        <w:t>use Filament\Forms\Components\Textarea;</w:t>
      </w:r>
    </w:p>
    <w:p w14:paraId="2BBDFECA" w14:textId="77777777" w:rsidR="00E92D54" w:rsidRDefault="00E92D54" w:rsidP="00E92D54">
      <w:pPr>
        <w:pStyle w:val="Code"/>
      </w:pPr>
      <w:r>
        <w:t>use Filament\Forms\Components\TextInput;</w:t>
      </w:r>
    </w:p>
    <w:p w14:paraId="32E46692" w14:textId="77777777" w:rsidR="00E92D54" w:rsidRDefault="00E92D54" w:rsidP="00E92D54">
      <w:pPr>
        <w:pStyle w:val="Code"/>
      </w:pPr>
      <w:r>
        <w:t>use Filament\Schemas\Components\Grid;</w:t>
      </w:r>
    </w:p>
    <w:p w14:paraId="7F3FCB0C" w14:textId="77777777" w:rsidR="00E92D54" w:rsidRDefault="00E92D54" w:rsidP="00E92D54">
      <w:pPr>
        <w:pStyle w:val="Code"/>
      </w:pPr>
      <w:r>
        <w:t>use Filament\Schemas\Components\Section;</w:t>
      </w:r>
    </w:p>
    <w:p w14:paraId="4D5D8DA9" w14:textId="77777777" w:rsidR="00E92D54" w:rsidRDefault="00E92D54" w:rsidP="00E92D54">
      <w:pPr>
        <w:pStyle w:val="Code"/>
      </w:pPr>
      <w:r>
        <w:t>use Filament\Schemas\Schema;</w:t>
      </w:r>
    </w:p>
    <w:p w14:paraId="19106171" w14:textId="77777777" w:rsidR="00E92D54" w:rsidRDefault="00E92D54" w:rsidP="00E92D54">
      <w:pPr>
        <w:pStyle w:val="Code"/>
      </w:pPr>
    </w:p>
    <w:p w14:paraId="2476E5BF" w14:textId="77777777" w:rsidR="00E92D54" w:rsidRDefault="00E92D54" w:rsidP="00E92D54">
      <w:pPr>
        <w:pStyle w:val="Code"/>
      </w:pPr>
      <w:r>
        <w:t>class EquipmentForm</w:t>
      </w:r>
    </w:p>
    <w:p w14:paraId="0058A4FC" w14:textId="77777777" w:rsidR="00E92D54" w:rsidRDefault="00E92D54" w:rsidP="00E92D54">
      <w:pPr>
        <w:pStyle w:val="Code"/>
      </w:pPr>
      <w:r>
        <w:t>{</w:t>
      </w:r>
    </w:p>
    <w:p w14:paraId="63BE0DCB" w14:textId="77777777" w:rsidR="00E92D54" w:rsidRDefault="00E92D54" w:rsidP="00E92D54">
      <w:pPr>
        <w:pStyle w:val="Code"/>
      </w:pPr>
      <w:r>
        <w:t xml:space="preserve">    public static function configure(Schema $schema): Schema</w:t>
      </w:r>
    </w:p>
    <w:p w14:paraId="0D241212" w14:textId="77777777" w:rsidR="00E92D54" w:rsidRDefault="00E92D54" w:rsidP="00E92D54">
      <w:pPr>
        <w:pStyle w:val="Code"/>
      </w:pPr>
      <w:r>
        <w:t xml:space="preserve">    {</w:t>
      </w:r>
    </w:p>
    <w:p w14:paraId="3BD5FEED" w14:textId="77777777" w:rsidR="00E92D54" w:rsidRDefault="00E92D54" w:rsidP="00E92D54">
      <w:pPr>
        <w:pStyle w:val="Code"/>
      </w:pPr>
      <w:r>
        <w:t xml:space="preserve">        return $schema</w:t>
      </w:r>
    </w:p>
    <w:p w14:paraId="1BA1A164" w14:textId="77777777" w:rsidR="00E92D54" w:rsidRDefault="00E92D54" w:rsidP="00E92D54">
      <w:pPr>
        <w:pStyle w:val="Code"/>
      </w:pPr>
      <w:r>
        <w:t xml:space="preserve">            -&gt;components([</w:t>
      </w:r>
    </w:p>
    <w:p w14:paraId="22B94442" w14:textId="77777777" w:rsidR="00E92D54" w:rsidRDefault="00E92D54" w:rsidP="00E92D54">
      <w:pPr>
        <w:pStyle w:val="Code"/>
      </w:pPr>
      <w:r>
        <w:lastRenderedPageBreak/>
        <w:t xml:space="preserve">                Section::make('Деталі обладнання')</w:t>
      </w:r>
    </w:p>
    <w:p w14:paraId="387C6408" w14:textId="77777777" w:rsidR="00E92D54" w:rsidRDefault="00E92D54" w:rsidP="00E92D54">
      <w:pPr>
        <w:pStyle w:val="Code"/>
      </w:pPr>
      <w:r>
        <w:t xml:space="preserve">                    -&gt;schema([</w:t>
      </w:r>
    </w:p>
    <w:p w14:paraId="17164865" w14:textId="77777777" w:rsidR="00E92D54" w:rsidRDefault="00E92D54" w:rsidP="00E92D54">
      <w:pPr>
        <w:pStyle w:val="Code"/>
      </w:pPr>
      <w:r>
        <w:t xml:space="preserve">                        TextInput::make('name')</w:t>
      </w:r>
    </w:p>
    <w:p w14:paraId="4CE41B17" w14:textId="77777777" w:rsidR="00E92D54" w:rsidRDefault="00E92D54" w:rsidP="00E92D54">
      <w:pPr>
        <w:pStyle w:val="Code"/>
      </w:pPr>
      <w:r>
        <w:t xml:space="preserve">                            -&gt;label('Назва')</w:t>
      </w:r>
    </w:p>
    <w:p w14:paraId="65F0175F" w14:textId="77777777" w:rsidR="00E92D54" w:rsidRDefault="00E92D54" w:rsidP="00E92D54">
      <w:pPr>
        <w:pStyle w:val="Code"/>
      </w:pPr>
      <w:r>
        <w:t xml:space="preserve">                            -&gt;required()</w:t>
      </w:r>
    </w:p>
    <w:p w14:paraId="46BD856E" w14:textId="77777777" w:rsidR="00E92D54" w:rsidRDefault="00E92D54" w:rsidP="00E92D54">
      <w:pPr>
        <w:pStyle w:val="Code"/>
      </w:pPr>
      <w:r>
        <w:t xml:space="preserve">                            -&gt;maxLength(255)</w:t>
      </w:r>
    </w:p>
    <w:p w14:paraId="6FB4B8B5" w14:textId="77777777" w:rsidR="00E92D54" w:rsidRDefault="00E92D54" w:rsidP="00E92D54">
      <w:pPr>
        <w:pStyle w:val="Code"/>
      </w:pPr>
      <w:r>
        <w:t xml:space="preserve">                            -&gt;prefixIcon('heroicon-m-wrench')</w:t>
      </w:r>
    </w:p>
    <w:p w14:paraId="031ED93D" w14:textId="77777777" w:rsidR="00E92D54" w:rsidRDefault="00E92D54" w:rsidP="00E92D54">
      <w:pPr>
        <w:pStyle w:val="Code"/>
      </w:pPr>
      <w:r>
        <w:t xml:space="preserve">                            -&gt;columnSpanFull(),</w:t>
      </w:r>
    </w:p>
    <w:p w14:paraId="5180B8C6" w14:textId="77777777" w:rsidR="00E92D54" w:rsidRDefault="00E92D54" w:rsidP="00E92D54">
      <w:pPr>
        <w:pStyle w:val="Code"/>
      </w:pPr>
      <w:r>
        <w:t xml:space="preserve">                        Grid::make(3)</w:t>
      </w:r>
    </w:p>
    <w:p w14:paraId="523D65F0" w14:textId="77777777" w:rsidR="00E92D54" w:rsidRDefault="00E92D54" w:rsidP="00E92D54">
      <w:pPr>
        <w:pStyle w:val="Code"/>
      </w:pPr>
      <w:r>
        <w:t xml:space="preserve">                            -&gt;schema([</w:t>
      </w:r>
    </w:p>
    <w:p w14:paraId="187C8926" w14:textId="77777777" w:rsidR="00E92D54" w:rsidRDefault="00E92D54" w:rsidP="00E92D54">
      <w:pPr>
        <w:pStyle w:val="Code"/>
      </w:pPr>
      <w:r>
        <w:t xml:space="preserve">                                TextInput::make('brand')</w:t>
      </w:r>
    </w:p>
    <w:p w14:paraId="7CA62BED" w14:textId="77777777" w:rsidR="00E92D54" w:rsidRDefault="00E92D54" w:rsidP="00E92D54">
      <w:pPr>
        <w:pStyle w:val="Code"/>
      </w:pPr>
      <w:r>
        <w:t xml:space="preserve">                                    -&gt;label('Виробник/Бренд')</w:t>
      </w:r>
    </w:p>
    <w:p w14:paraId="0DF01AFC" w14:textId="77777777" w:rsidR="00E92D54" w:rsidRDefault="00E92D54" w:rsidP="00E92D54">
      <w:pPr>
        <w:pStyle w:val="Code"/>
      </w:pPr>
      <w:r>
        <w:t xml:space="preserve">                                    -&gt;maxLength(255),</w:t>
      </w:r>
    </w:p>
    <w:p w14:paraId="4F480100" w14:textId="77777777" w:rsidR="00E92D54" w:rsidRDefault="00E92D54" w:rsidP="00E92D54">
      <w:pPr>
        <w:pStyle w:val="Code"/>
      </w:pPr>
      <w:r>
        <w:t xml:space="preserve">                                TextInput::make('model')</w:t>
      </w:r>
    </w:p>
    <w:p w14:paraId="185B3378" w14:textId="77777777" w:rsidR="00E92D54" w:rsidRDefault="00E92D54" w:rsidP="00E92D54">
      <w:pPr>
        <w:pStyle w:val="Code"/>
      </w:pPr>
      <w:r>
        <w:t xml:space="preserve">                                    -&gt;label('Модель')</w:t>
      </w:r>
    </w:p>
    <w:p w14:paraId="7DD24D98" w14:textId="77777777" w:rsidR="00E92D54" w:rsidRDefault="00E92D54" w:rsidP="00E92D54">
      <w:pPr>
        <w:pStyle w:val="Code"/>
      </w:pPr>
      <w:r>
        <w:t xml:space="preserve">                                    -&gt;maxLength(255),</w:t>
      </w:r>
    </w:p>
    <w:p w14:paraId="07F7B99B" w14:textId="77777777" w:rsidR="00E92D54" w:rsidRDefault="00E92D54" w:rsidP="00E92D54">
      <w:pPr>
        <w:pStyle w:val="Code"/>
      </w:pPr>
      <w:r>
        <w:t xml:space="preserve">                                TextInput::make('serial_number')</w:t>
      </w:r>
    </w:p>
    <w:p w14:paraId="45982CAD" w14:textId="77777777" w:rsidR="00E92D54" w:rsidRDefault="00E92D54" w:rsidP="00E92D54">
      <w:pPr>
        <w:pStyle w:val="Code"/>
      </w:pPr>
      <w:r>
        <w:t xml:space="preserve">                                    -&gt;label('Серійний номер')</w:t>
      </w:r>
    </w:p>
    <w:p w14:paraId="79F6B99E" w14:textId="77777777" w:rsidR="00E92D54" w:rsidRDefault="00E92D54" w:rsidP="00E92D54">
      <w:pPr>
        <w:pStyle w:val="Code"/>
      </w:pPr>
      <w:r>
        <w:t xml:space="preserve">                                    -&gt;maxLength(255)</w:t>
      </w:r>
    </w:p>
    <w:p w14:paraId="093BDB43" w14:textId="77777777" w:rsidR="00E92D54" w:rsidRDefault="00E92D54" w:rsidP="00E92D54">
      <w:pPr>
        <w:pStyle w:val="Code"/>
      </w:pPr>
      <w:r>
        <w:t xml:space="preserve">                                    -&gt;prefixIcon('heroicon-m-tag'),</w:t>
      </w:r>
    </w:p>
    <w:p w14:paraId="58574C5D" w14:textId="77777777" w:rsidR="00E92D54" w:rsidRDefault="00E92D54" w:rsidP="00E92D54">
      <w:pPr>
        <w:pStyle w:val="Code"/>
      </w:pPr>
      <w:r>
        <w:t xml:space="preserve">                            ]),</w:t>
      </w:r>
    </w:p>
    <w:p w14:paraId="28198060" w14:textId="77777777" w:rsidR="00E92D54" w:rsidRDefault="00E92D54" w:rsidP="00E92D54">
      <w:pPr>
        <w:pStyle w:val="Code"/>
      </w:pPr>
      <w:r>
        <w:t xml:space="preserve">                        Grid::make(3)</w:t>
      </w:r>
    </w:p>
    <w:p w14:paraId="755EAEA0" w14:textId="77777777" w:rsidR="00E92D54" w:rsidRDefault="00E92D54" w:rsidP="00E92D54">
      <w:pPr>
        <w:pStyle w:val="Code"/>
      </w:pPr>
      <w:r>
        <w:t xml:space="preserve">                            -&gt;schema([</w:t>
      </w:r>
    </w:p>
    <w:p w14:paraId="4C5E2277" w14:textId="77777777" w:rsidR="00E92D54" w:rsidRDefault="00E92D54" w:rsidP="00E92D54">
      <w:pPr>
        <w:pStyle w:val="Code"/>
      </w:pPr>
      <w:r>
        <w:t xml:space="preserve">                                DatePicker::make('purchase_date')</w:t>
      </w:r>
    </w:p>
    <w:p w14:paraId="525D1043" w14:textId="77777777" w:rsidR="00E92D54" w:rsidRDefault="00E92D54" w:rsidP="00E92D54">
      <w:pPr>
        <w:pStyle w:val="Code"/>
      </w:pPr>
      <w:r>
        <w:t xml:space="preserve">                                    -&gt;label('Дата придбання'),</w:t>
      </w:r>
    </w:p>
    <w:p w14:paraId="5745BCCB" w14:textId="77777777" w:rsidR="00E92D54" w:rsidRDefault="00E92D54" w:rsidP="00E92D54">
      <w:pPr>
        <w:pStyle w:val="Code"/>
      </w:pPr>
      <w:r>
        <w:t xml:space="preserve">                                TextInput::make('cost')</w:t>
      </w:r>
    </w:p>
    <w:p w14:paraId="2968AB83" w14:textId="77777777" w:rsidR="00E92D54" w:rsidRDefault="00E92D54" w:rsidP="00E92D54">
      <w:pPr>
        <w:pStyle w:val="Code"/>
      </w:pPr>
      <w:r>
        <w:t xml:space="preserve">                                    -&gt;label('Вартість')</w:t>
      </w:r>
    </w:p>
    <w:p w14:paraId="2F888C6B" w14:textId="77777777" w:rsidR="00E92D54" w:rsidRDefault="00E92D54" w:rsidP="00E92D54">
      <w:pPr>
        <w:pStyle w:val="Code"/>
      </w:pPr>
      <w:r>
        <w:t xml:space="preserve">                                    -&gt;numeric()</w:t>
      </w:r>
    </w:p>
    <w:p w14:paraId="247FB7D2" w14:textId="77777777" w:rsidR="00E92D54" w:rsidRDefault="00E92D54" w:rsidP="00E92D54">
      <w:pPr>
        <w:pStyle w:val="Code"/>
      </w:pPr>
      <w:r>
        <w:t xml:space="preserve">                                    -&gt;prefix('₴'),</w:t>
      </w:r>
    </w:p>
    <w:p w14:paraId="52BBA9B0" w14:textId="77777777" w:rsidR="00E92D54" w:rsidRDefault="00E92D54" w:rsidP="00E92D54">
      <w:pPr>
        <w:pStyle w:val="Code"/>
      </w:pPr>
      <w:r>
        <w:t xml:space="preserve">                                Select::make('status')</w:t>
      </w:r>
    </w:p>
    <w:p w14:paraId="046999D6" w14:textId="77777777" w:rsidR="00E92D54" w:rsidRDefault="00E92D54" w:rsidP="00E92D54">
      <w:pPr>
        <w:pStyle w:val="Code"/>
      </w:pPr>
      <w:r>
        <w:t xml:space="preserve">                                    -&gt;label('Статус')</w:t>
      </w:r>
    </w:p>
    <w:p w14:paraId="623F5280" w14:textId="77777777" w:rsidR="00E92D54" w:rsidRDefault="00E92D54" w:rsidP="00E92D54">
      <w:pPr>
        <w:pStyle w:val="Code"/>
      </w:pPr>
      <w:r>
        <w:t xml:space="preserve">                                    -&gt;options(EquipmentStatus::class)</w:t>
      </w:r>
    </w:p>
    <w:p w14:paraId="324CD556" w14:textId="77777777" w:rsidR="00E92D54" w:rsidRDefault="00E92D54" w:rsidP="00E92D54">
      <w:pPr>
        <w:pStyle w:val="Code"/>
      </w:pPr>
      <w:r>
        <w:t xml:space="preserve">                                    -&gt;default(EquipmentStatus::Available)</w:t>
      </w:r>
    </w:p>
    <w:p w14:paraId="48A1201B" w14:textId="77777777" w:rsidR="00E92D54" w:rsidRDefault="00E92D54" w:rsidP="00E92D54">
      <w:pPr>
        <w:pStyle w:val="Code"/>
      </w:pPr>
      <w:r>
        <w:t xml:space="preserve">                                    -&gt;required()</w:t>
      </w:r>
    </w:p>
    <w:p w14:paraId="685979CF" w14:textId="77777777" w:rsidR="00E92D54" w:rsidRDefault="00E92D54" w:rsidP="00E92D54">
      <w:pPr>
        <w:pStyle w:val="Code"/>
      </w:pPr>
      <w:r>
        <w:t xml:space="preserve">                                    -&gt;prefixIcon('heroicon-m-check-circle'),</w:t>
      </w:r>
    </w:p>
    <w:p w14:paraId="4BA2D769" w14:textId="77777777" w:rsidR="00E92D54" w:rsidRDefault="00E92D54" w:rsidP="00E92D54">
      <w:pPr>
        <w:pStyle w:val="Code"/>
      </w:pPr>
      <w:r>
        <w:t xml:space="preserve">                            ]),</w:t>
      </w:r>
    </w:p>
    <w:p w14:paraId="412EAF7C" w14:textId="77777777" w:rsidR="00E92D54" w:rsidRDefault="00E92D54" w:rsidP="00E92D54">
      <w:pPr>
        <w:pStyle w:val="Code"/>
      </w:pPr>
      <w:r>
        <w:t xml:space="preserve">                        Textarea::make('description')</w:t>
      </w:r>
    </w:p>
    <w:p w14:paraId="370F07CE" w14:textId="77777777" w:rsidR="00E92D54" w:rsidRDefault="00E92D54" w:rsidP="00E92D54">
      <w:pPr>
        <w:pStyle w:val="Code"/>
      </w:pPr>
      <w:r>
        <w:t xml:space="preserve">                            -&gt;label('Опис')</w:t>
      </w:r>
    </w:p>
    <w:p w14:paraId="56AB48EB" w14:textId="77777777" w:rsidR="00E92D54" w:rsidRDefault="00E92D54" w:rsidP="00E92D54">
      <w:pPr>
        <w:pStyle w:val="Code"/>
      </w:pPr>
      <w:r>
        <w:t xml:space="preserve">                            -&gt;rows(3)</w:t>
      </w:r>
    </w:p>
    <w:p w14:paraId="04194C78" w14:textId="77777777" w:rsidR="00E92D54" w:rsidRDefault="00E92D54" w:rsidP="00E92D54">
      <w:pPr>
        <w:pStyle w:val="Code"/>
      </w:pPr>
      <w:r>
        <w:t xml:space="preserve">                            -&gt;columnSpanFull(),</w:t>
      </w:r>
    </w:p>
    <w:p w14:paraId="59975D0D" w14:textId="77777777" w:rsidR="00E92D54" w:rsidRDefault="00E92D54" w:rsidP="00E92D54">
      <w:pPr>
        <w:pStyle w:val="Code"/>
      </w:pPr>
      <w:r>
        <w:t xml:space="preserve">                    ])-&gt;columnSpanFull(),</w:t>
      </w:r>
    </w:p>
    <w:p w14:paraId="1ED9A42D" w14:textId="77777777" w:rsidR="00E92D54" w:rsidRDefault="00E92D54" w:rsidP="00E92D54">
      <w:pPr>
        <w:pStyle w:val="Code"/>
      </w:pPr>
      <w:r>
        <w:t xml:space="preserve">            ]);</w:t>
      </w:r>
    </w:p>
    <w:p w14:paraId="1E7C0DC5" w14:textId="77777777" w:rsidR="00E92D54" w:rsidRDefault="00E92D54" w:rsidP="00E92D54">
      <w:pPr>
        <w:pStyle w:val="Code"/>
      </w:pPr>
      <w:r>
        <w:t xml:space="preserve">    }</w:t>
      </w:r>
    </w:p>
    <w:p w14:paraId="1828F39E" w14:textId="77777777" w:rsidR="00E92D54" w:rsidRDefault="00E92D54" w:rsidP="00E92D54">
      <w:pPr>
        <w:pStyle w:val="Code"/>
      </w:pPr>
      <w:r>
        <w:t>}</w:t>
      </w:r>
    </w:p>
    <w:p w14:paraId="7616BEF3" w14:textId="77777777" w:rsidR="00E92D54" w:rsidRDefault="00E92D54" w:rsidP="00E92D54">
      <w:pPr>
        <w:pStyle w:val="Code"/>
      </w:pPr>
      <w:r>
        <w:t>&lt;?php</w:t>
      </w:r>
    </w:p>
    <w:p w14:paraId="61A86636" w14:textId="77777777" w:rsidR="00E92D54" w:rsidRDefault="00E92D54" w:rsidP="00E92D54">
      <w:pPr>
        <w:pStyle w:val="Code"/>
      </w:pPr>
    </w:p>
    <w:p w14:paraId="1466223A" w14:textId="77777777" w:rsidR="00E92D54" w:rsidRDefault="00E92D54" w:rsidP="00E92D54">
      <w:pPr>
        <w:pStyle w:val="Code"/>
      </w:pPr>
      <w:r>
        <w:t>namespace App\Filament\Resources\Equipment\Tables;</w:t>
      </w:r>
    </w:p>
    <w:p w14:paraId="2D3BC12C" w14:textId="77777777" w:rsidR="00E92D54" w:rsidRDefault="00E92D54" w:rsidP="00E92D54">
      <w:pPr>
        <w:pStyle w:val="Code"/>
      </w:pPr>
    </w:p>
    <w:p w14:paraId="686E6E01" w14:textId="77777777" w:rsidR="00E92D54" w:rsidRDefault="00E92D54" w:rsidP="00E92D54">
      <w:pPr>
        <w:pStyle w:val="Code"/>
      </w:pPr>
      <w:r>
        <w:t>use App\Enums\EquipmentStatus;</w:t>
      </w:r>
    </w:p>
    <w:p w14:paraId="6F7EFEF7" w14:textId="77777777" w:rsidR="00E92D54" w:rsidRDefault="00E92D54" w:rsidP="00E92D54">
      <w:pPr>
        <w:pStyle w:val="Code"/>
      </w:pPr>
      <w:r>
        <w:t>use Filament\Actions\DeleteAction;</w:t>
      </w:r>
    </w:p>
    <w:p w14:paraId="76084B6E" w14:textId="77777777" w:rsidR="00E92D54" w:rsidRDefault="00E92D54" w:rsidP="00E92D54">
      <w:pPr>
        <w:pStyle w:val="Code"/>
      </w:pPr>
      <w:r>
        <w:t>use Filament\Actions\EditAction;</w:t>
      </w:r>
    </w:p>
    <w:p w14:paraId="3742A4FC" w14:textId="77777777" w:rsidR="00E92D54" w:rsidRDefault="00E92D54" w:rsidP="00E92D54">
      <w:pPr>
        <w:pStyle w:val="Code"/>
      </w:pPr>
      <w:r>
        <w:t>use Filament\Tables\Columns\TextColumn;</w:t>
      </w:r>
    </w:p>
    <w:p w14:paraId="12C0324A" w14:textId="77777777" w:rsidR="00E92D54" w:rsidRDefault="00E92D54" w:rsidP="00E92D54">
      <w:pPr>
        <w:pStyle w:val="Code"/>
      </w:pPr>
      <w:r>
        <w:t>use Filament\Tables\Filters\Filter;</w:t>
      </w:r>
    </w:p>
    <w:p w14:paraId="7255F315" w14:textId="77777777" w:rsidR="00E92D54" w:rsidRDefault="00E92D54" w:rsidP="00E92D54">
      <w:pPr>
        <w:pStyle w:val="Code"/>
      </w:pPr>
      <w:r>
        <w:t>use Filament\Tables\Filters\SelectFilter;</w:t>
      </w:r>
    </w:p>
    <w:p w14:paraId="665B614A" w14:textId="77777777" w:rsidR="00E92D54" w:rsidRDefault="00E92D54" w:rsidP="00E92D54">
      <w:pPr>
        <w:pStyle w:val="Code"/>
      </w:pPr>
      <w:r>
        <w:t>use Filament\Forms\Components\DatePicker;</w:t>
      </w:r>
    </w:p>
    <w:p w14:paraId="5AB04D0A" w14:textId="77777777" w:rsidR="00E92D54" w:rsidRDefault="00E92D54" w:rsidP="00E92D54">
      <w:pPr>
        <w:pStyle w:val="Code"/>
      </w:pPr>
      <w:r>
        <w:t>use Filament\Tables\Table;</w:t>
      </w:r>
    </w:p>
    <w:p w14:paraId="38886DD2" w14:textId="77777777" w:rsidR="00E92D54" w:rsidRDefault="00E92D54" w:rsidP="00E92D54">
      <w:pPr>
        <w:pStyle w:val="Code"/>
      </w:pPr>
    </w:p>
    <w:p w14:paraId="64E9EE6C" w14:textId="77777777" w:rsidR="00E92D54" w:rsidRDefault="00E92D54" w:rsidP="00E92D54">
      <w:pPr>
        <w:pStyle w:val="Code"/>
      </w:pPr>
      <w:r>
        <w:t>class EquipmentTable</w:t>
      </w:r>
    </w:p>
    <w:p w14:paraId="7D6C9CF7" w14:textId="77777777" w:rsidR="00E92D54" w:rsidRDefault="00E92D54" w:rsidP="00E92D54">
      <w:pPr>
        <w:pStyle w:val="Code"/>
      </w:pPr>
      <w:r>
        <w:t>{</w:t>
      </w:r>
    </w:p>
    <w:p w14:paraId="4ACEB9F9" w14:textId="77777777" w:rsidR="00E92D54" w:rsidRDefault="00E92D54" w:rsidP="00E92D54">
      <w:pPr>
        <w:pStyle w:val="Code"/>
      </w:pPr>
      <w:r>
        <w:t xml:space="preserve">    public static function configure(Table $table): Table</w:t>
      </w:r>
    </w:p>
    <w:p w14:paraId="77C1643D" w14:textId="77777777" w:rsidR="00E92D54" w:rsidRDefault="00E92D54" w:rsidP="00E92D54">
      <w:pPr>
        <w:pStyle w:val="Code"/>
      </w:pPr>
      <w:r>
        <w:t xml:space="preserve">    {</w:t>
      </w:r>
    </w:p>
    <w:p w14:paraId="512F6FBF" w14:textId="77777777" w:rsidR="00E92D54" w:rsidRDefault="00E92D54" w:rsidP="00E92D54">
      <w:pPr>
        <w:pStyle w:val="Code"/>
      </w:pPr>
      <w:r>
        <w:t xml:space="preserve">        return $table</w:t>
      </w:r>
    </w:p>
    <w:p w14:paraId="23DEC855" w14:textId="77777777" w:rsidR="00E92D54" w:rsidRDefault="00E92D54" w:rsidP="00E92D54">
      <w:pPr>
        <w:pStyle w:val="Code"/>
      </w:pPr>
      <w:r>
        <w:t xml:space="preserve">            -&gt;columns([</w:t>
      </w:r>
    </w:p>
    <w:p w14:paraId="34B82578" w14:textId="77777777" w:rsidR="00E92D54" w:rsidRDefault="00E92D54" w:rsidP="00E92D54">
      <w:pPr>
        <w:pStyle w:val="Code"/>
      </w:pPr>
      <w:r>
        <w:t xml:space="preserve">                TextColumn::make('id')</w:t>
      </w:r>
    </w:p>
    <w:p w14:paraId="1782361A" w14:textId="77777777" w:rsidR="00E92D54" w:rsidRDefault="00E92D54" w:rsidP="00E92D54">
      <w:pPr>
        <w:pStyle w:val="Code"/>
      </w:pPr>
      <w:r>
        <w:t xml:space="preserve">                    -&gt;label('ID')</w:t>
      </w:r>
    </w:p>
    <w:p w14:paraId="79623E30" w14:textId="77777777" w:rsidR="00E92D54" w:rsidRDefault="00E92D54" w:rsidP="00E92D54">
      <w:pPr>
        <w:pStyle w:val="Code"/>
      </w:pPr>
      <w:r>
        <w:t xml:space="preserve">                    -&gt;grow(false)</w:t>
      </w:r>
    </w:p>
    <w:p w14:paraId="48F8A0DD" w14:textId="77777777" w:rsidR="00E92D54" w:rsidRDefault="00E92D54" w:rsidP="00E92D54">
      <w:pPr>
        <w:pStyle w:val="Code"/>
      </w:pPr>
      <w:r>
        <w:t xml:space="preserve">                    -&gt;placeholder('-')</w:t>
      </w:r>
    </w:p>
    <w:p w14:paraId="054007A5" w14:textId="77777777" w:rsidR="00E92D54" w:rsidRDefault="00E92D54" w:rsidP="00E92D54">
      <w:pPr>
        <w:pStyle w:val="Code"/>
      </w:pPr>
      <w:r>
        <w:t xml:space="preserve">                    -&gt;sortable()</w:t>
      </w:r>
    </w:p>
    <w:p w14:paraId="0471F1C1" w14:textId="77777777" w:rsidR="00E92D54" w:rsidRDefault="00E92D54" w:rsidP="00E92D54">
      <w:pPr>
        <w:pStyle w:val="Code"/>
      </w:pPr>
      <w:r>
        <w:t xml:space="preserve">                    -&gt;searchable()</w:t>
      </w:r>
    </w:p>
    <w:p w14:paraId="22541E0E" w14:textId="77777777" w:rsidR="00E92D54" w:rsidRDefault="00E92D54" w:rsidP="00E92D54">
      <w:pPr>
        <w:pStyle w:val="Code"/>
      </w:pPr>
      <w:r>
        <w:t xml:space="preserve">                    -&gt;toggleable(isToggledHiddenByDefault: true),</w:t>
      </w:r>
    </w:p>
    <w:p w14:paraId="1011C79F" w14:textId="77777777" w:rsidR="00E92D54" w:rsidRDefault="00E92D54" w:rsidP="00E92D54">
      <w:pPr>
        <w:pStyle w:val="Code"/>
      </w:pPr>
      <w:r>
        <w:t xml:space="preserve">                TextColumn::make('name')</w:t>
      </w:r>
    </w:p>
    <w:p w14:paraId="1523CBA6" w14:textId="77777777" w:rsidR="00E92D54" w:rsidRDefault="00E92D54" w:rsidP="00E92D54">
      <w:pPr>
        <w:pStyle w:val="Code"/>
      </w:pPr>
      <w:r>
        <w:t xml:space="preserve">                    -&gt;label('Назва')</w:t>
      </w:r>
    </w:p>
    <w:p w14:paraId="19484B37" w14:textId="77777777" w:rsidR="00E92D54" w:rsidRDefault="00E92D54" w:rsidP="00E92D54">
      <w:pPr>
        <w:pStyle w:val="Code"/>
      </w:pPr>
      <w:r>
        <w:t xml:space="preserve">                    -&gt;placeholder('-')</w:t>
      </w:r>
    </w:p>
    <w:p w14:paraId="057A4165" w14:textId="77777777" w:rsidR="00E92D54" w:rsidRDefault="00E92D54" w:rsidP="00E92D54">
      <w:pPr>
        <w:pStyle w:val="Code"/>
      </w:pPr>
      <w:r>
        <w:t xml:space="preserve">                    -&gt;sortable()</w:t>
      </w:r>
    </w:p>
    <w:p w14:paraId="3E2B6CF3" w14:textId="77777777" w:rsidR="00E92D54" w:rsidRDefault="00E92D54" w:rsidP="00E92D54">
      <w:pPr>
        <w:pStyle w:val="Code"/>
      </w:pPr>
      <w:r>
        <w:t xml:space="preserve">                    -&gt;searchable()</w:t>
      </w:r>
    </w:p>
    <w:p w14:paraId="22FF7507" w14:textId="77777777" w:rsidR="00E92D54" w:rsidRDefault="00E92D54" w:rsidP="00E92D54">
      <w:pPr>
        <w:pStyle w:val="Code"/>
      </w:pPr>
      <w:r>
        <w:t xml:space="preserve">                    -&gt;limit(50)</w:t>
      </w:r>
    </w:p>
    <w:p w14:paraId="3D3963B6" w14:textId="77777777" w:rsidR="00E92D54" w:rsidRDefault="00E92D54" w:rsidP="00E92D54">
      <w:pPr>
        <w:pStyle w:val="Code"/>
      </w:pPr>
      <w:r>
        <w:t xml:space="preserve">                    -&gt;wrap()</w:t>
      </w:r>
    </w:p>
    <w:p w14:paraId="5DB3129C" w14:textId="77777777" w:rsidR="00E92D54" w:rsidRDefault="00E92D54" w:rsidP="00E92D54">
      <w:pPr>
        <w:pStyle w:val="Code"/>
      </w:pPr>
      <w:r>
        <w:t xml:space="preserve">                    -&gt;toggleable(),</w:t>
      </w:r>
    </w:p>
    <w:p w14:paraId="39DDCE2D" w14:textId="77777777" w:rsidR="00E92D54" w:rsidRDefault="00E92D54" w:rsidP="00E92D54">
      <w:pPr>
        <w:pStyle w:val="Code"/>
      </w:pPr>
      <w:r>
        <w:t xml:space="preserve">                TextColumn::make('brand')</w:t>
      </w:r>
    </w:p>
    <w:p w14:paraId="0D3B7695" w14:textId="77777777" w:rsidR="00E92D54" w:rsidRDefault="00E92D54" w:rsidP="00E92D54">
      <w:pPr>
        <w:pStyle w:val="Code"/>
      </w:pPr>
      <w:r>
        <w:t xml:space="preserve">                    -&gt;label('Бренд')</w:t>
      </w:r>
    </w:p>
    <w:p w14:paraId="3D40EAA0" w14:textId="77777777" w:rsidR="00E92D54" w:rsidRDefault="00E92D54" w:rsidP="00E92D54">
      <w:pPr>
        <w:pStyle w:val="Code"/>
      </w:pPr>
      <w:r>
        <w:t xml:space="preserve">                    -&gt;placeholder('-')</w:t>
      </w:r>
    </w:p>
    <w:p w14:paraId="7E75D450" w14:textId="77777777" w:rsidR="00E92D54" w:rsidRDefault="00E92D54" w:rsidP="00E92D54">
      <w:pPr>
        <w:pStyle w:val="Code"/>
      </w:pPr>
      <w:r>
        <w:t xml:space="preserve">                    -&gt;searchable()</w:t>
      </w:r>
    </w:p>
    <w:p w14:paraId="095EF940" w14:textId="77777777" w:rsidR="00E92D54" w:rsidRDefault="00E92D54" w:rsidP="00E92D54">
      <w:pPr>
        <w:pStyle w:val="Code"/>
      </w:pPr>
      <w:r>
        <w:t xml:space="preserve">                    -&gt;limit(50)</w:t>
      </w:r>
    </w:p>
    <w:p w14:paraId="1B8CCD37" w14:textId="77777777" w:rsidR="00E92D54" w:rsidRDefault="00E92D54" w:rsidP="00E92D54">
      <w:pPr>
        <w:pStyle w:val="Code"/>
      </w:pPr>
      <w:r>
        <w:t xml:space="preserve">                    -&gt;wrap()</w:t>
      </w:r>
    </w:p>
    <w:p w14:paraId="03A97CF8" w14:textId="77777777" w:rsidR="00E92D54" w:rsidRDefault="00E92D54" w:rsidP="00E92D54">
      <w:pPr>
        <w:pStyle w:val="Code"/>
      </w:pPr>
      <w:r>
        <w:t xml:space="preserve">                    -&gt;sortable()</w:t>
      </w:r>
    </w:p>
    <w:p w14:paraId="182BDC3C" w14:textId="77777777" w:rsidR="00E92D54" w:rsidRDefault="00E92D54" w:rsidP="00E92D54">
      <w:pPr>
        <w:pStyle w:val="Code"/>
      </w:pPr>
      <w:r>
        <w:t xml:space="preserve">                    -&gt;toggleable(),</w:t>
      </w:r>
    </w:p>
    <w:p w14:paraId="65ACAEBB" w14:textId="77777777" w:rsidR="00E92D54" w:rsidRDefault="00E92D54" w:rsidP="00E92D54">
      <w:pPr>
        <w:pStyle w:val="Code"/>
      </w:pPr>
      <w:r>
        <w:t xml:space="preserve">                TextColumn::make('model')</w:t>
      </w:r>
    </w:p>
    <w:p w14:paraId="2CB819F8" w14:textId="77777777" w:rsidR="00E92D54" w:rsidRDefault="00E92D54" w:rsidP="00E92D54">
      <w:pPr>
        <w:pStyle w:val="Code"/>
      </w:pPr>
      <w:r>
        <w:t xml:space="preserve">                    -&gt;label('Модель')</w:t>
      </w:r>
    </w:p>
    <w:p w14:paraId="2DC9175C" w14:textId="77777777" w:rsidR="00E92D54" w:rsidRDefault="00E92D54" w:rsidP="00E92D54">
      <w:pPr>
        <w:pStyle w:val="Code"/>
      </w:pPr>
      <w:r>
        <w:t xml:space="preserve">                    -&gt;placeholder('-')</w:t>
      </w:r>
    </w:p>
    <w:p w14:paraId="1691FD37" w14:textId="77777777" w:rsidR="00E92D54" w:rsidRDefault="00E92D54" w:rsidP="00E92D54">
      <w:pPr>
        <w:pStyle w:val="Code"/>
      </w:pPr>
      <w:r>
        <w:t xml:space="preserve">                    -&gt;searchable()</w:t>
      </w:r>
    </w:p>
    <w:p w14:paraId="79ABE3D2" w14:textId="77777777" w:rsidR="00E92D54" w:rsidRDefault="00E92D54" w:rsidP="00E92D54">
      <w:pPr>
        <w:pStyle w:val="Code"/>
      </w:pPr>
      <w:r>
        <w:t xml:space="preserve">                    -&gt;limit(50)</w:t>
      </w:r>
    </w:p>
    <w:p w14:paraId="524FDC02" w14:textId="77777777" w:rsidR="00E92D54" w:rsidRDefault="00E92D54" w:rsidP="00E92D54">
      <w:pPr>
        <w:pStyle w:val="Code"/>
      </w:pPr>
      <w:r>
        <w:t xml:space="preserve">                    -&gt;wrap()</w:t>
      </w:r>
    </w:p>
    <w:p w14:paraId="5CB82825" w14:textId="77777777" w:rsidR="00E92D54" w:rsidRDefault="00E92D54" w:rsidP="00E92D54">
      <w:pPr>
        <w:pStyle w:val="Code"/>
      </w:pPr>
      <w:r>
        <w:t xml:space="preserve">                    -&gt;sortable()</w:t>
      </w:r>
    </w:p>
    <w:p w14:paraId="1FE8F11B" w14:textId="77777777" w:rsidR="00E92D54" w:rsidRDefault="00E92D54" w:rsidP="00E92D54">
      <w:pPr>
        <w:pStyle w:val="Code"/>
      </w:pPr>
      <w:r>
        <w:t xml:space="preserve">                    -&gt;toggleable(),</w:t>
      </w:r>
    </w:p>
    <w:p w14:paraId="46764E3B" w14:textId="77777777" w:rsidR="00E92D54" w:rsidRDefault="00E92D54" w:rsidP="00E92D54">
      <w:pPr>
        <w:pStyle w:val="Code"/>
      </w:pPr>
      <w:r>
        <w:t xml:space="preserve">                TextColumn::make('serial_number')</w:t>
      </w:r>
    </w:p>
    <w:p w14:paraId="43A41AD4" w14:textId="77777777" w:rsidR="00E92D54" w:rsidRDefault="00E92D54" w:rsidP="00E92D54">
      <w:pPr>
        <w:pStyle w:val="Code"/>
      </w:pPr>
      <w:r>
        <w:t xml:space="preserve">                    -&gt;label('Серійний номер')</w:t>
      </w:r>
    </w:p>
    <w:p w14:paraId="09A6185A" w14:textId="77777777" w:rsidR="00E92D54" w:rsidRDefault="00E92D54" w:rsidP="00E92D54">
      <w:pPr>
        <w:pStyle w:val="Code"/>
      </w:pPr>
      <w:r>
        <w:t xml:space="preserve">                    -&gt;copyable()</w:t>
      </w:r>
    </w:p>
    <w:p w14:paraId="4400E64C" w14:textId="77777777" w:rsidR="00E92D54" w:rsidRDefault="00E92D54" w:rsidP="00E92D54">
      <w:pPr>
        <w:pStyle w:val="Code"/>
      </w:pPr>
      <w:r>
        <w:t xml:space="preserve">                    -&gt;limit(50)</w:t>
      </w:r>
    </w:p>
    <w:p w14:paraId="718FD4E3" w14:textId="77777777" w:rsidR="00E92D54" w:rsidRDefault="00E92D54" w:rsidP="00E92D54">
      <w:pPr>
        <w:pStyle w:val="Code"/>
      </w:pPr>
      <w:r>
        <w:t xml:space="preserve">                    -&gt;wrap()</w:t>
      </w:r>
    </w:p>
    <w:p w14:paraId="35E6FC28" w14:textId="77777777" w:rsidR="00E92D54" w:rsidRDefault="00E92D54" w:rsidP="00E92D54">
      <w:pPr>
        <w:pStyle w:val="Code"/>
      </w:pPr>
      <w:r>
        <w:t xml:space="preserve">                    -&gt;placeholder('-')</w:t>
      </w:r>
    </w:p>
    <w:p w14:paraId="79644F63" w14:textId="77777777" w:rsidR="00E92D54" w:rsidRDefault="00E92D54" w:rsidP="00E92D54">
      <w:pPr>
        <w:pStyle w:val="Code"/>
      </w:pPr>
      <w:r>
        <w:t xml:space="preserve">                    -&gt;sortable()</w:t>
      </w:r>
    </w:p>
    <w:p w14:paraId="18468666" w14:textId="77777777" w:rsidR="00E92D54" w:rsidRDefault="00E92D54" w:rsidP="00E92D54">
      <w:pPr>
        <w:pStyle w:val="Code"/>
      </w:pPr>
      <w:r>
        <w:t xml:space="preserve">                    -&gt;searchable()</w:t>
      </w:r>
    </w:p>
    <w:p w14:paraId="649EAD3A" w14:textId="77777777" w:rsidR="00E92D54" w:rsidRDefault="00E92D54" w:rsidP="00E92D54">
      <w:pPr>
        <w:pStyle w:val="Code"/>
      </w:pPr>
      <w:r>
        <w:t xml:space="preserve">                    -&gt;toggleable(),</w:t>
      </w:r>
    </w:p>
    <w:p w14:paraId="3668706C" w14:textId="77777777" w:rsidR="00E92D54" w:rsidRDefault="00E92D54" w:rsidP="00E92D54">
      <w:pPr>
        <w:pStyle w:val="Code"/>
      </w:pPr>
      <w:r>
        <w:t xml:space="preserve">                TextColumn::make('status')</w:t>
      </w:r>
    </w:p>
    <w:p w14:paraId="5FADBDB8" w14:textId="77777777" w:rsidR="00E92D54" w:rsidRDefault="00E92D54" w:rsidP="00E92D54">
      <w:pPr>
        <w:pStyle w:val="Code"/>
      </w:pPr>
      <w:r>
        <w:t xml:space="preserve">                    -&gt;label('Статус')</w:t>
      </w:r>
    </w:p>
    <w:p w14:paraId="2754178F" w14:textId="77777777" w:rsidR="00E92D54" w:rsidRDefault="00E92D54" w:rsidP="00E92D54">
      <w:pPr>
        <w:pStyle w:val="Code"/>
      </w:pPr>
      <w:r>
        <w:t xml:space="preserve">                    -&gt;badge()</w:t>
      </w:r>
    </w:p>
    <w:p w14:paraId="60188903" w14:textId="77777777" w:rsidR="00E92D54" w:rsidRDefault="00E92D54" w:rsidP="00E92D54">
      <w:pPr>
        <w:pStyle w:val="Code"/>
      </w:pPr>
      <w:r>
        <w:t xml:space="preserve">                    -&gt;grow(false)</w:t>
      </w:r>
    </w:p>
    <w:p w14:paraId="284D1D8B" w14:textId="77777777" w:rsidR="00E92D54" w:rsidRDefault="00E92D54" w:rsidP="00E92D54">
      <w:pPr>
        <w:pStyle w:val="Code"/>
      </w:pPr>
      <w:r>
        <w:t xml:space="preserve">                    -&gt;sortable()</w:t>
      </w:r>
    </w:p>
    <w:p w14:paraId="31733517" w14:textId="77777777" w:rsidR="00E92D54" w:rsidRDefault="00E92D54" w:rsidP="00E92D54">
      <w:pPr>
        <w:pStyle w:val="Code"/>
      </w:pPr>
      <w:r>
        <w:t xml:space="preserve">                    -&gt;searchable()</w:t>
      </w:r>
    </w:p>
    <w:p w14:paraId="2BC873CC" w14:textId="77777777" w:rsidR="00E92D54" w:rsidRDefault="00E92D54" w:rsidP="00E92D54">
      <w:pPr>
        <w:pStyle w:val="Code"/>
      </w:pPr>
      <w:r>
        <w:t xml:space="preserve">                    -&gt;toggleable(),</w:t>
      </w:r>
    </w:p>
    <w:p w14:paraId="440F14AD" w14:textId="77777777" w:rsidR="00E92D54" w:rsidRDefault="00E92D54" w:rsidP="00E92D54">
      <w:pPr>
        <w:pStyle w:val="Code"/>
      </w:pPr>
      <w:r>
        <w:t xml:space="preserve">                TextColumn::make('purchase_date')</w:t>
      </w:r>
    </w:p>
    <w:p w14:paraId="11991A33" w14:textId="77777777" w:rsidR="00E92D54" w:rsidRDefault="00E92D54" w:rsidP="00E92D54">
      <w:pPr>
        <w:pStyle w:val="Code"/>
      </w:pPr>
      <w:r>
        <w:t xml:space="preserve">                    -&gt;label('Дата придбання')</w:t>
      </w:r>
    </w:p>
    <w:p w14:paraId="398ED8D7" w14:textId="77777777" w:rsidR="00E92D54" w:rsidRDefault="00E92D54" w:rsidP="00E92D54">
      <w:pPr>
        <w:pStyle w:val="Code"/>
      </w:pPr>
      <w:r>
        <w:t xml:space="preserve">                    -&gt;date('d.m.Y')</w:t>
      </w:r>
    </w:p>
    <w:p w14:paraId="3821806E" w14:textId="77777777" w:rsidR="00E92D54" w:rsidRDefault="00E92D54" w:rsidP="00E92D54">
      <w:pPr>
        <w:pStyle w:val="Code"/>
      </w:pPr>
      <w:r>
        <w:t xml:space="preserve">                    -&gt;grow(false)</w:t>
      </w:r>
    </w:p>
    <w:p w14:paraId="7848CB02" w14:textId="77777777" w:rsidR="00E92D54" w:rsidRDefault="00E92D54" w:rsidP="00E92D54">
      <w:pPr>
        <w:pStyle w:val="Code"/>
      </w:pPr>
      <w:r>
        <w:t xml:space="preserve">                    -&gt;placeholder('-')</w:t>
      </w:r>
    </w:p>
    <w:p w14:paraId="1BA0FDC5" w14:textId="77777777" w:rsidR="00E92D54" w:rsidRDefault="00E92D54" w:rsidP="00E92D54">
      <w:pPr>
        <w:pStyle w:val="Code"/>
      </w:pPr>
      <w:r>
        <w:t xml:space="preserve">                    -&gt;sortable()</w:t>
      </w:r>
    </w:p>
    <w:p w14:paraId="0A3433BB" w14:textId="77777777" w:rsidR="00E92D54" w:rsidRDefault="00E92D54" w:rsidP="00E92D54">
      <w:pPr>
        <w:pStyle w:val="Code"/>
      </w:pPr>
      <w:r>
        <w:t xml:space="preserve">                    -&gt;toggleable(isToggledHiddenByDefault: true),</w:t>
      </w:r>
    </w:p>
    <w:p w14:paraId="0FB13326" w14:textId="77777777" w:rsidR="00E92D54" w:rsidRDefault="00E92D54" w:rsidP="00E92D54">
      <w:pPr>
        <w:pStyle w:val="Code"/>
      </w:pPr>
      <w:r>
        <w:t xml:space="preserve">                TextColumn::make('cost')</w:t>
      </w:r>
    </w:p>
    <w:p w14:paraId="1C0404B6" w14:textId="77777777" w:rsidR="00E92D54" w:rsidRDefault="00E92D54" w:rsidP="00E92D54">
      <w:pPr>
        <w:pStyle w:val="Code"/>
      </w:pPr>
      <w:r>
        <w:t xml:space="preserve">                    -&gt;label('Вартість')</w:t>
      </w:r>
    </w:p>
    <w:p w14:paraId="61356DAB" w14:textId="77777777" w:rsidR="00E92D54" w:rsidRDefault="00E92D54" w:rsidP="00E92D54">
      <w:pPr>
        <w:pStyle w:val="Code"/>
      </w:pPr>
      <w:r>
        <w:t xml:space="preserve">                    -&gt;money('UAH')</w:t>
      </w:r>
    </w:p>
    <w:p w14:paraId="59BD11C3" w14:textId="77777777" w:rsidR="00E92D54" w:rsidRDefault="00E92D54" w:rsidP="00E92D54">
      <w:pPr>
        <w:pStyle w:val="Code"/>
      </w:pPr>
      <w:r>
        <w:t xml:space="preserve">                    -&gt;placeholder('-')</w:t>
      </w:r>
    </w:p>
    <w:p w14:paraId="455F3B1C" w14:textId="77777777" w:rsidR="00E92D54" w:rsidRDefault="00E92D54" w:rsidP="00E92D54">
      <w:pPr>
        <w:pStyle w:val="Code"/>
      </w:pPr>
      <w:r>
        <w:t xml:space="preserve">                    -&gt;sortable()</w:t>
      </w:r>
    </w:p>
    <w:p w14:paraId="716B6FC5" w14:textId="77777777" w:rsidR="00E92D54" w:rsidRDefault="00E92D54" w:rsidP="00E92D54">
      <w:pPr>
        <w:pStyle w:val="Code"/>
      </w:pPr>
      <w:r>
        <w:lastRenderedPageBreak/>
        <w:t xml:space="preserve">                    -&gt;toggleable(isToggledHiddenByDefault: true),</w:t>
      </w:r>
    </w:p>
    <w:p w14:paraId="41ABC729" w14:textId="77777777" w:rsidR="00E92D54" w:rsidRDefault="00E92D54" w:rsidP="00E92D54">
      <w:pPr>
        <w:pStyle w:val="Code"/>
      </w:pPr>
      <w:r>
        <w:t xml:space="preserve">                TextColumn::make('description')</w:t>
      </w:r>
    </w:p>
    <w:p w14:paraId="76044DA0" w14:textId="77777777" w:rsidR="00E92D54" w:rsidRDefault="00E92D54" w:rsidP="00E92D54">
      <w:pPr>
        <w:pStyle w:val="Code"/>
      </w:pPr>
      <w:r>
        <w:t xml:space="preserve">                    -&gt;label('Опис')</w:t>
      </w:r>
    </w:p>
    <w:p w14:paraId="1E22FC3F" w14:textId="77777777" w:rsidR="00E92D54" w:rsidRDefault="00E92D54" w:rsidP="00E92D54">
      <w:pPr>
        <w:pStyle w:val="Code"/>
      </w:pPr>
      <w:r>
        <w:t xml:space="preserve">                    -&gt;wrap()</w:t>
      </w:r>
    </w:p>
    <w:p w14:paraId="3F33BFF3" w14:textId="77777777" w:rsidR="00E92D54" w:rsidRDefault="00E92D54" w:rsidP="00E92D54">
      <w:pPr>
        <w:pStyle w:val="Code"/>
      </w:pPr>
      <w:r>
        <w:t xml:space="preserve">                    -&gt;toggleable(isToggledHiddenByDefault: true),</w:t>
      </w:r>
    </w:p>
    <w:p w14:paraId="3F57968F" w14:textId="77777777" w:rsidR="00E92D54" w:rsidRDefault="00E92D54" w:rsidP="00E92D54">
      <w:pPr>
        <w:pStyle w:val="Code"/>
      </w:pPr>
      <w:r>
        <w:t xml:space="preserve">                TextColumn::make('created_at')</w:t>
      </w:r>
    </w:p>
    <w:p w14:paraId="1E37B827" w14:textId="77777777" w:rsidR="00E92D54" w:rsidRDefault="00E92D54" w:rsidP="00E92D54">
      <w:pPr>
        <w:pStyle w:val="Code"/>
      </w:pPr>
      <w:r>
        <w:t xml:space="preserve">                    -&gt;label('Створено')</w:t>
      </w:r>
    </w:p>
    <w:p w14:paraId="5AA07F97" w14:textId="77777777" w:rsidR="00E92D54" w:rsidRDefault="00E92D54" w:rsidP="00E92D54">
      <w:pPr>
        <w:pStyle w:val="Code"/>
      </w:pPr>
      <w:r>
        <w:t xml:space="preserve">                    -&gt;dateTime('d.m.Y H:i')</w:t>
      </w:r>
    </w:p>
    <w:p w14:paraId="5A4BB260" w14:textId="77777777" w:rsidR="00E92D54" w:rsidRDefault="00E92D54" w:rsidP="00E92D54">
      <w:pPr>
        <w:pStyle w:val="Code"/>
      </w:pPr>
      <w:r>
        <w:t xml:space="preserve">                    -&gt;sortable()</w:t>
      </w:r>
    </w:p>
    <w:p w14:paraId="2506E3A5" w14:textId="77777777" w:rsidR="00E92D54" w:rsidRDefault="00E92D54" w:rsidP="00E92D54">
      <w:pPr>
        <w:pStyle w:val="Code"/>
      </w:pPr>
      <w:r>
        <w:t xml:space="preserve">                    -&gt;toggleable(isToggledHiddenByDefault: true),</w:t>
      </w:r>
    </w:p>
    <w:p w14:paraId="1457F175" w14:textId="77777777" w:rsidR="00E92D54" w:rsidRDefault="00E92D54" w:rsidP="00E92D54">
      <w:pPr>
        <w:pStyle w:val="Code"/>
      </w:pPr>
      <w:r>
        <w:t xml:space="preserve">                TextColumn::make('updated_at')</w:t>
      </w:r>
    </w:p>
    <w:p w14:paraId="0CD6D80B" w14:textId="77777777" w:rsidR="00E92D54" w:rsidRDefault="00E92D54" w:rsidP="00E92D54">
      <w:pPr>
        <w:pStyle w:val="Code"/>
      </w:pPr>
      <w:r>
        <w:t xml:space="preserve">                    -&gt;label('Оновлено')</w:t>
      </w:r>
    </w:p>
    <w:p w14:paraId="292ADCDD" w14:textId="77777777" w:rsidR="00E92D54" w:rsidRDefault="00E92D54" w:rsidP="00E92D54">
      <w:pPr>
        <w:pStyle w:val="Code"/>
      </w:pPr>
      <w:r>
        <w:t xml:space="preserve">                    -&gt;dateTime('d.m.Y H:i')</w:t>
      </w:r>
    </w:p>
    <w:p w14:paraId="6C67CCF8" w14:textId="77777777" w:rsidR="00E92D54" w:rsidRDefault="00E92D54" w:rsidP="00E92D54">
      <w:pPr>
        <w:pStyle w:val="Code"/>
      </w:pPr>
      <w:r>
        <w:t xml:space="preserve">                    -&gt;sortable()</w:t>
      </w:r>
    </w:p>
    <w:p w14:paraId="652F3942" w14:textId="77777777" w:rsidR="00E92D54" w:rsidRDefault="00E92D54" w:rsidP="00E92D54">
      <w:pPr>
        <w:pStyle w:val="Code"/>
      </w:pPr>
      <w:r>
        <w:t xml:space="preserve">                    -&gt;toggleable(isToggledHiddenByDefault: true),</w:t>
      </w:r>
    </w:p>
    <w:p w14:paraId="5FB479DB" w14:textId="77777777" w:rsidR="00E92D54" w:rsidRDefault="00E92D54" w:rsidP="00E92D54">
      <w:pPr>
        <w:pStyle w:val="Code"/>
      </w:pPr>
      <w:r>
        <w:t xml:space="preserve">            ])</w:t>
      </w:r>
    </w:p>
    <w:p w14:paraId="29B3C171" w14:textId="77777777" w:rsidR="00E92D54" w:rsidRDefault="00E92D54" w:rsidP="00E92D54">
      <w:pPr>
        <w:pStyle w:val="Code"/>
      </w:pPr>
      <w:r>
        <w:t xml:space="preserve">            -&gt;filters([</w:t>
      </w:r>
    </w:p>
    <w:p w14:paraId="7010E1B1" w14:textId="77777777" w:rsidR="00E92D54" w:rsidRDefault="00E92D54" w:rsidP="00E92D54">
      <w:pPr>
        <w:pStyle w:val="Code"/>
      </w:pPr>
      <w:r>
        <w:t xml:space="preserve">                SelectFilter::make('status')</w:t>
      </w:r>
    </w:p>
    <w:p w14:paraId="52AF34BE" w14:textId="77777777" w:rsidR="00E92D54" w:rsidRDefault="00E92D54" w:rsidP="00E92D54">
      <w:pPr>
        <w:pStyle w:val="Code"/>
      </w:pPr>
      <w:r>
        <w:t xml:space="preserve">                    -&gt;label('Статус')</w:t>
      </w:r>
    </w:p>
    <w:p w14:paraId="2687372A" w14:textId="77777777" w:rsidR="00E92D54" w:rsidRDefault="00E92D54" w:rsidP="00E92D54">
      <w:pPr>
        <w:pStyle w:val="Code"/>
      </w:pPr>
      <w:r>
        <w:t xml:space="preserve">                    -&gt;options(EquipmentStatus::class),</w:t>
      </w:r>
    </w:p>
    <w:p w14:paraId="2C5C0D71" w14:textId="77777777" w:rsidR="00E92D54" w:rsidRDefault="00E92D54" w:rsidP="00E92D54">
      <w:pPr>
        <w:pStyle w:val="Code"/>
      </w:pPr>
      <w:r>
        <w:t xml:space="preserve">            ])</w:t>
      </w:r>
    </w:p>
    <w:p w14:paraId="627C70F4" w14:textId="77777777" w:rsidR="00E92D54" w:rsidRDefault="00E92D54" w:rsidP="00E92D54">
      <w:pPr>
        <w:pStyle w:val="Code"/>
      </w:pPr>
      <w:r>
        <w:t xml:space="preserve">            -&gt;actions([</w:t>
      </w:r>
    </w:p>
    <w:p w14:paraId="5B0636BA" w14:textId="77777777" w:rsidR="00E92D54" w:rsidRDefault="00E92D54" w:rsidP="00E92D54">
      <w:pPr>
        <w:pStyle w:val="Code"/>
      </w:pPr>
      <w:r>
        <w:t xml:space="preserve">                EditAction::make(),</w:t>
      </w:r>
    </w:p>
    <w:p w14:paraId="186E619A" w14:textId="77777777" w:rsidR="00E92D54" w:rsidRDefault="00E92D54" w:rsidP="00E92D54">
      <w:pPr>
        <w:pStyle w:val="Code"/>
      </w:pPr>
      <w:r>
        <w:t xml:space="preserve">                DeleteAction::make(),</w:t>
      </w:r>
    </w:p>
    <w:p w14:paraId="5DA3173A" w14:textId="77777777" w:rsidR="00E92D54" w:rsidRDefault="00E92D54" w:rsidP="00E92D54">
      <w:pPr>
        <w:pStyle w:val="Code"/>
      </w:pPr>
      <w:r>
        <w:t xml:space="preserve">            ]);</w:t>
      </w:r>
    </w:p>
    <w:p w14:paraId="54BEF472" w14:textId="77777777" w:rsidR="00E92D54" w:rsidRDefault="00E92D54" w:rsidP="00E92D54">
      <w:pPr>
        <w:pStyle w:val="Code"/>
      </w:pPr>
      <w:r>
        <w:t xml:space="preserve">    }</w:t>
      </w:r>
    </w:p>
    <w:p w14:paraId="3CB4943A" w14:textId="77777777" w:rsidR="00E92D54" w:rsidRDefault="00E92D54" w:rsidP="00E92D54">
      <w:pPr>
        <w:pStyle w:val="Code"/>
      </w:pPr>
      <w:r>
        <w:t>}</w:t>
      </w:r>
    </w:p>
    <w:p w14:paraId="76A7549A" w14:textId="77777777" w:rsidR="00E92D54" w:rsidRDefault="00E92D54" w:rsidP="00E92D54">
      <w:pPr>
        <w:pStyle w:val="Code"/>
      </w:pPr>
      <w:r>
        <w:t>&lt;?php</w:t>
      </w:r>
    </w:p>
    <w:p w14:paraId="0C65887E" w14:textId="77777777" w:rsidR="00E92D54" w:rsidRDefault="00E92D54" w:rsidP="00E92D54">
      <w:pPr>
        <w:pStyle w:val="Code"/>
      </w:pPr>
    </w:p>
    <w:p w14:paraId="2E31F6A8" w14:textId="77777777" w:rsidR="00E92D54" w:rsidRDefault="00E92D54" w:rsidP="00E92D54">
      <w:pPr>
        <w:pStyle w:val="Code"/>
      </w:pPr>
      <w:r>
        <w:t>namespace App\Filament\Resources\Materials;</w:t>
      </w:r>
    </w:p>
    <w:p w14:paraId="4DD05D4D" w14:textId="77777777" w:rsidR="00E92D54" w:rsidRDefault="00E92D54" w:rsidP="00E92D54">
      <w:pPr>
        <w:pStyle w:val="Code"/>
      </w:pPr>
    </w:p>
    <w:p w14:paraId="4D983DBF" w14:textId="77777777" w:rsidR="00E92D54" w:rsidRDefault="00E92D54" w:rsidP="00E92D54">
      <w:pPr>
        <w:pStyle w:val="Code"/>
      </w:pPr>
      <w:r>
        <w:t>use App\Filament\Resources\Materials\Pages\CreateMaterial;</w:t>
      </w:r>
    </w:p>
    <w:p w14:paraId="64859C01" w14:textId="77777777" w:rsidR="00E92D54" w:rsidRDefault="00E92D54" w:rsidP="00E92D54">
      <w:pPr>
        <w:pStyle w:val="Code"/>
      </w:pPr>
      <w:r>
        <w:t>use App\Filament\Resources\Materials\Pages\EditMaterial;</w:t>
      </w:r>
    </w:p>
    <w:p w14:paraId="74BEC779" w14:textId="77777777" w:rsidR="00E92D54" w:rsidRDefault="00E92D54" w:rsidP="00E92D54">
      <w:pPr>
        <w:pStyle w:val="Code"/>
      </w:pPr>
      <w:r>
        <w:t>use App\Filament\Resources\Materials\Pages\ListMaterials;</w:t>
      </w:r>
    </w:p>
    <w:p w14:paraId="55F7697D" w14:textId="77777777" w:rsidR="00E92D54" w:rsidRDefault="00E92D54" w:rsidP="00E92D54">
      <w:pPr>
        <w:pStyle w:val="Code"/>
      </w:pPr>
      <w:r>
        <w:t>use App\Filament\Resources\Materials\Schemas\MaterialForm;</w:t>
      </w:r>
    </w:p>
    <w:p w14:paraId="0F96B60E" w14:textId="77777777" w:rsidR="00E92D54" w:rsidRDefault="00E92D54" w:rsidP="00E92D54">
      <w:pPr>
        <w:pStyle w:val="Code"/>
      </w:pPr>
      <w:r>
        <w:t>use App\Filament\Resources\Materials\Tables\MaterialsTable;</w:t>
      </w:r>
    </w:p>
    <w:p w14:paraId="23D3022B" w14:textId="77777777" w:rsidR="00E92D54" w:rsidRDefault="00E92D54" w:rsidP="00E92D54">
      <w:pPr>
        <w:pStyle w:val="Code"/>
      </w:pPr>
      <w:r>
        <w:t>use App\Models\Material;</w:t>
      </w:r>
    </w:p>
    <w:p w14:paraId="7106DF3E" w14:textId="77777777" w:rsidR="00E92D54" w:rsidRDefault="00E92D54" w:rsidP="00E92D54">
      <w:pPr>
        <w:pStyle w:val="Code"/>
      </w:pPr>
      <w:r>
        <w:t>use BackedEnum;</w:t>
      </w:r>
    </w:p>
    <w:p w14:paraId="2FAF537F" w14:textId="77777777" w:rsidR="00E92D54" w:rsidRDefault="00E92D54" w:rsidP="00E92D54">
      <w:pPr>
        <w:pStyle w:val="Code"/>
      </w:pPr>
      <w:r>
        <w:t>use Filament\Resources\Resource;</w:t>
      </w:r>
    </w:p>
    <w:p w14:paraId="74230048" w14:textId="77777777" w:rsidR="00E92D54" w:rsidRDefault="00E92D54" w:rsidP="00E92D54">
      <w:pPr>
        <w:pStyle w:val="Code"/>
      </w:pPr>
      <w:r>
        <w:t>use Filament\Schemas\Schema;</w:t>
      </w:r>
    </w:p>
    <w:p w14:paraId="7DCEBF7E" w14:textId="77777777" w:rsidR="00E92D54" w:rsidRDefault="00E92D54" w:rsidP="00E92D54">
      <w:pPr>
        <w:pStyle w:val="Code"/>
      </w:pPr>
      <w:r>
        <w:t>use Filament\Tables\Table;</w:t>
      </w:r>
    </w:p>
    <w:p w14:paraId="7F952FFE" w14:textId="77777777" w:rsidR="00E92D54" w:rsidRDefault="00E92D54" w:rsidP="00E92D54">
      <w:pPr>
        <w:pStyle w:val="Code"/>
      </w:pPr>
    </w:p>
    <w:p w14:paraId="195F20C8" w14:textId="77777777" w:rsidR="00E92D54" w:rsidRDefault="00E92D54" w:rsidP="00E92D54">
      <w:pPr>
        <w:pStyle w:val="Code"/>
      </w:pPr>
      <w:r>
        <w:t>class MaterialResource extends Resource</w:t>
      </w:r>
    </w:p>
    <w:p w14:paraId="717955B8" w14:textId="77777777" w:rsidR="00E92D54" w:rsidRDefault="00E92D54" w:rsidP="00E92D54">
      <w:pPr>
        <w:pStyle w:val="Code"/>
      </w:pPr>
      <w:r>
        <w:t>{</w:t>
      </w:r>
    </w:p>
    <w:p w14:paraId="56DA7578" w14:textId="77777777" w:rsidR="00E92D54" w:rsidRDefault="00E92D54" w:rsidP="00E92D54">
      <w:pPr>
        <w:pStyle w:val="Code"/>
      </w:pPr>
      <w:r>
        <w:t xml:space="preserve">    protected static ?string $model = Material::class;</w:t>
      </w:r>
    </w:p>
    <w:p w14:paraId="15D95FBA" w14:textId="77777777" w:rsidR="00E92D54" w:rsidRDefault="00E92D54" w:rsidP="00E92D54">
      <w:pPr>
        <w:pStyle w:val="Code"/>
      </w:pPr>
    </w:p>
    <w:p w14:paraId="4F3A21F6" w14:textId="77777777" w:rsidR="00E92D54" w:rsidRDefault="00E92D54" w:rsidP="00E92D54">
      <w:pPr>
        <w:pStyle w:val="Code"/>
      </w:pPr>
      <w:r>
        <w:t xml:space="preserve">    protected static string|BackedEnum|null $navigationIcon = 'heroicon-o-cube';</w:t>
      </w:r>
    </w:p>
    <w:p w14:paraId="0435A779" w14:textId="77777777" w:rsidR="00E92D54" w:rsidRDefault="00E92D54" w:rsidP="00E92D54">
      <w:pPr>
        <w:pStyle w:val="Code"/>
      </w:pPr>
    </w:p>
    <w:p w14:paraId="19667CEA" w14:textId="77777777" w:rsidR="00E92D54" w:rsidRDefault="00E92D54" w:rsidP="00E92D54">
      <w:pPr>
        <w:pStyle w:val="Code"/>
      </w:pPr>
      <w:r>
        <w:t xml:space="preserve">    protected static ?string $navigationLabel = 'Матеріали';</w:t>
      </w:r>
    </w:p>
    <w:p w14:paraId="0BD2DA14" w14:textId="77777777" w:rsidR="00E92D54" w:rsidRDefault="00E92D54" w:rsidP="00E92D54">
      <w:pPr>
        <w:pStyle w:val="Code"/>
      </w:pPr>
    </w:p>
    <w:p w14:paraId="3304E62B" w14:textId="77777777" w:rsidR="00E92D54" w:rsidRDefault="00E92D54" w:rsidP="00E92D54">
      <w:pPr>
        <w:pStyle w:val="Code"/>
      </w:pPr>
      <w:r>
        <w:t xml:space="preserve">    protected static string|null|\UnitEnum $navigationGroup = 'Ресурси';</w:t>
      </w:r>
    </w:p>
    <w:p w14:paraId="5DFEBC3D" w14:textId="77777777" w:rsidR="00E92D54" w:rsidRDefault="00E92D54" w:rsidP="00E92D54">
      <w:pPr>
        <w:pStyle w:val="Code"/>
      </w:pPr>
    </w:p>
    <w:p w14:paraId="108847FB" w14:textId="77777777" w:rsidR="00E92D54" w:rsidRDefault="00E92D54" w:rsidP="00E92D54">
      <w:pPr>
        <w:pStyle w:val="Code"/>
      </w:pPr>
      <w:r>
        <w:t xml:space="preserve">    protected static ?int $navigationSort = 3;</w:t>
      </w:r>
    </w:p>
    <w:p w14:paraId="573E172A" w14:textId="77777777" w:rsidR="00E92D54" w:rsidRDefault="00E92D54" w:rsidP="00E92D54">
      <w:pPr>
        <w:pStyle w:val="Code"/>
      </w:pPr>
    </w:p>
    <w:p w14:paraId="040B7BD4" w14:textId="77777777" w:rsidR="00E92D54" w:rsidRDefault="00E92D54" w:rsidP="00E92D54">
      <w:pPr>
        <w:pStyle w:val="Code"/>
      </w:pPr>
      <w:r>
        <w:t xml:space="preserve">    protected static ?string $modelLabel = 'Матеріал';</w:t>
      </w:r>
    </w:p>
    <w:p w14:paraId="479A3820" w14:textId="77777777" w:rsidR="00E92D54" w:rsidRDefault="00E92D54" w:rsidP="00E92D54">
      <w:pPr>
        <w:pStyle w:val="Code"/>
      </w:pPr>
    </w:p>
    <w:p w14:paraId="026801BD" w14:textId="77777777" w:rsidR="00E92D54" w:rsidRDefault="00E92D54" w:rsidP="00E92D54">
      <w:pPr>
        <w:pStyle w:val="Code"/>
      </w:pPr>
      <w:r>
        <w:t xml:space="preserve">    protected static ?string $pluralModelLabel = 'Матеріали';</w:t>
      </w:r>
    </w:p>
    <w:p w14:paraId="6B176887" w14:textId="77777777" w:rsidR="00E92D54" w:rsidRDefault="00E92D54" w:rsidP="00E92D54">
      <w:pPr>
        <w:pStyle w:val="Code"/>
      </w:pPr>
    </w:p>
    <w:p w14:paraId="7C11FE13" w14:textId="77777777" w:rsidR="00E92D54" w:rsidRDefault="00E92D54" w:rsidP="00E92D54">
      <w:pPr>
        <w:pStyle w:val="Code"/>
      </w:pPr>
      <w:r>
        <w:t xml:space="preserve">    protected static ?string $recordTitleAttribute = 'name';</w:t>
      </w:r>
    </w:p>
    <w:p w14:paraId="594D198F" w14:textId="77777777" w:rsidR="00E92D54" w:rsidRDefault="00E92D54" w:rsidP="00E92D54">
      <w:pPr>
        <w:pStyle w:val="Code"/>
      </w:pPr>
    </w:p>
    <w:p w14:paraId="7DDA6A1F" w14:textId="77777777" w:rsidR="00E92D54" w:rsidRDefault="00E92D54" w:rsidP="00E92D54">
      <w:pPr>
        <w:pStyle w:val="Code"/>
      </w:pPr>
      <w:r>
        <w:t xml:space="preserve">    public static function form(Schema $schema): Schema</w:t>
      </w:r>
    </w:p>
    <w:p w14:paraId="3F262C09" w14:textId="77777777" w:rsidR="00E92D54" w:rsidRDefault="00E92D54" w:rsidP="00E92D54">
      <w:pPr>
        <w:pStyle w:val="Code"/>
      </w:pPr>
      <w:r>
        <w:t xml:space="preserve">    {</w:t>
      </w:r>
    </w:p>
    <w:p w14:paraId="36742A04" w14:textId="77777777" w:rsidR="00E92D54" w:rsidRDefault="00E92D54" w:rsidP="00E92D54">
      <w:pPr>
        <w:pStyle w:val="Code"/>
      </w:pPr>
      <w:r>
        <w:t xml:space="preserve">        return MaterialForm::configure($schema);</w:t>
      </w:r>
    </w:p>
    <w:p w14:paraId="217C9FA4" w14:textId="77777777" w:rsidR="00E92D54" w:rsidRDefault="00E92D54" w:rsidP="00E92D54">
      <w:pPr>
        <w:pStyle w:val="Code"/>
      </w:pPr>
      <w:r>
        <w:t xml:space="preserve">    }</w:t>
      </w:r>
    </w:p>
    <w:p w14:paraId="4505154B" w14:textId="77777777" w:rsidR="00E92D54" w:rsidRDefault="00E92D54" w:rsidP="00E92D54">
      <w:pPr>
        <w:pStyle w:val="Code"/>
      </w:pPr>
    </w:p>
    <w:p w14:paraId="6F0EB95B" w14:textId="77777777" w:rsidR="00E92D54" w:rsidRDefault="00E92D54" w:rsidP="00E92D54">
      <w:pPr>
        <w:pStyle w:val="Code"/>
      </w:pPr>
      <w:r>
        <w:t xml:space="preserve">    public static function table(Table $table): Table</w:t>
      </w:r>
    </w:p>
    <w:p w14:paraId="22E9D378" w14:textId="77777777" w:rsidR="00E92D54" w:rsidRDefault="00E92D54" w:rsidP="00E92D54">
      <w:pPr>
        <w:pStyle w:val="Code"/>
      </w:pPr>
      <w:r>
        <w:t xml:space="preserve">    {</w:t>
      </w:r>
    </w:p>
    <w:p w14:paraId="7F625C5C" w14:textId="77777777" w:rsidR="00E92D54" w:rsidRDefault="00E92D54" w:rsidP="00E92D54">
      <w:pPr>
        <w:pStyle w:val="Code"/>
      </w:pPr>
      <w:r>
        <w:t xml:space="preserve">        return MaterialsTable::configure($table);</w:t>
      </w:r>
    </w:p>
    <w:p w14:paraId="7B7E3758" w14:textId="77777777" w:rsidR="00E92D54" w:rsidRDefault="00E92D54" w:rsidP="00E92D54">
      <w:pPr>
        <w:pStyle w:val="Code"/>
      </w:pPr>
      <w:r>
        <w:t xml:space="preserve">    }</w:t>
      </w:r>
    </w:p>
    <w:p w14:paraId="341E29F9" w14:textId="77777777" w:rsidR="00E92D54" w:rsidRDefault="00E92D54" w:rsidP="00E92D54">
      <w:pPr>
        <w:pStyle w:val="Code"/>
      </w:pPr>
    </w:p>
    <w:p w14:paraId="043D0ACE" w14:textId="77777777" w:rsidR="00E92D54" w:rsidRDefault="00E92D54" w:rsidP="00E92D54">
      <w:pPr>
        <w:pStyle w:val="Code"/>
      </w:pPr>
      <w:r>
        <w:t xml:space="preserve">    public static function getRelations(): array</w:t>
      </w:r>
    </w:p>
    <w:p w14:paraId="34D4300B" w14:textId="77777777" w:rsidR="00E92D54" w:rsidRDefault="00E92D54" w:rsidP="00E92D54">
      <w:pPr>
        <w:pStyle w:val="Code"/>
      </w:pPr>
      <w:r>
        <w:t xml:space="preserve">    {</w:t>
      </w:r>
    </w:p>
    <w:p w14:paraId="4B43DA1B" w14:textId="77777777" w:rsidR="00E92D54" w:rsidRDefault="00E92D54" w:rsidP="00E92D54">
      <w:pPr>
        <w:pStyle w:val="Code"/>
      </w:pPr>
      <w:r>
        <w:t xml:space="preserve">        return [</w:t>
      </w:r>
    </w:p>
    <w:p w14:paraId="05131BEC" w14:textId="77777777" w:rsidR="00E92D54" w:rsidRDefault="00E92D54" w:rsidP="00E92D54">
      <w:pPr>
        <w:pStyle w:val="Code"/>
      </w:pPr>
      <w:r>
        <w:t xml:space="preserve">            //</w:t>
      </w:r>
    </w:p>
    <w:p w14:paraId="4922E59B" w14:textId="77777777" w:rsidR="00E92D54" w:rsidRDefault="00E92D54" w:rsidP="00E92D54">
      <w:pPr>
        <w:pStyle w:val="Code"/>
      </w:pPr>
      <w:r>
        <w:t xml:space="preserve">        ];</w:t>
      </w:r>
    </w:p>
    <w:p w14:paraId="5ACF3FFA" w14:textId="77777777" w:rsidR="00E92D54" w:rsidRDefault="00E92D54" w:rsidP="00E92D54">
      <w:pPr>
        <w:pStyle w:val="Code"/>
      </w:pPr>
      <w:r>
        <w:t xml:space="preserve">    }</w:t>
      </w:r>
    </w:p>
    <w:p w14:paraId="5BD63D66" w14:textId="77777777" w:rsidR="00E92D54" w:rsidRDefault="00E92D54" w:rsidP="00E92D54">
      <w:pPr>
        <w:pStyle w:val="Code"/>
      </w:pPr>
    </w:p>
    <w:p w14:paraId="44FE5B41" w14:textId="77777777" w:rsidR="00E92D54" w:rsidRDefault="00E92D54" w:rsidP="00E92D54">
      <w:pPr>
        <w:pStyle w:val="Code"/>
      </w:pPr>
      <w:r>
        <w:t xml:space="preserve">    public static function getPages(): array</w:t>
      </w:r>
    </w:p>
    <w:p w14:paraId="6CFFA759" w14:textId="77777777" w:rsidR="00E92D54" w:rsidRDefault="00E92D54" w:rsidP="00E92D54">
      <w:pPr>
        <w:pStyle w:val="Code"/>
      </w:pPr>
      <w:r>
        <w:t xml:space="preserve">    {</w:t>
      </w:r>
    </w:p>
    <w:p w14:paraId="26C40043" w14:textId="77777777" w:rsidR="00E92D54" w:rsidRDefault="00E92D54" w:rsidP="00E92D54">
      <w:pPr>
        <w:pStyle w:val="Code"/>
      </w:pPr>
      <w:r>
        <w:t xml:space="preserve">        return [</w:t>
      </w:r>
    </w:p>
    <w:p w14:paraId="484AD8CA" w14:textId="77777777" w:rsidR="00E92D54" w:rsidRDefault="00E92D54" w:rsidP="00E92D54">
      <w:pPr>
        <w:pStyle w:val="Code"/>
      </w:pPr>
      <w:r>
        <w:t xml:space="preserve">            'index' =&gt; ListMaterials::route('/'),</w:t>
      </w:r>
    </w:p>
    <w:p w14:paraId="7A6B9E09" w14:textId="77777777" w:rsidR="00E92D54" w:rsidRDefault="00E92D54" w:rsidP="00E92D54">
      <w:pPr>
        <w:pStyle w:val="Code"/>
      </w:pPr>
      <w:r>
        <w:t xml:space="preserve">            'create' =&gt; CreateMaterial::route('/create'),</w:t>
      </w:r>
    </w:p>
    <w:p w14:paraId="0D9ACB9D" w14:textId="77777777" w:rsidR="00E92D54" w:rsidRDefault="00E92D54" w:rsidP="00E92D54">
      <w:pPr>
        <w:pStyle w:val="Code"/>
      </w:pPr>
      <w:r>
        <w:t xml:space="preserve">            'edit' =&gt; EditMaterial::route('/{record}/edit'),</w:t>
      </w:r>
    </w:p>
    <w:p w14:paraId="068201C2" w14:textId="77777777" w:rsidR="00E92D54" w:rsidRDefault="00E92D54" w:rsidP="00E92D54">
      <w:pPr>
        <w:pStyle w:val="Code"/>
      </w:pPr>
      <w:r>
        <w:t xml:space="preserve">        ];</w:t>
      </w:r>
    </w:p>
    <w:p w14:paraId="448A1A09" w14:textId="77777777" w:rsidR="00E92D54" w:rsidRDefault="00E92D54" w:rsidP="00E92D54">
      <w:pPr>
        <w:pStyle w:val="Code"/>
      </w:pPr>
      <w:r>
        <w:t xml:space="preserve">    }</w:t>
      </w:r>
    </w:p>
    <w:p w14:paraId="0115ABB5" w14:textId="77777777" w:rsidR="00E92D54" w:rsidRDefault="00E92D54" w:rsidP="00E92D54">
      <w:pPr>
        <w:pStyle w:val="Code"/>
      </w:pPr>
      <w:r>
        <w:t>}</w:t>
      </w:r>
    </w:p>
    <w:p w14:paraId="3768E977" w14:textId="77777777" w:rsidR="00E92D54" w:rsidRDefault="00E92D54" w:rsidP="00E92D54">
      <w:pPr>
        <w:pStyle w:val="Code"/>
      </w:pPr>
      <w:r>
        <w:t>&lt;?php</w:t>
      </w:r>
    </w:p>
    <w:p w14:paraId="4ED1423D" w14:textId="77777777" w:rsidR="00E92D54" w:rsidRDefault="00E92D54" w:rsidP="00E92D54">
      <w:pPr>
        <w:pStyle w:val="Code"/>
      </w:pPr>
    </w:p>
    <w:p w14:paraId="4CE6F274" w14:textId="77777777" w:rsidR="00E92D54" w:rsidRDefault="00E92D54" w:rsidP="00E92D54">
      <w:pPr>
        <w:pStyle w:val="Code"/>
      </w:pPr>
      <w:r>
        <w:t>namespace App\Filament\Resources\Materials\Pages;</w:t>
      </w:r>
    </w:p>
    <w:p w14:paraId="52F0333E" w14:textId="77777777" w:rsidR="00E92D54" w:rsidRDefault="00E92D54" w:rsidP="00E92D54">
      <w:pPr>
        <w:pStyle w:val="Code"/>
      </w:pPr>
    </w:p>
    <w:p w14:paraId="63EAA8F6" w14:textId="77777777" w:rsidR="00E92D54" w:rsidRDefault="00E92D54" w:rsidP="00E92D54">
      <w:pPr>
        <w:pStyle w:val="Code"/>
      </w:pPr>
      <w:r>
        <w:t>use App\Filament\Resources\Materials\MaterialResource;</w:t>
      </w:r>
    </w:p>
    <w:p w14:paraId="3C60E499" w14:textId="77777777" w:rsidR="00E92D54" w:rsidRDefault="00E92D54" w:rsidP="00E92D54">
      <w:pPr>
        <w:pStyle w:val="Code"/>
      </w:pPr>
      <w:r>
        <w:t>use Filament\Resources\Pages\CreateRecord;</w:t>
      </w:r>
    </w:p>
    <w:p w14:paraId="6C2E8564" w14:textId="77777777" w:rsidR="00E92D54" w:rsidRDefault="00E92D54" w:rsidP="00E92D54">
      <w:pPr>
        <w:pStyle w:val="Code"/>
      </w:pPr>
    </w:p>
    <w:p w14:paraId="4FC035ED" w14:textId="77777777" w:rsidR="00E92D54" w:rsidRDefault="00E92D54" w:rsidP="00E92D54">
      <w:pPr>
        <w:pStyle w:val="Code"/>
      </w:pPr>
      <w:r>
        <w:t>class CreateMaterial extends CreateRecord</w:t>
      </w:r>
    </w:p>
    <w:p w14:paraId="1BE1B4D1" w14:textId="77777777" w:rsidR="00E92D54" w:rsidRDefault="00E92D54" w:rsidP="00E92D54">
      <w:pPr>
        <w:pStyle w:val="Code"/>
      </w:pPr>
      <w:r>
        <w:t>{</w:t>
      </w:r>
    </w:p>
    <w:p w14:paraId="3CE28919" w14:textId="77777777" w:rsidR="00E92D54" w:rsidRDefault="00E92D54" w:rsidP="00E92D54">
      <w:pPr>
        <w:pStyle w:val="Code"/>
      </w:pPr>
      <w:r>
        <w:t xml:space="preserve">    protected static string $resource = MaterialResource::class;</w:t>
      </w:r>
    </w:p>
    <w:p w14:paraId="59B24F62" w14:textId="77777777" w:rsidR="00E92D54" w:rsidRDefault="00E92D54" w:rsidP="00E92D54">
      <w:pPr>
        <w:pStyle w:val="Code"/>
      </w:pPr>
    </w:p>
    <w:p w14:paraId="289C517F" w14:textId="77777777" w:rsidR="00E92D54" w:rsidRDefault="00E92D54" w:rsidP="00E92D54">
      <w:pPr>
        <w:pStyle w:val="Code"/>
      </w:pPr>
      <w:r>
        <w:t xml:space="preserve">    protected static ?string $title = 'Додати матеріал';</w:t>
      </w:r>
    </w:p>
    <w:p w14:paraId="0FEF4863" w14:textId="77777777" w:rsidR="00E92D54" w:rsidRDefault="00E92D54" w:rsidP="00E92D54">
      <w:pPr>
        <w:pStyle w:val="Code"/>
      </w:pPr>
      <w:r>
        <w:t>}</w:t>
      </w:r>
    </w:p>
    <w:p w14:paraId="69B8A9DF" w14:textId="77777777" w:rsidR="00E92D54" w:rsidRDefault="00E92D54" w:rsidP="00E92D54">
      <w:pPr>
        <w:pStyle w:val="Code"/>
      </w:pPr>
      <w:r>
        <w:t>&lt;?php</w:t>
      </w:r>
    </w:p>
    <w:p w14:paraId="6C59BAC8" w14:textId="77777777" w:rsidR="00E92D54" w:rsidRDefault="00E92D54" w:rsidP="00E92D54">
      <w:pPr>
        <w:pStyle w:val="Code"/>
      </w:pPr>
    </w:p>
    <w:p w14:paraId="495F84A4" w14:textId="77777777" w:rsidR="00E92D54" w:rsidRDefault="00E92D54" w:rsidP="00E92D54">
      <w:pPr>
        <w:pStyle w:val="Code"/>
      </w:pPr>
      <w:r>
        <w:t>namespace App\Filament\Resources\Materials\Pages;</w:t>
      </w:r>
    </w:p>
    <w:p w14:paraId="70705653" w14:textId="77777777" w:rsidR="00E92D54" w:rsidRDefault="00E92D54" w:rsidP="00E92D54">
      <w:pPr>
        <w:pStyle w:val="Code"/>
      </w:pPr>
    </w:p>
    <w:p w14:paraId="20ACAAAF" w14:textId="77777777" w:rsidR="00E92D54" w:rsidRDefault="00E92D54" w:rsidP="00E92D54">
      <w:pPr>
        <w:pStyle w:val="Code"/>
      </w:pPr>
      <w:r>
        <w:t>use App\Filament\Resources\Materials\MaterialResource;</w:t>
      </w:r>
    </w:p>
    <w:p w14:paraId="1B1CD138" w14:textId="77777777" w:rsidR="00E92D54" w:rsidRDefault="00E92D54" w:rsidP="00E92D54">
      <w:pPr>
        <w:pStyle w:val="Code"/>
      </w:pPr>
      <w:r>
        <w:t>use Filament\Actions\DeleteAction;</w:t>
      </w:r>
    </w:p>
    <w:p w14:paraId="3B931C6C" w14:textId="77777777" w:rsidR="00E92D54" w:rsidRDefault="00E92D54" w:rsidP="00E92D54">
      <w:pPr>
        <w:pStyle w:val="Code"/>
      </w:pPr>
      <w:r>
        <w:t>use Filament\Resources\Pages\EditRecord;</w:t>
      </w:r>
    </w:p>
    <w:p w14:paraId="15B6353A" w14:textId="77777777" w:rsidR="00E92D54" w:rsidRDefault="00E92D54" w:rsidP="00E92D54">
      <w:pPr>
        <w:pStyle w:val="Code"/>
      </w:pPr>
    </w:p>
    <w:p w14:paraId="0A24AB52" w14:textId="77777777" w:rsidR="00E92D54" w:rsidRDefault="00E92D54" w:rsidP="00E92D54">
      <w:pPr>
        <w:pStyle w:val="Code"/>
      </w:pPr>
      <w:r>
        <w:t>class EditMaterial extends EditRecord</w:t>
      </w:r>
    </w:p>
    <w:p w14:paraId="3BCD1393" w14:textId="77777777" w:rsidR="00E92D54" w:rsidRDefault="00E92D54" w:rsidP="00E92D54">
      <w:pPr>
        <w:pStyle w:val="Code"/>
      </w:pPr>
      <w:r>
        <w:t>{</w:t>
      </w:r>
    </w:p>
    <w:p w14:paraId="4574BD60" w14:textId="77777777" w:rsidR="00E92D54" w:rsidRDefault="00E92D54" w:rsidP="00E92D54">
      <w:pPr>
        <w:pStyle w:val="Code"/>
      </w:pPr>
      <w:r>
        <w:t xml:space="preserve">    protected static string $resource = MaterialResource::class;</w:t>
      </w:r>
    </w:p>
    <w:p w14:paraId="2A91F6F3" w14:textId="77777777" w:rsidR="00E92D54" w:rsidRDefault="00E92D54" w:rsidP="00E92D54">
      <w:pPr>
        <w:pStyle w:val="Code"/>
      </w:pPr>
    </w:p>
    <w:p w14:paraId="3CBB9168" w14:textId="77777777" w:rsidR="00E92D54" w:rsidRDefault="00E92D54" w:rsidP="00E92D54">
      <w:pPr>
        <w:pStyle w:val="Code"/>
      </w:pPr>
      <w:r>
        <w:t xml:space="preserve">    protected static ?string $title = 'Редагувати матеріал';</w:t>
      </w:r>
    </w:p>
    <w:p w14:paraId="02C6276A" w14:textId="77777777" w:rsidR="00E92D54" w:rsidRDefault="00E92D54" w:rsidP="00E92D54">
      <w:pPr>
        <w:pStyle w:val="Code"/>
      </w:pPr>
    </w:p>
    <w:p w14:paraId="06E2BED0" w14:textId="77777777" w:rsidR="00E92D54" w:rsidRDefault="00E92D54" w:rsidP="00E92D54">
      <w:pPr>
        <w:pStyle w:val="Code"/>
      </w:pPr>
      <w:r>
        <w:t xml:space="preserve">    protected function getHeaderActions(): array</w:t>
      </w:r>
    </w:p>
    <w:p w14:paraId="43BEF8F9" w14:textId="77777777" w:rsidR="00E92D54" w:rsidRDefault="00E92D54" w:rsidP="00E92D54">
      <w:pPr>
        <w:pStyle w:val="Code"/>
      </w:pPr>
      <w:r>
        <w:t xml:space="preserve">    {</w:t>
      </w:r>
    </w:p>
    <w:p w14:paraId="106236E7" w14:textId="77777777" w:rsidR="00E92D54" w:rsidRDefault="00E92D54" w:rsidP="00E92D54">
      <w:pPr>
        <w:pStyle w:val="Code"/>
      </w:pPr>
      <w:r>
        <w:t xml:space="preserve">        return [</w:t>
      </w:r>
    </w:p>
    <w:p w14:paraId="22E0E6EE" w14:textId="77777777" w:rsidR="00E92D54" w:rsidRDefault="00E92D54" w:rsidP="00E92D54">
      <w:pPr>
        <w:pStyle w:val="Code"/>
      </w:pPr>
      <w:r>
        <w:lastRenderedPageBreak/>
        <w:t xml:space="preserve">            DeleteAction::make(),</w:t>
      </w:r>
    </w:p>
    <w:p w14:paraId="2907F5FB" w14:textId="77777777" w:rsidR="00E92D54" w:rsidRDefault="00E92D54" w:rsidP="00E92D54">
      <w:pPr>
        <w:pStyle w:val="Code"/>
      </w:pPr>
      <w:r>
        <w:t xml:space="preserve">        ];</w:t>
      </w:r>
    </w:p>
    <w:p w14:paraId="31745688" w14:textId="77777777" w:rsidR="00E92D54" w:rsidRDefault="00E92D54" w:rsidP="00E92D54">
      <w:pPr>
        <w:pStyle w:val="Code"/>
      </w:pPr>
      <w:r>
        <w:t xml:space="preserve">    }</w:t>
      </w:r>
    </w:p>
    <w:p w14:paraId="572869A9" w14:textId="77777777" w:rsidR="00E92D54" w:rsidRDefault="00E92D54" w:rsidP="00E92D54">
      <w:pPr>
        <w:pStyle w:val="Code"/>
      </w:pPr>
      <w:r>
        <w:t>}</w:t>
      </w:r>
    </w:p>
    <w:p w14:paraId="446A5275" w14:textId="77777777" w:rsidR="00E92D54" w:rsidRDefault="00E92D54" w:rsidP="00E92D54">
      <w:pPr>
        <w:pStyle w:val="Code"/>
      </w:pPr>
      <w:r>
        <w:t>&lt;?php</w:t>
      </w:r>
    </w:p>
    <w:p w14:paraId="3DEA3915" w14:textId="77777777" w:rsidR="00E92D54" w:rsidRDefault="00E92D54" w:rsidP="00E92D54">
      <w:pPr>
        <w:pStyle w:val="Code"/>
      </w:pPr>
    </w:p>
    <w:p w14:paraId="5D9CA7A7" w14:textId="77777777" w:rsidR="00E92D54" w:rsidRDefault="00E92D54" w:rsidP="00E92D54">
      <w:pPr>
        <w:pStyle w:val="Code"/>
      </w:pPr>
      <w:r>
        <w:t>namespace App\Filament\Resources\Materials\Pages;</w:t>
      </w:r>
    </w:p>
    <w:p w14:paraId="5DD8A761" w14:textId="77777777" w:rsidR="00E92D54" w:rsidRDefault="00E92D54" w:rsidP="00E92D54">
      <w:pPr>
        <w:pStyle w:val="Code"/>
      </w:pPr>
    </w:p>
    <w:p w14:paraId="5B9A1BCA" w14:textId="77777777" w:rsidR="00E92D54" w:rsidRDefault="00E92D54" w:rsidP="00E92D54">
      <w:pPr>
        <w:pStyle w:val="Code"/>
      </w:pPr>
      <w:r>
        <w:t>use App\Filament\Resources\Materials\MaterialResource;</w:t>
      </w:r>
    </w:p>
    <w:p w14:paraId="4228EF45" w14:textId="77777777" w:rsidR="00E92D54" w:rsidRDefault="00E92D54" w:rsidP="00E92D54">
      <w:pPr>
        <w:pStyle w:val="Code"/>
      </w:pPr>
      <w:r>
        <w:t>use App\Filament\Widgets\MaterialsStatsWidget;</w:t>
      </w:r>
    </w:p>
    <w:p w14:paraId="37701092" w14:textId="77777777" w:rsidR="00E92D54" w:rsidRDefault="00E92D54" w:rsidP="00E92D54">
      <w:pPr>
        <w:pStyle w:val="Code"/>
      </w:pPr>
      <w:r>
        <w:t>use Filament\Actions\CreateAction;</w:t>
      </w:r>
    </w:p>
    <w:p w14:paraId="61387718" w14:textId="77777777" w:rsidR="00E92D54" w:rsidRDefault="00E92D54" w:rsidP="00E92D54">
      <w:pPr>
        <w:pStyle w:val="Code"/>
      </w:pPr>
      <w:r>
        <w:t>use Filament\Resources\Pages\ListRecords;</w:t>
      </w:r>
    </w:p>
    <w:p w14:paraId="4E3DCD8D" w14:textId="77777777" w:rsidR="00E92D54" w:rsidRDefault="00E92D54" w:rsidP="00E92D54">
      <w:pPr>
        <w:pStyle w:val="Code"/>
      </w:pPr>
    </w:p>
    <w:p w14:paraId="34038166" w14:textId="77777777" w:rsidR="00E92D54" w:rsidRDefault="00E92D54" w:rsidP="00E92D54">
      <w:pPr>
        <w:pStyle w:val="Code"/>
      </w:pPr>
      <w:r>
        <w:t>class ListMaterials extends ListRecords</w:t>
      </w:r>
    </w:p>
    <w:p w14:paraId="05880478" w14:textId="77777777" w:rsidR="00E92D54" w:rsidRDefault="00E92D54" w:rsidP="00E92D54">
      <w:pPr>
        <w:pStyle w:val="Code"/>
      </w:pPr>
      <w:r>
        <w:t>{</w:t>
      </w:r>
    </w:p>
    <w:p w14:paraId="4E201DF9" w14:textId="77777777" w:rsidR="00E92D54" w:rsidRDefault="00E92D54" w:rsidP="00E92D54">
      <w:pPr>
        <w:pStyle w:val="Code"/>
      </w:pPr>
      <w:r>
        <w:t xml:space="preserve">    protected static string $resource = MaterialResource::class;</w:t>
      </w:r>
    </w:p>
    <w:p w14:paraId="412AC401" w14:textId="77777777" w:rsidR="00E92D54" w:rsidRDefault="00E92D54" w:rsidP="00E92D54">
      <w:pPr>
        <w:pStyle w:val="Code"/>
      </w:pPr>
    </w:p>
    <w:p w14:paraId="20AE3F72" w14:textId="77777777" w:rsidR="00E92D54" w:rsidRDefault="00E92D54" w:rsidP="00E92D54">
      <w:pPr>
        <w:pStyle w:val="Code"/>
      </w:pPr>
      <w:r>
        <w:t xml:space="preserve">    protected function getHeaderWidgets(): array</w:t>
      </w:r>
    </w:p>
    <w:p w14:paraId="57C4AD2A" w14:textId="77777777" w:rsidR="00E92D54" w:rsidRDefault="00E92D54" w:rsidP="00E92D54">
      <w:pPr>
        <w:pStyle w:val="Code"/>
      </w:pPr>
      <w:r>
        <w:t xml:space="preserve">    {</w:t>
      </w:r>
    </w:p>
    <w:p w14:paraId="2F33F94E" w14:textId="77777777" w:rsidR="00E92D54" w:rsidRDefault="00E92D54" w:rsidP="00E92D54">
      <w:pPr>
        <w:pStyle w:val="Code"/>
      </w:pPr>
      <w:r>
        <w:t xml:space="preserve">        return [</w:t>
      </w:r>
    </w:p>
    <w:p w14:paraId="77EFDF07" w14:textId="77777777" w:rsidR="00E92D54" w:rsidRDefault="00E92D54" w:rsidP="00E92D54">
      <w:pPr>
        <w:pStyle w:val="Code"/>
      </w:pPr>
      <w:r>
        <w:t xml:space="preserve">            MaterialsStatsWidget::class,</w:t>
      </w:r>
    </w:p>
    <w:p w14:paraId="484C0A80" w14:textId="77777777" w:rsidR="00E92D54" w:rsidRDefault="00E92D54" w:rsidP="00E92D54">
      <w:pPr>
        <w:pStyle w:val="Code"/>
      </w:pPr>
      <w:r>
        <w:t xml:space="preserve">        ];</w:t>
      </w:r>
    </w:p>
    <w:p w14:paraId="283BAD30" w14:textId="77777777" w:rsidR="00E92D54" w:rsidRDefault="00E92D54" w:rsidP="00E92D54">
      <w:pPr>
        <w:pStyle w:val="Code"/>
      </w:pPr>
      <w:r>
        <w:t xml:space="preserve">    }</w:t>
      </w:r>
    </w:p>
    <w:p w14:paraId="146FD85E" w14:textId="77777777" w:rsidR="00E92D54" w:rsidRDefault="00E92D54" w:rsidP="00E92D54">
      <w:pPr>
        <w:pStyle w:val="Code"/>
      </w:pPr>
    </w:p>
    <w:p w14:paraId="21CC3E08" w14:textId="77777777" w:rsidR="00E92D54" w:rsidRDefault="00E92D54" w:rsidP="00E92D54">
      <w:pPr>
        <w:pStyle w:val="Code"/>
      </w:pPr>
      <w:r>
        <w:t xml:space="preserve">    protected function getHeaderActions(): array</w:t>
      </w:r>
    </w:p>
    <w:p w14:paraId="33746F01" w14:textId="77777777" w:rsidR="00E92D54" w:rsidRDefault="00E92D54" w:rsidP="00E92D54">
      <w:pPr>
        <w:pStyle w:val="Code"/>
      </w:pPr>
      <w:r>
        <w:t xml:space="preserve">    {</w:t>
      </w:r>
    </w:p>
    <w:p w14:paraId="14D358C0" w14:textId="77777777" w:rsidR="00E92D54" w:rsidRDefault="00E92D54" w:rsidP="00E92D54">
      <w:pPr>
        <w:pStyle w:val="Code"/>
      </w:pPr>
      <w:r>
        <w:t xml:space="preserve">        return [</w:t>
      </w:r>
    </w:p>
    <w:p w14:paraId="0B0079FF" w14:textId="77777777" w:rsidR="00E92D54" w:rsidRDefault="00E92D54" w:rsidP="00E92D54">
      <w:pPr>
        <w:pStyle w:val="Code"/>
      </w:pPr>
      <w:r>
        <w:t xml:space="preserve">            CreateAction::make(),</w:t>
      </w:r>
    </w:p>
    <w:p w14:paraId="2C54E09D" w14:textId="77777777" w:rsidR="00E92D54" w:rsidRDefault="00E92D54" w:rsidP="00E92D54">
      <w:pPr>
        <w:pStyle w:val="Code"/>
      </w:pPr>
      <w:r>
        <w:t xml:space="preserve">        ];</w:t>
      </w:r>
    </w:p>
    <w:p w14:paraId="4F39AA9F" w14:textId="77777777" w:rsidR="00E92D54" w:rsidRDefault="00E92D54" w:rsidP="00E92D54">
      <w:pPr>
        <w:pStyle w:val="Code"/>
      </w:pPr>
      <w:r>
        <w:t xml:space="preserve">    }</w:t>
      </w:r>
    </w:p>
    <w:p w14:paraId="72536974" w14:textId="77777777" w:rsidR="00E92D54" w:rsidRDefault="00E92D54" w:rsidP="00E92D54">
      <w:pPr>
        <w:pStyle w:val="Code"/>
      </w:pPr>
      <w:r>
        <w:t>}</w:t>
      </w:r>
    </w:p>
    <w:p w14:paraId="0501833A" w14:textId="77777777" w:rsidR="00E92D54" w:rsidRDefault="00E92D54" w:rsidP="00E92D54">
      <w:pPr>
        <w:pStyle w:val="Code"/>
      </w:pPr>
      <w:r>
        <w:t>&lt;?php</w:t>
      </w:r>
    </w:p>
    <w:p w14:paraId="2613F3C1" w14:textId="77777777" w:rsidR="00E92D54" w:rsidRDefault="00E92D54" w:rsidP="00E92D54">
      <w:pPr>
        <w:pStyle w:val="Code"/>
      </w:pPr>
    </w:p>
    <w:p w14:paraId="667B08FB" w14:textId="77777777" w:rsidR="00E92D54" w:rsidRDefault="00E92D54" w:rsidP="00E92D54">
      <w:pPr>
        <w:pStyle w:val="Code"/>
      </w:pPr>
      <w:r>
        <w:t>namespace App\Filament\Resources\Materials\Schemas;</w:t>
      </w:r>
    </w:p>
    <w:p w14:paraId="1914652B" w14:textId="77777777" w:rsidR="00E92D54" w:rsidRDefault="00E92D54" w:rsidP="00E92D54">
      <w:pPr>
        <w:pStyle w:val="Code"/>
      </w:pPr>
    </w:p>
    <w:p w14:paraId="3E79F03F" w14:textId="77777777" w:rsidR="00E92D54" w:rsidRDefault="00E92D54" w:rsidP="00E92D54">
      <w:pPr>
        <w:pStyle w:val="Code"/>
      </w:pPr>
      <w:r>
        <w:t>use App\Enums\MaterialCategory;</w:t>
      </w:r>
    </w:p>
    <w:p w14:paraId="6702819E" w14:textId="77777777" w:rsidR="00E92D54" w:rsidRDefault="00E92D54" w:rsidP="00E92D54">
      <w:pPr>
        <w:pStyle w:val="Code"/>
      </w:pPr>
      <w:r>
        <w:t>use Filament\Forms\Components\Select;</w:t>
      </w:r>
    </w:p>
    <w:p w14:paraId="66337758" w14:textId="77777777" w:rsidR="00E92D54" w:rsidRDefault="00E92D54" w:rsidP="00E92D54">
      <w:pPr>
        <w:pStyle w:val="Code"/>
      </w:pPr>
      <w:r>
        <w:t>use Filament\Forms\Components\Textarea;</w:t>
      </w:r>
    </w:p>
    <w:p w14:paraId="5F7648DA" w14:textId="77777777" w:rsidR="00E92D54" w:rsidRDefault="00E92D54" w:rsidP="00E92D54">
      <w:pPr>
        <w:pStyle w:val="Code"/>
      </w:pPr>
      <w:r>
        <w:t>use Filament\Forms\Components\TextInput;</w:t>
      </w:r>
    </w:p>
    <w:p w14:paraId="57D5C3E3" w14:textId="77777777" w:rsidR="00E92D54" w:rsidRDefault="00E92D54" w:rsidP="00E92D54">
      <w:pPr>
        <w:pStyle w:val="Code"/>
      </w:pPr>
      <w:r>
        <w:t>use Filament\Schemas\Components\Grid;</w:t>
      </w:r>
    </w:p>
    <w:p w14:paraId="3EC8BC7F" w14:textId="77777777" w:rsidR="00E92D54" w:rsidRDefault="00E92D54" w:rsidP="00E92D54">
      <w:pPr>
        <w:pStyle w:val="Code"/>
      </w:pPr>
      <w:r>
        <w:t>use Filament\Schemas\Components\Section;</w:t>
      </w:r>
    </w:p>
    <w:p w14:paraId="35F43698" w14:textId="77777777" w:rsidR="00E92D54" w:rsidRDefault="00E92D54" w:rsidP="00E92D54">
      <w:pPr>
        <w:pStyle w:val="Code"/>
      </w:pPr>
      <w:r>
        <w:t>use Filament\Schemas\Schema;</w:t>
      </w:r>
    </w:p>
    <w:p w14:paraId="74DF329E" w14:textId="77777777" w:rsidR="00E92D54" w:rsidRDefault="00E92D54" w:rsidP="00E92D54">
      <w:pPr>
        <w:pStyle w:val="Code"/>
      </w:pPr>
    </w:p>
    <w:p w14:paraId="31A5C997" w14:textId="77777777" w:rsidR="00E92D54" w:rsidRDefault="00E92D54" w:rsidP="00E92D54">
      <w:pPr>
        <w:pStyle w:val="Code"/>
      </w:pPr>
      <w:r>
        <w:t>class MaterialForm</w:t>
      </w:r>
    </w:p>
    <w:p w14:paraId="403378CD" w14:textId="77777777" w:rsidR="00E92D54" w:rsidRDefault="00E92D54" w:rsidP="00E92D54">
      <w:pPr>
        <w:pStyle w:val="Code"/>
      </w:pPr>
      <w:r>
        <w:t>{</w:t>
      </w:r>
    </w:p>
    <w:p w14:paraId="11AE2D3D" w14:textId="77777777" w:rsidR="00E92D54" w:rsidRDefault="00E92D54" w:rsidP="00E92D54">
      <w:pPr>
        <w:pStyle w:val="Code"/>
      </w:pPr>
      <w:r>
        <w:t xml:space="preserve">    public static function configure(Schema $schema): Schema</w:t>
      </w:r>
    </w:p>
    <w:p w14:paraId="620A2BB0" w14:textId="77777777" w:rsidR="00E92D54" w:rsidRDefault="00E92D54" w:rsidP="00E92D54">
      <w:pPr>
        <w:pStyle w:val="Code"/>
      </w:pPr>
      <w:r>
        <w:t xml:space="preserve">    {</w:t>
      </w:r>
    </w:p>
    <w:p w14:paraId="3B3AF76C" w14:textId="77777777" w:rsidR="00E92D54" w:rsidRDefault="00E92D54" w:rsidP="00E92D54">
      <w:pPr>
        <w:pStyle w:val="Code"/>
      </w:pPr>
      <w:r>
        <w:t xml:space="preserve">        return $schema</w:t>
      </w:r>
    </w:p>
    <w:p w14:paraId="6032C712" w14:textId="77777777" w:rsidR="00E92D54" w:rsidRDefault="00E92D54" w:rsidP="00E92D54">
      <w:pPr>
        <w:pStyle w:val="Code"/>
      </w:pPr>
      <w:r>
        <w:t xml:space="preserve">            -&gt;components([</w:t>
      </w:r>
    </w:p>
    <w:p w14:paraId="170BD967" w14:textId="77777777" w:rsidR="00E92D54" w:rsidRDefault="00E92D54" w:rsidP="00E92D54">
      <w:pPr>
        <w:pStyle w:val="Code"/>
      </w:pPr>
      <w:r>
        <w:t xml:space="preserve">                Section::make('Матеріал')</w:t>
      </w:r>
    </w:p>
    <w:p w14:paraId="3CA0126B" w14:textId="77777777" w:rsidR="00E92D54" w:rsidRDefault="00E92D54" w:rsidP="00E92D54">
      <w:pPr>
        <w:pStyle w:val="Code"/>
      </w:pPr>
      <w:r>
        <w:t xml:space="preserve">                    -&gt;schema([</w:t>
      </w:r>
    </w:p>
    <w:p w14:paraId="63EF7014" w14:textId="77777777" w:rsidR="00E92D54" w:rsidRDefault="00E92D54" w:rsidP="00E92D54">
      <w:pPr>
        <w:pStyle w:val="Code"/>
      </w:pPr>
      <w:r>
        <w:t xml:space="preserve">                            Grid::make(2)</w:t>
      </w:r>
    </w:p>
    <w:p w14:paraId="73ABADF7" w14:textId="77777777" w:rsidR="00E92D54" w:rsidRDefault="00E92D54" w:rsidP="00E92D54">
      <w:pPr>
        <w:pStyle w:val="Code"/>
      </w:pPr>
      <w:r>
        <w:t xml:space="preserve">                                -&gt;schema([</w:t>
      </w:r>
    </w:p>
    <w:p w14:paraId="1C3DE2DB" w14:textId="77777777" w:rsidR="00E92D54" w:rsidRDefault="00E92D54" w:rsidP="00E92D54">
      <w:pPr>
        <w:pStyle w:val="Code"/>
      </w:pPr>
      <w:r>
        <w:t xml:space="preserve">                                TextInput::make('name')</w:t>
      </w:r>
    </w:p>
    <w:p w14:paraId="0D34A46F" w14:textId="77777777" w:rsidR="00E92D54" w:rsidRDefault="00E92D54" w:rsidP="00E92D54">
      <w:pPr>
        <w:pStyle w:val="Code"/>
      </w:pPr>
      <w:r>
        <w:t xml:space="preserve">                                    -&gt;label('Назва')</w:t>
      </w:r>
    </w:p>
    <w:p w14:paraId="3794E4A1" w14:textId="77777777" w:rsidR="00E92D54" w:rsidRDefault="00E92D54" w:rsidP="00E92D54">
      <w:pPr>
        <w:pStyle w:val="Code"/>
      </w:pPr>
      <w:r>
        <w:t xml:space="preserve">                                    -&gt;required()</w:t>
      </w:r>
    </w:p>
    <w:p w14:paraId="6613D811" w14:textId="77777777" w:rsidR="00E92D54" w:rsidRDefault="00E92D54" w:rsidP="00E92D54">
      <w:pPr>
        <w:pStyle w:val="Code"/>
      </w:pPr>
      <w:r>
        <w:t xml:space="preserve">                                    -&gt;maxLength(255)</w:t>
      </w:r>
    </w:p>
    <w:p w14:paraId="2254ED61" w14:textId="77777777" w:rsidR="00E92D54" w:rsidRDefault="00E92D54" w:rsidP="00E92D54">
      <w:pPr>
        <w:pStyle w:val="Code"/>
      </w:pPr>
      <w:r>
        <w:t xml:space="preserve">                                    -&gt;prefixIcon('heroicon-m-cube'),</w:t>
      </w:r>
    </w:p>
    <w:p w14:paraId="2F23569D" w14:textId="77777777" w:rsidR="00E92D54" w:rsidRDefault="00E92D54" w:rsidP="00E92D54">
      <w:pPr>
        <w:pStyle w:val="Code"/>
      </w:pPr>
    </w:p>
    <w:p w14:paraId="79BE9D99" w14:textId="77777777" w:rsidR="00E92D54" w:rsidRDefault="00E92D54" w:rsidP="00E92D54">
      <w:pPr>
        <w:pStyle w:val="Code"/>
      </w:pPr>
      <w:r>
        <w:t xml:space="preserve">                                TextInput::make('unit_price')</w:t>
      </w:r>
    </w:p>
    <w:p w14:paraId="20B0EB3F" w14:textId="77777777" w:rsidR="00E92D54" w:rsidRDefault="00E92D54" w:rsidP="00E92D54">
      <w:pPr>
        <w:pStyle w:val="Code"/>
      </w:pPr>
      <w:r>
        <w:t xml:space="preserve">                                    -&gt;label('Ціна за одиницю')</w:t>
      </w:r>
    </w:p>
    <w:p w14:paraId="3E3DA2AF" w14:textId="77777777" w:rsidR="00E92D54" w:rsidRDefault="00E92D54" w:rsidP="00E92D54">
      <w:pPr>
        <w:pStyle w:val="Code"/>
      </w:pPr>
      <w:r>
        <w:t xml:space="preserve">                                    -&gt;numeric()</w:t>
      </w:r>
    </w:p>
    <w:p w14:paraId="5D96E266" w14:textId="77777777" w:rsidR="00E92D54" w:rsidRDefault="00E92D54" w:rsidP="00E92D54">
      <w:pPr>
        <w:pStyle w:val="Code"/>
      </w:pPr>
      <w:r>
        <w:t xml:space="preserve">                                    -&gt;prefix('₴')</w:t>
      </w:r>
    </w:p>
    <w:p w14:paraId="00784032" w14:textId="77777777" w:rsidR="00E92D54" w:rsidRDefault="00E92D54" w:rsidP="00E92D54">
      <w:pPr>
        <w:pStyle w:val="Code"/>
      </w:pPr>
      <w:r>
        <w:t xml:space="preserve">                                    -&gt;default(0),</w:t>
      </w:r>
    </w:p>
    <w:p w14:paraId="2043692D" w14:textId="77777777" w:rsidR="00E92D54" w:rsidRDefault="00E92D54" w:rsidP="00E92D54">
      <w:pPr>
        <w:pStyle w:val="Code"/>
      </w:pPr>
      <w:r>
        <w:t xml:space="preserve">                            ]),</w:t>
      </w:r>
    </w:p>
    <w:p w14:paraId="5526A0DD" w14:textId="77777777" w:rsidR="00E92D54" w:rsidRDefault="00E92D54" w:rsidP="00E92D54">
      <w:pPr>
        <w:pStyle w:val="Code"/>
      </w:pPr>
    </w:p>
    <w:p w14:paraId="45F6287F" w14:textId="77777777" w:rsidR="00E92D54" w:rsidRDefault="00E92D54" w:rsidP="00E92D54">
      <w:pPr>
        <w:pStyle w:val="Code"/>
      </w:pPr>
      <w:r>
        <w:t xml:space="preserve">                            Grid::make(3)</w:t>
      </w:r>
    </w:p>
    <w:p w14:paraId="0F7C6901" w14:textId="77777777" w:rsidR="00E92D54" w:rsidRDefault="00E92D54" w:rsidP="00E92D54">
      <w:pPr>
        <w:pStyle w:val="Code"/>
      </w:pPr>
      <w:r>
        <w:t xml:space="preserve">                                -&gt;schema([</w:t>
      </w:r>
    </w:p>
    <w:p w14:paraId="32D50F2D" w14:textId="77777777" w:rsidR="00E92D54" w:rsidRDefault="00E92D54" w:rsidP="00E92D54">
      <w:pPr>
        <w:pStyle w:val="Code"/>
      </w:pPr>
      <w:r>
        <w:t xml:space="preserve">                                TextInput::make('brand')</w:t>
      </w:r>
    </w:p>
    <w:p w14:paraId="32B3F396" w14:textId="77777777" w:rsidR="00E92D54" w:rsidRDefault="00E92D54" w:rsidP="00E92D54">
      <w:pPr>
        <w:pStyle w:val="Code"/>
      </w:pPr>
      <w:r>
        <w:t xml:space="preserve">                                    -&gt;label('Бренд')</w:t>
      </w:r>
    </w:p>
    <w:p w14:paraId="3C948AD9" w14:textId="77777777" w:rsidR="00E92D54" w:rsidRDefault="00E92D54" w:rsidP="00E92D54">
      <w:pPr>
        <w:pStyle w:val="Code"/>
      </w:pPr>
      <w:r>
        <w:t xml:space="preserve">                                    -&gt;maxLength(255)</w:t>
      </w:r>
    </w:p>
    <w:p w14:paraId="299F7A01" w14:textId="77777777" w:rsidR="00E92D54" w:rsidRDefault="00E92D54" w:rsidP="00E92D54">
      <w:pPr>
        <w:pStyle w:val="Code"/>
      </w:pPr>
      <w:r>
        <w:t xml:space="preserve">                                    -&gt;prefixIcon('heroicon-m-building-office'),</w:t>
      </w:r>
    </w:p>
    <w:p w14:paraId="661843AA" w14:textId="77777777" w:rsidR="00E92D54" w:rsidRDefault="00E92D54" w:rsidP="00E92D54">
      <w:pPr>
        <w:pStyle w:val="Code"/>
      </w:pPr>
    </w:p>
    <w:p w14:paraId="4BE8BFA7" w14:textId="77777777" w:rsidR="00E92D54" w:rsidRDefault="00E92D54" w:rsidP="00E92D54">
      <w:pPr>
        <w:pStyle w:val="Code"/>
      </w:pPr>
      <w:r>
        <w:t xml:space="preserve">                                TextInput::make('model')</w:t>
      </w:r>
    </w:p>
    <w:p w14:paraId="3B0D3CEA" w14:textId="77777777" w:rsidR="00E92D54" w:rsidRDefault="00E92D54" w:rsidP="00E92D54">
      <w:pPr>
        <w:pStyle w:val="Code"/>
      </w:pPr>
      <w:r>
        <w:t xml:space="preserve">                                    -&gt;label('Модель/Тип')</w:t>
      </w:r>
    </w:p>
    <w:p w14:paraId="05E6AF48" w14:textId="77777777" w:rsidR="00E92D54" w:rsidRDefault="00E92D54" w:rsidP="00E92D54">
      <w:pPr>
        <w:pStyle w:val="Code"/>
      </w:pPr>
      <w:r>
        <w:t xml:space="preserve">                                    -&gt;maxLength(255)</w:t>
      </w:r>
    </w:p>
    <w:p w14:paraId="7DDF2190" w14:textId="77777777" w:rsidR="00E92D54" w:rsidRDefault="00E92D54" w:rsidP="00E92D54">
      <w:pPr>
        <w:pStyle w:val="Code"/>
      </w:pPr>
      <w:r>
        <w:t xml:space="preserve">                                    -&gt;prefixIcon('heroicon-m-variable'),</w:t>
      </w:r>
    </w:p>
    <w:p w14:paraId="74178B4B" w14:textId="77777777" w:rsidR="00E92D54" w:rsidRDefault="00E92D54" w:rsidP="00E92D54">
      <w:pPr>
        <w:pStyle w:val="Code"/>
      </w:pPr>
    </w:p>
    <w:p w14:paraId="4647B15C" w14:textId="77777777" w:rsidR="00E92D54" w:rsidRDefault="00E92D54" w:rsidP="00E92D54">
      <w:pPr>
        <w:pStyle w:val="Code"/>
      </w:pPr>
      <w:r>
        <w:t xml:space="preserve">                                Select::make('category')</w:t>
      </w:r>
    </w:p>
    <w:p w14:paraId="476BECAA" w14:textId="77777777" w:rsidR="00E92D54" w:rsidRDefault="00E92D54" w:rsidP="00E92D54">
      <w:pPr>
        <w:pStyle w:val="Code"/>
      </w:pPr>
      <w:r>
        <w:t xml:space="preserve">                                    -&gt;label('Категорія')</w:t>
      </w:r>
    </w:p>
    <w:p w14:paraId="12631239" w14:textId="77777777" w:rsidR="00E92D54" w:rsidRDefault="00E92D54" w:rsidP="00E92D54">
      <w:pPr>
        <w:pStyle w:val="Code"/>
      </w:pPr>
      <w:r>
        <w:t xml:space="preserve">                                    -&gt;options(MaterialCategory::class)</w:t>
      </w:r>
    </w:p>
    <w:p w14:paraId="7DBECDB9" w14:textId="77777777" w:rsidR="00E92D54" w:rsidRDefault="00E92D54" w:rsidP="00E92D54">
      <w:pPr>
        <w:pStyle w:val="Code"/>
      </w:pPr>
      <w:r>
        <w:t xml:space="preserve">                                    -&gt;required()</w:t>
      </w:r>
    </w:p>
    <w:p w14:paraId="1BE73B2E" w14:textId="77777777" w:rsidR="00E92D54" w:rsidRDefault="00E92D54" w:rsidP="00E92D54">
      <w:pPr>
        <w:pStyle w:val="Code"/>
      </w:pPr>
      <w:r>
        <w:t xml:space="preserve">                                    -&gt;prefixIcon('heroicon-m-rectangle-group'),</w:t>
      </w:r>
    </w:p>
    <w:p w14:paraId="10D608B0" w14:textId="77777777" w:rsidR="00E92D54" w:rsidRDefault="00E92D54" w:rsidP="00E92D54">
      <w:pPr>
        <w:pStyle w:val="Code"/>
      </w:pPr>
      <w:r>
        <w:t xml:space="preserve">                            ]),</w:t>
      </w:r>
    </w:p>
    <w:p w14:paraId="7E180B85" w14:textId="77777777" w:rsidR="00E92D54" w:rsidRDefault="00E92D54" w:rsidP="00E92D54">
      <w:pPr>
        <w:pStyle w:val="Code"/>
      </w:pPr>
    </w:p>
    <w:p w14:paraId="7B7EE75F" w14:textId="77777777" w:rsidR="00E92D54" w:rsidRDefault="00E92D54" w:rsidP="00E92D54">
      <w:pPr>
        <w:pStyle w:val="Code"/>
      </w:pPr>
      <w:r>
        <w:t xml:space="preserve">                            Textarea::make('description')</w:t>
      </w:r>
    </w:p>
    <w:p w14:paraId="4E7F23AB" w14:textId="77777777" w:rsidR="00E92D54" w:rsidRDefault="00E92D54" w:rsidP="00E92D54">
      <w:pPr>
        <w:pStyle w:val="Code"/>
      </w:pPr>
      <w:r>
        <w:t xml:space="preserve">                                -&gt;label('Опис / Технічні характеристики')</w:t>
      </w:r>
    </w:p>
    <w:p w14:paraId="7E883035" w14:textId="77777777" w:rsidR="00E92D54" w:rsidRDefault="00E92D54" w:rsidP="00E92D54">
      <w:pPr>
        <w:pStyle w:val="Code"/>
      </w:pPr>
      <w:r>
        <w:t xml:space="preserve">                                -&gt;maxLength(1000)</w:t>
      </w:r>
    </w:p>
    <w:p w14:paraId="49AE6055" w14:textId="77777777" w:rsidR="00E92D54" w:rsidRDefault="00E92D54" w:rsidP="00E92D54">
      <w:pPr>
        <w:pStyle w:val="Code"/>
      </w:pPr>
      <w:r>
        <w:t xml:space="preserve">                                -&gt;rows(6)</w:t>
      </w:r>
    </w:p>
    <w:p w14:paraId="41B2791E" w14:textId="77777777" w:rsidR="00E92D54" w:rsidRDefault="00E92D54" w:rsidP="00E92D54">
      <w:pPr>
        <w:pStyle w:val="Code"/>
      </w:pPr>
      <w:r>
        <w:t xml:space="preserve">                                -&gt;columnSpanFull()</w:t>
      </w:r>
    </w:p>
    <w:p w14:paraId="76DD3E60" w14:textId="77777777" w:rsidR="00E92D54" w:rsidRDefault="00E92D54" w:rsidP="00E92D54">
      <w:pPr>
        <w:pStyle w:val="Code"/>
      </w:pPr>
      <w:r>
        <w:t xml:space="preserve">                                -&gt;helperText('Можна додати детальний опис або характеристики'),</w:t>
      </w:r>
    </w:p>
    <w:p w14:paraId="20AED7D9" w14:textId="77777777" w:rsidR="00E92D54" w:rsidRDefault="00E92D54" w:rsidP="00E92D54">
      <w:pPr>
        <w:pStyle w:val="Code"/>
      </w:pPr>
      <w:r>
        <w:t xml:space="preserve">                        ])</w:t>
      </w:r>
    </w:p>
    <w:p w14:paraId="6E9B53C1" w14:textId="77777777" w:rsidR="00E92D54" w:rsidRDefault="00E92D54" w:rsidP="00E92D54">
      <w:pPr>
        <w:pStyle w:val="Code"/>
      </w:pPr>
      <w:r>
        <w:t xml:space="preserve">                        -&gt;columnSpanFull(),</w:t>
      </w:r>
    </w:p>
    <w:p w14:paraId="57E90E98" w14:textId="77777777" w:rsidR="00E92D54" w:rsidRDefault="00E92D54" w:rsidP="00E92D54">
      <w:pPr>
        <w:pStyle w:val="Code"/>
      </w:pPr>
      <w:r>
        <w:t xml:space="preserve">            ]);</w:t>
      </w:r>
    </w:p>
    <w:p w14:paraId="22E1C43F" w14:textId="77777777" w:rsidR="00E92D54" w:rsidRDefault="00E92D54" w:rsidP="00E92D54">
      <w:pPr>
        <w:pStyle w:val="Code"/>
      </w:pPr>
      <w:r>
        <w:t xml:space="preserve">    }</w:t>
      </w:r>
    </w:p>
    <w:p w14:paraId="4A32755C" w14:textId="77777777" w:rsidR="00E92D54" w:rsidRDefault="00E92D54" w:rsidP="00E92D54">
      <w:pPr>
        <w:pStyle w:val="Code"/>
      </w:pPr>
      <w:r>
        <w:t>}</w:t>
      </w:r>
    </w:p>
    <w:p w14:paraId="0CCD2769" w14:textId="77777777" w:rsidR="00E92D54" w:rsidRDefault="00E92D54" w:rsidP="00E92D54">
      <w:pPr>
        <w:pStyle w:val="Code"/>
      </w:pPr>
      <w:r>
        <w:t>&lt;?php</w:t>
      </w:r>
    </w:p>
    <w:p w14:paraId="356DAA95" w14:textId="77777777" w:rsidR="00E92D54" w:rsidRDefault="00E92D54" w:rsidP="00E92D54">
      <w:pPr>
        <w:pStyle w:val="Code"/>
      </w:pPr>
    </w:p>
    <w:p w14:paraId="4B35DBE3" w14:textId="77777777" w:rsidR="00E92D54" w:rsidRDefault="00E92D54" w:rsidP="00E92D54">
      <w:pPr>
        <w:pStyle w:val="Code"/>
      </w:pPr>
      <w:r>
        <w:t>namespace App\Filament\Resources\Materials\Tables;</w:t>
      </w:r>
    </w:p>
    <w:p w14:paraId="6C41716C" w14:textId="77777777" w:rsidR="00E92D54" w:rsidRDefault="00E92D54" w:rsidP="00E92D54">
      <w:pPr>
        <w:pStyle w:val="Code"/>
      </w:pPr>
    </w:p>
    <w:p w14:paraId="25A933E6" w14:textId="77777777" w:rsidR="00E92D54" w:rsidRDefault="00E92D54" w:rsidP="00E92D54">
      <w:pPr>
        <w:pStyle w:val="Code"/>
      </w:pPr>
      <w:r>
        <w:t>use Filament\Actions\DeleteAction;</w:t>
      </w:r>
    </w:p>
    <w:p w14:paraId="6738B52D" w14:textId="77777777" w:rsidR="00E92D54" w:rsidRDefault="00E92D54" w:rsidP="00E92D54">
      <w:pPr>
        <w:pStyle w:val="Code"/>
      </w:pPr>
      <w:r>
        <w:t>use Filament\Actions\EditAction;</w:t>
      </w:r>
    </w:p>
    <w:p w14:paraId="058B6926" w14:textId="77777777" w:rsidR="00E92D54" w:rsidRDefault="00E92D54" w:rsidP="00E92D54">
      <w:pPr>
        <w:pStyle w:val="Code"/>
      </w:pPr>
      <w:r>
        <w:t>use Filament\Tables\Columns\TextColumn;</w:t>
      </w:r>
    </w:p>
    <w:p w14:paraId="504D9C90" w14:textId="77777777" w:rsidR="00E92D54" w:rsidRDefault="00E92D54" w:rsidP="00E92D54">
      <w:pPr>
        <w:pStyle w:val="Code"/>
      </w:pPr>
      <w:r>
        <w:t>use Filament\Tables\Filters\Filter;</w:t>
      </w:r>
    </w:p>
    <w:p w14:paraId="4C7C1E46" w14:textId="77777777" w:rsidR="00E92D54" w:rsidRDefault="00E92D54" w:rsidP="00E92D54">
      <w:pPr>
        <w:pStyle w:val="Code"/>
      </w:pPr>
      <w:r>
        <w:t>use Filament\Forms\Components\DatePicker;</w:t>
      </w:r>
    </w:p>
    <w:p w14:paraId="50A234BA" w14:textId="77777777" w:rsidR="00E92D54" w:rsidRDefault="00E92D54" w:rsidP="00E92D54">
      <w:pPr>
        <w:pStyle w:val="Code"/>
      </w:pPr>
      <w:r>
        <w:t>use Filament\Tables\Table;</w:t>
      </w:r>
    </w:p>
    <w:p w14:paraId="79CDA07A" w14:textId="77777777" w:rsidR="00E92D54" w:rsidRDefault="00E92D54" w:rsidP="00E92D54">
      <w:pPr>
        <w:pStyle w:val="Code"/>
      </w:pPr>
    </w:p>
    <w:p w14:paraId="60927183" w14:textId="77777777" w:rsidR="00E92D54" w:rsidRDefault="00E92D54" w:rsidP="00E92D54">
      <w:pPr>
        <w:pStyle w:val="Code"/>
      </w:pPr>
      <w:r>
        <w:t>class MaterialsTable</w:t>
      </w:r>
    </w:p>
    <w:p w14:paraId="6D199EE8" w14:textId="77777777" w:rsidR="00E92D54" w:rsidRDefault="00E92D54" w:rsidP="00E92D54">
      <w:pPr>
        <w:pStyle w:val="Code"/>
      </w:pPr>
      <w:r>
        <w:t>{</w:t>
      </w:r>
    </w:p>
    <w:p w14:paraId="0AF20ED7" w14:textId="77777777" w:rsidR="00E92D54" w:rsidRDefault="00E92D54" w:rsidP="00E92D54">
      <w:pPr>
        <w:pStyle w:val="Code"/>
      </w:pPr>
      <w:r>
        <w:t xml:space="preserve">    public static function configure(Table $table): Table</w:t>
      </w:r>
    </w:p>
    <w:p w14:paraId="032FF898" w14:textId="77777777" w:rsidR="00E92D54" w:rsidRDefault="00E92D54" w:rsidP="00E92D54">
      <w:pPr>
        <w:pStyle w:val="Code"/>
      </w:pPr>
      <w:r>
        <w:t xml:space="preserve">    {</w:t>
      </w:r>
    </w:p>
    <w:p w14:paraId="62609251" w14:textId="77777777" w:rsidR="00E92D54" w:rsidRDefault="00E92D54" w:rsidP="00E92D54">
      <w:pPr>
        <w:pStyle w:val="Code"/>
      </w:pPr>
      <w:r>
        <w:t xml:space="preserve">        return $table</w:t>
      </w:r>
    </w:p>
    <w:p w14:paraId="2DDA28FC" w14:textId="77777777" w:rsidR="00E92D54" w:rsidRDefault="00E92D54" w:rsidP="00E92D54">
      <w:pPr>
        <w:pStyle w:val="Code"/>
      </w:pPr>
      <w:r>
        <w:t xml:space="preserve">            -&gt;columns([</w:t>
      </w:r>
    </w:p>
    <w:p w14:paraId="25632A2F" w14:textId="77777777" w:rsidR="00E92D54" w:rsidRDefault="00E92D54" w:rsidP="00E92D54">
      <w:pPr>
        <w:pStyle w:val="Code"/>
      </w:pPr>
      <w:r>
        <w:t xml:space="preserve">                TextColumn::make('id')</w:t>
      </w:r>
    </w:p>
    <w:p w14:paraId="6856105C" w14:textId="77777777" w:rsidR="00E92D54" w:rsidRDefault="00E92D54" w:rsidP="00E92D54">
      <w:pPr>
        <w:pStyle w:val="Code"/>
      </w:pPr>
      <w:r>
        <w:t xml:space="preserve">                    -&gt;label('ID')</w:t>
      </w:r>
    </w:p>
    <w:p w14:paraId="48BE779B" w14:textId="77777777" w:rsidR="00E92D54" w:rsidRDefault="00E92D54" w:rsidP="00E92D54">
      <w:pPr>
        <w:pStyle w:val="Code"/>
      </w:pPr>
      <w:r>
        <w:t xml:space="preserve">                    -&gt;grow(false)</w:t>
      </w:r>
    </w:p>
    <w:p w14:paraId="4DFF5B83" w14:textId="77777777" w:rsidR="00E92D54" w:rsidRDefault="00E92D54" w:rsidP="00E92D54">
      <w:pPr>
        <w:pStyle w:val="Code"/>
      </w:pPr>
      <w:r>
        <w:t xml:space="preserve">                    -&gt;placeholder('-')</w:t>
      </w:r>
    </w:p>
    <w:p w14:paraId="58668123" w14:textId="77777777" w:rsidR="00E92D54" w:rsidRDefault="00E92D54" w:rsidP="00E92D54">
      <w:pPr>
        <w:pStyle w:val="Code"/>
      </w:pPr>
      <w:r>
        <w:t xml:space="preserve">                    -&gt;sortable()</w:t>
      </w:r>
    </w:p>
    <w:p w14:paraId="6F74FFAB" w14:textId="77777777" w:rsidR="00E92D54" w:rsidRDefault="00E92D54" w:rsidP="00E92D54">
      <w:pPr>
        <w:pStyle w:val="Code"/>
      </w:pPr>
      <w:r>
        <w:t xml:space="preserve">                    -&gt;searchable()</w:t>
      </w:r>
    </w:p>
    <w:p w14:paraId="768128CC" w14:textId="77777777" w:rsidR="00E92D54" w:rsidRDefault="00E92D54" w:rsidP="00E92D54">
      <w:pPr>
        <w:pStyle w:val="Code"/>
      </w:pPr>
      <w:r>
        <w:lastRenderedPageBreak/>
        <w:t xml:space="preserve">                    -&gt;toggleable(isToggledHiddenByDefault: true),</w:t>
      </w:r>
    </w:p>
    <w:p w14:paraId="540706AE" w14:textId="77777777" w:rsidR="00E92D54" w:rsidRDefault="00E92D54" w:rsidP="00E92D54">
      <w:pPr>
        <w:pStyle w:val="Code"/>
      </w:pPr>
      <w:r>
        <w:t xml:space="preserve">                TextColumn::make('name')</w:t>
      </w:r>
    </w:p>
    <w:p w14:paraId="2C9822B2" w14:textId="77777777" w:rsidR="00E92D54" w:rsidRDefault="00E92D54" w:rsidP="00E92D54">
      <w:pPr>
        <w:pStyle w:val="Code"/>
      </w:pPr>
      <w:r>
        <w:t xml:space="preserve">                    -&gt;label('Назва')</w:t>
      </w:r>
    </w:p>
    <w:p w14:paraId="6377C634" w14:textId="77777777" w:rsidR="00E92D54" w:rsidRDefault="00E92D54" w:rsidP="00E92D54">
      <w:pPr>
        <w:pStyle w:val="Code"/>
      </w:pPr>
      <w:r>
        <w:t xml:space="preserve">                    -&gt;placeholder('-')</w:t>
      </w:r>
    </w:p>
    <w:p w14:paraId="04FB93EF" w14:textId="77777777" w:rsidR="00E92D54" w:rsidRDefault="00E92D54" w:rsidP="00E92D54">
      <w:pPr>
        <w:pStyle w:val="Code"/>
      </w:pPr>
      <w:r>
        <w:t xml:space="preserve">                    -&gt;limit(50)</w:t>
      </w:r>
    </w:p>
    <w:p w14:paraId="4266DF89" w14:textId="77777777" w:rsidR="00E92D54" w:rsidRDefault="00E92D54" w:rsidP="00E92D54">
      <w:pPr>
        <w:pStyle w:val="Code"/>
      </w:pPr>
      <w:r>
        <w:t xml:space="preserve">                    -&gt;wrap()</w:t>
      </w:r>
    </w:p>
    <w:p w14:paraId="7F9A6EF2" w14:textId="77777777" w:rsidR="00E92D54" w:rsidRDefault="00E92D54" w:rsidP="00E92D54">
      <w:pPr>
        <w:pStyle w:val="Code"/>
      </w:pPr>
      <w:r>
        <w:t xml:space="preserve">                    -&gt;sortable()</w:t>
      </w:r>
    </w:p>
    <w:p w14:paraId="629F347F" w14:textId="77777777" w:rsidR="00E92D54" w:rsidRDefault="00E92D54" w:rsidP="00E92D54">
      <w:pPr>
        <w:pStyle w:val="Code"/>
      </w:pPr>
      <w:r>
        <w:t xml:space="preserve">                    -&gt;searchable()</w:t>
      </w:r>
    </w:p>
    <w:p w14:paraId="10ADCC46" w14:textId="77777777" w:rsidR="00E92D54" w:rsidRDefault="00E92D54" w:rsidP="00E92D54">
      <w:pPr>
        <w:pStyle w:val="Code"/>
      </w:pPr>
      <w:r>
        <w:t xml:space="preserve">                    -&gt;toggleable(),</w:t>
      </w:r>
    </w:p>
    <w:p w14:paraId="76824EA0" w14:textId="77777777" w:rsidR="00E92D54" w:rsidRDefault="00E92D54" w:rsidP="00E92D54">
      <w:pPr>
        <w:pStyle w:val="Code"/>
      </w:pPr>
      <w:r>
        <w:t xml:space="preserve">                TextColumn::make('brand')</w:t>
      </w:r>
    </w:p>
    <w:p w14:paraId="000F4EFC" w14:textId="77777777" w:rsidR="00E92D54" w:rsidRDefault="00E92D54" w:rsidP="00E92D54">
      <w:pPr>
        <w:pStyle w:val="Code"/>
      </w:pPr>
      <w:r>
        <w:t xml:space="preserve">                    -&gt;label('Бренд')</w:t>
      </w:r>
    </w:p>
    <w:p w14:paraId="6655BA97" w14:textId="77777777" w:rsidR="00E92D54" w:rsidRDefault="00E92D54" w:rsidP="00E92D54">
      <w:pPr>
        <w:pStyle w:val="Code"/>
      </w:pPr>
      <w:r>
        <w:t xml:space="preserve">                    -&gt;placeholder('-')</w:t>
      </w:r>
    </w:p>
    <w:p w14:paraId="01E410AC" w14:textId="77777777" w:rsidR="00E92D54" w:rsidRDefault="00E92D54" w:rsidP="00E92D54">
      <w:pPr>
        <w:pStyle w:val="Code"/>
      </w:pPr>
      <w:r>
        <w:t xml:space="preserve">                    -&gt;limit(50)</w:t>
      </w:r>
    </w:p>
    <w:p w14:paraId="2560411F" w14:textId="77777777" w:rsidR="00E92D54" w:rsidRDefault="00E92D54" w:rsidP="00E92D54">
      <w:pPr>
        <w:pStyle w:val="Code"/>
      </w:pPr>
      <w:r>
        <w:t xml:space="preserve">                    -&gt;wrap()</w:t>
      </w:r>
    </w:p>
    <w:p w14:paraId="78AF034C" w14:textId="77777777" w:rsidR="00E92D54" w:rsidRDefault="00E92D54" w:rsidP="00E92D54">
      <w:pPr>
        <w:pStyle w:val="Code"/>
      </w:pPr>
      <w:r>
        <w:t xml:space="preserve">                    -&gt;sortable()</w:t>
      </w:r>
    </w:p>
    <w:p w14:paraId="6D1E84ED" w14:textId="77777777" w:rsidR="00E92D54" w:rsidRDefault="00E92D54" w:rsidP="00E92D54">
      <w:pPr>
        <w:pStyle w:val="Code"/>
      </w:pPr>
      <w:r>
        <w:t xml:space="preserve">                    -&gt;searchable()</w:t>
      </w:r>
    </w:p>
    <w:p w14:paraId="46DE5DED" w14:textId="77777777" w:rsidR="00E92D54" w:rsidRDefault="00E92D54" w:rsidP="00E92D54">
      <w:pPr>
        <w:pStyle w:val="Code"/>
      </w:pPr>
      <w:r>
        <w:t xml:space="preserve">                    -&gt;toggleable(),</w:t>
      </w:r>
    </w:p>
    <w:p w14:paraId="5BC6213E" w14:textId="77777777" w:rsidR="00E92D54" w:rsidRDefault="00E92D54" w:rsidP="00E92D54">
      <w:pPr>
        <w:pStyle w:val="Code"/>
      </w:pPr>
      <w:r>
        <w:t xml:space="preserve">                TextColumn::make('model')</w:t>
      </w:r>
    </w:p>
    <w:p w14:paraId="5AF620B0" w14:textId="77777777" w:rsidR="00E92D54" w:rsidRDefault="00E92D54" w:rsidP="00E92D54">
      <w:pPr>
        <w:pStyle w:val="Code"/>
      </w:pPr>
      <w:r>
        <w:t xml:space="preserve">                    -&gt;label('Модель')</w:t>
      </w:r>
    </w:p>
    <w:p w14:paraId="2F50DF9F" w14:textId="77777777" w:rsidR="00E92D54" w:rsidRDefault="00E92D54" w:rsidP="00E92D54">
      <w:pPr>
        <w:pStyle w:val="Code"/>
      </w:pPr>
      <w:r>
        <w:t xml:space="preserve">                    -&gt;placeholder('-')</w:t>
      </w:r>
    </w:p>
    <w:p w14:paraId="4C9FAEE0" w14:textId="77777777" w:rsidR="00E92D54" w:rsidRDefault="00E92D54" w:rsidP="00E92D54">
      <w:pPr>
        <w:pStyle w:val="Code"/>
      </w:pPr>
      <w:r>
        <w:t xml:space="preserve">                    -&gt;limit(50)</w:t>
      </w:r>
    </w:p>
    <w:p w14:paraId="2504B898" w14:textId="77777777" w:rsidR="00E92D54" w:rsidRDefault="00E92D54" w:rsidP="00E92D54">
      <w:pPr>
        <w:pStyle w:val="Code"/>
      </w:pPr>
      <w:r>
        <w:t xml:space="preserve">                    -&gt;wrap()</w:t>
      </w:r>
    </w:p>
    <w:p w14:paraId="412A644E" w14:textId="77777777" w:rsidR="00E92D54" w:rsidRDefault="00E92D54" w:rsidP="00E92D54">
      <w:pPr>
        <w:pStyle w:val="Code"/>
      </w:pPr>
      <w:r>
        <w:t xml:space="preserve">                    -&gt;sortable()</w:t>
      </w:r>
    </w:p>
    <w:p w14:paraId="1256C9F3" w14:textId="77777777" w:rsidR="00E92D54" w:rsidRDefault="00E92D54" w:rsidP="00E92D54">
      <w:pPr>
        <w:pStyle w:val="Code"/>
      </w:pPr>
      <w:r>
        <w:t xml:space="preserve">                    -&gt;searchable()</w:t>
      </w:r>
    </w:p>
    <w:p w14:paraId="268E18F0" w14:textId="77777777" w:rsidR="00E92D54" w:rsidRDefault="00E92D54" w:rsidP="00E92D54">
      <w:pPr>
        <w:pStyle w:val="Code"/>
      </w:pPr>
      <w:r>
        <w:t xml:space="preserve">                    -&gt;toggleable(isToggledHiddenByDefault: true),</w:t>
      </w:r>
    </w:p>
    <w:p w14:paraId="345F88BA" w14:textId="77777777" w:rsidR="00E92D54" w:rsidRDefault="00E92D54" w:rsidP="00E92D54">
      <w:pPr>
        <w:pStyle w:val="Code"/>
      </w:pPr>
      <w:r>
        <w:t xml:space="preserve">                TextColumn::make('category')</w:t>
      </w:r>
    </w:p>
    <w:p w14:paraId="500D23BB" w14:textId="77777777" w:rsidR="00E92D54" w:rsidRDefault="00E92D54" w:rsidP="00E92D54">
      <w:pPr>
        <w:pStyle w:val="Code"/>
      </w:pPr>
      <w:r>
        <w:t xml:space="preserve">                    -&gt;label('Категорія')</w:t>
      </w:r>
    </w:p>
    <w:p w14:paraId="2320A6CF" w14:textId="77777777" w:rsidR="00E92D54" w:rsidRDefault="00E92D54" w:rsidP="00E92D54">
      <w:pPr>
        <w:pStyle w:val="Code"/>
      </w:pPr>
      <w:r>
        <w:t xml:space="preserve">                    -&gt;badge()</w:t>
      </w:r>
    </w:p>
    <w:p w14:paraId="36AC1FED" w14:textId="77777777" w:rsidR="00E92D54" w:rsidRDefault="00E92D54" w:rsidP="00E92D54">
      <w:pPr>
        <w:pStyle w:val="Code"/>
      </w:pPr>
      <w:r>
        <w:t xml:space="preserve">                    -&gt;sortable()</w:t>
      </w:r>
    </w:p>
    <w:p w14:paraId="0451A0F1" w14:textId="77777777" w:rsidR="00E92D54" w:rsidRDefault="00E92D54" w:rsidP="00E92D54">
      <w:pPr>
        <w:pStyle w:val="Code"/>
      </w:pPr>
      <w:r>
        <w:t xml:space="preserve">                    -&gt;toggleable(),</w:t>
      </w:r>
    </w:p>
    <w:p w14:paraId="4A97E8DC" w14:textId="77777777" w:rsidR="00E92D54" w:rsidRDefault="00E92D54" w:rsidP="00E92D54">
      <w:pPr>
        <w:pStyle w:val="Code"/>
      </w:pPr>
      <w:r>
        <w:t xml:space="preserve">                TextColumn::make('unit_price')</w:t>
      </w:r>
    </w:p>
    <w:p w14:paraId="40CD1950" w14:textId="77777777" w:rsidR="00E92D54" w:rsidRDefault="00E92D54" w:rsidP="00E92D54">
      <w:pPr>
        <w:pStyle w:val="Code"/>
      </w:pPr>
      <w:r>
        <w:t xml:space="preserve">                    -&gt;label('Ціна')</w:t>
      </w:r>
    </w:p>
    <w:p w14:paraId="1750E04A" w14:textId="77777777" w:rsidR="00E92D54" w:rsidRDefault="00E92D54" w:rsidP="00E92D54">
      <w:pPr>
        <w:pStyle w:val="Code"/>
      </w:pPr>
      <w:r>
        <w:t xml:space="preserve">                    -&gt;money('UAH')</w:t>
      </w:r>
    </w:p>
    <w:p w14:paraId="14B942A3" w14:textId="77777777" w:rsidR="00E92D54" w:rsidRDefault="00E92D54" w:rsidP="00E92D54">
      <w:pPr>
        <w:pStyle w:val="Code"/>
      </w:pPr>
      <w:r>
        <w:t xml:space="preserve">                    -&gt;sortable()</w:t>
      </w:r>
    </w:p>
    <w:p w14:paraId="223E3332" w14:textId="77777777" w:rsidR="00E92D54" w:rsidRDefault="00E92D54" w:rsidP="00E92D54">
      <w:pPr>
        <w:pStyle w:val="Code"/>
      </w:pPr>
      <w:r>
        <w:t xml:space="preserve">                    -&gt;toggleable(),</w:t>
      </w:r>
    </w:p>
    <w:p w14:paraId="473EBFAF" w14:textId="77777777" w:rsidR="00E92D54" w:rsidRDefault="00E92D54" w:rsidP="00E92D54">
      <w:pPr>
        <w:pStyle w:val="Code"/>
      </w:pPr>
      <w:r>
        <w:t xml:space="preserve">                TextColumn::make('description')</w:t>
      </w:r>
    </w:p>
    <w:p w14:paraId="4D4C7118" w14:textId="77777777" w:rsidR="00E92D54" w:rsidRDefault="00E92D54" w:rsidP="00E92D54">
      <w:pPr>
        <w:pStyle w:val="Code"/>
      </w:pPr>
      <w:r>
        <w:t xml:space="preserve">                    -&gt;label('Опис')</w:t>
      </w:r>
    </w:p>
    <w:p w14:paraId="089B7B5E" w14:textId="77777777" w:rsidR="00E92D54" w:rsidRDefault="00E92D54" w:rsidP="00E92D54">
      <w:pPr>
        <w:pStyle w:val="Code"/>
      </w:pPr>
      <w:r>
        <w:t xml:space="preserve">                    -&gt;wrap()</w:t>
      </w:r>
    </w:p>
    <w:p w14:paraId="4FD869DD" w14:textId="77777777" w:rsidR="00E92D54" w:rsidRDefault="00E92D54" w:rsidP="00E92D54">
      <w:pPr>
        <w:pStyle w:val="Code"/>
      </w:pPr>
      <w:r>
        <w:t xml:space="preserve">                    -&gt;toggleable(isToggledHiddenByDefault: true),</w:t>
      </w:r>
    </w:p>
    <w:p w14:paraId="3C621D46" w14:textId="77777777" w:rsidR="00E92D54" w:rsidRDefault="00E92D54" w:rsidP="00E92D54">
      <w:pPr>
        <w:pStyle w:val="Code"/>
      </w:pPr>
      <w:r>
        <w:t xml:space="preserve">                TextColumn::make('created_at')</w:t>
      </w:r>
    </w:p>
    <w:p w14:paraId="1B09E60A" w14:textId="77777777" w:rsidR="00E92D54" w:rsidRDefault="00E92D54" w:rsidP="00E92D54">
      <w:pPr>
        <w:pStyle w:val="Code"/>
      </w:pPr>
      <w:r>
        <w:t xml:space="preserve">                    -&gt;label('Створено')</w:t>
      </w:r>
    </w:p>
    <w:p w14:paraId="65CADEC7" w14:textId="77777777" w:rsidR="00E92D54" w:rsidRDefault="00E92D54" w:rsidP="00E92D54">
      <w:pPr>
        <w:pStyle w:val="Code"/>
      </w:pPr>
      <w:r>
        <w:t xml:space="preserve">                    -&gt;dateTime('d.m.Y H:i')</w:t>
      </w:r>
    </w:p>
    <w:p w14:paraId="32D16DA2" w14:textId="77777777" w:rsidR="00E92D54" w:rsidRDefault="00E92D54" w:rsidP="00E92D54">
      <w:pPr>
        <w:pStyle w:val="Code"/>
      </w:pPr>
      <w:r>
        <w:t xml:space="preserve">                    -&gt;sortable()</w:t>
      </w:r>
    </w:p>
    <w:p w14:paraId="2767A490" w14:textId="77777777" w:rsidR="00E92D54" w:rsidRDefault="00E92D54" w:rsidP="00E92D54">
      <w:pPr>
        <w:pStyle w:val="Code"/>
      </w:pPr>
      <w:r>
        <w:t xml:space="preserve">                    -&gt;toggleable(isToggledHiddenByDefault: true),</w:t>
      </w:r>
    </w:p>
    <w:p w14:paraId="4E20F171" w14:textId="77777777" w:rsidR="00E92D54" w:rsidRDefault="00E92D54" w:rsidP="00E92D54">
      <w:pPr>
        <w:pStyle w:val="Code"/>
      </w:pPr>
      <w:r>
        <w:t xml:space="preserve">                TextColumn::make('updated_at')</w:t>
      </w:r>
    </w:p>
    <w:p w14:paraId="60DB60AE" w14:textId="77777777" w:rsidR="00E92D54" w:rsidRDefault="00E92D54" w:rsidP="00E92D54">
      <w:pPr>
        <w:pStyle w:val="Code"/>
      </w:pPr>
      <w:r>
        <w:t xml:space="preserve">                    -&gt;label('Оновлено')</w:t>
      </w:r>
    </w:p>
    <w:p w14:paraId="5B18CAE0" w14:textId="77777777" w:rsidR="00E92D54" w:rsidRDefault="00E92D54" w:rsidP="00E92D54">
      <w:pPr>
        <w:pStyle w:val="Code"/>
      </w:pPr>
      <w:r>
        <w:t xml:space="preserve">                    -&gt;dateTime('d.m.Y H:i')</w:t>
      </w:r>
    </w:p>
    <w:p w14:paraId="612BE125" w14:textId="77777777" w:rsidR="00E92D54" w:rsidRDefault="00E92D54" w:rsidP="00E92D54">
      <w:pPr>
        <w:pStyle w:val="Code"/>
      </w:pPr>
      <w:r>
        <w:t xml:space="preserve">                    -&gt;sortable()</w:t>
      </w:r>
    </w:p>
    <w:p w14:paraId="6B692640" w14:textId="77777777" w:rsidR="00E92D54" w:rsidRDefault="00E92D54" w:rsidP="00E92D54">
      <w:pPr>
        <w:pStyle w:val="Code"/>
      </w:pPr>
      <w:r>
        <w:t xml:space="preserve">                    -&gt;toggleable(isToggledHiddenByDefault: true),</w:t>
      </w:r>
    </w:p>
    <w:p w14:paraId="3BED4EF9" w14:textId="77777777" w:rsidR="00E92D54" w:rsidRDefault="00E92D54" w:rsidP="00E92D54">
      <w:pPr>
        <w:pStyle w:val="Code"/>
      </w:pPr>
      <w:r>
        <w:t xml:space="preserve">            ])</w:t>
      </w:r>
    </w:p>
    <w:p w14:paraId="19FB8BB0" w14:textId="77777777" w:rsidR="00E92D54" w:rsidRDefault="00E92D54" w:rsidP="00E92D54">
      <w:pPr>
        <w:pStyle w:val="Code"/>
      </w:pPr>
      <w:r>
        <w:t xml:space="preserve">            -&gt;actions([</w:t>
      </w:r>
    </w:p>
    <w:p w14:paraId="622AA19F" w14:textId="77777777" w:rsidR="00E92D54" w:rsidRDefault="00E92D54" w:rsidP="00E92D54">
      <w:pPr>
        <w:pStyle w:val="Code"/>
      </w:pPr>
      <w:r>
        <w:t xml:space="preserve">                EditAction::make(),</w:t>
      </w:r>
    </w:p>
    <w:p w14:paraId="188743EE" w14:textId="77777777" w:rsidR="00E92D54" w:rsidRDefault="00E92D54" w:rsidP="00E92D54">
      <w:pPr>
        <w:pStyle w:val="Code"/>
      </w:pPr>
      <w:r>
        <w:t xml:space="preserve">                DeleteAction::make(),</w:t>
      </w:r>
    </w:p>
    <w:p w14:paraId="1845BBE8" w14:textId="77777777" w:rsidR="00E92D54" w:rsidRDefault="00E92D54" w:rsidP="00E92D54">
      <w:pPr>
        <w:pStyle w:val="Code"/>
      </w:pPr>
      <w:r>
        <w:t xml:space="preserve">            ]);</w:t>
      </w:r>
    </w:p>
    <w:p w14:paraId="464680D5" w14:textId="77777777" w:rsidR="00E92D54" w:rsidRDefault="00E92D54" w:rsidP="00E92D54">
      <w:pPr>
        <w:pStyle w:val="Code"/>
      </w:pPr>
      <w:r>
        <w:t xml:space="preserve">    }</w:t>
      </w:r>
    </w:p>
    <w:p w14:paraId="19C94525" w14:textId="77777777" w:rsidR="00E92D54" w:rsidRDefault="00E92D54" w:rsidP="00E92D54">
      <w:pPr>
        <w:pStyle w:val="Code"/>
      </w:pPr>
      <w:r>
        <w:t>}</w:t>
      </w:r>
    </w:p>
    <w:p w14:paraId="596E6725" w14:textId="77777777" w:rsidR="00E92D54" w:rsidRDefault="00E92D54" w:rsidP="00E92D54">
      <w:pPr>
        <w:pStyle w:val="Code"/>
      </w:pPr>
      <w:r>
        <w:t>&lt;?php</w:t>
      </w:r>
    </w:p>
    <w:p w14:paraId="7B77D3F3" w14:textId="77777777" w:rsidR="00E92D54" w:rsidRDefault="00E92D54" w:rsidP="00E92D54">
      <w:pPr>
        <w:pStyle w:val="Code"/>
      </w:pPr>
    </w:p>
    <w:p w14:paraId="3F0B057E" w14:textId="77777777" w:rsidR="00E92D54" w:rsidRDefault="00E92D54" w:rsidP="00E92D54">
      <w:pPr>
        <w:pStyle w:val="Code"/>
      </w:pPr>
      <w:r>
        <w:t>namespace App\Filament\Resources\MaterialUsages;</w:t>
      </w:r>
    </w:p>
    <w:p w14:paraId="24DE8220" w14:textId="77777777" w:rsidR="00E92D54" w:rsidRDefault="00E92D54" w:rsidP="00E92D54">
      <w:pPr>
        <w:pStyle w:val="Code"/>
      </w:pPr>
    </w:p>
    <w:p w14:paraId="0732C6D1" w14:textId="77777777" w:rsidR="00E92D54" w:rsidRDefault="00E92D54" w:rsidP="00E92D54">
      <w:pPr>
        <w:pStyle w:val="Code"/>
      </w:pPr>
      <w:r>
        <w:t>use App\Filament\Resources\MaterialUsages\Pages\CreateMaterialUsage;</w:t>
      </w:r>
    </w:p>
    <w:p w14:paraId="4201F473" w14:textId="77777777" w:rsidR="00E92D54" w:rsidRDefault="00E92D54" w:rsidP="00E92D54">
      <w:pPr>
        <w:pStyle w:val="Code"/>
      </w:pPr>
      <w:r>
        <w:t>use App\Filament\Resources\MaterialUsages\Pages\EditMaterialUsage;</w:t>
      </w:r>
    </w:p>
    <w:p w14:paraId="600BC647" w14:textId="77777777" w:rsidR="00E92D54" w:rsidRDefault="00E92D54" w:rsidP="00E92D54">
      <w:pPr>
        <w:pStyle w:val="Code"/>
      </w:pPr>
      <w:r>
        <w:t>use App\Filament\Resources\MaterialUsages\Pages\ListMaterialUsages;</w:t>
      </w:r>
    </w:p>
    <w:p w14:paraId="3EC27E37" w14:textId="77777777" w:rsidR="00E92D54" w:rsidRDefault="00E92D54" w:rsidP="00E92D54">
      <w:pPr>
        <w:pStyle w:val="Code"/>
      </w:pPr>
      <w:r>
        <w:t>use App\Filament\Resources\MaterialUsages\Schemas\MaterialUsageForm;</w:t>
      </w:r>
    </w:p>
    <w:p w14:paraId="4670D773" w14:textId="77777777" w:rsidR="00E92D54" w:rsidRDefault="00E92D54" w:rsidP="00E92D54">
      <w:pPr>
        <w:pStyle w:val="Code"/>
      </w:pPr>
      <w:r>
        <w:t>use App\Filament\Resources\MaterialUsages\Tables\MaterialUsagesTable;</w:t>
      </w:r>
    </w:p>
    <w:p w14:paraId="72063DF3" w14:textId="77777777" w:rsidR="00E92D54" w:rsidRDefault="00E92D54" w:rsidP="00E92D54">
      <w:pPr>
        <w:pStyle w:val="Code"/>
      </w:pPr>
      <w:r>
        <w:t>use App\Enums\UserRole;</w:t>
      </w:r>
    </w:p>
    <w:p w14:paraId="7483980C" w14:textId="77777777" w:rsidR="00E92D54" w:rsidRDefault="00E92D54" w:rsidP="00E92D54">
      <w:pPr>
        <w:pStyle w:val="Code"/>
      </w:pPr>
      <w:r>
        <w:t>use App\Models\MaterialUsage;</w:t>
      </w:r>
    </w:p>
    <w:p w14:paraId="776CFF77" w14:textId="77777777" w:rsidR="00E92D54" w:rsidRDefault="00E92D54" w:rsidP="00E92D54">
      <w:pPr>
        <w:pStyle w:val="Code"/>
      </w:pPr>
      <w:r>
        <w:t>use BackedEnum;</w:t>
      </w:r>
    </w:p>
    <w:p w14:paraId="2B9162DB" w14:textId="77777777" w:rsidR="00E92D54" w:rsidRDefault="00E92D54" w:rsidP="00E92D54">
      <w:pPr>
        <w:pStyle w:val="Code"/>
      </w:pPr>
      <w:r>
        <w:t>use Illuminate\Database\Eloquent\Builder;</w:t>
      </w:r>
    </w:p>
    <w:p w14:paraId="038A3152" w14:textId="77777777" w:rsidR="00E92D54" w:rsidRDefault="00E92D54" w:rsidP="00E92D54">
      <w:pPr>
        <w:pStyle w:val="Code"/>
      </w:pPr>
      <w:r>
        <w:t>use Filament\Resources\Resource;</w:t>
      </w:r>
    </w:p>
    <w:p w14:paraId="6792CE62" w14:textId="77777777" w:rsidR="00E92D54" w:rsidRDefault="00E92D54" w:rsidP="00E92D54">
      <w:pPr>
        <w:pStyle w:val="Code"/>
      </w:pPr>
      <w:r>
        <w:t>use Filament\Schemas\Schema;</w:t>
      </w:r>
    </w:p>
    <w:p w14:paraId="06047D44" w14:textId="77777777" w:rsidR="00E92D54" w:rsidRDefault="00E92D54" w:rsidP="00E92D54">
      <w:pPr>
        <w:pStyle w:val="Code"/>
      </w:pPr>
      <w:r>
        <w:t>use Filament\Tables\Table;</w:t>
      </w:r>
    </w:p>
    <w:p w14:paraId="7546503F" w14:textId="77777777" w:rsidR="00E92D54" w:rsidRDefault="00E92D54" w:rsidP="00E92D54">
      <w:pPr>
        <w:pStyle w:val="Code"/>
      </w:pPr>
      <w:r>
        <w:t>use Illuminate\Support\Facades\Auth;</w:t>
      </w:r>
    </w:p>
    <w:p w14:paraId="25818A15" w14:textId="77777777" w:rsidR="00E92D54" w:rsidRDefault="00E92D54" w:rsidP="00E92D54">
      <w:pPr>
        <w:pStyle w:val="Code"/>
      </w:pPr>
    </w:p>
    <w:p w14:paraId="759B1195" w14:textId="77777777" w:rsidR="00E92D54" w:rsidRDefault="00E92D54" w:rsidP="00E92D54">
      <w:pPr>
        <w:pStyle w:val="Code"/>
      </w:pPr>
      <w:r>
        <w:t>class MaterialUsageResource extends Resource</w:t>
      </w:r>
    </w:p>
    <w:p w14:paraId="58FE65AE" w14:textId="77777777" w:rsidR="00E92D54" w:rsidRDefault="00E92D54" w:rsidP="00E92D54">
      <w:pPr>
        <w:pStyle w:val="Code"/>
      </w:pPr>
      <w:r>
        <w:t>{</w:t>
      </w:r>
    </w:p>
    <w:p w14:paraId="328FBB6C" w14:textId="77777777" w:rsidR="00E92D54" w:rsidRDefault="00E92D54" w:rsidP="00E92D54">
      <w:pPr>
        <w:pStyle w:val="Code"/>
      </w:pPr>
      <w:r>
        <w:t xml:space="preserve">    protected static ?string $model = MaterialUsage::class;</w:t>
      </w:r>
    </w:p>
    <w:p w14:paraId="4F15F7B3" w14:textId="77777777" w:rsidR="00E92D54" w:rsidRDefault="00E92D54" w:rsidP="00E92D54">
      <w:pPr>
        <w:pStyle w:val="Code"/>
      </w:pPr>
    </w:p>
    <w:p w14:paraId="18CC6339" w14:textId="77777777" w:rsidR="00E92D54" w:rsidRDefault="00E92D54" w:rsidP="00E92D54">
      <w:pPr>
        <w:pStyle w:val="Code"/>
      </w:pPr>
      <w:r>
        <w:t xml:space="preserve">    protected static string|BackedEnum|null $navigationIcon = 'heroicon-o-chart-bar';</w:t>
      </w:r>
    </w:p>
    <w:p w14:paraId="74074956" w14:textId="77777777" w:rsidR="00E92D54" w:rsidRDefault="00E92D54" w:rsidP="00E92D54">
      <w:pPr>
        <w:pStyle w:val="Code"/>
      </w:pPr>
    </w:p>
    <w:p w14:paraId="56955AF5" w14:textId="77777777" w:rsidR="00E92D54" w:rsidRDefault="00E92D54" w:rsidP="00E92D54">
      <w:pPr>
        <w:pStyle w:val="Code"/>
      </w:pPr>
      <w:r>
        <w:t xml:space="preserve">    protected static ?string $navigationLabel = 'Витрати матеріалів';</w:t>
      </w:r>
    </w:p>
    <w:p w14:paraId="3ACF4671" w14:textId="77777777" w:rsidR="00E92D54" w:rsidRDefault="00E92D54" w:rsidP="00E92D54">
      <w:pPr>
        <w:pStyle w:val="Code"/>
      </w:pPr>
    </w:p>
    <w:p w14:paraId="3CCE23EF" w14:textId="77777777" w:rsidR="00E92D54" w:rsidRDefault="00E92D54" w:rsidP="00E92D54">
      <w:pPr>
        <w:pStyle w:val="Code"/>
      </w:pPr>
      <w:r>
        <w:t xml:space="preserve">    protected static string|null|\UnitEnum $navigationGroup = 'Ресурси';</w:t>
      </w:r>
    </w:p>
    <w:p w14:paraId="4B455B38" w14:textId="77777777" w:rsidR="00E92D54" w:rsidRDefault="00E92D54" w:rsidP="00E92D54">
      <w:pPr>
        <w:pStyle w:val="Code"/>
      </w:pPr>
    </w:p>
    <w:p w14:paraId="3EC9538D" w14:textId="77777777" w:rsidR="00E92D54" w:rsidRDefault="00E92D54" w:rsidP="00E92D54">
      <w:pPr>
        <w:pStyle w:val="Code"/>
      </w:pPr>
      <w:r>
        <w:t xml:space="preserve">    protected static ?int $navigationSort = 4;</w:t>
      </w:r>
    </w:p>
    <w:p w14:paraId="4C972AC1" w14:textId="77777777" w:rsidR="00E92D54" w:rsidRDefault="00E92D54" w:rsidP="00E92D54">
      <w:pPr>
        <w:pStyle w:val="Code"/>
      </w:pPr>
    </w:p>
    <w:p w14:paraId="5E50027B" w14:textId="77777777" w:rsidR="00E92D54" w:rsidRDefault="00E92D54" w:rsidP="00E92D54">
      <w:pPr>
        <w:pStyle w:val="Code"/>
      </w:pPr>
      <w:r>
        <w:t xml:space="preserve">    protected static ?string $modelLabel = 'Витрата матеріалу';</w:t>
      </w:r>
    </w:p>
    <w:p w14:paraId="3E7C16C1" w14:textId="77777777" w:rsidR="00E92D54" w:rsidRDefault="00E92D54" w:rsidP="00E92D54">
      <w:pPr>
        <w:pStyle w:val="Code"/>
      </w:pPr>
    </w:p>
    <w:p w14:paraId="3981BD6F" w14:textId="77777777" w:rsidR="00E92D54" w:rsidRDefault="00E92D54" w:rsidP="00E92D54">
      <w:pPr>
        <w:pStyle w:val="Code"/>
      </w:pPr>
      <w:r>
        <w:t xml:space="preserve">    protected static ?string $pluralModelLabel = 'Витрати матеріалів';</w:t>
      </w:r>
    </w:p>
    <w:p w14:paraId="414D2490" w14:textId="77777777" w:rsidR="00E92D54" w:rsidRDefault="00E92D54" w:rsidP="00E92D54">
      <w:pPr>
        <w:pStyle w:val="Code"/>
      </w:pPr>
    </w:p>
    <w:p w14:paraId="47808EF7" w14:textId="77777777" w:rsidR="00E92D54" w:rsidRDefault="00E92D54" w:rsidP="00E92D54">
      <w:pPr>
        <w:pStyle w:val="Code"/>
      </w:pPr>
      <w:r>
        <w:t xml:space="preserve">    protected static ?string $recordTitleAttribute = 'id';</w:t>
      </w:r>
    </w:p>
    <w:p w14:paraId="29F96DBA" w14:textId="77777777" w:rsidR="00E92D54" w:rsidRDefault="00E92D54" w:rsidP="00E92D54">
      <w:pPr>
        <w:pStyle w:val="Code"/>
      </w:pPr>
    </w:p>
    <w:p w14:paraId="60F343CC" w14:textId="77777777" w:rsidR="00E92D54" w:rsidRDefault="00E92D54" w:rsidP="00E92D54">
      <w:pPr>
        <w:pStyle w:val="Code"/>
      </w:pPr>
      <w:r>
        <w:t xml:space="preserve">    public static function form(Schema $schema): Schema</w:t>
      </w:r>
    </w:p>
    <w:p w14:paraId="6F7CD108" w14:textId="77777777" w:rsidR="00E92D54" w:rsidRDefault="00E92D54" w:rsidP="00E92D54">
      <w:pPr>
        <w:pStyle w:val="Code"/>
      </w:pPr>
      <w:r>
        <w:t xml:space="preserve">    {</w:t>
      </w:r>
    </w:p>
    <w:p w14:paraId="226C1DA3" w14:textId="77777777" w:rsidR="00E92D54" w:rsidRDefault="00E92D54" w:rsidP="00E92D54">
      <w:pPr>
        <w:pStyle w:val="Code"/>
      </w:pPr>
      <w:r>
        <w:t xml:space="preserve">        return MaterialUsageForm::configure($schema);</w:t>
      </w:r>
    </w:p>
    <w:p w14:paraId="28B9C843" w14:textId="77777777" w:rsidR="00E92D54" w:rsidRDefault="00E92D54" w:rsidP="00E92D54">
      <w:pPr>
        <w:pStyle w:val="Code"/>
      </w:pPr>
      <w:r>
        <w:t xml:space="preserve">    }</w:t>
      </w:r>
    </w:p>
    <w:p w14:paraId="7A448834" w14:textId="77777777" w:rsidR="00E92D54" w:rsidRDefault="00E92D54" w:rsidP="00E92D54">
      <w:pPr>
        <w:pStyle w:val="Code"/>
      </w:pPr>
    </w:p>
    <w:p w14:paraId="322A393D" w14:textId="77777777" w:rsidR="00E92D54" w:rsidRDefault="00E92D54" w:rsidP="00E92D54">
      <w:pPr>
        <w:pStyle w:val="Code"/>
      </w:pPr>
      <w:r>
        <w:t xml:space="preserve">    public static function table(Table $table): Table</w:t>
      </w:r>
    </w:p>
    <w:p w14:paraId="18E2A6DD" w14:textId="77777777" w:rsidR="00E92D54" w:rsidRDefault="00E92D54" w:rsidP="00E92D54">
      <w:pPr>
        <w:pStyle w:val="Code"/>
      </w:pPr>
      <w:r>
        <w:t xml:space="preserve">    {</w:t>
      </w:r>
    </w:p>
    <w:p w14:paraId="4A282D9F" w14:textId="77777777" w:rsidR="00E92D54" w:rsidRDefault="00E92D54" w:rsidP="00E92D54">
      <w:pPr>
        <w:pStyle w:val="Code"/>
      </w:pPr>
      <w:r>
        <w:t xml:space="preserve">        return MaterialUsagesTable::configure($table);</w:t>
      </w:r>
    </w:p>
    <w:p w14:paraId="026B1597" w14:textId="77777777" w:rsidR="00E92D54" w:rsidRDefault="00E92D54" w:rsidP="00E92D54">
      <w:pPr>
        <w:pStyle w:val="Code"/>
      </w:pPr>
      <w:r>
        <w:t xml:space="preserve">    }</w:t>
      </w:r>
    </w:p>
    <w:p w14:paraId="6127F9C0" w14:textId="77777777" w:rsidR="00E92D54" w:rsidRDefault="00E92D54" w:rsidP="00E92D54">
      <w:pPr>
        <w:pStyle w:val="Code"/>
      </w:pPr>
    </w:p>
    <w:p w14:paraId="55A527EC" w14:textId="77777777" w:rsidR="00E92D54" w:rsidRDefault="00E92D54" w:rsidP="00E92D54">
      <w:pPr>
        <w:pStyle w:val="Code"/>
      </w:pPr>
      <w:r>
        <w:t xml:space="preserve">    public static function getEloquentQuery(): Builder</w:t>
      </w:r>
    </w:p>
    <w:p w14:paraId="3BF96C2A" w14:textId="77777777" w:rsidR="00E92D54" w:rsidRDefault="00E92D54" w:rsidP="00E92D54">
      <w:pPr>
        <w:pStyle w:val="Code"/>
      </w:pPr>
      <w:r>
        <w:t xml:space="preserve">    {</w:t>
      </w:r>
    </w:p>
    <w:p w14:paraId="6AB76285" w14:textId="77777777" w:rsidR="00E92D54" w:rsidRDefault="00E92D54" w:rsidP="00E92D54">
      <w:pPr>
        <w:pStyle w:val="Code"/>
      </w:pPr>
      <w:r>
        <w:t xml:space="preserve">        $query = parent::getEloquentQuery();</w:t>
      </w:r>
    </w:p>
    <w:p w14:paraId="184B6B4D" w14:textId="77777777" w:rsidR="00E92D54" w:rsidRDefault="00E92D54" w:rsidP="00E92D54">
      <w:pPr>
        <w:pStyle w:val="Code"/>
      </w:pPr>
      <w:r>
        <w:t xml:space="preserve">        $user = Auth::user();</w:t>
      </w:r>
    </w:p>
    <w:p w14:paraId="20601A6D" w14:textId="77777777" w:rsidR="00E92D54" w:rsidRDefault="00E92D54" w:rsidP="00E92D54">
      <w:pPr>
        <w:pStyle w:val="Code"/>
      </w:pPr>
    </w:p>
    <w:p w14:paraId="21E29CF1" w14:textId="77777777" w:rsidR="00E92D54" w:rsidRDefault="00E92D54" w:rsidP="00E92D54">
      <w:pPr>
        <w:pStyle w:val="Code"/>
      </w:pPr>
      <w:r>
        <w:t xml:space="preserve">        if ($user &amp;&amp; $user-&gt;role === UserRole::Client) {</w:t>
      </w:r>
    </w:p>
    <w:p w14:paraId="0DAB9F1F" w14:textId="77777777" w:rsidR="00E92D54" w:rsidRDefault="00E92D54" w:rsidP="00E92D54">
      <w:pPr>
        <w:pStyle w:val="Code"/>
      </w:pPr>
      <w:r>
        <w:t xml:space="preserve">            $query-&gt;whereHas('project', function (Builder $q) use ($user) {</w:t>
      </w:r>
    </w:p>
    <w:p w14:paraId="0C042C60" w14:textId="77777777" w:rsidR="00E92D54" w:rsidRDefault="00E92D54" w:rsidP="00E92D54">
      <w:pPr>
        <w:pStyle w:val="Code"/>
      </w:pPr>
      <w:r>
        <w:t xml:space="preserve">                $q-&gt;where('client_id', $user-&gt;client?-&gt;id);</w:t>
      </w:r>
    </w:p>
    <w:p w14:paraId="172716A0" w14:textId="77777777" w:rsidR="00E92D54" w:rsidRDefault="00E92D54" w:rsidP="00E92D54">
      <w:pPr>
        <w:pStyle w:val="Code"/>
      </w:pPr>
      <w:r>
        <w:t xml:space="preserve">            });</w:t>
      </w:r>
    </w:p>
    <w:p w14:paraId="519BB0FF" w14:textId="77777777" w:rsidR="00E92D54" w:rsidRDefault="00E92D54" w:rsidP="00E92D54">
      <w:pPr>
        <w:pStyle w:val="Code"/>
      </w:pPr>
      <w:r>
        <w:t xml:space="preserve">        }</w:t>
      </w:r>
    </w:p>
    <w:p w14:paraId="5CE1FB4E" w14:textId="77777777" w:rsidR="00E92D54" w:rsidRDefault="00E92D54" w:rsidP="00E92D54">
      <w:pPr>
        <w:pStyle w:val="Code"/>
      </w:pPr>
    </w:p>
    <w:p w14:paraId="6472C2EA" w14:textId="77777777" w:rsidR="00E92D54" w:rsidRDefault="00E92D54" w:rsidP="00E92D54">
      <w:pPr>
        <w:pStyle w:val="Code"/>
      </w:pPr>
      <w:r>
        <w:t xml:space="preserve">        return $query;</w:t>
      </w:r>
    </w:p>
    <w:p w14:paraId="21AC7436" w14:textId="77777777" w:rsidR="00E92D54" w:rsidRDefault="00E92D54" w:rsidP="00E92D54">
      <w:pPr>
        <w:pStyle w:val="Code"/>
      </w:pPr>
      <w:r>
        <w:t xml:space="preserve">    }</w:t>
      </w:r>
    </w:p>
    <w:p w14:paraId="6FF2EFFD" w14:textId="77777777" w:rsidR="00E92D54" w:rsidRDefault="00E92D54" w:rsidP="00E92D54">
      <w:pPr>
        <w:pStyle w:val="Code"/>
      </w:pPr>
    </w:p>
    <w:p w14:paraId="55EDBBD6" w14:textId="77777777" w:rsidR="00E92D54" w:rsidRDefault="00E92D54" w:rsidP="00E92D54">
      <w:pPr>
        <w:pStyle w:val="Code"/>
      </w:pPr>
      <w:r>
        <w:t xml:space="preserve">    public static function getRelations(): array</w:t>
      </w:r>
    </w:p>
    <w:p w14:paraId="1C4BF58F" w14:textId="77777777" w:rsidR="00E92D54" w:rsidRDefault="00E92D54" w:rsidP="00E92D54">
      <w:pPr>
        <w:pStyle w:val="Code"/>
      </w:pPr>
      <w:r>
        <w:t xml:space="preserve">    {</w:t>
      </w:r>
    </w:p>
    <w:p w14:paraId="2918293F" w14:textId="77777777" w:rsidR="00E92D54" w:rsidRDefault="00E92D54" w:rsidP="00E92D54">
      <w:pPr>
        <w:pStyle w:val="Code"/>
      </w:pPr>
      <w:r>
        <w:t xml:space="preserve">        return [</w:t>
      </w:r>
    </w:p>
    <w:p w14:paraId="1EF31581" w14:textId="77777777" w:rsidR="00E92D54" w:rsidRDefault="00E92D54" w:rsidP="00E92D54">
      <w:pPr>
        <w:pStyle w:val="Code"/>
      </w:pPr>
      <w:r>
        <w:lastRenderedPageBreak/>
        <w:t xml:space="preserve">        ];</w:t>
      </w:r>
    </w:p>
    <w:p w14:paraId="6E8CB181" w14:textId="77777777" w:rsidR="00E92D54" w:rsidRDefault="00E92D54" w:rsidP="00E92D54">
      <w:pPr>
        <w:pStyle w:val="Code"/>
      </w:pPr>
      <w:r>
        <w:t xml:space="preserve">    }</w:t>
      </w:r>
    </w:p>
    <w:p w14:paraId="2682922F" w14:textId="77777777" w:rsidR="00E92D54" w:rsidRDefault="00E92D54" w:rsidP="00E92D54">
      <w:pPr>
        <w:pStyle w:val="Code"/>
      </w:pPr>
    </w:p>
    <w:p w14:paraId="7A2ED356" w14:textId="77777777" w:rsidR="00E92D54" w:rsidRDefault="00E92D54" w:rsidP="00E92D54">
      <w:pPr>
        <w:pStyle w:val="Code"/>
      </w:pPr>
      <w:r>
        <w:t xml:space="preserve">    public static function getPages(): array</w:t>
      </w:r>
    </w:p>
    <w:p w14:paraId="716E8845" w14:textId="77777777" w:rsidR="00E92D54" w:rsidRDefault="00E92D54" w:rsidP="00E92D54">
      <w:pPr>
        <w:pStyle w:val="Code"/>
      </w:pPr>
      <w:r>
        <w:t xml:space="preserve">    {</w:t>
      </w:r>
    </w:p>
    <w:p w14:paraId="386EACFD" w14:textId="77777777" w:rsidR="00E92D54" w:rsidRDefault="00E92D54" w:rsidP="00E92D54">
      <w:pPr>
        <w:pStyle w:val="Code"/>
      </w:pPr>
      <w:r>
        <w:t xml:space="preserve">        return [</w:t>
      </w:r>
    </w:p>
    <w:p w14:paraId="08EF2B5F" w14:textId="77777777" w:rsidR="00E92D54" w:rsidRDefault="00E92D54" w:rsidP="00E92D54">
      <w:pPr>
        <w:pStyle w:val="Code"/>
      </w:pPr>
      <w:r>
        <w:t xml:space="preserve">            'index' =&gt; ListMaterialUsages::route('/'),</w:t>
      </w:r>
    </w:p>
    <w:p w14:paraId="5A5F9D99" w14:textId="77777777" w:rsidR="00E92D54" w:rsidRDefault="00E92D54" w:rsidP="00E92D54">
      <w:pPr>
        <w:pStyle w:val="Code"/>
      </w:pPr>
      <w:r>
        <w:t xml:space="preserve">            'create' =&gt; CreateMaterialUsage::route('/create'),</w:t>
      </w:r>
    </w:p>
    <w:p w14:paraId="212DD85E" w14:textId="77777777" w:rsidR="00E92D54" w:rsidRDefault="00E92D54" w:rsidP="00E92D54">
      <w:pPr>
        <w:pStyle w:val="Code"/>
      </w:pPr>
      <w:r>
        <w:t xml:space="preserve">            'edit' =&gt; EditMaterialUsage::route('/{record}/edit'),</w:t>
      </w:r>
    </w:p>
    <w:p w14:paraId="76D24332" w14:textId="77777777" w:rsidR="00E92D54" w:rsidRDefault="00E92D54" w:rsidP="00E92D54">
      <w:pPr>
        <w:pStyle w:val="Code"/>
      </w:pPr>
      <w:r>
        <w:t xml:space="preserve">        ];</w:t>
      </w:r>
    </w:p>
    <w:p w14:paraId="7B68C614" w14:textId="77777777" w:rsidR="00E92D54" w:rsidRDefault="00E92D54" w:rsidP="00E92D54">
      <w:pPr>
        <w:pStyle w:val="Code"/>
      </w:pPr>
      <w:r>
        <w:t xml:space="preserve">    }</w:t>
      </w:r>
    </w:p>
    <w:p w14:paraId="7D83E346" w14:textId="77777777" w:rsidR="00E92D54" w:rsidRDefault="00E92D54" w:rsidP="00E92D54">
      <w:pPr>
        <w:pStyle w:val="Code"/>
      </w:pPr>
      <w:r>
        <w:t>}</w:t>
      </w:r>
    </w:p>
    <w:p w14:paraId="47B2F7EE" w14:textId="77777777" w:rsidR="00E92D54" w:rsidRDefault="00E92D54" w:rsidP="00E92D54">
      <w:pPr>
        <w:pStyle w:val="Code"/>
      </w:pPr>
      <w:r>
        <w:t>&lt;?php</w:t>
      </w:r>
    </w:p>
    <w:p w14:paraId="37DE36E9" w14:textId="77777777" w:rsidR="00E92D54" w:rsidRDefault="00E92D54" w:rsidP="00E92D54">
      <w:pPr>
        <w:pStyle w:val="Code"/>
      </w:pPr>
    </w:p>
    <w:p w14:paraId="62ED4D21" w14:textId="77777777" w:rsidR="00E92D54" w:rsidRDefault="00E92D54" w:rsidP="00E92D54">
      <w:pPr>
        <w:pStyle w:val="Code"/>
      </w:pPr>
      <w:r>
        <w:t>namespace App\Filament\Resources\MaterialUsages\Pages;</w:t>
      </w:r>
    </w:p>
    <w:p w14:paraId="44B4C594" w14:textId="77777777" w:rsidR="00E92D54" w:rsidRDefault="00E92D54" w:rsidP="00E92D54">
      <w:pPr>
        <w:pStyle w:val="Code"/>
      </w:pPr>
    </w:p>
    <w:p w14:paraId="660C8964" w14:textId="77777777" w:rsidR="00E92D54" w:rsidRDefault="00E92D54" w:rsidP="00E92D54">
      <w:pPr>
        <w:pStyle w:val="Code"/>
      </w:pPr>
      <w:r>
        <w:t>use App\Filament\Resources\MaterialUsages\MaterialUsageResource;</w:t>
      </w:r>
    </w:p>
    <w:p w14:paraId="09FFBE3D" w14:textId="77777777" w:rsidR="00E92D54" w:rsidRDefault="00E92D54" w:rsidP="00E92D54">
      <w:pPr>
        <w:pStyle w:val="Code"/>
      </w:pPr>
      <w:r>
        <w:t>use Filament\Resources\Pages\CreateRecord;</w:t>
      </w:r>
    </w:p>
    <w:p w14:paraId="3331D5C5" w14:textId="77777777" w:rsidR="00E92D54" w:rsidRDefault="00E92D54" w:rsidP="00E92D54">
      <w:pPr>
        <w:pStyle w:val="Code"/>
      </w:pPr>
    </w:p>
    <w:p w14:paraId="19E2B578" w14:textId="77777777" w:rsidR="00E92D54" w:rsidRDefault="00E92D54" w:rsidP="00E92D54">
      <w:pPr>
        <w:pStyle w:val="Code"/>
      </w:pPr>
      <w:r>
        <w:t>class CreateMaterialUsage extends CreateRecord</w:t>
      </w:r>
    </w:p>
    <w:p w14:paraId="29587A56" w14:textId="77777777" w:rsidR="00E92D54" w:rsidRDefault="00E92D54" w:rsidP="00E92D54">
      <w:pPr>
        <w:pStyle w:val="Code"/>
      </w:pPr>
      <w:r>
        <w:t>{</w:t>
      </w:r>
    </w:p>
    <w:p w14:paraId="425A027E" w14:textId="77777777" w:rsidR="00E92D54" w:rsidRDefault="00E92D54" w:rsidP="00E92D54">
      <w:pPr>
        <w:pStyle w:val="Code"/>
      </w:pPr>
      <w:r>
        <w:t xml:space="preserve">    protected static string $resource = MaterialUsageResource::class;</w:t>
      </w:r>
    </w:p>
    <w:p w14:paraId="121E8008" w14:textId="77777777" w:rsidR="00E92D54" w:rsidRDefault="00E92D54" w:rsidP="00E92D54">
      <w:pPr>
        <w:pStyle w:val="Code"/>
      </w:pPr>
    </w:p>
    <w:p w14:paraId="372267BB" w14:textId="77777777" w:rsidR="00E92D54" w:rsidRDefault="00E92D54" w:rsidP="00E92D54">
      <w:pPr>
        <w:pStyle w:val="Code"/>
      </w:pPr>
      <w:r>
        <w:t xml:space="preserve">    protected static ?string $title = 'Додати витрату матеріалу';</w:t>
      </w:r>
    </w:p>
    <w:p w14:paraId="3DF24CF2" w14:textId="77777777" w:rsidR="00E92D54" w:rsidRDefault="00E92D54" w:rsidP="00E92D54">
      <w:pPr>
        <w:pStyle w:val="Code"/>
      </w:pPr>
      <w:r>
        <w:t>}</w:t>
      </w:r>
    </w:p>
    <w:p w14:paraId="137EBBDB" w14:textId="77777777" w:rsidR="00E92D54" w:rsidRDefault="00E92D54" w:rsidP="00E92D54">
      <w:pPr>
        <w:pStyle w:val="Code"/>
      </w:pPr>
      <w:r>
        <w:t>&lt;?php</w:t>
      </w:r>
    </w:p>
    <w:p w14:paraId="7FF96F29" w14:textId="77777777" w:rsidR="00E92D54" w:rsidRDefault="00E92D54" w:rsidP="00E92D54">
      <w:pPr>
        <w:pStyle w:val="Code"/>
      </w:pPr>
    </w:p>
    <w:p w14:paraId="1F2A775A" w14:textId="77777777" w:rsidR="00E92D54" w:rsidRDefault="00E92D54" w:rsidP="00E92D54">
      <w:pPr>
        <w:pStyle w:val="Code"/>
      </w:pPr>
      <w:r>
        <w:t>namespace App\Filament\Resources\MaterialUsages\Pages;</w:t>
      </w:r>
    </w:p>
    <w:p w14:paraId="3B316A1F" w14:textId="77777777" w:rsidR="00E92D54" w:rsidRDefault="00E92D54" w:rsidP="00E92D54">
      <w:pPr>
        <w:pStyle w:val="Code"/>
      </w:pPr>
    </w:p>
    <w:p w14:paraId="71C10A77" w14:textId="77777777" w:rsidR="00E92D54" w:rsidRDefault="00E92D54" w:rsidP="00E92D54">
      <w:pPr>
        <w:pStyle w:val="Code"/>
      </w:pPr>
      <w:r>
        <w:t>use App\Filament\Resources\MaterialUsages\MaterialUsageResource;</w:t>
      </w:r>
    </w:p>
    <w:p w14:paraId="15BB63F4" w14:textId="77777777" w:rsidR="00E92D54" w:rsidRDefault="00E92D54" w:rsidP="00E92D54">
      <w:pPr>
        <w:pStyle w:val="Code"/>
      </w:pPr>
      <w:r>
        <w:t>use Filament\Actions\DeleteAction;</w:t>
      </w:r>
    </w:p>
    <w:p w14:paraId="50F650B2" w14:textId="77777777" w:rsidR="00E92D54" w:rsidRDefault="00E92D54" w:rsidP="00E92D54">
      <w:pPr>
        <w:pStyle w:val="Code"/>
      </w:pPr>
      <w:r>
        <w:t>use Filament\Resources\Pages\EditRecord;</w:t>
      </w:r>
    </w:p>
    <w:p w14:paraId="14829A54" w14:textId="77777777" w:rsidR="00E92D54" w:rsidRDefault="00E92D54" w:rsidP="00E92D54">
      <w:pPr>
        <w:pStyle w:val="Code"/>
      </w:pPr>
    </w:p>
    <w:p w14:paraId="71673DF0" w14:textId="77777777" w:rsidR="00E92D54" w:rsidRDefault="00E92D54" w:rsidP="00E92D54">
      <w:pPr>
        <w:pStyle w:val="Code"/>
      </w:pPr>
      <w:r>
        <w:t>class EditMaterialUsage extends EditRecord</w:t>
      </w:r>
    </w:p>
    <w:p w14:paraId="20C00D96" w14:textId="77777777" w:rsidR="00E92D54" w:rsidRDefault="00E92D54" w:rsidP="00E92D54">
      <w:pPr>
        <w:pStyle w:val="Code"/>
      </w:pPr>
      <w:r>
        <w:t>{</w:t>
      </w:r>
    </w:p>
    <w:p w14:paraId="02D5EE77" w14:textId="77777777" w:rsidR="00E92D54" w:rsidRDefault="00E92D54" w:rsidP="00E92D54">
      <w:pPr>
        <w:pStyle w:val="Code"/>
      </w:pPr>
      <w:r>
        <w:t xml:space="preserve">    protected static string $resource = MaterialUsageResource::class;</w:t>
      </w:r>
    </w:p>
    <w:p w14:paraId="6429FCD5" w14:textId="77777777" w:rsidR="00E92D54" w:rsidRDefault="00E92D54" w:rsidP="00E92D54">
      <w:pPr>
        <w:pStyle w:val="Code"/>
      </w:pPr>
    </w:p>
    <w:p w14:paraId="39D55AA9" w14:textId="77777777" w:rsidR="00E92D54" w:rsidRDefault="00E92D54" w:rsidP="00E92D54">
      <w:pPr>
        <w:pStyle w:val="Code"/>
      </w:pPr>
      <w:r>
        <w:t xml:space="preserve">    protected static ?string $title = 'Редагувати витрату матеріалу';</w:t>
      </w:r>
    </w:p>
    <w:p w14:paraId="4903E9B9" w14:textId="77777777" w:rsidR="00E92D54" w:rsidRDefault="00E92D54" w:rsidP="00E92D54">
      <w:pPr>
        <w:pStyle w:val="Code"/>
      </w:pPr>
    </w:p>
    <w:p w14:paraId="362A405D" w14:textId="77777777" w:rsidR="00E92D54" w:rsidRDefault="00E92D54" w:rsidP="00E92D54">
      <w:pPr>
        <w:pStyle w:val="Code"/>
      </w:pPr>
      <w:r>
        <w:t xml:space="preserve">    protected function getHeaderActions(): array</w:t>
      </w:r>
    </w:p>
    <w:p w14:paraId="0DF407AE" w14:textId="77777777" w:rsidR="00E92D54" w:rsidRDefault="00E92D54" w:rsidP="00E92D54">
      <w:pPr>
        <w:pStyle w:val="Code"/>
      </w:pPr>
      <w:r>
        <w:t xml:space="preserve">    {</w:t>
      </w:r>
    </w:p>
    <w:p w14:paraId="65D75428" w14:textId="77777777" w:rsidR="00E92D54" w:rsidRDefault="00E92D54" w:rsidP="00E92D54">
      <w:pPr>
        <w:pStyle w:val="Code"/>
      </w:pPr>
      <w:r>
        <w:t xml:space="preserve">        return [</w:t>
      </w:r>
    </w:p>
    <w:p w14:paraId="10C47A58" w14:textId="77777777" w:rsidR="00E92D54" w:rsidRDefault="00E92D54" w:rsidP="00E92D54">
      <w:pPr>
        <w:pStyle w:val="Code"/>
      </w:pPr>
      <w:r>
        <w:t xml:space="preserve">            DeleteAction::make(),</w:t>
      </w:r>
    </w:p>
    <w:p w14:paraId="5C964674" w14:textId="77777777" w:rsidR="00E92D54" w:rsidRDefault="00E92D54" w:rsidP="00E92D54">
      <w:pPr>
        <w:pStyle w:val="Code"/>
      </w:pPr>
      <w:r>
        <w:t xml:space="preserve">        ];</w:t>
      </w:r>
    </w:p>
    <w:p w14:paraId="0C19AABC" w14:textId="77777777" w:rsidR="00E92D54" w:rsidRDefault="00E92D54" w:rsidP="00E92D54">
      <w:pPr>
        <w:pStyle w:val="Code"/>
      </w:pPr>
      <w:r>
        <w:t xml:space="preserve">    }</w:t>
      </w:r>
    </w:p>
    <w:p w14:paraId="4FB79290" w14:textId="77777777" w:rsidR="00E92D54" w:rsidRDefault="00E92D54" w:rsidP="00E92D54">
      <w:pPr>
        <w:pStyle w:val="Code"/>
      </w:pPr>
      <w:r>
        <w:t>}</w:t>
      </w:r>
    </w:p>
    <w:p w14:paraId="507E74DB" w14:textId="77777777" w:rsidR="00E92D54" w:rsidRDefault="00E92D54" w:rsidP="00E92D54">
      <w:pPr>
        <w:pStyle w:val="Code"/>
      </w:pPr>
      <w:r>
        <w:t>&lt;?php</w:t>
      </w:r>
    </w:p>
    <w:p w14:paraId="1E55C788" w14:textId="77777777" w:rsidR="00E92D54" w:rsidRDefault="00E92D54" w:rsidP="00E92D54">
      <w:pPr>
        <w:pStyle w:val="Code"/>
      </w:pPr>
    </w:p>
    <w:p w14:paraId="5BD47B4E" w14:textId="77777777" w:rsidR="00E92D54" w:rsidRDefault="00E92D54" w:rsidP="00E92D54">
      <w:pPr>
        <w:pStyle w:val="Code"/>
      </w:pPr>
      <w:r>
        <w:t>namespace App\Filament\Resources\MaterialUsages\Pages;</w:t>
      </w:r>
    </w:p>
    <w:p w14:paraId="018B4372" w14:textId="77777777" w:rsidR="00E92D54" w:rsidRDefault="00E92D54" w:rsidP="00E92D54">
      <w:pPr>
        <w:pStyle w:val="Code"/>
      </w:pPr>
    </w:p>
    <w:p w14:paraId="56A7134D" w14:textId="77777777" w:rsidR="00E92D54" w:rsidRDefault="00E92D54" w:rsidP="00E92D54">
      <w:pPr>
        <w:pStyle w:val="Code"/>
      </w:pPr>
      <w:r>
        <w:t>use App\Filament\Resources\MaterialUsages\MaterialUsageResource;</w:t>
      </w:r>
    </w:p>
    <w:p w14:paraId="629C553A" w14:textId="77777777" w:rsidR="00E92D54" w:rsidRDefault="00E92D54" w:rsidP="00E92D54">
      <w:pPr>
        <w:pStyle w:val="Code"/>
      </w:pPr>
      <w:r>
        <w:t>use App\Filament\Widgets\MaterialUsagesStatsWidget;</w:t>
      </w:r>
    </w:p>
    <w:p w14:paraId="227E78B9" w14:textId="77777777" w:rsidR="00E92D54" w:rsidRDefault="00E92D54" w:rsidP="00E92D54">
      <w:pPr>
        <w:pStyle w:val="Code"/>
      </w:pPr>
      <w:r>
        <w:t>use Filament\Actions\CreateAction;</w:t>
      </w:r>
    </w:p>
    <w:p w14:paraId="68EA2533" w14:textId="77777777" w:rsidR="00E92D54" w:rsidRDefault="00E92D54" w:rsidP="00E92D54">
      <w:pPr>
        <w:pStyle w:val="Code"/>
      </w:pPr>
      <w:r>
        <w:t>use Filament\Resources\Pages\ListRecords;</w:t>
      </w:r>
    </w:p>
    <w:p w14:paraId="79A2071E" w14:textId="77777777" w:rsidR="00E92D54" w:rsidRDefault="00E92D54" w:rsidP="00E92D54">
      <w:pPr>
        <w:pStyle w:val="Code"/>
      </w:pPr>
    </w:p>
    <w:p w14:paraId="57F7F1D3" w14:textId="77777777" w:rsidR="00E92D54" w:rsidRDefault="00E92D54" w:rsidP="00E92D54">
      <w:pPr>
        <w:pStyle w:val="Code"/>
      </w:pPr>
      <w:r>
        <w:t>class ListMaterialUsages extends ListRecords</w:t>
      </w:r>
    </w:p>
    <w:p w14:paraId="5E050318" w14:textId="77777777" w:rsidR="00E92D54" w:rsidRDefault="00E92D54" w:rsidP="00E92D54">
      <w:pPr>
        <w:pStyle w:val="Code"/>
      </w:pPr>
      <w:r>
        <w:t>{</w:t>
      </w:r>
    </w:p>
    <w:p w14:paraId="01548896" w14:textId="77777777" w:rsidR="00E92D54" w:rsidRDefault="00E92D54" w:rsidP="00E92D54">
      <w:pPr>
        <w:pStyle w:val="Code"/>
      </w:pPr>
      <w:r>
        <w:t xml:space="preserve">    protected static string $resource = MaterialUsageResource::class;</w:t>
      </w:r>
    </w:p>
    <w:p w14:paraId="2308A64E" w14:textId="77777777" w:rsidR="00E92D54" w:rsidRDefault="00E92D54" w:rsidP="00E92D54">
      <w:pPr>
        <w:pStyle w:val="Code"/>
      </w:pPr>
    </w:p>
    <w:p w14:paraId="1DE0C093" w14:textId="77777777" w:rsidR="00E92D54" w:rsidRDefault="00E92D54" w:rsidP="00E92D54">
      <w:pPr>
        <w:pStyle w:val="Code"/>
      </w:pPr>
      <w:r>
        <w:t xml:space="preserve">    protected function getHeaderWidgets(): array</w:t>
      </w:r>
    </w:p>
    <w:p w14:paraId="52489C42" w14:textId="77777777" w:rsidR="00E92D54" w:rsidRDefault="00E92D54" w:rsidP="00E92D54">
      <w:pPr>
        <w:pStyle w:val="Code"/>
      </w:pPr>
      <w:r>
        <w:t xml:space="preserve">    {</w:t>
      </w:r>
    </w:p>
    <w:p w14:paraId="469F71CC" w14:textId="77777777" w:rsidR="00E92D54" w:rsidRDefault="00E92D54" w:rsidP="00E92D54">
      <w:pPr>
        <w:pStyle w:val="Code"/>
      </w:pPr>
      <w:r>
        <w:t xml:space="preserve">        return [</w:t>
      </w:r>
    </w:p>
    <w:p w14:paraId="6DDD6AC9" w14:textId="77777777" w:rsidR="00E92D54" w:rsidRDefault="00E92D54" w:rsidP="00E92D54">
      <w:pPr>
        <w:pStyle w:val="Code"/>
      </w:pPr>
      <w:r>
        <w:t xml:space="preserve">            MaterialUsagesStatsWidget::class,</w:t>
      </w:r>
    </w:p>
    <w:p w14:paraId="62568C64" w14:textId="77777777" w:rsidR="00E92D54" w:rsidRDefault="00E92D54" w:rsidP="00E92D54">
      <w:pPr>
        <w:pStyle w:val="Code"/>
      </w:pPr>
      <w:r>
        <w:t xml:space="preserve">        ];</w:t>
      </w:r>
    </w:p>
    <w:p w14:paraId="2D54BD68" w14:textId="77777777" w:rsidR="00E92D54" w:rsidRDefault="00E92D54" w:rsidP="00E92D54">
      <w:pPr>
        <w:pStyle w:val="Code"/>
      </w:pPr>
      <w:r>
        <w:t xml:space="preserve">    }</w:t>
      </w:r>
    </w:p>
    <w:p w14:paraId="26F319E5" w14:textId="77777777" w:rsidR="00E92D54" w:rsidRDefault="00E92D54" w:rsidP="00E92D54">
      <w:pPr>
        <w:pStyle w:val="Code"/>
      </w:pPr>
    </w:p>
    <w:p w14:paraId="57353B3C" w14:textId="77777777" w:rsidR="00E92D54" w:rsidRDefault="00E92D54" w:rsidP="00E92D54">
      <w:pPr>
        <w:pStyle w:val="Code"/>
      </w:pPr>
      <w:r>
        <w:t xml:space="preserve">    protected function getHeaderActions(): array</w:t>
      </w:r>
    </w:p>
    <w:p w14:paraId="302E4CDB" w14:textId="77777777" w:rsidR="00E92D54" w:rsidRDefault="00E92D54" w:rsidP="00E92D54">
      <w:pPr>
        <w:pStyle w:val="Code"/>
      </w:pPr>
      <w:r>
        <w:t xml:space="preserve">    {</w:t>
      </w:r>
    </w:p>
    <w:p w14:paraId="7B474226" w14:textId="77777777" w:rsidR="00E92D54" w:rsidRDefault="00E92D54" w:rsidP="00E92D54">
      <w:pPr>
        <w:pStyle w:val="Code"/>
      </w:pPr>
      <w:r>
        <w:t xml:space="preserve">        return [</w:t>
      </w:r>
    </w:p>
    <w:p w14:paraId="77C1AEC7" w14:textId="77777777" w:rsidR="00E92D54" w:rsidRDefault="00E92D54" w:rsidP="00E92D54">
      <w:pPr>
        <w:pStyle w:val="Code"/>
      </w:pPr>
      <w:r>
        <w:t xml:space="preserve">            CreateAction::make(),</w:t>
      </w:r>
    </w:p>
    <w:p w14:paraId="5C5AF59D" w14:textId="77777777" w:rsidR="00E92D54" w:rsidRDefault="00E92D54" w:rsidP="00E92D54">
      <w:pPr>
        <w:pStyle w:val="Code"/>
      </w:pPr>
      <w:r>
        <w:t xml:space="preserve">        ];</w:t>
      </w:r>
    </w:p>
    <w:p w14:paraId="288D627A" w14:textId="77777777" w:rsidR="00E92D54" w:rsidRDefault="00E92D54" w:rsidP="00E92D54">
      <w:pPr>
        <w:pStyle w:val="Code"/>
      </w:pPr>
      <w:r>
        <w:t xml:space="preserve">    }</w:t>
      </w:r>
    </w:p>
    <w:p w14:paraId="53079F03" w14:textId="77777777" w:rsidR="00E92D54" w:rsidRDefault="00E92D54" w:rsidP="00E92D54">
      <w:pPr>
        <w:pStyle w:val="Code"/>
      </w:pPr>
      <w:r>
        <w:t>}</w:t>
      </w:r>
    </w:p>
    <w:p w14:paraId="666C14DF" w14:textId="77777777" w:rsidR="00E92D54" w:rsidRDefault="00E92D54" w:rsidP="00E92D54">
      <w:pPr>
        <w:pStyle w:val="Code"/>
      </w:pPr>
      <w:r>
        <w:t>&lt;?php</w:t>
      </w:r>
    </w:p>
    <w:p w14:paraId="5B69A699" w14:textId="77777777" w:rsidR="00E92D54" w:rsidRDefault="00E92D54" w:rsidP="00E92D54">
      <w:pPr>
        <w:pStyle w:val="Code"/>
      </w:pPr>
    </w:p>
    <w:p w14:paraId="7F291185" w14:textId="77777777" w:rsidR="00E92D54" w:rsidRDefault="00E92D54" w:rsidP="00E92D54">
      <w:pPr>
        <w:pStyle w:val="Code"/>
      </w:pPr>
      <w:r>
        <w:t>namespace App\Filament\Resources\MaterialUsages\Schemas;</w:t>
      </w:r>
    </w:p>
    <w:p w14:paraId="659228A1" w14:textId="77777777" w:rsidR="00E92D54" w:rsidRDefault="00E92D54" w:rsidP="00E92D54">
      <w:pPr>
        <w:pStyle w:val="Code"/>
      </w:pPr>
    </w:p>
    <w:p w14:paraId="332D9882" w14:textId="77777777" w:rsidR="00E92D54" w:rsidRDefault="00E92D54" w:rsidP="00E92D54">
      <w:pPr>
        <w:pStyle w:val="Code"/>
      </w:pPr>
      <w:r>
        <w:t>use Filament\Forms\Components\DatePicker;</w:t>
      </w:r>
    </w:p>
    <w:p w14:paraId="77407BE7" w14:textId="77777777" w:rsidR="00E92D54" w:rsidRDefault="00E92D54" w:rsidP="00E92D54">
      <w:pPr>
        <w:pStyle w:val="Code"/>
      </w:pPr>
      <w:r>
        <w:t>use Filament\Forms\Components\Select;</w:t>
      </w:r>
    </w:p>
    <w:p w14:paraId="7FDE5476" w14:textId="77777777" w:rsidR="00E92D54" w:rsidRDefault="00E92D54" w:rsidP="00E92D54">
      <w:pPr>
        <w:pStyle w:val="Code"/>
      </w:pPr>
      <w:r>
        <w:t>use Filament\Forms\Components\TextInput;</w:t>
      </w:r>
    </w:p>
    <w:p w14:paraId="0F5B2356" w14:textId="77777777" w:rsidR="00E92D54" w:rsidRDefault="00E92D54" w:rsidP="00E92D54">
      <w:pPr>
        <w:pStyle w:val="Code"/>
      </w:pPr>
      <w:r>
        <w:t>use Filament\Schemas\Components\Grid;</w:t>
      </w:r>
    </w:p>
    <w:p w14:paraId="36676672" w14:textId="77777777" w:rsidR="00E92D54" w:rsidRDefault="00E92D54" w:rsidP="00E92D54">
      <w:pPr>
        <w:pStyle w:val="Code"/>
      </w:pPr>
      <w:r>
        <w:t>use Filament\Schemas\Components\Section;</w:t>
      </w:r>
    </w:p>
    <w:p w14:paraId="37D1F2D7" w14:textId="77777777" w:rsidR="00E92D54" w:rsidRDefault="00E92D54" w:rsidP="00E92D54">
      <w:pPr>
        <w:pStyle w:val="Code"/>
      </w:pPr>
      <w:r>
        <w:t>use Filament\Schemas\Schema;</w:t>
      </w:r>
    </w:p>
    <w:p w14:paraId="0C5DEA44" w14:textId="77777777" w:rsidR="00E92D54" w:rsidRDefault="00E92D54" w:rsidP="00E92D54">
      <w:pPr>
        <w:pStyle w:val="Code"/>
      </w:pPr>
    </w:p>
    <w:p w14:paraId="09F0E31C" w14:textId="77777777" w:rsidR="00E92D54" w:rsidRDefault="00E92D54" w:rsidP="00E92D54">
      <w:pPr>
        <w:pStyle w:val="Code"/>
      </w:pPr>
      <w:r>
        <w:t>class MaterialUsageForm</w:t>
      </w:r>
    </w:p>
    <w:p w14:paraId="794569AF" w14:textId="77777777" w:rsidR="00E92D54" w:rsidRDefault="00E92D54" w:rsidP="00E92D54">
      <w:pPr>
        <w:pStyle w:val="Code"/>
      </w:pPr>
      <w:r>
        <w:t>{</w:t>
      </w:r>
    </w:p>
    <w:p w14:paraId="76F44779" w14:textId="77777777" w:rsidR="00E92D54" w:rsidRDefault="00E92D54" w:rsidP="00E92D54">
      <w:pPr>
        <w:pStyle w:val="Code"/>
      </w:pPr>
      <w:r>
        <w:t xml:space="preserve">    public static function configure(Schema $schema): Schema</w:t>
      </w:r>
    </w:p>
    <w:p w14:paraId="1466D230" w14:textId="77777777" w:rsidR="00E92D54" w:rsidRDefault="00E92D54" w:rsidP="00E92D54">
      <w:pPr>
        <w:pStyle w:val="Code"/>
      </w:pPr>
      <w:r>
        <w:t xml:space="preserve">    {</w:t>
      </w:r>
    </w:p>
    <w:p w14:paraId="479A3E33" w14:textId="77777777" w:rsidR="00E92D54" w:rsidRDefault="00E92D54" w:rsidP="00E92D54">
      <w:pPr>
        <w:pStyle w:val="Code"/>
      </w:pPr>
      <w:r>
        <w:t xml:space="preserve">        return $schema</w:t>
      </w:r>
    </w:p>
    <w:p w14:paraId="0350FE4D" w14:textId="77777777" w:rsidR="00E92D54" w:rsidRDefault="00E92D54" w:rsidP="00E92D54">
      <w:pPr>
        <w:pStyle w:val="Code"/>
      </w:pPr>
      <w:r>
        <w:t xml:space="preserve">            -&gt;components([</w:t>
      </w:r>
    </w:p>
    <w:p w14:paraId="5538864B" w14:textId="77777777" w:rsidR="00E92D54" w:rsidRDefault="00E92D54" w:rsidP="00E92D54">
      <w:pPr>
        <w:pStyle w:val="Code"/>
      </w:pPr>
      <w:r>
        <w:t xml:space="preserve">                Section::make('Деталі використання')</w:t>
      </w:r>
    </w:p>
    <w:p w14:paraId="7484DF89" w14:textId="77777777" w:rsidR="00E92D54" w:rsidRDefault="00E92D54" w:rsidP="00E92D54">
      <w:pPr>
        <w:pStyle w:val="Code"/>
      </w:pPr>
      <w:r>
        <w:t xml:space="preserve">                    -&gt;columnSpanFull()</w:t>
      </w:r>
    </w:p>
    <w:p w14:paraId="28807804" w14:textId="77777777" w:rsidR="00E92D54" w:rsidRDefault="00E92D54" w:rsidP="00E92D54">
      <w:pPr>
        <w:pStyle w:val="Code"/>
      </w:pPr>
      <w:r>
        <w:t xml:space="preserve">                    -&gt;schema([</w:t>
      </w:r>
    </w:p>
    <w:p w14:paraId="638904FF" w14:textId="77777777" w:rsidR="00E92D54" w:rsidRDefault="00E92D54" w:rsidP="00E92D54">
      <w:pPr>
        <w:pStyle w:val="Code"/>
      </w:pPr>
      <w:r>
        <w:t xml:space="preserve">                        Grid::make(2)</w:t>
      </w:r>
    </w:p>
    <w:p w14:paraId="1A9198C9" w14:textId="77777777" w:rsidR="00E92D54" w:rsidRDefault="00E92D54" w:rsidP="00E92D54">
      <w:pPr>
        <w:pStyle w:val="Code"/>
      </w:pPr>
      <w:r>
        <w:t xml:space="preserve">                            -&gt;schema([</w:t>
      </w:r>
    </w:p>
    <w:p w14:paraId="5E9F0AF1" w14:textId="77777777" w:rsidR="00E92D54" w:rsidRDefault="00E92D54" w:rsidP="00E92D54">
      <w:pPr>
        <w:pStyle w:val="Code"/>
      </w:pPr>
      <w:r>
        <w:t xml:space="preserve">                                Select::make('project_id')</w:t>
      </w:r>
    </w:p>
    <w:p w14:paraId="1673BB09" w14:textId="77777777" w:rsidR="00E92D54" w:rsidRDefault="00E92D54" w:rsidP="00E92D54">
      <w:pPr>
        <w:pStyle w:val="Code"/>
      </w:pPr>
      <w:r>
        <w:t xml:space="preserve">                                    -&gt;label('Проєкт')</w:t>
      </w:r>
    </w:p>
    <w:p w14:paraId="70DB08EE" w14:textId="77777777" w:rsidR="00E92D54" w:rsidRDefault="00E92D54" w:rsidP="00E92D54">
      <w:pPr>
        <w:pStyle w:val="Code"/>
      </w:pPr>
      <w:r>
        <w:t xml:space="preserve">                                    -&gt;relationship('project', 'name')</w:t>
      </w:r>
    </w:p>
    <w:p w14:paraId="1DF2894D" w14:textId="77777777" w:rsidR="00E92D54" w:rsidRDefault="00E92D54" w:rsidP="00E92D54">
      <w:pPr>
        <w:pStyle w:val="Code"/>
      </w:pPr>
      <w:r>
        <w:t xml:space="preserve">                                    -&gt;required()</w:t>
      </w:r>
    </w:p>
    <w:p w14:paraId="7C8A05BE" w14:textId="77777777" w:rsidR="00E92D54" w:rsidRDefault="00E92D54" w:rsidP="00E92D54">
      <w:pPr>
        <w:pStyle w:val="Code"/>
      </w:pPr>
      <w:r>
        <w:t xml:space="preserve">                                    -&gt;preload()</w:t>
      </w:r>
    </w:p>
    <w:p w14:paraId="560B41C2" w14:textId="77777777" w:rsidR="00E92D54" w:rsidRDefault="00E92D54" w:rsidP="00E92D54">
      <w:pPr>
        <w:pStyle w:val="Code"/>
      </w:pPr>
      <w:r>
        <w:t xml:space="preserve">                                    -&gt;searchable()</w:t>
      </w:r>
    </w:p>
    <w:p w14:paraId="08E69382" w14:textId="77777777" w:rsidR="00E92D54" w:rsidRDefault="00E92D54" w:rsidP="00E92D54">
      <w:pPr>
        <w:pStyle w:val="Code"/>
      </w:pPr>
      <w:r>
        <w:t xml:space="preserve">                                    -&gt;prefixIcon('heroicon-m-briefcase'),</w:t>
      </w:r>
    </w:p>
    <w:p w14:paraId="10B5A883" w14:textId="77777777" w:rsidR="00E92D54" w:rsidRDefault="00E92D54" w:rsidP="00E92D54">
      <w:pPr>
        <w:pStyle w:val="Code"/>
      </w:pPr>
      <w:r>
        <w:t xml:space="preserve">                                Select::make('material_id')</w:t>
      </w:r>
    </w:p>
    <w:p w14:paraId="240E6B9B" w14:textId="77777777" w:rsidR="00E92D54" w:rsidRDefault="00E92D54" w:rsidP="00E92D54">
      <w:pPr>
        <w:pStyle w:val="Code"/>
      </w:pPr>
      <w:r>
        <w:t xml:space="preserve">                                    -&gt;label('Матеріал')</w:t>
      </w:r>
    </w:p>
    <w:p w14:paraId="5842CDC2" w14:textId="77777777" w:rsidR="00E92D54" w:rsidRDefault="00E92D54" w:rsidP="00E92D54">
      <w:pPr>
        <w:pStyle w:val="Code"/>
      </w:pPr>
      <w:r>
        <w:t xml:space="preserve">                                    -&gt;relationship('material', 'name')</w:t>
      </w:r>
    </w:p>
    <w:p w14:paraId="15DC6B03" w14:textId="77777777" w:rsidR="00E92D54" w:rsidRDefault="00E92D54" w:rsidP="00E92D54">
      <w:pPr>
        <w:pStyle w:val="Code"/>
      </w:pPr>
      <w:r>
        <w:t xml:space="preserve">                                    -&gt;required()</w:t>
      </w:r>
    </w:p>
    <w:p w14:paraId="44021C45" w14:textId="77777777" w:rsidR="00E92D54" w:rsidRDefault="00E92D54" w:rsidP="00E92D54">
      <w:pPr>
        <w:pStyle w:val="Code"/>
      </w:pPr>
      <w:r>
        <w:t xml:space="preserve">                                    -&gt;searchable()</w:t>
      </w:r>
    </w:p>
    <w:p w14:paraId="2003562A" w14:textId="77777777" w:rsidR="00E92D54" w:rsidRDefault="00E92D54" w:rsidP="00E92D54">
      <w:pPr>
        <w:pStyle w:val="Code"/>
      </w:pPr>
      <w:r>
        <w:t xml:space="preserve">                                    -&gt;preload()</w:t>
      </w:r>
    </w:p>
    <w:p w14:paraId="3B0D4D98" w14:textId="77777777" w:rsidR="00E92D54" w:rsidRDefault="00E92D54" w:rsidP="00E92D54">
      <w:pPr>
        <w:pStyle w:val="Code"/>
      </w:pPr>
      <w:r>
        <w:t xml:space="preserve">                                    -&gt;prefixIcon('heroicon-m-cube'),</w:t>
      </w:r>
    </w:p>
    <w:p w14:paraId="08668CE0" w14:textId="77777777" w:rsidR="00E92D54" w:rsidRDefault="00E92D54" w:rsidP="00E92D54">
      <w:pPr>
        <w:pStyle w:val="Code"/>
      </w:pPr>
      <w:r>
        <w:t xml:space="preserve">                            ]),</w:t>
      </w:r>
    </w:p>
    <w:p w14:paraId="613719E1" w14:textId="77777777" w:rsidR="00E92D54" w:rsidRDefault="00E92D54" w:rsidP="00E92D54">
      <w:pPr>
        <w:pStyle w:val="Code"/>
      </w:pPr>
      <w:r>
        <w:t xml:space="preserve">                        Grid::make(2)</w:t>
      </w:r>
    </w:p>
    <w:p w14:paraId="19E8C8E6" w14:textId="77777777" w:rsidR="00E92D54" w:rsidRDefault="00E92D54" w:rsidP="00E92D54">
      <w:pPr>
        <w:pStyle w:val="Code"/>
      </w:pPr>
      <w:r>
        <w:t xml:space="preserve">                            -&gt;schema([</w:t>
      </w:r>
    </w:p>
    <w:p w14:paraId="126FD236" w14:textId="77777777" w:rsidR="00E92D54" w:rsidRDefault="00E92D54" w:rsidP="00E92D54">
      <w:pPr>
        <w:pStyle w:val="Code"/>
      </w:pPr>
      <w:r>
        <w:t xml:space="preserve">                                TextInput::make('quantity')</w:t>
      </w:r>
    </w:p>
    <w:p w14:paraId="66E00D00" w14:textId="77777777" w:rsidR="00E92D54" w:rsidRDefault="00E92D54" w:rsidP="00E92D54">
      <w:pPr>
        <w:pStyle w:val="Code"/>
      </w:pPr>
      <w:r>
        <w:t xml:space="preserve">                                    -&gt;label('Кількість')</w:t>
      </w:r>
    </w:p>
    <w:p w14:paraId="3C5F995C" w14:textId="77777777" w:rsidR="00E92D54" w:rsidRDefault="00E92D54" w:rsidP="00E92D54">
      <w:pPr>
        <w:pStyle w:val="Code"/>
      </w:pPr>
      <w:r>
        <w:t xml:space="preserve">                                    -&gt;required()</w:t>
      </w:r>
    </w:p>
    <w:p w14:paraId="3A8B2887" w14:textId="77777777" w:rsidR="00E92D54" w:rsidRDefault="00E92D54" w:rsidP="00E92D54">
      <w:pPr>
        <w:pStyle w:val="Code"/>
      </w:pPr>
      <w:r>
        <w:t xml:space="preserve">                                    -&gt;numeric()</w:t>
      </w:r>
    </w:p>
    <w:p w14:paraId="079E8F2D" w14:textId="77777777" w:rsidR="00E92D54" w:rsidRDefault="00E92D54" w:rsidP="00E92D54">
      <w:pPr>
        <w:pStyle w:val="Code"/>
      </w:pPr>
      <w:r>
        <w:lastRenderedPageBreak/>
        <w:t xml:space="preserve">                                    -&gt;minValue(0)</w:t>
      </w:r>
    </w:p>
    <w:p w14:paraId="68E75370" w14:textId="77777777" w:rsidR="00E92D54" w:rsidRDefault="00E92D54" w:rsidP="00E92D54">
      <w:pPr>
        <w:pStyle w:val="Code"/>
      </w:pPr>
      <w:r>
        <w:t xml:space="preserve">                                    -&gt;prefixIcon('heroicon-m-hashtag'),</w:t>
      </w:r>
    </w:p>
    <w:p w14:paraId="0D78E255" w14:textId="77777777" w:rsidR="00E92D54" w:rsidRDefault="00E92D54" w:rsidP="00E92D54">
      <w:pPr>
        <w:pStyle w:val="Code"/>
      </w:pPr>
      <w:r>
        <w:t xml:space="preserve">                                DatePicker::make('used_at')</w:t>
      </w:r>
    </w:p>
    <w:p w14:paraId="718F86E8" w14:textId="77777777" w:rsidR="00E92D54" w:rsidRDefault="00E92D54" w:rsidP="00E92D54">
      <w:pPr>
        <w:pStyle w:val="Code"/>
      </w:pPr>
      <w:r>
        <w:t xml:space="preserve">                                    -&gt;label('Дата використання')</w:t>
      </w:r>
    </w:p>
    <w:p w14:paraId="2A375CAE" w14:textId="77777777" w:rsidR="00E92D54" w:rsidRDefault="00E92D54" w:rsidP="00E92D54">
      <w:pPr>
        <w:pStyle w:val="Code"/>
      </w:pPr>
      <w:r>
        <w:t xml:space="preserve">                                    -&gt;required()</w:t>
      </w:r>
    </w:p>
    <w:p w14:paraId="28EB565B" w14:textId="77777777" w:rsidR="00E92D54" w:rsidRDefault="00E92D54" w:rsidP="00E92D54">
      <w:pPr>
        <w:pStyle w:val="Code"/>
      </w:pPr>
      <w:r>
        <w:t xml:space="preserve">                                    -&gt;default(now())</w:t>
      </w:r>
    </w:p>
    <w:p w14:paraId="675C9E0C" w14:textId="77777777" w:rsidR="00E92D54" w:rsidRDefault="00E92D54" w:rsidP="00E92D54">
      <w:pPr>
        <w:pStyle w:val="Code"/>
      </w:pPr>
      <w:r>
        <w:t xml:space="preserve">                                    -&gt;prefixIcon('heroicon-m-calendar'),</w:t>
      </w:r>
    </w:p>
    <w:p w14:paraId="67282D04" w14:textId="77777777" w:rsidR="00E92D54" w:rsidRDefault="00E92D54" w:rsidP="00E92D54">
      <w:pPr>
        <w:pStyle w:val="Code"/>
      </w:pPr>
      <w:r>
        <w:t xml:space="preserve">                            ]),</w:t>
      </w:r>
    </w:p>
    <w:p w14:paraId="0B53D98F" w14:textId="77777777" w:rsidR="00E92D54" w:rsidRDefault="00E92D54" w:rsidP="00E92D54">
      <w:pPr>
        <w:pStyle w:val="Code"/>
      </w:pPr>
      <w:r>
        <w:t xml:space="preserve">                    ]),</w:t>
      </w:r>
    </w:p>
    <w:p w14:paraId="2ACDF407" w14:textId="77777777" w:rsidR="00E92D54" w:rsidRDefault="00E92D54" w:rsidP="00E92D54">
      <w:pPr>
        <w:pStyle w:val="Code"/>
      </w:pPr>
      <w:r>
        <w:t xml:space="preserve">            ]);</w:t>
      </w:r>
    </w:p>
    <w:p w14:paraId="3A178969" w14:textId="77777777" w:rsidR="00E92D54" w:rsidRDefault="00E92D54" w:rsidP="00E92D54">
      <w:pPr>
        <w:pStyle w:val="Code"/>
      </w:pPr>
      <w:r>
        <w:t xml:space="preserve">    }</w:t>
      </w:r>
    </w:p>
    <w:p w14:paraId="33FF44F5" w14:textId="77777777" w:rsidR="00E92D54" w:rsidRDefault="00E92D54" w:rsidP="00E92D54">
      <w:pPr>
        <w:pStyle w:val="Code"/>
      </w:pPr>
      <w:r>
        <w:t>}</w:t>
      </w:r>
    </w:p>
    <w:p w14:paraId="63052D3D" w14:textId="77777777" w:rsidR="00E92D54" w:rsidRDefault="00E92D54" w:rsidP="00E92D54">
      <w:pPr>
        <w:pStyle w:val="Code"/>
      </w:pPr>
      <w:r>
        <w:t>&lt;?php</w:t>
      </w:r>
    </w:p>
    <w:p w14:paraId="58A56CE1" w14:textId="77777777" w:rsidR="00E92D54" w:rsidRDefault="00E92D54" w:rsidP="00E92D54">
      <w:pPr>
        <w:pStyle w:val="Code"/>
      </w:pPr>
    </w:p>
    <w:p w14:paraId="5D4EC6E8" w14:textId="77777777" w:rsidR="00E92D54" w:rsidRDefault="00E92D54" w:rsidP="00E92D54">
      <w:pPr>
        <w:pStyle w:val="Code"/>
      </w:pPr>
      <w:r>
        <w:t>namespace App\Filament\Resources\MaterialUsages\Tables;</w:t>
      </w:r>
    </w:p>
    <w:p w14:paraId="3231A3F3" w14:textId="77777777" w:rsidR="00E92D54" w:rsidRDefault="00E92D54" w:rsidP="00E92D54">
      <w:pPr>
        <w:pStyle w:val="Code"/>
      </w:pPr>
    </w:p>
    <w:p w14:paraId="356B69CF" w14:textId="77777777" w:rsidR="00E92D54" w:rsidRDefault="00E92D54" w:rsidP="00E92D54">
      <w:pPr>
        <w:pStyle w:val="Code"/>
      </w:pPr>
      <w:r>
        <w:t>use Filament\Actions\DeleteAction;</w:t>
      </w:r>
    </w:p>
    <w:p w14:paraId="74C6FD71" w14:textId="77777777" w:rsidR="00E92D54" w:rsidRDefault="00E92D54" w:rsidP="00E92D54">
      <w:pPr>
        <w:pStyle w:val="Code"/>
      </w:pPr>
      <w:r>
        <w:t>use Filament\Actions\EditAction;</w:t>
      </w:r>
    </w:p>
    <w:p w14:paraId="10F5D0B0" w14:textId="77777777" w:rsidR="00E92D54" w:rsidRDefault="00E92D54" w:rsidP="00E92D54">
      <w:pPr>
        <w:pStyle w:val="Code"/>
      </w:pPr>
      <w:r>
        <w:t>use Filament\Tables\Columns\TextColumn;</w:t>
      </w:r>
    </w:p>
    <w:p w14:paraId="4153B47F" w14:textId="77777777" w:rsidR="00E92D54" w:rsidRDefault="00E92D54" w:rsidP="00E92D54">
      <w:pPr>
        <w:pStyle w:val="Code"/>
      </w:pPr>
      <w:r>
        <w:t>use Filament\Tables\Filters\Filter;</w:t>
      </w:r>
    </w:p>
    <w:p w14:paraId="43404DB2" w14:textId="77777777" w:rsidR="00E92D54" w:rsidRDefault="00E92D54" w:rsidP="00E92D54">
      <w:pPr>
        <w:pStyle w:val="Code"/>
      </w:pPr>
      <w:r>
        <w:t>use Filament\Tables\Filters\SelectFilter;</w:t>
      </w:r>
    </w:p>
    <w:p w14:paraId="14F16C2D" w14:textId="77777777" w:rsidR="00E92D54" w:rsidRDefault="00E92D54" w:rsidP="00E92D54">
      <w:pPr>
        <w:pStyle w:val="Code"/>
      </w:pPr>
      <w:r>
        <w:t>use Filament\Forms\Components\DatePicker;</w:t>
      </w:r>
    </w:p>
    <w:p w14:paraId="0CCFAAE8" w14:textId="77777777" w:rsidR="00E92D54" w:rsidRDefault="00E92D54" w:rsidP="00E92D54">
      <w:pPr>
        <w:pStyle w:val="Code"/>
      </w:pPr>
      <w:r>
        <w:t>use Filament\Tables\Table;</w:t>
      </w:r>
    </w:p>
    <w:p w14:paraId="15DC2E5F" w14:textId="77777777" w:rsidR="00E92D54" w:rsidRDefault="00E92D54" w:rsidP="00E92D54">
      <w:pPr>
        <w:pStyle w:val="Code"/>
      </w:pPr>
    </w:p>
    <w:p w14:paraId="3AEBACCE" w14:textId="77777777" w:rsidR="00E92D54" w:rsidRDefault="00E92D54" w:rsidP="00E92D54">
      <w:pPr>
        <w:pStyle w:val="Code"/>
      </w:pPr>
      <w:r>
        <w:t>class MaterialUsagesTable</w:t>
      </w:r>
    </w:p>
    <w:p w14:paraId="7E5140CF" w14:textId="77777777" w:rsidR="00E92D54" w:rsidRDefault="00E92D54" w:rsidP="00E92D54">
      <w:pPr>
        <w:pStyle w:val="Code"/>
      </w:pPr>
      <w:r>
        <w:t>{</w:t>
      </w:r>
    </w:p>
    <w:p w14:paraId="0E304D92" w14:textId="77777777" w:rsidR="00E92D54" w:rsidRDefault="00E92D54" w:rsidP="00E92D54">
      <w:pPr>
        <w:pStyle w:val="Code"/>
      </w:pPr>
      <w:r>
        <w:t xml:space="preserve">    public static function configure(Table $table): Table</w:t>
      </w:r>
    </w:p>
    <w:p w14:paraId="6E1CA3FE" w14:textId="77777777" w:rsidR="00E92D54" w:rsidRDefault="00E92D54" w:rsidP="00E92D54">
      <w:pPr>
        <w:pStyle w:val="Code"/>
      </w:pPr>
      <w:r>
        <w:t xml:space="preserve">    {</w:t>
      </w:r>
    </w:p>
    <w:p w14:paraId="5BCC2BD3" w14:textId="77777777" w:rsidR="00E92D54" w:rsidRDefault="00E92D54" w:rsidP="00E92D54">
      <w:pPr>
        <w:pStyle w:val="Code"/>
      </w:pPr>
      <w:r>
        <w:t xml:space="preserve">        return $table</w:t>
      </w:r>
    </w:p>
    <w:p w14:paraId="42BA34DD" w14:textId="77777777" w:rsidR="00E92D54" w:rsidRDefault="00E92D54" w:rsidP="00E92D54">
      <w:pPr>
        <w:pStyle w:val="Code"/>
      </w:pPr>
      <w:r>
        <w:t xml:space="preserve">            -&gt;columns([</w:t>
      </w:r>
    </w:p>
    <w:p w14:paraId="7C8ADBBF" w14:textId="77777777" w:rsidR="00E92D54" w:rsidRDefault="00E92D54" w:rsidP="00E92D54">
      <w:pPr>
        <w:pStyle w:val="Code"/>
      </w:pPr>
      <w:r>
        <w:t xml:space="preserve">                TextColumn::make('id')</w:t>
      </w:r>
    </w:p>
    <w:p w14:paraId="761D29F1" w14:textId="77777777" w:rsidR="00E92D54" w:rsidRDefault="00E92D54" w:rsidP="00E92D54">
      <w:pPr>
        <w:pStyle w:val="Code"/>
      </w:pPr>
      <w:r>
        <w:t xml:space="preserve">                    -&gt;label('ID')</w:t>
      </w:r>
    </w:p>
    <w:p w14:paraId="57DEF09F" w14:textId="77777777" w:rsidR="00E92D54" w:rsidRDefault="00E92D54" w:rsidP="00E92D54">
      <w:pPr>
        <w:pStyle w:val="Code"/>
      </w:pPr>
      <w:r>
        <w:t xml:space="preserve">                    -&gt;grow(false)</w:t>
      </w:r>
    </w:p>
    <w:p w14:paraId="1EC1D729" w14:textId="77777777" w:rsidR="00E92D54" w:rsidRDefault="00E92D54" w:rsidP="00E92D54">
      <w:pPr>
        <w:pStyle w:val="Code"/>
      </w:pPr>
      <w:r>
        <w:t xml:space="preserve">                    -&gt;placeholder('-')</w:t>
      </w:r>
    </w:p>
    <w:p w14:paraId="0D67F9BE" w14:textId="77777777" w:rsidR="00E92D54" w:rsidRDefault="00E92D54" w:rsidP="00E92D54">
      <w:pPr>
        <w:pStyle w:val="Code"/>
      </w:pPr>
      <w:r>
        <w:t xml:space="preserve">                    -&gt;sortable()</w:t>
      </w:r>
    </w:p>
    <w:p w14:paraId="68E4AA30" w14:textId="77777777" w:rsidR="00E92D54" w:rsidRDefault="00E92D54" w:rsidP="00E92D54">
      <w:pPr>
        <w:pStyle w:val="Code"/>
      </w:pPr>
      <w:r>
        <w:t xml:space="preserve">                    -&gt;searchable()</w:t>
      </w:r>
    </w:p>
    <w:p w14:paraId="2761EE2C" w14:textId="77777777" w:rsidR="00E92D54" w:rsidRDefault="00E92D54" w:rsidP="00E92D54">
      <w:pPr>
        <w:pStyle w:val="Code"/>
      </w:pPr>
      <w:r>
        <w:t xml:space="preserve">                    -&gt;toggleable(isToggledHiddenByDefault: true),</w:t>
      </w:r>
    </w:p>
    <w:p w14:paraId="72FAD5B0" w14:textId="77777777" w:rsidR="00E92D54" w:rsidRDefault="00E92D54" w:rsidP="00E92D54">
      <w:pPr>
        <w:pStyle w:val="Code"/>
      </w:pPr>
      <w:r>
        <w:t xml:space="preserve">                TextColumn::make('project.name')</w:t>
      </w:r>
    </w:p>
    <w:p w14:paraId="1BE4BAA0" w14:textId="77777777" w:rsidR="00E92D54" w:rsidRDefault="00E92D54" w:rsidP="00E92D54">
      <w:pPr>
        <w:pStyle w:val="Code"/>
      </w:pPr>
      <w:r>
        <w:t xml:space="preserve">                    -&gt;label('Проєкт')</w:t>
      </w:r>
    </w:p>
    <w:p w14:paraId="30D83F01" w14:textId="77777777" w:rsidR="00E92D54" w:rsidRDefault="00E92D54" w:rsidP="00E92D54">
      <w:pPr>
        <w:pStyle w:val="Code"/>
      </w:pPr>
      <w:r>
        <w:t xml:space="preserve">                    -&gt;placeholder('-')</w:t>
      </w:r>
    </w:p>
    <w:p w14:paraId="72F5C9A6" w14:textId="77777777" w:rsidR="00E92D54" w:rsidRDefault="00E92D54" w:rsidP="00E92D54">
      <w:pPr>
        <w:pStyle w:val="Code"/>
      </w:pPr>
      <w:r>
        <w:t xml:space="preserve">                    -&gt;sortable()</w:t>
      </w:r>
    </w:p>
    <w:p w14:paraId="5A45DFA9" w14:textId="77777777" w:rsidR="00E92D54" w:rsidRDefault="00E92D54" w:rsidP="00E92D54">
      <w:pPr>
        <w:pStyle w:val="Code"/>
      </w:pPr>
      <w:r>
        <w:t xml:space="preserve">                    -&gt;searchable()</w:t>
      </w:r>
    </w:p>
    <w:p w14:paraId="45A24810" w14:textId="77777777" w:rsidR="00E92D54" w:rsidRDefault="00E92D54" w:rsidP="00E92D54">
      <w:pPr>
        <w:pStyle w:val="Code"/>
      </w:pPr>
      <w:r>
        <w:t xml:space="preserve">                    -&gt;toggleable(),</w:t>
      </w:r>
    </w:p>
    <w:p w14:paraId="7DB35657" w14:textId="77777777" w:rsidR="00E92D54" w:rsidRDefault="00E92D54" w:rsidP="00E92D54">
      <w:pPr>
        <w:pStyle w:val="Code"/>
      </w:pPr>
      <w:r>
        <w:t xml:space="preserve">                TextColumn::make('material.name')</w:t>
      </w:r>
    </w:p>
    <w:p w14:paraId="64044136" w14:textId="77777777" w:rsidR="00E92D54" w:rsidRDefault="00E92D54" w:rsidP="00E92D54">
      <w:pPr>
        <w:pStyle w:val="Code"/>
      </w:pPr>
      <w:r>
        <w:t xml:space="preserve">                    -&gt;label('Матеріал')</w:t>
      </w:r>
    </w:p>
    <w:p w14:paraId="1246AD54" w14:textId="77777777" w:rsidR="00E92D54" w:rsidRDefault="00E92D54" w:rsidP="00E92D54">
      <w:pPr>
        <w:pStyle w:val="Code"/>
      </w:pPr>
      <w:r>
        <w:t xml:space="preserve">                    -&gt;placeholder('-')</w:t>
      </w:r>
    </w:p>
    <w:p w14:paraId="3C743AE5" w14:textId="77777777" w:rsidR="00E92D54" w:rsidRDefault="00E92D54" w:rsidP="00E92D54">
      <w:pPr>
        <w:pStyle w:val="Code"/>
      </w:pPr>
      <w:r>
        <w:t xml:space="preserve">                    -&gt;sortable()</w:t>
      </w:r>
    </w:p>
    <w:p w14:paraId="520432B1" w14:textId="77777777" w:rsidR="00E92D54" w:rsidRDefault="00E92D54" w:rsidP="00E92D54">
      <w:pPr>
        <w:pStyle w:val="Code"/>
      </w:pPr>
      <w:r>
        <w:t xml:space="preserve">                    -&gt;searchable()</w:t>
      </w:r>
    </w:p>
    <w:p w14:paraId="06197F6E" w14:textId="77777777" w:rsidR="00E92D54" w:rsidRDefault="00E92D54" w:rsidP="00E92D54">
      <w:pPr>
        <w:pStyle w:val="Code"/>
      </w:pPr>
      <w:r>
        <w:t xml:space="preserve">                    -&gt;toggleable(),</w:t>
      </w:r>
    </w:p>
    <w:p w14:paraId="1B3A4B3F" w14:textId="77777777" w:rsidR="00E92D54" w:rsidRDefault="00E92D54" w:rsidP="00E92D54">
      <w:pPr>
        <w:pStyle w:val="Code"/>
      </w:pPr>
      <w:r>
        <w:t xml:space="preserve">                TextColumn::make('quantity')</w:t>
      </w:r>
    </w:p>
    <w:p w14:paraId="266570C7" w14:textId="77777777" w:rsidR="00E92D54" w:rsidRDefault="00E92D54" w:rsidP="00E92D54">
      <w:pPr>
        <w:pStyle w:val="Code"/>
      </w:pPr>
      <w:r>
        <w:t xml:space="preserve">                    -&gt;label('Кількість')</w:t>
      </w:r>
    </w:p>
    <w:p w14:paraId="1CA4414F" w14:textId="77777777" w:rsidR="00E92D54" w:rsidRDefault="00E92D54" w:rsidP="00E92D54">
      <w:pPr>
        <w:pStyle w:val="Code"/>
      </w:pPr>
      <w:r>
        <w:t xml:space="preserve">                    -&gt;numeric()</w:t>
      </w:r>
    </w:p>
    <w:p w14:paraId="646A4452" w14:textId="77777777" w:rsidR="00E92D54" w:rsidRDefault="00E92D54" w:rsidP="00E92D54">
      <w:pPr>
        <w:pStyle w:val="Code"/>
      </w:pPr>
      <w:r>
        <w:t xml:space="preserve">                    -&gt;sortable()</w:t>
      </w:r>
    </w:p>
    <w:p w14:paraId="5BCBE8B6" w14:textId="77777777" w:rsidR="00E92D54" w:rsidRDefault="00E92D54" w:rsidP="00E92D54">
      <w:pPr>
        <w:pStyle w:val="Code"/>
      </w:pPr>
      <w:r>
        <w:t xml:space="preserve">                    -&gt;toggleable(),</w:t>
      </w:r>
    </w:p>
    <w:p w14:paraId="38AB6FAD" w14:textId="77777777" w:rsidR="00E92D54" w:rsidRDefault="00E92D54" w:rsidP="00E92D54">
      <w:pPr>
        <w:pStyle w:val="Code"/>
      </w:pPr>
      <w:r>
        <w:t xml:space="preserve">                TextColumn::make('used_at')</w:t>
      </w:r>
    </w:p>
    <w:p w14:paraId="23E8065B" w14:textId="77777777" w:rsidR="00E92D54" w:rsidRDefault="00E92D54" w:rsidP="00E92D54">
      <w:pPr>
        <w:pStyle w:val="Code"/>
      </w:pPr>
      <w:r>
        <w:t xml:space="preserve">                    -&gt;label('Дата використання')</w:t>
      </w:r>
    </w:p>
    <w:p w14:paraId="1748A7FA" w14:textId="77777777" w:rsidR="00E92D54" w:rsidRDefault="00E92D54" w:rsidP="00E92D54">
      <w:pPr>
        <w:pStyle w:val="Code"/>
      </w:pPr>
      <w:r>
        <w:t xml:space="preserve">                    -&gt;date('d.m.Y')</w:t>
      </w:r>
    </w:p>
    <w:p w14:paraId="5960F045" w14:textId="77777777" w:rsidR="00E92D54" w:rsidRDefault="00E92D54" w:rsidP="00E92D54">
      <w:pPr>
        <w:pStyle w:val="Code"/>
      </w:pPr>
      <w:r>
        <w:t xml:space="preserve">                    -&gt;sortable()</w:t>
      </w:r>
    </w:p>
    <w:p w14:paraId="76EE67B9" w14:textId="77777777" w:rsidR="00E92D54" w:rsidRDefault="00E92D54" w:rsidP="00E92D54">
      <w:pPr>
        <w:pStyle w:val="Code"/>
      </w:pPr>
      <w:r>
        <w:t xml:space="preserve">                    -&gt;toggleable(),</w:t>
      </w:r>
    </w:p>
    <w:p w14:paraId="330E0A30" w14:textId="77777777" w:rsidR="00E92D54" w:rsidRDefault="00E92D54" w:rsidP="00E92D54">
      <w:pPr>
        <w:pStyle w:val="Code"/>
      </w:pPr>
      <w:r>
        <w:t xml:space="preserve">                TextColumn::make('created_at')</w:t>
      </w:r>
    </w:p>
    <w:p w14:paraId="3CA98F28" w14:textId="77777777" w:rsidR="00E92D54" w:rsidRDefault="00E92D54" w:rsidP="00E92D54">
      <w:pPr>
        <w:pStyle w:val="Code"/>
      </w:pPr>
      <w:r>
        <w:t xml:space="preserve">                    -&gt;label('Створено')</w:t>
      </w:r>
    </w:p>
    <w:p w14:paraId="4FE5C274" w14:textId="77777777" w:rsidR="00E92D54" w:rsidRDefault="00E92D54" w:rsidP="00E92D54">
      <w:pPr>
        <w:pStyle w:val="Code"/>
      </w:pPr>
      <w:r>
        <w:t xml:space="preserve">                    -&gt;dateTime('d.m.Y H:i')</w:t>
      </w:r>
    </w:p>
    <w:p w14:paraId="3C61BC93" w14:textId="77777777" w:rsidR="00E92D54" w:rsidRDefault="00E92D54" w:rsidP="00E92D54">
      <w:pPr>
        <w:pStyle w:val="Code"/>
      </w:pPr>
      <w:r>
        <w:t xml:space="preserve">                    -&gt;sortable()</w:t>
      </w:r>
    </w:p>
    <w:p w14:paraId="0C8C247A" w14:textId="77777777" w:rsidR="00E92D54" w:rsidRDefault="00E92D54" w:rsidP="00E92D54">
      <w:pPr>
        <w:pStyle w:val="Code"/>
      </w:pPr>
      <w:r>
        <w:t xml:space="preserve">                    -&gt;toggleable(isToggledHiddenByDefault: true),</w:t>
      </w:r>
    </w:p>
    <w:p w14:paraId="77602453" w14:textId="77777777" w:rsidR="00E92D54" w:rsidRDefault="00E92D54" w:rsidP="00E92D54">
      <w:pPr>
        <w:pStyle w:val="Code"/>
      </w:pPr>
      <w:r>
        <w:t xml:space="preserve">                TextColumn::make('updated_at')</w:t>
      </w:r>
    </w:p>
    <w:p w14:paraId="3E5E7359" w14:textId="77777777" w:rsidR="00E92D54" w:rsidRDefault="00E92D54" w:rsidP="00E92D54">
      <w:pPr>
        <w:pStyle w:val="Code"/>
      </w:pPr>
      <w:r>
        <w:t xml:space="preserve">                    -&gt;label('Оновлено')</w:t>
      </w:r>
    </w:p>
    <w:p w14:paraId="487BE616" w14:textId="77777777" w:rsidR="00E92D54" w:rsidRDefault="00E92D54" w:rsidP="00E92D54">
      <w:pPr>
        <w:pStyle w:val="Code"/>
      </w:pPr>
      <w:r>
        <w:t xml:space="preserve">                    -&gt;dateTime('d.m.Y H:i')</w:t>
      </w:r>
    </w:p>
    <w:p w14:paraId="5436C224" w14:textId="77777777" w:rsidR="00E92D54" w:rsidRDefault="00E92D54" w:rsidP="00E92D54">
      <w:pPr>
        <w:pStyle w:val="Code"/>
      </w:pPr>
      <w:r>
        <w:t xml:space="preserve">                    -&gt;sortable()</w:t>
      </w:r>
    </w:p>
    <w:p w14:paraId="53C2CB59" w14:textId="77777777" w:rsidR="00E92D54" w:rsidRDefault="00E92D54" w:rsidP="00E92D54">
      <w:pPr>
        <w:pStyle w:val="Code"/>
      </w:pPr>
      <w:r>
        <w:t xml:space="preserve">                    -&gt;toggleable(isToggledHiddenByDefault: true),</w:t>
      </w:r>
    </w:p>
    <w:p w14:paraId="7300013A" w14:textId="77777777" w:rsidR="00E92D54" w:rsidRDefault="00E92D54" w:rsidP="00E92D54">
      <w:pPr>
        <w:pStyle w:val="Code"/>
      </w:pPr>
      <w:r>
        <w:t xml:space="preserve">            ])</w:t>
      </w:r>
    </w:p>
    <w:p w14:paraId="623BFD7D" w14:textId="77777777" w:rsidR="00E92D54" w:rsidRDefault="00E92D54" w:rsidP="00E92D54">
      <w:pPr>
        <w:pStyle w:val="Code"/>
      </w:pPr>
      <w:r>
        <w:t xml:space="preserve">            -&gt;filters([</w:t>
      </w:r>
    </w:p>
    <w:p w14:paraId="32788226" w14:textId="77777777" w:rsidR="00E92D54" w:rsidRDefault="00E92D54" w:rsidP="00E92D54">
      <w:pPr>
        <w:pStyle w:val="Code"/>
      </w:pPr>
      <w:r>
        <w:t xml:space="preserve">                SelectFilter::make('project_id')</w:t>
      </w:r>
    </w:p>
    <w:p w14:paraId="5425A832" w14:textId="77777777" w:rsidR="00E92D54" w:rsidRDefault="00E92D54" w:rsidP="00E92D54">
      <w:pPr>
        <w:pStyle w:val="Code"/>
      </w:pPr>
      <w:r>
        <w:t xml:space="preserve">                    -&gt;label('Проєкт')</w:t>
      </w:r>
    </w:p>
    <w:p w14:paraId="43B26F70" w14:textId="77777777" w:rsidR="00E92D54" w:rsidRDefault="00E92D54" w:rsidP="00E92D54">
      <w:pPr>
        <w:pStyle w:val="Code"/>
      </w:pPr>
      <w:r>
        <w:t xml:space="preserve">                    -&gt;relationship('project', 'name'),</w:t>
      </w:r>
    </w:p>
    <w:p w14:paraId="2F69FD65" w14:textId="77777777" w:rsidR="00E92D54" w:rsidRDefault="00E92D54" w:rsidP="00E92D54">
      <w:pPr>
        <w:pStyle w:val="Code"/>
      </w:pPr>
      <w:r>
        <w:t xml:space="preserve">                SelectFilter::make('material_id')</w:t>
      </w:r>
    </w:p>
    <w:p w14:paraId="102AE024" w14:textId="77777777" w:rsidR="00E92D54" w:rsidRDefault="00E92D54" w:rsidP="00E92D54">
      <w:pPr>
        <w:pStyle w:val="Code"/>
      </w:pPr>
      <w:r>
        <w:t xml:space="preserve">                    -&gt;label('Матеріал')</w:t>
      </w:r>
    </w:p>
    <w:p w14:paraId="57E56D63" w14:textId="77777777" w:rsidR="00E92D54" w:rsidRDefault="00E92D54" w:rsidP="00E92D54">
      <w:pPr>
        <w:pStyle w:val="Code"/>
      </w:pPr>
      <w:r>
        <w:t xml:space="preserve">                    -&gt;relationship('material', 'name'),</w:t>
      </w:r>
    </w:p>
    <w:p w14:paraId="17A26488" w14:textId="77777777" w:rsidR="00E92D54" w:rsidRDefault="00E92D54" w:rsidP="00E92D54">
      <w:pPr>
        <w:pStyle w:val="Code"/>
      </w:pPr>
      <w:r>
        <w:t xml:space="preserve">                Filter::make('used_at')</w:t>
      </w:r>
    </w:p>
    <w:p w14:paraId="4BF768A8" w14:textId="77777777" w:rsidR="00E92D54" w:rsidRDefault="00E92D54" w:rsidP="00E92D54">
      <w:pPr>
        <w:pStyle w:val="Code"/>
      </w:pPr>
      <w:r>
        <w:t xml:space="preserve">                    -&gt;form([</w:t>
      </w:r>
    </w:p>
    <w:p w14:paraId="6D76D829" w14:textId="77777777" w:rsidR="00E92D54" w:rsidRDefault="00E92D54" w:rsidP="00E92D54">
      <w:pPr>
        <w:pStyle w:val="Code"/>
      </w:pPr>
      <w:r>
        <w:t xml:space="preserve">                        DatePicker::make('used_from')-&gt;label('Використано з'),</w:t>
      </w:r>
    </w:p>
    <w:p w14:paraId="034F82A7" w14:textId="77777777" w:rsidR="00E92D54" w:rsidRDefault="00E92D54" w:rsidP="00E92D54">
      <w:pPr>
        <w:pStyle w:val="Code"/>
      </w:pPr>
      <w:r>
        <w:t xml:space="preserve">                        DatePicker::make('used_until')-&gt;label('Використано по'),</w:t>
      </w:r>
    </w:p>
    <w:p w14:paraId="1C53E78F" w14:textId="77777777" w:rsidR="00E92D54" w:rsidRDefault="00E92D54" w:rsidP="00E92D54">
      <w:pPr>
        <w:pStyle w:val="Code"/>
      </w:pPr>
      <w:r>
        <w:t xml:space="preserve">                    ])</w:t>
      </w:r>
    </w:p>
    <w:p w14:paraId="59E716D7" w14:textId="77777777" w:rsidR="00E92D54" w:rsidRDefault="00E92D54" w:rsidP="00E92D54">
      <w:pPr>
        <w:pStyle w:val="Code"/>
      </w:pPr>
      <w:r>
        <w:t xml:space="preserve">                    -&gt;query(function ($query, array $data) {</w:t>
      </w:r>
    </w:p>
    <w:p w14:paraId="1164284D" w14:textId="77777777" w:rsidR="00E92D54" w:rsidRDefault="00E92D54" w:rsidP="00E92D54">
      <w:pPr>
        <w:pStyle w:val="Code"/>
      </w:pPr>
      <w:r>
        <w:t xml:space="preserve">                        return $query</w:t>
      </w:r>
    </w:p>
    <w:p w14:paraId="4A6ABE8E" w14:textId="77777777" w:rsidR="00E92D54" w:rsidRDefault="00E92D54" w:rsidP="00E92D54">
      <w:pPr>
        <w:pStyle w:val="Code"/>
      </w:pPr>
      <w:r>
        <w:t xml:space="preserve">                            -&gt;when($data['used_from'], fn($query) =&gt; $query-&gt;whereDate('used_at', '&gt;=', $data['used_from']))</w:t>
      </w:r>
    </w:p>
    <w:p w14:paraId="7C1D2A58" w14:textId="77777777" w:rsidR="00E92D54" w:rsidRDefault="00E92D54" w:rsidP="00E92D54">
      <w:pPr>
        <w:pStyle w:val="Code"/>
      </w:pPr>
      <w:r>
        <w:t xml:space="preserve">                            -&gt;when($data['used_until'], fn($query) =&gt; $query-&gt;whereDate('used_at', '&lt;=', $data['used_until']));</w:t>
      </w:r>
    </w:p>
    <w:p w14:paraId="05EE6D3B" w14:textId="77777777" w:rsidR="00E92D54" w:rsidRDefault="00E92D54" w:rsidP="00E92D54">
      <w:pPr>
        <w:pStyle w:val="Code"/>
      </w:pPr>
      <w:r>
        <w:t xml:space="preserve">                    }),</w:t>
      </w:r>
    </w:p>
    <w:p w14:paraId="26E11C45" w14:textId="77777777" w:rsidR="00E92D54" w:rsidRDefault="00E92D54" w:rsidP="00E92D54">
      <w:pPr>
        <w:pStyle w:val="Code"/>
      </w:pPr>
      <w:r>
        <w:t xml:space="preserve">            ])</w:t>
      </w:r>
    </w:p>
    <w:p w14:paraId="25064082" w14:textId="77777777" w:rsidR="00E92D54" w:rsidRDefault="00E92D54" w:rsidP="00E92D54">
      <w:pPr>
        <w:pStyle w:val="Code"/>
      </w:pPr>
      <w:r>
        <w:t xml:space="preserve">            -&gt;actions([</w:t>
      </w:r>
    </w:p>
    <w:p w14:paraId="7BE592F7" w14:textId="77777777" w:rsidR="00E92D54" w:rsidRDefault="00E92D54" w:rsidP="00E92D54">
      <w:pPr>
        <w:pStyle w:val="Code"/>
      </w:pPr>
      <w:r>
        <w:t xml:space="preserve">                EditAction::make(),</w:t>
      </w:r>
    </w:p>
    <w:p w14:paraId="31440278" w14:textId="77777777" w:rsidR="00E92D54" w:rsidRDefault="00E92D54" w:rsidP="00E92D54">
      <w:pPr>
        <w:pStyle w:val="Code"/>
      </w:pPr>
      <w:r>
        <w:t xml:space="preserve">                DeleteAction::make(),</w:t>
      </w:r>
    </w:p>
    <w:p w14:paraId="191F8F6F" w14:textId="77777777" w:rsidR="00E92D54" w:rsidRDefault="00E92D54" w:rsidP="00E92D54">
      <w:pPr>
        <w:pStyle w:val="Code"/>
      </w:pPr>
      <w:r>
        <w:t xml:space="preserve">            ]);</w:t>
      </w:r>
    </w:p>
    <w:p w14:paraId="6ACE66FE" w14:textId="77777777" w:rsidR="00E92D54" w:rsidRDefault="00E92D54" w:rsidP="00E92D54">
      <w:pPr>
        <w:pStyle w:val="Code"/>
      </w:pPr>
      <w:r>
        <w:t xml:space="preserve">    }</w:t>
      </w:r>
    </w:p>
    <w:p w14:paraId="0B521E08" w14:textId="77777777" w:rsidR="00E92D54" w:rsidRDefault="00E92D54" w:rsidP="00E92D54">
      <w:pPr>
        <w:pStyle w:val="Code"/>
      </w:pPr>
      <w:r>
        <w:t>}</w:t>
      </w:r>
    </w:p>
    <w:p w14:paraId="6856C0D7" w14:textId="77777777" w:rsidR="00E92D54" w:rsidRDefault="00E92D54" w:rsidP="00E92D54">
      <w:pPr>
        <w:pStyle w:val="Code"/>
      </w:pPr>
      <w:r>
        <w:t>&lt;?php</w:t>
      </w:r>
    </w:p>
    <w:p w14:paraId="6330F130" w14:textId="77777777" w:rsidR="00E92D54" w:rsidRDefault="00E92D54" w:rsidP="00E92D54">
      <w:pPr>
        <w:pStyle w:val="Code"/>
      </w:pPr>
    </w:p>
    <w:p w14:paraId="67A1ACA8" w14:textId="77777777" w:rsidR="00E92D54" w:rsidRDefault="00E92D54" w:rsidP="00E92D54">
      <w:pPr>
        <w:pStyle w:val="Code"/>
      </w:pPr>
      <w:r>
        <w:t>namespace App\Filament\Resources\Projects;</w:t>
      </w:r>
    </w:p>
    <w:p w14:paraId="40698A4A" w14:textId="77777777" w:rsidR="00E92D54" w:rsidRDefault="00E92D54" w:rsidP="00E92D54">
      <w:pPr>
        <w:pStyle w:val="Code"/>
      </w:pPr>
    </w:p>
    <w:p w14:paraId="2BEB09E2" w14:textId="77777777" w:rsidR="00E92D54" w:rsidRDefault="00E92D54" w:rsidP="00E92D54">
      <w:pPr>
        <w:pStyle w:val="Code"/>
      </w:pPr>
      <w:r>
        <w:t>use App\Filament\Resources\Projects\Pages\CreateProject;</w:t>
      </w:r>
    </w:p>
    <w:p w14:paraId="72E6E423" w14:textId="77777777" w:rsidR="00E92D54" w:rsidRDefault="00E92D54" w:rsidP="00E92D54">
      <w:pPr>
        <w:pStyle w:val="Code"/>
      </w:pPr>
      <w:r>
        <w:t>use App\Filament\Resources\Projects\Pages\EditProject;</w:t>
      </w:r>
    </w:p>
    <w:p w14:paraId="1ECB0608" w14:textId="77777777" w:rsidR="00E92D54" w:rsidRDefault="00E92D54" w:rsidP="00E92D54">
      <w:pPr>
        <w:pStyle w:val="Code"/>
      </w:pPr>
      <w:r>
        <w:t>use App\Filament\Resources\Projects\Pages\ListProjects;</w:t>
      </w:r>
    </w:p>
    <w:p w14:paraId="6DB3295C" w14:textId="77777777" w:rsidR="00E92D54" w:rsidRDefault="00E92D54" w:rsidP="00E92D54">
      <w:pPr>
        <w:pStyle w:val="Code"/>
      </w:pPr>
      <w:r>
        <w:t>use App\Filament\Resources\Projects\Schemas\ProjectForm;</w:t>
      </w:r>
    </w:p>
    <w:p w14:paraId="0D46A111" w14:textId="77777777" w:rsidR="00E92D54" w:rsidRDefault="00E92D54" w:rsidP="00E92D54">
      <w:pPr>
        <w:pStyle w:val="Code"/>
      </w:pPr>
      <w:r>
        <w:t>use App\Filament\Resources\Projects\Tables\ProjectsTable;</w:t>
      </w:r>
    </w:p>
    <w:p w14:paraId="699DB95A" w14:textId="77777777" w:rsidR="00E92D54" w:rsidRDefault="00E92D54" w:rsidP="00E92D54">
      <w:pPr>
        <w:pStyle w:val="Code"/>
      </w:pPr>
      <w:r>
        <w:t>use App\Enums\UserRole;</w:t>
      </w:r>
    </w:p>
    <w:p w14:paraId="62DCAA07" w14:textId="77777777" w:rsidR="00E92D54" w:rsidRDefault="00E92D54" w:rsidP="00E92D54">
      <w:pPr>
        <w:pStyle w:val="Code"/>
      </w:pPr>
      <w:r>
        <w:t>use App\Models\Project;</w:t>
      </w:r>
    </w:p>
    <w:p w14:paraId="4673C3CE" w14:textId="77777777" w:rsidR="00E92D54" w:rsidRDefault="00E92D54" w:rsidP="00E92D54">
      <w:pPr>
        <w:pStyle w:val="Code"/>
      </w:pPr>
      <w:r>
        <w:t>use BackedEnum;</w:t>
      </w:r>
    </w:p>
    <w:p w14:paraId="622B99F0" w14:textId="77777777" w:rsidR="00E92D54" w:rsidRDefault="00E92D54" w:rsidP="00E92D54">
      <w:pPr>
        <w:pStyle w:val="Code"/>
      </w:pPr>
      <w:r>
        <w:t>use Illuminate\Database\Eloquent\Builder;</w:t>
      </w:r>
    </w:p>
    <w:p w14:paraId="3DBD7FCD" w14:textId="77777777" w:rsidR="00E92D54" w:rsidRDefault="00E92D54" w:rsidP="00E92D54">
      <w:pPr>
        <w:pStyle w:val="Code"/>
      </w:pPr>
      <w:r>
        <w:t>use Filament\Resources\Resource;</w:t>
      </w:r>
    </w:p>
    <w:p w14:paraId="29DCBFBA" w14:textId="77777777" w:rsidR="00E92D54" w:rsidRDefault="00E92D54" w:rsidP="00E92D54">
      <w:pPr>
        <w:pStyle w:val="Code"/>
      </w:pPr>
      <w:r>
        <w:t>use Filament\Schemas\Schema;</w:t>
      </w:r>
    </w:p>
    <w:p w14:paraId="14B41DC3" w14:textId="77777777" w:rsidR="00E92D54" w:rsidRDefault="00E92D54" w:rsidP="00E92D54">
      <w:pPr>
        <w:pStyle w:val="Code"/>
      </w:pPr>
      <w:r>
        <w:t>use Filament\Tables\Table;</w:t>
      </w:r>
    </w:p>
    <w:p w14:paraId="5CE6777D" w14:textId="77777777" w:rsidR="00E92D54" w:rsidRDefault="00E92D54" w:rsidP="00E92D54">
      <w:pPr>
        <w:pStyle w:val="Code"/>
      </w:pPr>
      <w:r>
        <w:t>use Illuminate\Support\Facades\Auth;</w:t>
      </w:r>
    </w:p>
    <w:p w14:paraId="1082D25A" w14:textId="77777777" w:rsidR="00E92D54" w:rsidRDefault="00E92D54" w:rsidP="00E92D54">
      <w:pPr>
        <w:pStyle w:val="Code"/>
      </w:pPr>
    </w:p>
    <w:p w14:paraId="05CC754E" w14:textId="77777777" w:rsidR="00E92D54" w:rsidRDefault="00E92D54" w:rsidP="00E92D54">
      <w:pPr>
        <w:pStyle w:val="Code"/>
      </w:pPr>
      <w:r>
        <w:t>class ProjectResource extends Resource</w:t>
      </w:r>
    </w:p>
    <w:p w14:paraId="0FBCE411" w14:textId="77777777" w:rsidR="00E92D54" w:rsidRDefault="00E92D54" w:rsidP="00E92D54">
      <w:pPr>
        <w:pStyle w:val="Code"/>
      </w:pPr>
      <w:r>
        <w:t>{</w:t>
      </w:r>
    </w:p>
    <w:p w14:paraId="5C861287" w14:textId="77777777" w:rsidR="00E92D54" w:rsidRDefault="00E92D54" w:rsidP="00E92D54">
      <w:pPr>
        <w:pStyle w:val="Code"/>
      </w:pPr>
      <w:r>
        <w:t xml:space="preserve">    protected static ?string $model = Project::class;</w:t>
      </w:r>
    </w:p>
    <w:p w14:paraId="1E81A148" w14:textId="77777777" w:rsidR="00E92D54" w:rsidRDefault="00E92D54" w:rsidP="00E92D54">
      <w:pPr>
        <w:pStyle w:val="Code"/>
      </w:pPr>
    </w:p>
    <w:p w14:paraId="6E1511A2" w14:textId="77777777" w:rsidR="00E92D54" w:rsidRDefault="00E92D54" w:rsidP="00E92D54">
      <w:pPr>
        <w:pStyle w:val="Code"/>
      </w:pPr>
      <w:r>
        <w:lastRenderedPageBreak/>
        <w:t xml:space="preserve">    protected static string|BackedEnum|null $navigationIcon = 'heroicon-o-folder';</w:t>
      </w:r>
    </w:p>
    <w:p w14:paraId="395262D2" w14:textId="77777777" w:rsidR="00E92D54" w:rsidRDefault="00E92D54" w:rsidP="00E92D54">
      <w:pPr>
        <w:pStyle w:val="Code"/>
      </w:pPr>
    </w:p>
    <w:p w14:paraId="28A5EC94" w14:textId="77777777" w:rsidR="00E92D54" w:rsidRDefault="00E92D54" w:rsidP="00E92D54">
      <w:pPr>
        <w:pStyle w:val="Code"/>
      </w:pPr>
      <w:r>
        <w:t xml:space="preserve">    protected static ?string $navigationLabel = 'Проєкти';</w:t>
      </w:r>
    </w:p>
    <w:p w14:paraId="0071BEE3" w14:textId="77777777" w:rsidR="00E92D54" w:rsidRDefault="00E92D54" w:rsidP="00E92D54">
      <w:pPr>
        <w:pStyle w:val="Code"/>
      </w:pPr>
    </w:p>
    <w:p w14:paraId="26B4CB21" w14:textId="77777777" w:rsidR="00E92D54" w:rsidRDefault="00E92D54" w:rsidP="00E92D54">
      <w:pPr>
        <w:pStyle w:val="Code"/>
      </w:pPr>
      <w:r>
        <w:t xml:space="preserve">    protected static string|null|\UnitEnum $navigationGroup = 'Проєкти';</w:t>
      </w:r>
    </w:p>
    <w:p w14:paraId="00E18177" w14:textId="77777777" w:rsidR="00E92D54" w:rsidRDefault="00E92D54" w:rsidP="00E92D54">
      <w:pPr>
        <w:pStyle w:val="Code"/>
      </w:pPr>
    </w:p>
    <w:p w14:paraId="6630745A" w14:textId="77777777" w:rsidR="00E92D54" w:rsidRDefault="00E92D54" w:rsidP="00E92D54">
      <w:pPr>
        <w:pStyle w:val="Code"/>
      </w:pPr>
      <w:r>
        <w:t xml:space="preserve">    protected static ?int $navigationSort = 1;</w:t>
      </w:r>
    </w:p>
    <w:p w14:paraId="6BEC9924" w14:textId="77777777" w:rsidR="00E92D54" w:rsidRDefault="00E92D54" w:rsidP="00E92D54">
      <w:pPr>
        <w:pStyle w:val="Code"/>
      </w:pPr>
    </w:p>
    <w:p w14:paraId="6EBBF21C" w14:textId="77777777" w:rsidR="00E92D54" w:rsidRDefault="00E92D54" w:rsidP="00E92D54">
      <w:pPr>
        <w:pStyle w:val="Code"/>
      </w:pPr>
      <w:r>
        <w:t xml:space="preserve">    protected static ?string $modelLabel = 'Проєкт';</w:t>
      </w:r>
    </w:p>
    <w:p w14:paraId="3B441C13" w14:textId="77777777" w:rsidR="00E92D54" w:rsidRDefault="00E92D54" w:rsidP="00E92D54">
      <w:pPr>
        <w:pStyle w:val="Code"/>
      </w:pPr>
    </w:p>
    <w:p w14:paraId="3EF5E124" w14:textId="77777777" w:rsidR="00E92D54" w:rsidRDefault="00E92D54" w:rsidP="00E92D54">
      <w:pPr>
        <w:pStyle w:val="Code"/>
      </w:pPr>
      <w:r>
        <w:t xml:space="preserve">    protected static ?string $pluralModelLabel = 'Проєкти';</w:t>
      </w:r>
    </w:p>
    <w:p w14:paraId="79CAEC8E" w14:textId="77777777" w:rsidR="00E92D54" w:rsidRDefault="00E92D54" w:rsidP="00E92D54">
      <w:pPr>
        <w:pStyle w:val="Code"/>
      </w:pPr>
    </w:p>
    <w:p w14:paraId="78E1F28D" w14:textId="77777777" w:rsidR="00E92D54" w:rsidRDefault="00E92D54" w:rsidP="00E92D54">
      <w:pPr>
        <w:pStyle w:val="Code"/>
      </w:pPr>
      <w:r>
        <w:t xml:space="preserve">    protected static ?string $recordTitleAttribute = 'name';</w:t>
      </w:r>
    </w:p>
    <w:p w14:paraId="0F230BE1" w14:textId="77777777" w:rsidR="00E92D54" w:rsidRDefault="00E92D54" w:rsidP="00E92D54">
      <w:pPr>
        <w:pStyle w:val="Code"/>
      </w:pPr>
    </w:p>
    <w:p w14:paraId="4E8B6591" w14:textId="77777777" w:rsidR="00E92D54" w:rsidRDefault="00E92D54" w:rsidP="00E92D54">
      <w:pPr>
        <w:pStyle w:val="Code"/>
      </w:pPr>
      <w:r>
        <w:t xml:space="preserve">    public static function form(Schema $schema): Schema</w:t>
      </w:r>
    </w:p>
    <w:p w14:paraId="54C459AB" w14:textId="77777777" w:rsidR="00E92D54" w:rsidRDefault="00E92D54" w:rsidP="00E92D54">
      <w:pPr>
        <w:pStyle w:val="Code"/>
      </w:pPr>
      <w:r>
        <w:t xml:space="preserve">    {</w:t>
      </w:r>
    </w:p>
    <w:p w14:paraId="0BB0E7D7" w14:textId="77777777" w:rsidR="00E92D54" w:rsidRDefault="00E92D54" w:rsidP="00E92D54">
      <w:pPr>
        <w:pStyle w:val="Code"/>
      </w:pPr>
      <w:r>
        <w:t xml:space="preserve">        return ProjectForm::configure($schema);</w:t>
      </w:r>
    </w:p>
    <w:p w14:paraId="1CBADA1B" w14:textId="77777777" w:rsidR="00E92D54" w:rsidRDefault="00E92D54" w:rsidP="00E92D54">
      <w:pPr>
        <w:pStyle w:val="Code"/>
      </w:pPr>
      <w:r>
        <w:t xml:space="preserve">    }</w:t>
      </w:r>
    </w:p>
    <w:p w14:paraId="474DFDB9" w14:textId="77777777" w:rsidR="00E92D54" w:rsidRDefault="00E92D54" w:rsidP="00E92D54">
      <w:pPr>
        <w:pStyle w:val="Code"/>
      </w:pPr>
    </w:p>
    <w:p w14:paraId="160B79BA" w14:textId="77777777" w:rsidR="00E92D54" w:rsidRDefault="00E92D54" w:rsidP="00E92D54">
      <w:pPr>
        <w:pStyle w:val="Code"/>
      </w:pPr>
      <w:r>
        <w:t xml:space="preserve">    public static function table(Table $table): Table</w:t>
      </w:r>
    </w:p>
    <w:p w14:paraId="51498E0A" w14:textId="77777777" w:rsidR="00E92D54" w:rsidRDefault="00E92D54" w:rsidP="00E92D54">
      <w:pPr>
        <w:pStyle w:val="Code"/>
      </w:pPr>
      <w:r>
        <w:t xml:space="preserve">    {</w:t>
      </w:r>
    </w:p>
    <w:p w14:paraId="0DDAFBB0" w14:textId="77777777" w:rsidR="00E92D54" w:rsidRDefault="00E92D54" w:rsidP="00E92D54">
      <w:pPr>
        <w:pStyle w:val="Code"/>
      </w:pPr>
      <w:r>
        <w:t xml:space="preserve">        return ProjectsTable::configure($table);</w:t>
      </w:r>
    </w:p>
    <w:p w14:paraId="24F6518D" w14:textId="77777777" w:rsidR="00E92D54" w:rsidRDefault="00E92D54" w:rsidP="00E92D54">
      <w:pPr>
        <w:pStyle w:val="Code"/>
      </w:pPr>
      <w:r>
        <w:t xml:space="preserve">    }</w:t>
      </w:r>
    </w:p>
    <w:p w14:paraId="18A3540F" w14:textId="77777777" w:rsidR="00E92D54" w:rsidRDefault="00E92D54" w:rsidP="00E92D54">
      <w:pPr>
        <w:pStyle w:val="Code"/>
      </w:pPr>
    </w:p>
    <w:p w14:paraId="4CDC8204" w14:textId="77777777" w:rsidR="00E92D54" w:rsidRDefault="00E92D54" w:rsidP="00E92D54">
      <w:pPr>
        <w:pStyle w:val="Code"/>
      </w:pPr>
      <w:r>
        <w:t xml:space="preserve">    public static function getEloquentQuery(): Builder</w:t>
      </w:r>
    </w:p>
    <w:p w14:paraId="4274A0A1" w14:textId="77777777" w:rsidR="00E92D54" w:rsidRDefault="00E92D54" w:rsidP="00E92D54">
      <w:pPr>
        <w:pStyle w:val="Code"/>
      </w:pPr>
      <w:r>
        <w:t xml:space="preserve">    {</w:t>
      </w:r>
    </w:p>
    <w:p w14:paraId="0F431DC7" w14:textId="77777777" w:rsidR="00E92D54" w:rsidRDefault="00E92D54" w:rsidP="00E92D54">
      <w:pPr>
        <w:pStyle w:val="Code"/>
      </w:pPr>
      <w:r>
        <w:t xml:space="preserve">        $query = parent::getEloquentQuery();</w:t>
      </w:r>
    </w:p>
    <w:p w14:paraId="1CDA143E" w14:textId="77777777" w:rsidR="00E92D54" w:rsidRDefault="00E92D54" w:rsidP="00E92D54">
      <w:pPr>
        <w:pStyle w:val="Code"/>
      </w:pPr>
      <w:r>
        <w:t xml:space="preserve">        $user = Auth::user();</w:t>
      </w:r>
    </w:p>
    <w:p w14:paraId="754743CB" w14:textId="77777777" w:rsidR="00E92D54" w:rsidRDefault="00E92D54" w:rsidP="00E92D54">
      <w:pPr>
        <w:pStyle w:val="Code"/>
      </w:pPr>
    </w:p>
    <w:p w14:paraId="4A00C891" w14:textId="77777777" w:rsidR="00E92D54" w:rsidRDefault="00E92D54" w:rsidP="00E92D54">
      <w:pPr>
        <w:pStyle w:val="Code"/>
      </w:pPr>
      <w:r>
        <w:t xml:space="preserve">        if ($user &amp;&amp; $user-&gt;role === UserRole::Client) {</w:t>
      </w:r>
    </w:p>
    <w:p w14:paraId="1B1B4C67" w14:textId="77777777" w:rsidR="00E92D54" w:rsidRDefault="00E92D54" w:rsidP="00E92D54">
      <w:pPr>
        <w:pStyle w:val="Code"/>
      </w:pPr>
      <w:r>
        <w:t xml:space="preserve">            $query-&gt;where('client_id', $user-&gt;client?-&gt;id);</w:t>
      </w:r>
    </w:p>
    <w:p w14:paraId="014ECA36" w14:textId="77777777" w:rsidR="00E92D54" w:rsidRDefault="00E92D54" w:rsidP="00E92D54">
      <w:pPr>
        <w:pStyle w:val="Code"/>
      </w:pPr>
      <w:r>
        <w:t xml:space="preserve">        }</w:t>
      </w:r>
    </w:p>
    <w:p w14:paraId="46B03556" w14:textId="77777777" w:rsidR="00E92D54" w:rsidRDefault="00E92D54" w:rsidP="00E92D54">
      <w:pPr>
        <w:pStyle w:val="Code"/>
      </w:pPr>
    </w:p>
    <w:p w14:paraId="70FAF52A" w14:textId="77777777" w:rsidR="00E92D54" w:rsidRDefault="00E92D54" w:rsidP="00E92D54">
      <w:pPr>
        <w:pStyle w:val="Code"/>
      </w:pPr>
      <w:r>
        <w:t xml:space="preserve">        return $query;</w:t>
      </w:r>
    </w:p>
    <w:p w14:paraId="669C3827" w14:textId="77777777" w:rsidR="00E92D54" w:rsidRDefault="00E92D54" w:rsidP="00E92D54">
      <w:pPr>
        <w:pStyle w:val="Code"/>
      </w:pPr>
      <w:r>
        <w:t xml:space="preserve">    }</w:t>
      </w:r>
    </w:p>
    <w:p w14:paraId="12231F97" w14:textId="77777777" w:rsidR="00E92D54" w:rsidRDefault="00E92D54" w:rsidP="00E92D54">
      <w:pPr>
        <w:pStyle w:val="Code"/>
      </w:pPr>
    </w:p>
    <w:p w14:paraId="687F9B27" w14:textId="77777777" w:rsidR="00E92D54" w:rsidRDefault="00E92D54" w:rsidP="00E92D54">
      <w:pPr>
        <w:pStyle w:val="Code"/>
      </w:pPr>
      <w:r>
        <w:t xml:space="preserve">    public static function getRelations(): array</w:t>
      </w:r>
    </w:p>
    <w:p w14:paraId="027002F6" w14:textId="77777777" w:rsidR="00E92D54" w:rsidRDefault="00E92D54" w:rsidP="00E92D54">
      <w:pPr>
        <w:pStyle w:val="Code"/>
      </w:pPr>
      <w:r>
        <w:t xml:space="preserve">    {</w:t>
      </w:r>
    </w:p>
    <w:p w14:paraId="1E2E380A" w14:textId="77777777" w:rsidR="00E92D54" w:rsidRDefault="00E92D54" w:rsidP="00E92D54">
      <w:pPr>
        <w:pStyle w:val="Code"/>
      </w:pPr>
      <w:r>
        <w:t xml:space="preserve">        return [</w:t>
      </w:r>
    </w:p>
    <w:p w14:paraId="6E28929A" w14:textId="77777777" w:rsidR="00E92D54" w:rsidRDefault="00E92D54" w:rsidP="00E92D54">
      <w:pPr>
        <w:pStyle w:val="Code"/>
      </w:pPr>
      <w:r>
        <w:t xml:space="preserve">        ];</w:t>
      </w:r>
    </w:p>
    <w:p w14:paraId="258D0CEB" w14:textId="77777777" w:rsidR="00E92D54" w:rsidRDefault="00E92D54" w:rsidP="00E92D54">
      <w:pPr>
        <w:pStyle w:val="Code"/>
      </w:pPr>
      <w:r>
        <w:t xml:space="preserve">    }</w:t>
      </w:r>
    </w:p>
    <w:p w14:paraId="2F35474C" w14:textId="77777777" w:rsidR="00E92D54" w:rsidRDefault="00E92D54" w:rsidP="00E92D54">
      <w:pPr>
        <w:pStyle w:val="Code"/>
      </w:pPr>
    </w:p>
    <w:p w14:paraId="29FD03BB" w14:textId="77777777" w:rsidR="00E92D54" w:rsidRDefault="00E92D54" w:rsidP="00E92D54">
      <w:pPr>
        <w:pStyle w:val="Code"/>
      </w:pPr>
      <w:r>
        <w:t xml:space="preserve">    public static function getPages(): array</w:t>
      </w:r>
    </w:p>
    <w:p w14:paraId="6A84DD98" w14:textId="77777777" w:rsidR="00E92D54" w:rsidRDefault="00E92D54" w:rsidP="00E92D54">
      <w:pPr>
        <w:pStyle w:val="Code"/>
      </w:pPr>
      <w:r>
        <w:t xml:space="preserve">    {</w:t>
      </w:r>
    </w:p>
    <w:p w14:paraId="0636070F" w14:textId="77777777" w:rsidR="00E92D54" w:rsidRDefault="00E92D54" w:rsidP="00E92D54">
      <w:pPr>
        <w:pStyle w:val="Code"/>
      </w:pPr>
      <w:r>
        <w:t xml:space="preserve">        return [</w:t>
      </w:r>
    </w:p>
    <w:p w14:paraId="61B98112" w14:textId="77777777" w:rsidR="00E92D54" w:rsidRDefault="00E92D54" w:rsidP="00E92D54">
      <w:pPr>
        <w:pStyle w:val="Code"/>
      </w:pPr>
      <w:r>
        <w:t xml:space="preserve">            'index' =&gt; ListProjects::route('/'),</w:t>
      </w:r>
    </w:p>
    <w:p w14:paraId="24997957" w14:textId="77777777" w:rsidR="00E92D54" w:rsidRDefault="00E92D54" w:rsidP="00E92D54">
      <w:pPr>
        <w:pStyle w:val="Code"/>
      </w:pPr>
      <w:r>
        <w:t xml:space="preserve">            'create' =&gt; CreateProject::route('/create'),</w:t>
      </w:r>
    </w:p>
    <w:p w14:paraId="2ED0C45D" w14:textId="77777777" w:rsidR="00E92D54" w:rsidRDefault="00E92D54" w:rsidP="00E92D54">
      <w:pPr>
        <w:pStyle w:val="Code"/>
      </w:pPr>
      <w:r>
        <w:t xml:space="preserve">            'edit' =&gt; EditProject::route('/{record}/edit'),</w:t>
      </w:r>
    </w:p>
    <w:p w14:paraId="1A0A01BF" w14:textId="77777777" w:rsidR="00E92D54" w:rsidRDefault="00E92D54" w:rsidP="00E92D54">
      <w:pPr>
        <w:pStyle w:val="Code"/>
      </w:pPr>
      <w:r>
        <w:t xml:space="preserve">        ];</w:t>
      </w:r>
    </w:p>
    <w:p w14:paraId="0CF1CDB0" w14:textId="77777777" w:rsidR="00E92D54" w:rsidRDefault="00E92D54" w:rsidP="00E92D54">
      <w:pPr>
        <w:pStyle w:val="Code"/>
      </w:pPr>
      <w:r>
        <w:t xml:space="preserve">    }</w:t>
      </w:r>
    </w:p>
    <w:p w14:paraId="336C8F7D" w14:textId="77777777" w:rsidR="00E92D54" w:rsidRDefault="00E92D54" w:rsidP="00E92D54">
      <w:pPr>
        <w:pStyle w:val="Code"/>
      </w:pPr>
      <w:r>
        <w:t>}</w:t>
      </w:r>
    </w:p>
    <w:p w14:paraId="66C96AE0" w14:textId="77777777" w:rsidR="00E92D54" w:rsidRDefault="00E92D54" w:rsidP="00E92D54">
      <w:pPr>
        <w:pStyle w:val="Code"/>
      </w:pPr>
      <w:r>
        <w:t>&lt;?php</w:t>
      </w:r>
    </w:p>
    <w:p w14:paraId="5816039E" w14:textId="77777777" w:rsidR="00E92D54" w:rsidRDefault="00E92D54" w:rsidP="00E92D54">
      <w:pPr>
        <w:pStyle w:val="Code"/>
      </w:pPr>
    </w:p>
    <w:p w14:paraId="5F95A1FB" w14:textId="77777777" w:rsidR="00E92D54" w:rsidRDefault="00E92D54" w:rsidP="00E92D54">
      <w:pPr>
        <w:pStyle w:val="Code"/>
      </w:pPr>
      <w:r>
        <w:t>namespace App\Filament\Resources\Projects\Pages;</w:t>
      </w:r>
    </w:p>
    <w:p w14:paraId="0A74155F" w14:textId="77777777" w:rsidR="00E92D54" w:rsidRDefault="00E92D54" w:rsidP="00E92D54">
      <w:pPr>
        <w:pStyle w:val="Code"/>
      </w:pPr>
    </w:p>
    <w:p w14:paraId="2264824E" w14:textId="77777777" w:rsidR="00E92D54" w:rsidRDefault="00E92D54" w:rsidP="00E92D54">
      <w:pPr>
        <w:pStyle w:val="Code"/>
      </w:pPr>
      <w:r>
        <w:t>use App\Filament\Resources\Projects\ProjectResource;</w:t>
      </w:r>
    </w:p>
    <w:p w14:paraId="04E7A4EF" w14:textId="77777777" w:rsidR="00E92D54" w:rsidRDefault="00E92D54" w:rsidP="00E92D54">
      <w:pPr>
        <w:pStyle w:val="Code"/>
      </w:pPr>
      <w:r>
        <w:t>use Filament\Resources\Pages\CreateRecord;</w:t>
      </w:r>
    </w:p>
    <w:p w14:paraId="45AF19F3" w14:textId="77777777" w:rsidR="00E92D54" w:rsidRDefault="00E92D54" w:rsidP="00E92D54">
      <w:pPr>
        <w:pStyle w:val="Code"/>
      </w:pPr>
    </w:p>
    <w:p w14:paraId="698350CC" w14:textId="77777777" w:rsidR="00E92D54" w:rsidRDefault="00E92D54" w:rsidP="00E92D54">
      <w:pPr>
        <w:pStyle w:val="Code"/>
      </w:pPr>
      <w:r>
        <w:t>class CreateProject extends CreateRecord</w:t>
      </w:r>
    </w:p>
    <w:p w14:paraId="6DBF93EC" w14:textId="77777777" w:rsidR="00E92D54" w:rsidRDefault="00E92D54" w:rsidP="00E92D54">
      <w:pPr>
        <w:pStyle w:val="Code"/>
      </w:pPr>
      <w:r>
        <w:t>{</w:t>
      </w:r>
    </w:p>
    <w:p w14:paraId="699AC190" w14:textId="77777777" w:rsidR="00E92D54" w:rsidRDefault="00E92D54" w:rsidP="00E92D54">
      <w:pPr>
        <w:pStyle w:val="Code"/>
      </w:pPr>
      <w:r>
        <w:t xml:space="preserve">    protected static string $resource = ProjectResource::class;</w:t>
      </w:r>
    </w:p>
    <w:p w14:paraId="7100A2D4" w14:textId="77777777" w:rsidR="00E92D54" w:rsidRDefault="00E92D54" w:rsidP="00E92D54">
      <w:pPr>
        <w:pStyle w:val="Code"/>
      </w:pPr>
    </w:p>
    <w:p w14:paraId="40737FF9" w14:textId="77777777" w:rsidR="00E92D54" w:rsidRDefault="00E92D54" w:rsidP="00E92D54">
      <w:pPr>
        <w:pStyle w:val="Code"/>
      </w:pPr>
      <w:r>
        <w:t xml:space="preserve">    protected static ?string $title = 'Додати проєкт';</w:t>
      </w:r>
    </w:p>
    <w:p w14:paraId="2A014F19" w14:textId="77777777" w:rsidR="00E92D54" w:rsidRDefault="00E92D54" w:rsidP="00E92D54">
      <w:pPr>
        <w:pStyle w:val="Code"/>
      </w:pPr>
      <w:r>
        <w:t>}</w:t>
      </w:r>
    </w:p>
    <w:p w14:paraId="0F442B2E" w14:textId="77777777" w:rsidR="00E92D54" w:rsidRDefault="00E92D54" w:rsidP="00E92D54">
      <w:pPr>
        <w:pStyle w:val="Code"/>
      </w:pPr>
      <w:r>
        <w:t>&lt;?php</w:t>
      </w:r>
    </w:p>
    <w:p w14:paraId="453946EC" w14:textId="77777777" w:rsidR="00E92D54" w:rsidRDefault="00E92D54" w:rsidP="00E92D54">
      <w:pPr>
        <w:pStyle w:val="Code"/>
      </w:pPr>
    </w:p>
    <w:p w14:paraId="4162A2F3" w14:textId="77777777" w:rsidR="00E92D54" w:rsidRDefault="00E92D54" w:rsidP="00E92D54">
      <w:pPr>
        <w:pStyle w:val="Code"/>
      </w:pPr>
      <w:r>
        <w:t>namespace App\Filament\Resources\Projects\Pages;</w:t>
      </w:r>
    </w:p>
    <w:p w14:paraId="00122E9B" w14:textId="77777777" w:rsidR="00E92D54" w:rsidRDefault="00E92D54" w:rsidP="00E92D54">
      <w:pPr>
        <w:pStyle w:val="Code"/>
      </w:pPr>
    </w:p>
    <w:p w14:paraId="54929A1E" w14:textId="77777777" w:rsidR="00E92D54" w:rsidRDefault="00E92D54" w:rsidP="00E92D54">
      <w:pPr>
        <w:pStyle w:val="Code"/>
      </w:pPr>
      <w:r>
        <w:t>use App\Filament\Resources\Projects\ProjectResource;</w:t>
      </w:r>
    </w:p>
    <w:p w14:paraId="172F5861" w14:textId="77777777" w:rsidR="00E92D54" w:rsidRDefault="00E92D54" w:rsidP="00E92D54">
      <w:pPr>
        <w:pStyle w:val="Code"/>
      </w:pPr>
      <w:r>
        <w:t>use Filament\Actions\DeleteAction;</w:t>
      </w:r>
    </w:p>
    <w:p w14:paraId="0E5E3C6F" w14:textId="77777777" w:rsidR="00E92D54" w:rsidRDefault="00E92D54" w:rsidP="00E92D54">
      <w:pPr>
        <w:pStyle w:val="Code"/>
      </w:pPr>
      <w:r>
        <w:t>use Filament\Resources\Pages\EditRecord;</w:t>
      </w:r>
    </w:p>
    <w:p w14:paraId="504134D5" w14:textId="77777777" w:rsidR="00E92D54" w:rsidRDefault="00E92D54" w:rsidP="00E92D54">
      <w:pPr>
        <w:pStyle w:val="Code"/>
      </w:pPr>
    </w:p>
    <w:p w14:paraId="7094A64B" w14:textId="77777777" w:rsidR="00E92D54" w:rsidRDefault="00E92D54" w:rsidP="00E92D54">
      <w:pPr>
        <w:pStyle w:val="Code"/>
      </w:pPr>
      <w:r>
        <w:t>class EditProject extends EditRecord</w:t>
      </w:r>
    </w:p>
    <w:p w14:paraId="11BC8010" w14:textId="77777777" w:rsidR="00E92D54" w:rsidRDefault="00E92D54" w:rsidP="00E92D54">
      <w:pPr>
        <w:pStyle w:val="Code"/>
      </w:pPr>
      <w:r>
        <w:t>{</w:t>
      </w:r>
    </w:p>
    <w:p w14:paraId="0789A02F" w14:textId="77777777" w:rsidR="00E92D54" w:rsidRDefault="00E92D54" w:rsidP="00E92D54">
      <w:pPr>
        <w:pStyle w:val="Code"/>
      </w:pPr>
      <w:r>
        <w:t xml:space="preserve">    protected static string $resource = ProjectResource::class;</w:t>
      </w:r>
    </w:p>
    <w:p w14:paraId="45D2F1A8" w14:textId="77777777" w:rsidR="00E92D54" w:rsidRDefault="00E92D54" w:rsidP="00E92D54">
      <w:pPr>
        <w:pStyle w:val="Code"/>
      </w:pPr>
    </w:p>
    <w:p w14:paraId="488D97EB" w14:textId="77777777" w:rsidR="00E92D54" w:rsidRDefault="00E92D54" w:rsidP="00E92D54">
      <w:pPr>
        <w:pStyle w:val="Code"/>
      </w:pPr>
      <w:r>
        <w:t xml:space="preserve">    protected static ?string $title = 'Редагувати проєкт';</w:t>
      </w:r>
    </w:p>
    <w:p w14:paraId="7B09DCB2" w14:textId="77777777" w:rsidR="00E92D54" w:rsidRDefault="00E92D54" w:rsidP="00E92D54">
      <w:pPr>
        <w:pStyle w:val="Code"/>
      </w:pPr>
    </w:p>
    <w:p w14:paraId="4464A00F" w14:textId="77777777" w:rsidR="00E92D54" w:rsidRDefault="00E92D54" w:rsidP="00E92D54">
      <w:pPr>
        <w:pStyle w:val="Code"/>
      </w:pPr>
      <w:r>
        <w:t xml:space="preserve">    protected function getHeaderActions(): array</w:t>
      </w:r>
    </w:p>
    <w:p w14:paraId="635D41FA" w14:textId="77777777" w:rsidR="00E92D54" w:rsidRDefault="00E92D54" w:rsidP="00E92D54">
      <w:pPr>
        <w:pStyle w:val="Code"/>
      </w:pPr>
      <w:r>
        <w:t xml:space="preserve">    {</w:t>
      </w:r>
    </w:p>
    <w:p w14:paraId="0BB90E8E" w14:textId="77777777" w:rsidR="00E92D54" w:rsidRDefault="00E92D54" w:rsidP="00E92D54">
      <w:pPr>
        <w:pStyle w:val="Code"/>
      </w:pPr>
      <w:r>
        <w:t xml:space="preserve">        return [</w:t>
      </w:r>
    </w:p>
    <w:p w14:paraId="5570254B" w14:textId="77777777" w:rsidR="00E92D54" w:rsidRDefault="00E92D54" w:rsidP="00E92D54">
      <w:pPr>
        <w:pStyle w:val="Code"/>
      </w:pPr>
      <w:r>
        <w:t xml:space="preserve">            DeleteAction::make(),</w:t>
      </w:r>
    </w:p>
    <w:p w14:paraId="4A538191" w14:textId="77777777" w:rsidR="00E92D54" w:rsidRDefault="00E92D54" w:rsidP="00E92D54">
      <w:pPr>
        <w:pStyle w:val="Code"/>
      </w:pPr>
      <w:r>
        <w:t xml:space="preserve">        ];</w:t>
      </w:r>
    </w:p>
    <w:p w14:paraId="009E70EB" w14:textId="77777777" w:rsidR="00E92D54" w:rsidRDefault="00E92D54" w:rsidP="00E92D54">
      <w:pPr>
        <w:pStyle w:val="Code"/>
      </w:pPr>
      <w:r>
        <w:t xml:space="preserve">    }</w:t>
      </w:r>
    </w:p>
    <w:p w14:paraId="595EA7A9" w14:textId="77777777" w:rsidR="00E92D54" w:rsidRDefault="00E92D54" w:rsidP="00E92D54">
      <w:pPr>
        <w:pStyle w:val="Code"/>
      </w:pPr>
      <w:r>
        <w:t>}</w:t>
      </w:r>
    </w:p>
    <w:p w14:paraId="1F52D265" w14:textId="77777777" w:rsidR="00E92D54" w:rsidRDefault="00E92D54" w:rsidP="00E92D54">
      <w:pPr>
        <w:pStyle w:val="Code"/>
      </w:pPr>
      <w:r>
        <w:t>&lt;?php</w:t>
      </w:r>
    </w:p>
    <w:p w14:paraId="475E1D05" w14:textId="77777777" w:rsidR="00E92D54" w:rsidRDefault="00E92D54" w:rsidP="00E92D54">
      <w:pPr>
        <w:pStyle w:val="Code"/>
      </w:pPr>
    </w:p>
    <w:p w14:paraId="008C28BB" w14:textId="77777777" w:rsidR="00E92D54" w:rsidRDefault="00E92D54" w:rsidP="00E92D54">
      <w:pPr>
        <w:pStyle w:val="Code"/>
      </w:pPr>
      <w:r>
        <w:t>namespace App\Filament\Resources\Projects\Pages;</w:t>
      </w:r>
    </w:p>
    <w:p w14:paraId="1C032E3B" w14:textId="77777777" w:rsidR="00E92D54" w:rsidRDefault="00E92D54" w:rsidP="00E92D54">
      <w:pPr>
        <w:pStyle w:val="Code"/>
      </w:pPr>
    </w:p>
    <w:p w14:paraId="41114BED" w14:textId="77777777" w:rsidR="00E92D54" w:rsidRDefault="00E92D54" w:rsidP="00E92D54">
      <w:pPr>
        <w:pStyle w:val="Code"/>
      </w:pPr>
      <w:r>
        <w:t>use App\Filament\Resources\Projects\ProjectResource;</w:t>
      </w:r>
    </w:p>
    <w:p w14:paraId="4F9A94CE" w14:textId="77777777" w:rsidR="00E92D54" w:rsidRDefault="00E92D54" w:rsidP="00E92D54">
      <w:pPr>
        <w:pStyle w:val="Code"/>
      </w:pPr>
      <w:r>
        <w:t>use App\Filament\Widgets\ProjectsStatsWidget;</w:t>
      </w:r>
    </w:p>
    <w:p w14:paraId="784B92ED" w14:textId="77777777" w:rsidR="00E92D54" w:rsidRDefault="00E92D54" w:rsidP="00E92D54">
      <w:pPr>
        <w:pStyle w:val="Code"/>
      </w:pPr>
      <w:r>
        <w:t>use Filament\Actions\CreateAction;</w:t>
      </w:r>
    </w:p>
    <w:p w14:paraId="0650841D" w14:textId="77777777" w:rsidR="00E92D54" w:rsidRDefault="00E92D54" w:rsidP="00E92D54">
      <w:pPr>
        <w:pStyle w:val="Code"/>
      </w:pPr>
      <w:r>
        <w:t>use Filament\Resources\Pages\ListRecords;</w:t>
      </w:r>
    </w:p>
    <w:p w14:paraId="59E9034E" w14:textId="77777777" w:rsidR="00E92D54" w:rsidRDefault="00E92D54" w:rsidP="00E92D54">
      <w:pPr>
        <w:pStyle w:val="Code"/>
      </w:pPr>
    </w:p>
    <w:p w14:paraId="5B30BF12" w14:textId="77777777" w:rsidR="00E92D54" w:rsidRDefault="00E92D54" w:rsidP="00E92D54">
      <w:pPr>
        <w:pStyle w:val="Code"/>
      </w:pPr>
      <w:r>
        <w:t>class ListProjects extends ListRecords</w:t>
      </w:r>
    </w:p>
    <w:p w14:paraId="781EF96A" w14:textId="77777777" w:rsidR="00E92D54" w:rsidRDefault="00E92D54" w:rsidP="00E92D54">
      <w:pPr>
        <w:pStyle w:val="Code"/>
      </w:pPr>
      <w:r>
        <w:t>{</w:t>
      </w:r>
    </w:p>
    <w:p w14:paraId="57535C94" w14:textId="77777777" w:rsidR="00E92D54" w:rsidRDefault="00E92D54" w:rsidP="00E92D54">
      <w:pPr>
        <w:pStyle w:val="Code"/>
      </w:pPr>
      <w:r>
        <w:t xml:space="preserve">    protected static string $resource = ProjectResource::class;</w:t>
      </w:r>
    </w:p>
    <w:p w14:paraId="34138A62" w14:textId="77777777" w:rsidR="00E92D54" w:rsidRDefault="00E92D54" w:rsidP="00E92D54">
      <w:pPr>
        <w:pStyle w:val="Code"/>
      </w:pPr>
    </w:p>
    <w:p w14:paraId="6CB0ABAA" w14:textId="77777777" w:rsidR="00E92D54" w:rsidRDefault="00E92D54" w:rsidP="00E92D54">
      <w:pPr>
        <w:pStyle w:val="Code"/>
      </w:pPr>
      <w:r>
        <w:t xml:space="preserve">    protected function getHeaderWidgets(): array</w:t>
      </w:r>
    </w:p>
    <w:p w14:paraId="50B67F55" w14:textId="77777777" w:rsidR="00E92D54" w:rsidRDefault="00E92D54" w:rsidP="00E92D54">
      <w:pPr>
        <w:pStyle w:val="Code"/>
      </w:pPr>
      <w:r>
        <w:t xml:space="preserve">    {</w:t>
      </w:r>
    </w:p>
    <w:p w14:paraId="043FD359" w14:textId="77777777" w:rsidR="00E92D54" w:rsidRDefault="00E92D54" w:rsidP="00E92D54">
      <w:pPr>
        <w:pStyle w:val="Code"/>
      </w:pPr>
      <w:r>
        <w:t xml:space="preserve">        return [</w:t>
      </w:r>
    </w:p>
    <w:p w14:paraId="1F9BAD4A" w14:textId="77777777" w:rsidR="00E92D54" w:rsidRDefault="00E92D54" w:rsidP="00E92D54">
      <w:pPr>
        <w:pStyle w:val="Code"/>
      </w:pPr>
      <w:r>
        <w:t xml:space="preserve">            ProjectsStatsWidget::class,</w:t>
      </w:r>
    </w:p>
    <w:p w14:paraId="3253ACF3" w14:textId="77777777" w:rsidR="00E92D54" w:rsidRDefault="00E92D54" w:rsidP="00E92D54">
      <w:pPr>
        <w:pStyle w:val="Code"/>
      </w:pPr>
      <w:r>
        <w:t xml:space="preserve">        ];</w:t>
      </w:r>
    </w:p>
    <w:p w14:paraId="4F1EC18A" w14:textId="77777777" w:rsidR="00E92D54" w:rsidRDefault="00E92D54" w:rsidP="00E92D54">
      <w:pPr>
        <w:pStyle w:val="Code"/>
      </w:pPr>
      <w:r>
        <w:t xml:space="preserve">    }</w:t>
      </w:r>
    </w:p>
    <w:p w14:paraId="69F3AE1C" w14:textId="77777777" w:rsidR="00E92D54" w:rsidRDefault="00E92D54" w:rsidP="00E92D54">
      <w:pPr>
        <w:pStyle w:val="Code"/>
      </w:pPr>
    </w:p>
    <w:p w14:paraId="446B665A" w14:textId="77777777" w:rsidR="00E92D54" w:rsidRDefault="00E92D54" w:rsidP="00E92D54">
      <w:pPr>
        <w:pStyle w:val="Code"/>
      </w:pPr>
      <w:r>
        <w:t xml:space="preserve">    protected function getHeaderActions(): array</w:t>
      </w:r>
    </w:p>
    <w:p w14:paraId="67426009" w14:textId="77777777" w:rsidR="00E92D54" w:rsidRDefault="00E92D54" w:rsidP="00E92D54">
      <w:pPr>
        <w:pStyle w:val="Code"/>
      </w:pPr>
      <w:r>
        <w:t xml:space="preserve">    {</w:t>
      </w:r>
    </w:p>
    <w:p w14:paraId="786B3533" w14:textId="77777777" w:rsidR="00E92D54" w:rsidRDefault="00E92D54" w:rsidP="00E92D54">
      <w:pPr>
        <w:pStyle w:val="Code"/>
      </w:pPr>
      <w:r>
        <w:t xml:space="preserve">        return [</w:t>
      </w:r>
    </w:p>
    <w:p w14:paraId="43E4D000" w14:textId="77777777" w:rsidR="00E92D54" w:rsidRDefault="00E92D54" w:rsidP="00E92D54">
      <w:pPr>
        <w:pStyle w:val="Code"/>
      </w:pPr>
      <w:r>
        <w:t xml:space="preserve">            CreateAction::make(),</w:t>
      </w:r>
    </w:p>
    <w:p w14:paraId="3C0C6E2F" w14:textId="77777777" w:rsidR="00E92D54" w:rsidRDefault="00E92D54" w:rsidP="00E92D54">
      <w:pPr>
        <w:pStyle w:val="Code"/>
      </w:pPr>
      <w:r>
        <w:t xml:space="preserve">        ];</w:t>
      </w:r>
    </w:p>
    <w:p w14:paraId="43EBE747" w14:textId="77777777" w:rsidR="00E92D54" w:rsidRDefault="00E92D54" w:rsidP="00E92D54">
      <w:pPr>
        <w:pStyle w:val="Code"/>
      </w:pPr>
      <w:r>
        <w:t xml:space="preserve">    }</w:t>
      </w:r>
    </w:p>
    <w:p w14:paraId="4C145F57" w14:textId="77777777" w:rsidR="00E92D54" w:rsidRDefault="00E92D54" w:rsidP="00E92D54">
      <w:pPr>
        <w:pStyle w:val="Code"/>
      </w:pPr>
      <w:r>
        <w:t>}</w:t>
      </w:r>
    </w:p>
    <w:p w14:paraId="449A708F" w14:textId="77777777" w:rsidR="00E92D54" w:rsidRDefault="00E92D54" w:rsidP="00E92D54">
      <w:pPr>
        <w:pStyle w:val="Code"/>
      </w:pPr>
      <w:r>
        <w:t>&lt;?php</w:t>
      </w:r>
    </w:p>
    <w:p w14:paraId="73DD03A0" w14:textId="77777777" w:rsidR="00E92D54" w:rsidRDefault="00E92D54" w:rsidP="00E92D54">
      <w:pPr>
        <w:pStyle w:val="Code"/>
      </w:pPr>
    </w:p>
    <w:p w14:paraId="00E0FDA0" w14:textId="77777777" w:rsidR="00E92D54" w:rsidRDefault="00E92D54" w:rsidP="00E92D54">
      <w:pPr>
        <w:pStyle w:val="Code"/>
      </w:pPr>
      <w:r>
        <w:t>namespace App\Filament\Resources\Projects\Schemas;</w:t>
      </w:r>
    </w:p>
    <w:p w14:paraId="526E9733" w14:textId="77777777" w:rsidR="00E92D54" w:rsidRDefault="00E92D54" w:rsidP="00E92D54">
      <w:pPr>
        <w:pStyle w:val="Code"/>
      </w:pPr>
    </w:p>
    <w:p w14:paraId="77AB6295" w14:textId="77777777" w:rsidR="00E92D54" w:rsidRDefault="00E92D54" w:rsidP="00E92D54">
      <w:pPr>
        <w:pStyle w:val="Code"/>
      </w:pPr>
      <w:r>
        <w:t>use App\Enums\ProjectStatus;</w:t>
      </w:r>
    </w:p>
    <w:p w14:paraId="04F1D862" w14:textId="77777777" w:rsidR="00E92D54" w:rsidRDefault="00E92D54" w:rsidP="00E92D54">
      <w:pPr>
        <w:pStyle w:val="Code"/>
      </w:pPr>
      <w:r>
        <w:t>use Filament\Forms\Components\DatePicker;</w:t>
      </w:r>
    </w:p>
    <w:p w14:paraId="4D06CA98" w14:textId="77777777" w:rsidR="00E92D54" w:rsidRDefault="00E92D54" w:rsidP="00E92D54">
      <w:pPr>
        <w:pStyle w:val="Code"/>
      </w:pPr>
      <w:r>
        <w:t>use Filament\Forms\Components\Select;</w:t>
      </w:r>
    </w:p>
    <w:p w14:paraId="1896FC64" w14:textId="77777777" w:rsidR="00E92D54" w:rsidRDefault="00E92D54" w:rsidP="00E92D54">
      <w:pPr>
        <w:pStyle w:val="Code"/>
      </w:pPr>
      <w:r>
        <w:t>use Filament\Forms\Components\Textarea;</w:t>
      </w:r>
    </w:p>
    <w:p w14:paraId="735D53A1" w14:textId="77777777" w:rsidR="00E92D54" w:rsidRDefault="00E92D54" w:rsidP="00E92D54">
      <w:pPr>
        <w:pStyle w:val="Code"/>
      </w:pPr>
      <w:r>
        <w:t>use Filament\Forms\Components\TextInput;</w:t>
      </w:r>
    </w:p>
    <w:p w14:paraId="5E5E3661" w14:textId="77777777" w:rsidR="00E92D54" w:rsidRDefault="00E92D54" w:rsidP="00E92D54">
      <w:pPr>
        <w:pStyle w:val="Code"/>
      </w:pPr>
      <w:r>
        <w:t>use Filament\Schemas\Components\Grid;</w:t>
      </w:r>
    </w:p>
    <w:p w14:paraId="5F5920D8" w14:textId="77777777" w:rsidR="00E92D54" w:rsidRDefault="00E92D54" w:rsidP="00E92D54">
      <w:pPr>
        <w:pStyle w:val="Code"/>
      </w:pPr>
      <w:r>
        <w:t>use Filament\Schemas\Components\Section;</w:t>
      </w:r>
    </w:p>
    <w:p w14:paraId="794DF71A" w14:textId="77777777" w:rsidR="00E92D54" w:rsidRDefault="00E92D54" w:rsidP="00E92D54">
      <w:pPr>
        <w:pStyle w:val="Code"/>
      </w:pPr>
      <w:r>
        <w:t>use Filament\Schemas\Components\Group;</w:t>
      </w:r>
    </w:p>
    <w:p w14:paraId="3F0D8B38" w14:textId="77777777" w:rsidR="00E92D54" w:rsidRDefault="00E92D54" w:rsidP="00E92D54">
      <w:pPr>
        <w:pStyle w:val="Code"/>
      </w:pPr>
      <w:r>
        <w:t>use Filament\Schemas\Schema;</w:t>
      </w:r>
    </w:p>
    <w:p w14:paraId="05A2B70B" w14:textId="77777777" w:rsidR="00E92D54" w:rsidRDefault="00E92D54" w:rsidP="00E92D54">
      <w:pPr>
        <w:pStyle w:val="Code"/>
      </w:pPr>
    </w:p>
    <w:p w14:paraId="4E54D05A" w14:textId="77777777" w:rsidR="00E92D54" w:rsidRDefault="00E92D54" w:rsidP="00E92D54">
      <w:pPr>
        <w:pStyle w:val="Code"/>
      </w:pPr>
      <w:r>
        <w:t>class ProjectForm</w:t>
      </w:r>
    </w:p>
    <w:p w14:paraId="26C9DEBE" w14:textId="77777777" w:rsidR="00E92D54" w:rsidRDefault="00E92D54" w:rsidP="00E92D54">
      <w:pPr>
        <w:pStyle w:val="Code"/>
      </w:pPr>
      <w:r>
        <w:lastRenderedPageBreak/>
        <w:t>{</w:t>
      </w:r>
    </w:p>
    <w:p w14:paraId="2972F4E5" w14:textId="77777777" w:rsidR="00E92D54" w:rsidRDefault="00E92D54" w:rsidP="00E92D54">
      <w:pPr>
        <w:pStyle w:val="Code"/>
      </w:pPr>
      <w:r>
        <w:t xml:space="preserve">    public static function configure(Schema $schema): Schema</w:t>
      </w:r>
    </w:p>
    <w:p w14:paraId="3A29AED0" w14:textId="77777777" w:rsidR="00E92D54" w:rsidRDefault="00E92D54" w:rsidP="00E92D54">
      <w:pPr>
        <w:pStyle w:val="Code"/>
      </w:pPr>
      <w:r>
        <w:t xml:space="preserve">    {</w:t>
      </w:r>
    </w:p>
    <w:p w14:paraId="6C242F30" w14:textId="77777777" w:rsidR="00E92D54" w:rsidRDefault="00E92D54" w:rsidP="00E92D54">
      <w:pPr>
        <w:pStyle w:val="Code"/>
      </w:pPr>
      <w:r>
        <w:t xml:space="preserve">        return $schema</w:t>
      </w:r>
    </w:p>
    <w:p w14:paraId="4333252C" w14:textId="77777777" w:rsidR="00E92D54" w:rsidRDefault="00E92D54" w:rsidP="00E92D54">
      <w:pPr>
        <w:pStyle w:val="Code"/>
      </w:pPr>
      <w:r>
        <w:t xml:space="preserve">            -&gt;components([</w:t>
      </w:r>
    </w:p>
    <w:p w14:paraId="1C25CFA5" w14:textId="77777777" w:rsidR="00E92D54" w:rsidRDefault="00E92D54" w:rsidP="00E92D54">
      <w:pPr>
        <w:pStyle w:val="Code"/>
      </w:pPr>
      <w:r>
        <w:t xml:space="preserve">                Grid::make(3)</w:t>
      </w:r>
    </w:p>
    <w:p w14:paraId="719BAB6E" w14:textId="77777777" w:rsidR="00E92D54" w:rsidRDefault="00E92D54" w:rsidP="00E92D54">
      <w:pPr>
        <w:pStyle w:val="Code"/>
      </w:pPr>
      <w:r>
        <w:t xml:space="preserve">                    -&gt;columnSpanFull()</w:t>
      </w:r>
    </w:p>
    <w:p w14:paraId="7C0C8787" w14:textId="77777777" w:rsidR="00E92D54" w:rsidRDefault="00E92D54" w:rsidP="00E92D54">
      <w:pPr>
        <w:pStyle w:val="Code"/>
      </w:pPr>
      <w:r>
        <w:t xml:space="preserve">                    -&gt;schema([</w:t>
      </w:r>
    </w:p>
    <w:p w14:paraId="07B84DE4" w14:textId="77777777" w:rsidR="00E92D54" w:rsidRDefault="00E92D54" w:rsidP="00E92D54">
      <w:pPr>
        <w:pStyle w:val="Code"/>
      </w:pPr>
      <w:r>
        <w:t xml:space="preserve">                        Group::make([</w:t>
      </w:r>
    </w:p>
    <w:p w14:paraId="4490E371" w14:textId="77777777" w:rsidR="00E92D54" w:rsidRDefault="00E92D54" w:rsidP="00E92D54">
      <w:pPr>
        <w:pStyle w:val="Code"/>
      </w:pPr>
      <w:r>
        <w:t xml:space="preserve">                        Section::make('Загальна інформація')</w:t>
      </w:r>
    </w:p>
    <w:p w14:paraId="05724810" w14:textId="77777777" w:rsidR="00E92D54" w:rsidRDefault="00E92D54" w:rsidP="00E92D54">
      <w:pPr>
        <w:pStyle w:val="Code"/>
      </w:pPr>
      <w:r>
        <w:t xml:space="preserve">                            -&gt;icon('heroicon-m-information-circle')</w:t>
      </w:r>
    </w:p>
    <w:p w14:paraId="0C433168" w14:textId="77777777" w:rsidR="00E92D54" w:rsidRDefault="00E92D54" w:rsidP="00E92D54">
      <w:pPr>
        <w:pStyle w:val="Code"/>
      </w:pPr>
      <w:r>
        <w:t xml:space="preserve">                            -&gt;schema([</w:t>
      </w:r>
    </w:p>
    <w:p w14:paraId="08CB20FA" w14:textId="77777777" w:rsidR="00E92D54" w:rsidRDefault="00E92D54" w:rsidP="00E92D54">
      <w:pPr>
        <w:pStyle w:val="Code"/>
      </w:pPr>
      <w:r>
        <w:t xml:space="preserve">                                TextInput::make('name')</w:t>
      </w:r>
    </w:p>
    <w:p w14:paraId="73BCC127" w14:textId="77777777" w:rsidR="00E92D54" w:rsidRDefault="00E92D54" w:rsidP="00E92D54">
      <w:pPr>
        <w:pStyle w:val="Code"/>
      </w:pPr>
      <w:r>
        <w:t xml:space="preserve">                                    -&gt;label('Назва проєкту')</w:t>
      </w:r>
    </w:p>
    <w:p w14:paraId="2B4AE710" w14:textId="77777777" w:rsidR="00E92D54" w:rsidRDefault="00E92D54" w:rsidP="00E92D54">
      <w:pPr>
        <w:pStyle w:val="Code"/>
      </w:pPr>
      <w:r>
        <w:t xml:space="preserve">                                    -&gt;required()</w:t>
      </w:r>
    </w:p>
    <w:p w14:paraId="738F07E2" w14:textId="77777777" w:rsidR="00E92D54" w:rsidRDefault="00E92D54" w:rsidP="00E92D54">
      <w:pPr>
        <w:pStyle w:val="Code"/>
      </w:pPr>
      <w:r>
        <w:t xml:space="preserve">                                    -&gt;maxLength(255)</w:t>
      </w:r>
    </w:p>
    <w:p w14:paraId="512E5659" w14:textId="77777777" w:rsidR="00E92D54" w:rsidRDefault="00E92D54" w:rsidP="00E92D54">
      <w:pPr>
        <w:pStyle w:val="Code"/>
      </w:pPr>
      <w:r>
        <w:t xml:space="preserve">                                    -&gt;prefixIcon('heroicon-m-briefcase')</w:t>
      </w:r>
    </w:p>
    <w:p w14:paraId="79B367E0" w14:textId="77777777" w:rsidR="00E92D54" w:rsidRDefault="00E92D54" w:rsidP="00E92D54">
      <w:pPr>
        <w:pStyle w:val="Code"/>
      </w:pPr>
      <w:r>
        <w:t xml:space="preserve">                                    -&gt;columnSpanFull(),</w:t>
      </w:r>
    </w:p>
    <w:p w14:paraId="72A4EA84" w14:textId="77777777" w:rsidR="00E92D54" w:rsidRDefault="00E92D54" w:rsidP="00E92D54">
      <w:pPr>
        <w:pStyle w:val="Code"/>
      </w:pPr>
    </w:p>
    <w:p w14:paraId="3BC5CAC1" w14:textId="77777777" w:rsidR="00E92D54" w:rsidRDefault="00E92D54" w:rsidP="00E92D54">
      <w:pPr>
        <w:pStyle w:val="Code"/>
      </w:pPr>
      <w:r>
        <w:t xml:space="preserve">                                Textarea::make('description')</w:t>
      </w:r>
    </w:p>
    <w:p w14:paraId="2E00313F" w14:textId="77777777" w:rsidR="00E92D54" w:rsidRDefault="00E92D54" w:rsidP="00E92D54">
      <w:pPr>
        <w:pStyle w:val="Code"/>
      </w:pPr>
      <w:r>
        <w:t xml:space="preserve">                                    -&gt;label('Опис')</w:t>
      </w:r>
    </w:p>
    <w:p w14:paraId="586DFD46" w14:textId="77777777" w:rsidR="00E92D54" w:rsidRDefault="00E92D54" w:rsidP="00E92D54">
      <w:pPr>
        <w:pStyle w:val="Code"/>
      </w:pPr>
      <w:r>
        <w:t xml:space="preserve">                                    -&gt;rows(5)</w:t>
      </w:r>
    </w:p>
    <w:p w14:paraId="0E9A59E6" w14:textId="77777777" w:rsidR="00E92D54" w:rsidRDefault="00E92D54" w:rsidP="00E92D54">
      <w:pPr>
        <w:pStyle w:val="Code"/>
      </w:pPr>
      <w:r>
        <w:t xml:space="preserve">                                    -&gt;placeholder('Додайте деталі проєкту...')</w:t>
      </w:r>
    </w:p>
    <w:p w14:paraId="52777C82" w14:textId="77777777" w:rsidR="00E92D54" w:rsidRDefault="00E92D54" w:rsidP="00E92D54">
      <w:pPr>
        <w:pStyle w:val="Code"/>
      </w:pPr>
      <w:r>
        <w:t xml:space="preserve">                                    -&gt;columnSpanFull(),</w:t>
      </w:r>
    </w:p>
    <w:p w14:paraId="4CF06AA8" w14:textId="77777777" w:rsidR="00E92D54" w:rsidRDefault="00E92D54" w:rsidP="00E92D54">
      <w:pPr>
        <w:pStyle w:val="Code"/>
      </w:pPr>
      <w:r>
        <w:t xml:space="preserve">                            ]),</w:t>
      </w:r>
    </w:p>
    <w:p w14:paraId="3E388A4B" w14:textId="77777777" w:rsidR="00E92D54" w:rsidRDefault="00E92D54" w:rsidP="00E92D54">
      <w:pPr>
        <w:pStyle w:val="Code"/>
      </w:pPr>
    </w:p>
    <w:p w14:paraId="1A1E423B" w14:textId="77777777" w:rsidR="00E92D54" w:rsidRDefault="00E92D54" w:rsidP="00E92D54">
      <w:pPr>
        <w:pStyle w:val="Code"/>
      </w:pPr>
      <w:r>
        <w:t xml:space="preserve">                        Section::make('Локація та терміни')</w:t>
      </w:r>
    </w:p>
    <w:p w14:paraId="15DF82E4" w14:textId="77777777" w:rsidR="00E92D54" w:rsidRDefault="00E92D54" w:rsidP="00E92D54">
      <w:pPr>
        <w:pStyle w:val="Code"/>
      </w:pPr>
      <w:r>
        <w:t xml:space="preserve">                            -&gt;icon('heroicon-m-map')</w:t>
      </w:r>
    </w:p>
    <w:p w14:paraId="3AAD13CF" w14:textId="77777777" w:rsidR="00E92D54" w:rsidRDefault="00E92D54" w:rsidP="00E92D54">
      <w:pPr>
        <w:pStyle w:val="Code"/>
      </w:pPr>
      <w:r>
        <w:t xml:space="preserve">                            -&gt;schema([</w:t>
      </w:r>
    </w:p>
    <w:p w14:paraId="1CDDC1C5" w14:textId="77777777" w:rsidR="00E92D54" w:rsidRDefault="00E92D54" w:rsidP="00E92D54">
      <w:pPr>
        <w:pStyle w:val="Code"/>
      </w:pPr>
      <w:r>
        <w:t xml:space="preserve">                                TextInput::make('address')</w:t>
      </w:r>
    </w:p>
    <w:p w14:paraId="025F66AE" w14:textId="77777777" w:rsidR="00E92D54" w:rsidRDefault="00E92D54" w:rsidP="00E92D54">
      <w:pPr>
        <w:pStyle w:val="Code"/>
      </w:pPr>
      <w:r>
        <w:t xml:space="preserve">                                    -&gt;label('Адреса об\'єкта')</w:t>
      </w:r>
    </w:p>
    <w:p w14:paraId="20F2D8F6" w14:textId="77777777" w:rsidR="00E92D54" w:rsidRDefault="00E92D54" w:rsidP="00E92D54">
      <w:pPr>
        <w:pStyle w:val="Code"/>
      </w:pPr>
      <w:r>
        <w:t xml:space="preserve">                                    -&gt;prefixIcon('heroicon-m-map-pin')</w:t>
      </w:r>
    </w:p>
    <w:p w14:paraId="1F7A0E3E" w14:textId="77777777" w:rsidR="00E92D54" w:rsidRDefault="00E92D54" w:rsidP="00E92D54">
      <w:pPr>
        <w:pStyle w:val="Code"/>
      </w:pPr>
      <w:r>
        <w:t xml:space="preserve">                                    -&gt;columnSpanFull(),</w:t>
      </w:r>
    </w:p>
    <w:p w14:paraId="288125D5" w14:textId="77777777" w:rsidR="00E92D54" w:rsidRDefault="00E92D54" w:rsidP="00E92D54">
      <w:pPr>
        <w:pStyle w:val="Code"/>
      </w:pPr>
    </w:p>
    <w:p w14:paraId="7D9536E4" w14:textId="77777777" w:rsidR="00E92D54" w:rsidRDefault="00E92D54" w:rsidP="00E92D54">
      <w:pPr>
        <w:pStyle w:val="Code"/>
      </w:pPr>
      <w:r>
        <w:t xml:space="preserve">                                Grid::make(2)</w:t>
      </w:r>
    </w:p>
    <w:p w14:paraId="6067B2DA" w14:textId="77777777" w:rsidR="00E92D54" w:rsidRDefault="00E92D54" w:rsidP="00E92D54">
      <w:pPr>
        <w:pStyle w:val="Code"/>
      </w:pPr>
      <w:r>
        <w:t xml:space="preserve">                                    -&gt;schema([</w:t>
      </w:r>
    </w:p>
    <w:p w14:paraId="05452FF0" w14:textId="77777777" w:rsidR="00E92D54" w:rsidRDefault="00E92D54" w:rsidP="00E92D54">
      <w:pPr>
        <w:pStyle w:val="Code"/>
      </w:pPr>
      <w:r>
        <w:t xml:space="preserve">                                        DatePicker::make('start_date')</w:t>
      </w:r>
    </w:p>
    <w:p w14:paraId="4A4CBC64" w14:textId="77777777" w:rsidR="00E92D54" w:rsidRDefault="00E92D54" w:rsidP="00E92D54">
      <w:pPr>
        <w:pStyle w:val="Code"/>
      </w:pPr>
      <w:r>
        <w:t xml:space="preserve">                                            -&gt;label('Дата початку')</w:t>
      </w:r>
    </w:p>
    <w:p w14:paraId="7CE416A0" w14:textId="77777777" w:rsidR="00E92D54" w:rsidRDefault="00E92D54" w:rsidP="00E92D54">
      <w:pPr>
        <w:pStyle w:val="Code"/>
      </w:pPr>
      <w:r>
        <w:t xml:space="preserve">                                            -&gt;prefixIcon('heroicon-m-calendar'),</w:t>
      </w:r>
    </w:p>
    <w:p w14:paraId="5544F135" w14:textId="77777777" w:rsidR="00E92D54" w:rsidRDefault="00E92D54" w:rsidP="00E92D54">
      <w:pPr>
        <w:pStyle w:val="Code"/>
      </w:pPr>
      <w:r>
        <w:t xml:space="preserve">                                        DatePicker::make('end_date')</w:t>
      </w:r>
    </w:p>
    <w:p w14:paraId="50E66C79" w14:textId="77777777" w:rsidR="00E92D54" w:rsidRDefault="00E92D54" w:rsidP="00E92D54">
      <w:pPr>
        <w:pStyle w:val="Code"/>
      </w:pPr>
      <w:r>
        <w:t xml:space="preserve">                                            -&gt;label('Дата завершення')</w:t>
      </w:r>
    </w:p>
    <w:p w14:paraId="32DC3F37" w14:textId="77777777" w:rsidR="00E92D54" w:rsidRDefault="00E92D54" w:rsidP="00E92D54">
      <w:pPr>
        <w:pStyle w:val="Code"/>
      </w:pPr>
      <w:r>
        <w:t xml:space="preserve">                                            -&gt;prefixIcon('heroicon-m-calendar-days'),</w:t>
      </w:r>
    </w:p>
    <w:p w14:paraId="4671F1FA" w14:textId="77777777" w:rsidR="00E92D54" w:rsidRDefault="00E92D54" w:rsidP="00E92D54">
      <w:pPr>
        <w:pStyle w:val="Code"/>
      </w:pPr>
      <w:r>
        <w:t xml:space="preserve">                                    ]),</w:t>
      </w:r>
    </w:p>
    <w:p w14:paraId="1C5CEB39" w14:textId="77777777" w:rsidR="00E92D54" w:rsidRDefault="00E92D54" w:rsidP="00E92D54">
      <w:pPr>
        <w:pStyle w:val="Code"/>
      </w:pPr>
      <w:r>
        <w:t xml:space="preserve">                            ]),</w:t>
      </w:r>
    </w:p>
    <w:p w14:paraId="33B8B6A9" w14:textId="77777777" w:rsidR="00E92D54" w:rsidRDefault="00E92D54" w:rsidP="00E92D54">
      <w:pPr>
        <w:pStyle w:val="Code"/>
      </w:pPr>
      <w:r>
        <w:t xml:space="preserve">                    ])-&gt;columnSpan(2),</w:t>
      </w:r>
    </w:p>
    <w:p w14:paraId="504439C6" w14:textId="77777777" w:rsidR="00E92D54" w:rsidRDefault="00E92D54" w:rsidP="00E92D54">
      <w:pPr>
        <w:pStyle w:val="Code"/>
      </w:pPr>
    </w:p>
    <w:p w14:paraId="64694C9A" w14:textId="77777777" w:rsidR="00E92D54" w:rsidRDefault="00E92D54" w:rsidP="00E92D54">
      <w:pPr>
        <w:pStyle w:val="Code"/>
      </w:pPr>
      <w:r>
        <w:t xml:space="preserve">                        Group::make([</w:t>
      </w:r>
    </w:p>
    <w:p w14:paraId="36AC8A76" w14:textId="77777777" w:rsidR="00E92D54" w:rsidRDefault="00E92D54" w:rsidP="00E92D54">
      <w:pPr>
        <w:pStyle w:val="Code"/>
      </w:pPr>
      <w:r>
        <w:t xml:space="preserve">                        Section::make('Статус та клієнт')</w:t>
      </w:r>
    </w:p>
    <w:p w14:paraId="14489488" w14:textId="77777777" w:rsidR="00E92D54" w:rsidRDefault="00E92D54" w:rsidP="00E92D54">
      <w:pPr>
        <w:pStyle w:val="Code"/>
      </w:pPr>
      <w:r>
        <w:t xml:space="preserve">                            -&gt;schema([</w:t>
      </w:r>
    </w:p>
    <w:p w14:paraId="3F76D9B5" w14:textId="77777777" w:rsidR="00E92D54" w:rsidRDefault="00E92D54" w:rsidP="00E92D54">
      <w:pPr>
        <w:pStyle w:val="Code"/>
      </w:pPr>
      <w:r>
        <w:t xml:space="preserve">                                Select::make('status')</w:t>
      </w:r>
    </w:p>
    <w:p w14:paraId="4D8AC65A" w14:textId="77777777" w:rsidR="00E92D54" w:rsidRDefault="00E92D54" w:rsidP="00E92D54">
      <w:pPr>
        <w:pStyle w:val="Code"/>
      </w:pPr>
      <w:r>
        <w:t xml:space="preserve">                                    -&gt;label('Статус')</w:t>
      </w:r>
    </w:p>
    <w:p w14:paraId="5FE83D1D" w14:textId="77777777" w:rsidR="00E92D54" w:rsidRDefault="00E92D54" w:rsidP="00E92D54">
      <w:pPr>
        <w:pStyle w:val="Code"/>
      </w:pPr>
      <w:r>
        <w:t xml:space="preserve">                                    -&gt;options(ProjectStatus::class)</w:t>
      </w:r>
    </w:p>
    <w:p w14:paraId="6B7D7A3E" w14:textId="77777777" w:rsidR="00E92D54" w:rsidRDefault="00E92D54" w:rsidP="00E92D54">
      <w:pPr>
        <w:pStyle w:val="Code"/>
      </w:pPr>
      <w:r>
        <w:t xml:space="preserve">                                    -&gt;default(ProjectStatus::Pending)</w:t>
      </w:r>
    </w:p>
    <w:p w14:paraId="47C78E44" w14:textId="77777777" w:rsidR="00E92D54" w:rsidRDefault="00E92D54" w:rsidP="00E92D54">
      <w:pPr>
        <w:pStyle w:val="Code"/>
      </w:pPr>
      <w:r>
        <w:t xml:space="preserve">                                    -&gt;required()</w:t>
      </w:r>
    </w:p>
    <w:p w14:paraId="4DA9965A" w14:textId="77777777" w:rsidR="00E92D54" w:rsidRDefault="00E92D54" w:rsidP="00E92D54">
      <w:pPr>
        <w:pStyle w:val="Code"/>
      </w:pPr>
      <w:r>
        <w:t xml:space="preserve">                                    -&gt;prefixIcon('heroicon-m-flag'),</w:t>
      </w:r>
    </w:p>
    <w:p w14:paraId="7DF9D7C1" w14:textId="77777777" w:rsidR="00E92D54" w:rsidRDefault="00E92D54" w:rsidP="00E92D54">
      <w:pPr>
        <w:pStyle w:val="Code"/>
      </w:pPr>
    </w:p>
    <w:p w14:paraId="74D6F7E1" w14:textId="77777777" w:rsidR="00E92D54" w:rsidRDefault="00E92D54" w:rsidP="00E92D54">
      <w:pPr>
        <w:pStyle w:val="Code"/>
      </w:pPr>
      <w:r>
        <w:t xml:space="preserve">                                Select::make('client_id')</w:t>
      </w:r>
    </w:p>
    <w:p w14:paraId="75F05AD0" w14:textId="77777777" w:rsidR="00E92D54" w:rsidRDefault="00E92D54" w:rsidP="00E92D54">
      <w:pPr>
        <w:pStyle w:val="Code"/>
      </w:pPr>
      <w:r>
        <w:t xml:space="preserve">                                    -&gt;label('Замовник')</w:t>
      </w:r>
    </w:p>
    <w:p w14:paraId="20D8C2F1" w14:textId="77777777" w:rsidR="00E92D54" w:rsidRDefault="00E92D54" w:rsidP="00E92D54">
      <w:pPr>
        <w:pStyle w:val="Code"/>
      </w:pPr>
      <w:r>
        <w:t xml:space="preserve">                                    -&gt;relationship('client', 'name')</w:t>
      </w:r>
    </w:p>
    <w:p w14:paraId="36BB6840" w14:textId="77777777" w:rsidR="00E92D54" w:rsidRDefault="00E92D54" w:rsidP="00E92D54">
      <w:pPr>
        <w:pStyle w:val="Code"/>
      </w:pPr>
      <w:r>
        <w:t xml:space="preserve">                                    -&gt;required()</w:t>
      </w:r>
    </w:p>
    <w:p w14:paraId="4E9B2AC7" w14:textId="77777777" w:rsidR="00E92D54" w:rsidRDefault="00E92D54" w:rsidP="00E92D54">
      <w:pPr>
        <w:pStyle w:val="Code"/>
      </w:pPr>
      <w:r>
        <w:t xml:space="preserve">                                    -&gt;searchable()</w:t>
      </w:r>
    </w:p>
    <w:p w14:paraId="31C4F1BB" w14:textId="77777777" w:rsidR="00E92D54" w:rsidRDefault="00E92D54" w:rsidP="00E92D54">
      <w:pPr>
        <w:pStyle w:val="Code"/>
      </w:pPr>
      <w:r>
        <w:t xml:space="preserve">                                    -&gt;preload()</w:t>
      </w:r>
    </w:p>
    <w:p w14:paraId="6B7A59D0" w14:textId="77777777" w:rsidR="00E92D54" w:rsidRDefault="00E92D54" w:rsidP="00E92D54">
      <w:pPr>
        <w:pStyle w:val="Code"/>
      </w:pPr>
      <w:r>
        <w:t xml:space="preserve">                                    -&gt;prefixIcon('heroicon-m-user'),</w:t>
      </w:r>
    </w:p>
    <w:p w14:paraId="4FD47A52" w14:textId="77777777" w:rsidR="00E92D54" w:rsidRDefault="00E92D54" w:rsidP="00E92D54">
      <w:pPr>
        <w:pStyle w:val="Code"/>
      </w:pPr>
      <w:r>
        <w:t xml:space="preserve">                            ]),</w:t>
      </w:r>
    </w:p>
    <w:p w14:paraId="25657C13" w14:textId="77777777" w:rsidR="00E92D54" w:rsidRDefault="00E92D54" w:rsidP="00E92D54">
      <w:pPr>
        <w:pStyle w:val="Code"/>
      </w:pPr>
    </w:p>
    <w:p w14:paraId="4155A80A" w14:textId="77777777" w:rsidR="00E92D54" w:rsidRDefault="00E92D54" w:rsidP="00E92D54">
      <w:pPr>
        <w:pStyle w:val="Code"/>
      </w:pPr>
      <w:r>
        <w:t xml:space="preserve">                            Section::make('Додаткові деталі')</w:t>
      </w:r>
    </w:p>
    <w:p w14:paraId="0E1C57E2" w14:textId="77777777" w:rsidR="00E92D54" w:rsidRDefault="00E92D54" w:rsidP="00E92D54">
      <w:pPr>
        <w:pStyle w:val="Code"/>
      </w:pPr>
      <w:r>
        <w:t xml:space="preserve">                            -&gt;description('Заповніть всі обов\'язкові поля для переведення проєкту в статус "В роботі".')</w:t>
      </w:r>
    </w:p>
    <w:p w14:paraId="7064412E" w14:textId="77777777" w:rsidR="00E92D54" w:rsidRDefault="00E92D54" w:rsidP="00E92D54">
      <w:pPr>
        <w:pStyle w:val="Code"/>
      </w:pPr>
      <w:r>
        <w:t xml:space="preserve">                            -&gt;schema([</w:t>
      </w:r>
    </w:p>
    <w:p w14:paraId="512577DF" w14:textId="77777777" w:rsidR="00E92D54" w:rsidRDefault="00E92D54" w:rsidP="00E92D54">
      <w:pPr>
        <w:pStyle w:val="Code"/>
      </w:pPr>
      <w:r>
        <w:t xml:space="preserve">                            ]),</w:t>
      </w:r>
    </w:p>
    <w:p w14:paraId="25749116" w14:textId="77777777" w:rsidR="00E92D54" w:rsidRDefault="00E92D54" w:rsidP="00E92D54">
      <w:pPr>
        <w:pStyle w:val="Code"/>
      </w:pPr>
      <w:r>
        <w:t xml:space="preserve">                    ])-&gt;columnSpan(1),</w:t>
      </w:r>
    </w:p>
    <w:p w14:paraId="03EEC220" w14:textId="77777777" w:rsidR="00E92D54" w:rsidRDefault="00E92D54" w:rsidP="00E92D54">
      <w:pPr>
        <w:pStyle w:val="Code"/>
      </w:pPr>
      <w:r>
        <w:t xml:space="preserve">                ]),</w:t>
      </w:r>
    </w:p>
    <w:p w14:paraId="799A03E3" w14:textId="77777777" w:rsidR="00E92D54" w:rsidRDefault="00E92D54" w:rsidP="00E92D54">
      <w:pPr>
        <w:pStyle w:val="Code"/>
      </w:pPr>
      <w:r>
        <w:t xml:space="preserve">            ]);</w:t>
      </w:r>
    </w:p>
    <w:p w14:paraId="2494197F" w14:textId="77777777" w:rsidR="00E92D54" w:rsidRDefault="00E92D54" w:rsidP="00E92D54">
      <w:pPr>
        <w:pStyle w:val="Code"/>
      </w:pPr>
      <w:r>
        <w:t xml:space="preserve">    }</w:t>
      </w:r>
    </w:p>
    <w:p w14:paraId="60A2E4B1" w14:textId="77777777" w:rsidR="00E92D54" w:rsidRDefault="00E92D54" w:rsidP="00E92D54">
      <w:pPr>
        <w:pStyle w:val="Code"/>
      </w:pPr>
      <w:r>
        <w:t>}</w:t>
      </w:r>
    </w:p>
    <w:p w14:paraId="642C460C" w14:textId="77777777" w:rsidR="00E92D54" w:rsidRDefault="00E92D54" w:rsidP="00E92D54">
      <w:pPr>
        <w:pStyle w:val="Code"/>
      </w:pPr>
      <w:r>
        <w:t>&lt;?php</w:t>
      </w:r>
    </w:p>
    <w:p w14:paraId="11881BD8" w14:textId="77777777" w:rsidR="00E92D54" w:rsidRDefault="00E92D54" w:rsidP="00E92D54">
      <w:pPr>
        <w:pStyle w:val="Code"/>
      </w:pPr>
    </w:p>
    <w:p w14:paraId="2DA0ED02" w14:textId="77777777" w:rsidR="00E92D54" w:rsidRDefault="00E92D54" w:rsidP="00E92D54">
      <w:pPr>
        <w:pStyle w:val="Code"/>
      </w:pPr>
      <w:r>
        <w:t>namespace App\Filament\Resources\Projects\Tables;</w:t>
      </w:r>
    </w:p>
    <w:p w14:paraId="11B140C5" w14:textId="77777777" w:rsidR="00E92D54" w:rsidRDefault="00E92D54" w:rsidP="00E92D54">
      <w:pPr>
        <w:pStyle w:val="Code"/>
      </w:pPr>
    </w:p>
    <w:p w14:paraId="580E6D47" w14:textId="77777777" w:rsidR="00E92D54" w:rsidRDefault="00E92D54" w:rsidP="00E92D54">
      <w:pPr>
        <w:pStyle w:val="Code"/>
      </w:pPr>
      <w:r>
        <w:t>use App\Enums\ProjectStatus;</w:t>
      </w:r>
    </w:p>
    <w:p w14:paraId="3C8320F9" w14:textId="77777777" w:rsidR="00E92D54" w:rsidRDefault="00E92D54" w:rsidP="00E92D54">
      <w:pPr>
        <w:pStyle w:val="Code"/>
      </w:pPr>
      <w:r>
        <w:t>use Filament\Actions\DeleteAction;</w:t>
      </w:r>
    </w:p>
    <w:p w14:paraId="0D94C4AE" w14:textId="77777777" w:rsidR="00E92D54" w:rsidRDefault="00E92D54" w:rsidP="00E92D54">
      <w:pPr>
        <w:pStyle w:val="Code"/>
      </w:pPr>
      <w:r>
        <w:t>use Filament\Actions\EditAction;</w:t>
      </w:r>
    </w:p>
    <w:p w14:paraId="1F4A00FC" w14:textId="77777777" w:rsidR="00E92D54" w:rsidRDefault="00E92D54" w:rsidP="00E92D54">
      <w:pPr>
        <w:pStyle w:val="Code"/>
      </w:pPr>
      <w:r>
        <w:t>use Filament\Tables\Columns\TextColumn;</w:t>
      </w:r>
    </w:p>
    <w:p w14:paraId="751478BE" w14:textId="77777777" w:rsidR="00E92D54" w:rsidRDefault="00E92D54" w:rsidP="00E92D54">
      <w:pPr>
        <w:pStyle w:val="Code"/>
      </w:pPr>
      <w:r>
        <w:t>use Filament\Tables\Filters\Filter;</w:t>
      </w:r>
    </w:p>
    <w:p w14:paraId="2D690FE1" w14:textId="77777777" w:rsidR="00E92D54" w:rsidRDefault="00E92D54" w:rsidP="00E92D54">
      <w:pPr>
        <w:pStyle w:val="Code"/>
      </w:pPr>
      <w:r>
        <w:t>use Filament\Tables\Filters\SelectFilter;</w:t>
      </w:r>
    </w:p>
    <w:p w14:paraId="3292F225" w14:textId="77777777" w:rsidR="00E92D54" w:rsidRDefault="00E92D54" w:rsidP="00E92D54">
      <w:pPr>
        <w:pStyle w:val="Code"/>
      </w:pPr>
      <w:r>
        <w:t>use Filament\Forms\Components\DatePicker;</w:t>
      </w:r>
    </w:p>
    <w:p w14:paraId="4A605340" w14:textId="77777777" w:rsidR="00E92D54" w:rsidRDefault="00E92D54" w:rsidP="00E92D54">
      <w:pPr>
        <w:pStyle w:val="Code"/>
      </w:pPr>
      <w:r>
        <w:t>use Filament\Tables\Table;</w:t>
      </w:r>
    </w:p>
    <w:p w14:paraId="6C66A7F9" w14:textId="77777777" w:rsidR="00E92D54" w:rsidRDefault="00E92D54" w:rsidP="00E92D54">
      <w:pPr>
        <w:pStyle w:val="Code"/>
      </w:pPr>
    </w:p>
    <w:p w14:paraId="3946E09C" w14:textId="77777777" w:rsidR="00E92D54" w:rsidRDefault="00E92D54" w:rsidP="00E92D54">
      <w:pPr>
        <w:pStyle w:val="Code"/>
      </w:pPr>
      <w:r>
        <w:t>class ProjectsTable</w:t>
      </w:r>
    </w:p>
    <w:p w14:paraId="6F23A2E6" w14:textId="77777777" w:rsidR="00E92D54" w:rsidRDefault="00E92D54" w:rsidP="00E92D54">
      <w:pPr>
        <w:pStyle w:val="Code"/>
      </w:pPr>
      <w:r>
        <w:t>{</w:t>
      </w:r>
    </w:p>
    <w:p w14:paraId="452D56C7" w14:textId="77777777" w:rsidR="00E92D54" w:rsidRDefault="00E92D54" w:rsidP="00E92D54">
      <w:pPr>
        <w:pStyle w:val="Code"/>
      </w:pPr>
      <w:r>
        <w:t xml:space="preserve">    public static function configure(Table $table): Table</w:t>
      </w:r>
    </w:p>
    <w:p w14:paraId="7766E8A1" w14:textId="77777777" w:rsidR="00E92D54" w:rsidRDefault="00E92D54" w:rsidP="00E92D54">
      <w:pPr>
        <w:pStyle w:val="Code"/>
      </w:pPr>
      <w:r>
        <w:t xml:space="preserve">    {</w:t>
      </w:r>
    </w:p>
    <w:p w14:paraId="41F76E9C" w14:textId="77777777" w:rsidR="00E92D54" w:rsidRDefault="00E92D54" w:rsidP="00E92D54">
      <w:pPr>
        <w:pStyle w:val="Code"/>
      </w:pPr>
      <w:r>
        <w:t xml:space="preserve">        return $table</w:t>
      </w:r>
    </w:p>
    <w:p w14:paraId="4C5B35E8" w14:textId="77777777" w:rsidR="00E92D54" w:rsidRDefault="00E92D54" w:rsidP="00E92D54">
      <w:pPr>
        <w:pStyle w:val="Code"/>
      </w:pPr>
      <w:r>
        <w:t xml:space="preserve">            -&gt;columns([</w:t>
      </w:r>
    </w:p>
    <w:p w14:paraId="622FD9F3" w14:textId="77777777" w:rsidR="00E92D54" w:rsidRDefault="00E92D54" w:rsidP="00E92D54">
      <w:pPr>
        <w:pStyle w:val="Code"/>
      </w:pPr>
      <w:r>
        <w:t xml:space="preserve">                TextColumn::make('id')</w:t>
      </w:r>
    </w:p>
    <w:p w14:paraId="60C922DB" w14:textId="77777777" w:rsidR="00E92D54" w:rsidRDefault="00E92D54" w:rsidP="00E92D54">
      <w:pPr>
        <w:pStyle w:val="Code"/>
      </w:pPr>
      <w:r>
        <w:t xml:space="preserve">                    -&gt;label('ID')</w:t>
      </w:r>
    </w:p>
    <w:p w14:paraId="1F4B14C3" w14:textId="77777777" w:rsidR="00E92D54" w:rsidRDefault="00E92D54" w:rsidP="00E92D54">
      <w:pPr>
        <w:pStyle w:val="Code"/>
      </w:pPr>
      <w:r>
        <w:t xml:space="preserve">                    -&gt;grow(false)</w:t>
      </w:r>
    </w:p>
    <w:p w14:paraId="1E683138" w14:textId="77777777" w:rsidR="00E92D54" w:rsidRDefault="00E92D54" w:rsidP="00E92D54">
      <w:pPr>
        <w:pStyle w:val="Code"/>
      </w:pPr>
      <w:r>
        <w:t xml:space="preserve">                    -&gt;placeholder('-')</w:t>
      </w:r>
    </w:p>
    <w:p w14:paraId="1E34E38C" w14:textId="77777777" w:rsidR="00E92D54" w:rsidRDefault="00E92D54" w:rsidP="00E92D54">
      <w:pPr>
        <w:pStyle w:val="Code"/>
      </w:pPr>
      <w:r>
        <w:t xml:space="preserve">                    -&gt;sortable()</w:t>
      </w:r>
    </w:p>
    <w:p w14:paraId="6E0A4028" w14:textId="77777777" w:rsidR="00E92D54" w:rsidRDefault="00E92D54" w:rsidP="00E92D54">
      <w:pPr>
        <w:pStyle w:val="Code"/>
      </w:pPr>
      <w:r>
        <w:t xml:space="preserve">                    -&gt;searchable()</w:t>
      </w:r>
    </w:p>
    <w:p w14:paraId="1A4C379E" w14:textId="77777777" w:rsidR="00E92D54" w:rsidRDefault="00E92D54" w:rsidP="00E92D54">
      <w:pPr>
        <w:pStyle w:val="Code"/>
      </w:pPr>
      <w:r>
        <w:t xml:space="preserve">                    -&gt;toggleable(isToggledHiddenByDefault: true),</w:t>
      </w:r>
    </w:p>
    <w:p w14:paraId="78FE7040" w14:textId="77777777" w:rsidR="00E92D54" w:rsidRDefault="00E92D54" w:rsidP="00E92D54">
      <w:pPr>
        <w:pStyle w:val="Code"/>
      </w:pPr>
      <w:r>
        <w:t xml:space="preserve">                TextColumn::make('client.name')</w:t>
      </w:r>
    </w:p>
    <w:p w14:paraId="54254EDF" w14:textId="77777777" w:rsidR="00E92D54" w:rsidRDefault="00E92D54" w:rsidP="00E92D54">
      <w:pPr>
        <w:pStyle w:val="Code"/>
      </w:pPr>
      <w:r>
        <w:t xml:space="preserve">                    -&gt;label('Замовник')</w:t>
      </w:r>
    </w:p>
    <w:p w14:paraId="364F9229" w14:textId="77777777" w:rsidR="00E92D54" w:rsidRDefault="00E92D54" w:rsidP="00E92D54">
      <w:pPr>
        <w:pStyle w:val="Code"/>
      </w:pPr>
      <w:r>
        <w:t xml:space="preserve">                    -&gt;wrap()</w:t>
      </w:r>
    </w:p>
    <w:p w14:paraId="25A6FDDF" w14:textId="77777777" w:rsidR="00E92D54" w:rsidRDefault="00E92D54" w:rsidP="00E92D54">
      <w:pPr>
        <w:pStyle w:val="Code"/>
      </w:pPr>
      <w:r>
        <w:t xml:space="preserve">                    -&gt;placeholder('-')</w:t>
      </w:r>
    </w:p>
    <w:p w14:paraId="126618B9" w14:textId="77777777" w:rsidR="00E92D54" w:rsidRDefault="00E92D54" w:rsidP="00E92D54">
      <w:pPr>
        <w:pStyle w:val="Code"/>
      </w:pPr>
      <w:r>
        <w:t xml:space="preserve">                    -&gt;sortable()</w:t>
      </w:r>
    </w:p>
    <w:p w14:paraId="71CF3A56" w14:textId="77777777" w:rsidR="00E92D54" w:rsidRDefault="00E92D54" w:rsidP="00E92D54">
      <w:pPr>
        <w:pStyle w:val="Code"/>
      </w:pPr>
      <w:r>
        <w:t xml:space="preserve">                    -&gt;searchable()</w:t>
      </w:r>
    </w:p>
    <w:p w14:paraId="35FDD9DF" w14:textId="77777777" w:rsidR="00E92D54" w:rsidRDefault="00E92D54" w:rsidP="00E92D54">
      <w:pPr>
        <w:pStyle w:val="Code"/>
      </w:pPr>
      <w:r>
        <w:t xml:space="preserve">                    -&gt;toggleable(),</w:t>
      </w:r>
    </w:p>
    <w:p w14:paraId="669C17C0" w14:textId="77777777" w:rsidR="00E92D54" w:rsidRDefault="00E92D54" w:rsidP="00E92D54">
      <w:pPr>
        <w:pStyle w:val="Code"/>
      </w:pPr>
      <w:r>
        <w:t xml:space="preserve">                TextColumn::make('name')</w:t>
      </w:r>
    </w:p>
    <w:p w14:paraId="0D48157E" w14:textId="77777777" w:rsidR="00E92D54" w:rsidRDefault="00E92D54" w:rsidP="00E92D54">
      <w:pPr>
        <w:pStyle w:val="Code"/>
      </w:pPr>
      <w:r>
        <w:t xml:space="preserve">                    -&gt;label('Назва проєкту')</w:t>
      </w:r>
    </w:p>
    <w:p w14:paraId="216D361A" w14:textId="77777777" w:rsidR="00E92D54" w:rsidRDefault="00E92D54" w:rsidP="00E92D54">
      <w:pPr>
        <w:pStyle w:val="Code"/>
      </w:pPr>
      <w:r>
        <w:lastRenderedPageBreak/>
        <w:t xml:space="preserve">                    -&gt;wrap()</w:t>
      </w:r>
    </w:p>
    <w:p w14:paraId="75C1472D" w14:textId="77777777" w:rsidR="00E92D54" w:rsidRDefault="00E92D54" w:rsidP="00E92D54">
      <w:pPr>
        <w:pStyle w:val="Code"/>
      </w:pPr>
      <w:r>
        <w:t xml:space="preserve">                    -&gt;placeholder('-')</w:t>
      </w:r>
    </w:p>
    <w:p w14:paraId="12D49158" w14:textId="77777777" w:rsidR="00E92D54" w:rsidRDefault="00E92D54" w:rsidP="00E92D54">
      <w:pPr>
        <w:pStyle w:val="Code"/>
      </w:pPr>
      <w:r>
        <w:t xml:space="preserve">                    -&gt;sortable()</w:t>
      </w:r>
    </w:p>
    <w:p w14:paraId="7FD8AA84" w14:textId="77777777" w:rsidR="00E92D54" w:rsidRDefault="00E92D54" w:rsidP="00E92D54">
      <w:pPr>
        <w:pStyle w:val="Code"/>
      </w:pPr>
      <w:r>
        <w:t xml:space="preserve">                    -&gt;searchable()</w:t>
      </w:r>
    </w:p>
    <w:p w14:paraId="36128A15" w14:textId="77777777" w:rsidR="00E92D54" w:rsidRDefault="00E92D54" w:rsidP="00E92D54">
      <w:pPr>
        <w:pStyle w:val="Code"/>
      </w:pPr>
      <w:r>
        <w:t xml:space="preserve">                    -&gt;toggleable(),</w:t>
      </w:r>
    </w:p>
    <w:p w14:paraId="0048127D" w14:textId="77777777" w:rsidR="00E92D54" w:rsidRDefault="00E92D54" w:rsidP="00E92D54">
      <w:pPr>
        <w:pStyle w:val="Code"/>
      </w:pPr>
      <w:r>
        <w:t xml:space="preserve">                TextColumn::make('status')</w:t>
      </w:r>
    </w:p>
    <w:p w14:paraId="67F9E421" w14:textId="77777777" w:rsidR="00E92D54" w:rsidRDefault="00E92D54" w:rsidP="00E92D54">
      <w:pPr>
        <w:pStyle w:val="Code"/>
      </w:pPr>
      <w:r>
        <w:t xml:space="preserve">                    -&gt;label('Статус')</w:t>
      </w:r>
    </w:p>
    <w:p w14:paraId="78B1B1F5" w14:textId="77777777" w:rsidR="00E92D54" w:rsidRDefault="00E92D54" w:rsidP="00E92D54">
      <w:pPr>
        <w:pStyle w:val="Code"/>
      </w:pPr>
      <w:r>
        <w:t xml:space="preserve">                    -&gt;badge()</w:t>
      </w:r>
    </w:p>
    <w:p w14:paraId="540508C7" w14:textId="77777777" w:rsidR="00E92D54" w:rsidRDefault="00E92D54" w:rsidP="00E92D54">
      <w:pPr>
        <w:pStyle w:val="Code"/>
      </w:pPr>
      <w:r>
        <w:t xml:space="preserve">                    -&gt;grow(false)</w:t>
      </w:r>
    </w:p>
    <w:p w14:paraId="602E8F09" w14:textId="77777777" w:rsidR="00E92D54" w:rsidRDefault="00E92D54" w:rsidP="00E92D54">
      <w:pPr>
        <w:pStyle w:val="Code"/>
      </w:pPr>
      <w:r>
        <w:t xml:space="preserve">                    -&gt;sortable()</w:t>
      </w:r>
    </w:p>
    <w:p w14:paraId="753236D1" w14:textId="77777777" w:rsidR="00E92D54" w:rsidRDefault="00E92D54" w:rsidP="00E92D54">
      <w:pPr>
        <w:pStyle w:val="Code"/>
      </w:pPr>
      <w:r>
        <w:t xml:space="preserve">                    -&gt;searchable()</w:t>
      </w:r>
    </w:p>
    <w:p w14:paraId="226DD502" w14:textId="77777777" w:rsidR="00E92D54" w:rsidRDefault="00E92D54" w:rsidP="00E92D54">
      <w:pPr>
        <w:pStyle w:val="Code"/>
      </w:pPr>
      <w:r>
        <w:t xml:space="preserve">                    -&gt;toggleable(),</w:t>
      </w:r>
    </w:p>
    <w:p w14:paraId="6A91628C" w14:textId="77777777" w:rsidR="00E92D54" w:rsidRDefault="00E92D54" w:rsidP="00E92D54">
      <w:pPr>
        <w:pStyle w:val="Code"/>
      </w:pPr>
      <w:r>
        <w:t xml:space="preserve">                TextColumn::make('description')</w:t>
      </w:r>
    </w:p>
    <w:p w14:paraId="667E973C" w14:textId="77777777" w:rsidR="00E92D54" w:rsidRDefault="00E92D54" w:rsidP="00E92D54">
      <w:pPr>
        <w:pStyle w:val="Code"/>
      </w:pPr>
      <w:r>
        <w:t xml:space="preserve">                    -&gt;label('Опис')</w:t>
      </w:r>
    </w:p>
    <w:p w14:paraId="217CB4BC" w14:textId="77777777" w:rsidR="00E92D54" w:rsidRDefault="00E92D54" w:rsidP="00E92D54">
      <w:pPr>
        <w:pStyle w:val="Code"/>
      </w:pPr>
      <w:r>
        <w:t xml:space="preserve">                    -&gt;wrap()</w:t>
      </w:r>
    </w:p>
    <w:p w14:paraId="482E6544" w14:textId="77777777" w:rsidR="00E92D54" w:rsidRDefault="00E92D54" w:rsidP="00E92D54">
      <w:pPr>
        <w:pStyle w:val="Code"/>
      </w:pPr>
      <w:r>
        <w:t xml:space="preserve">                    -&gt;toggleable(isToggledHiddenByDefault: true),</w:t>
      </w:r>
    </w:p>
    <w:p w14:paraId="36EFBACB" w14:textId="77777777" w:rsidR="00E92D54" w:rsidRDefault="00E92D54" w:rsidP="00E92D54">
      <w:pPr>
        <w:pStyle w:val="Code"/>
      </w:pPr>
      <w:r>
        <w:t xml:space="preserve">                TextColumn::make('address')</w:t>
      </w:r>
    </w:p>
    <w:p w14:paraId="25DDD677" w14:textId="77777777" w:rsidR="00E92D54" w:rsidRDefault="00E92D54" w:rsidP="00E92D54">
      <w:pPr>
        <w:pStyle w:val="Code"/>
      </w:pPr>
      <w:r>
        <w:t xml:space="preserve">                    -&gt;label('Адреса')</w:t>
      </w:r>
    </w:p>
    <w:p w14:paraId="4A79491B" w14:textId="77777777" w:rsidR="00E92D54" w:rsidRDefault="00E92D54" w:rsidP="00E92D54">
      <w:pPr>
        <w:pStyle w:val="Code"/>
      </w:pPr>
      <w:r>
        <w:t xml:space="preserve">                    -&gt;wrap()</w:t>
      </w:r>
    </w:p>
    <w:p w14:paraId="29F65B4A" w14:textId="77777777" w:rsidR="00E92D54" w:rsidRDefault="00E92D54" w:rsidP="00E92D54">
      <w:pPr>
        <w:pStyle w:val="Code"/>
      </w:pPr>
      <w:r>
        <w:t xml:space="preserve">                    -&gt;sortable()</w:t>
      </w:r>
    </w:p>
    <w:p w14:paraId="6B18EE7C" w14:textId="77777777" w:rsidR="00E92D54" w:rsidRDefault="00E92D54" w:rsidP="00E92D54">
      <w:pPr>
        <w:pStyle w:val="Code"/>
      </w:pPr>
      <w:r>
        <w:t xml:space="preserve">                    -&gt;searchable()</w:t>
      </w:r>
    </w:p>
    <w:p w14:paraId="36820BA0" w14:textId="77777777" w:rsidR="00E92D54" w:rsidRDefault="00E92D54" w:rsidP="00E92D54">
      <w:pPr>
        <w:pStyle w:val="Code"/>
      </w:pPr>
      <w:r>
        <w:t xml:space="preserve">                    -&gt;toggleable(),</w:t>
      </w:r>
    </w:p>
    <w:p w14:paraId="3604C747" w14:textId="77777777" w:rsidR="00E92D54" w:rsidRDefault="00E92D54" w:rsidP="00E92D54">
      <w:pPr>
        <w:pStyle w:val="Code"/>
      </w:pPr>
      <w:r>
        <w:t xml:space="preserve">                TextColumn::make('start_date')</w:t>
      </w:r>
    </w:p>
    <w:p w14:paraId="705DB393" w14:textId="77777777" w:rsidR="00E92D54" w:rsidRDefault="00E92D54" w:rsidP="00E92D54">
      <w:pPr>
        <w:pStyle w:val="Code"/>
      </w:pPr>
      <w:r>
        <w:t xml:space="preserve">                    -&gt;label('Дата початку')</w:t>
      </w:r>
    </w:p>
    <w:p w14:paraId="55BF04DD" w14:textId="77777777" w:rsidR="00E92D54" w:rsidRDefault="00E92D54" w:rsidP="00E92D54">
      <w:pPr>
        <w:pStyle w:val="Code"/>
      </w:pPr>
      <w:r>
        <w:t xml:space="preserve">                    -&gt;date('d.m.Y')</w:t>
      </w:r>
    </w:p>
    <w:p w14:paraId="1C2A72DF" w14:textId="77777777" w:rsidR="00E92D54" w:rsidRDefault="00E92D54" w:rsidP="00E92D54">
      <w:pPr>
        <w:pStyle w:val="Code"/>
      </w:pPr>
      <w:r>
        <w:t xml:space="preserve">                    -&gt;placeholder('Невизначено')</w:t>
      </w:r>
    </w:p>
    <w:p w14:paraId="23858DA9" w14:textId="77777777" w:rsidR="00E92D54" w:rsidRDefault="00E92D54" w:rsidP="00E92D54">
      <w:pPr>
        <w:pStyle w:val="Code"/>
      </w:pPr>
      <w:r>
        <w:t xml:space="preserve">                    -&gt;sortable()</w:t>
      </w:r>
    </w:p>
    <w:p w14:paraId="55984C28" w14:textId="77777777" w:rsidR="00E92D54" w:rsidRDefault="00E92D54" w:rsidP="00E92D54">
      <w:pPr>
        <w:pStyle w:val="Code"/>
      </w:pPr>
      <w:r>
        <w:t xml:space="preserve">                    -&gt;toggleable(),</w:t>
      </w:r>
    </w:p>
    <w:p w14:paraId="4EAE8A79" w14:textId="77777777" w:rsidR="00E92D54" w:rsidRDefault="00E92D54" w:rsidP="00E92D54">
      <w:pPr>
        <w:pStyle w:val="Code"/>
      </w:pPr>
      <w:r>
        <w:t xml:space="preserve">                TextColumn::make('end_date')</w:t>
      </w:r>
    </w:p>
    <w:p w14:paraId="19032C09" w14:textId="77777777" w:rsidR="00E92D54" w:rsidRDefault="00E92D54" w:rsidP="00E92D54">
      <w:pPr>
        <w:pStyle w:val="Code"/>
      </w:pPr>
      <w:r>
        <w:t xml:space="preserve">                    -&gt;label('Дата завершення')</w:t>
      </w:r>
    </w:p>
    <w:p w14:paraId="29BD1436" w14:textId="77777777" w:rsidR="00E92D54" w:rsidRDefault="00E92D54" w:rsidP="00E92D54">
      <w:pPr>
        <w:pStyle w:val="Code"/>
      </w:pPr>
      <w:r>
        <w:t xml:space="preserve">                    -&gt;date('d.m.Y')</w:t>
      </w:r>
    </w:p>
    <w:p w14:paraId="55BD2545" w14:textId="77777777" w:rsidR="00E92D54" w:rsidRDefault="00E92D54" w:rsidP="00E92D54">
      <w:pPr>
        <w:pStyle w:val="Code"/>
      </w:pPr>
      <w:r>
        <w:t xml:space="preserve">                    -&gt;placeholder('Невизначено')</w:t>
      </w:r>
    </w:p>
    <w:p w14:paraId="544BB71C" w14:textId="77777777" w:rsidR="00E92D54" w:rsidRDefault="00E92D54" w:rsidP="00E92D54">
      <w:pPr>
        <w:pStyle w:val="Code"/>
      </w:pPr>
      <w:r>
        <w:t xml:space="preserve">                    -&gt;sortable()</w:t>
      </w:r>
    </w:p>
    <w:p w14:paraId="77BC8E5A" w14:textId="77777777" w:rsidR="00E92D54" w:rsidRDefault="00E92D54" w:rsidP="00E92D54">
      <w:pPr>
        <w:pStyle w:val="Code"/>
      </w:pPr>
      <w:r>
        <w:t xml:space="preserve">                    -&gt;toggleable(),</w:t>
      </w:r>
    </w:p>
    <w:p w14:paraId="17AE0317" w14:textId="77777777" w:rsidR="00E92D54" w:rsidRDefault="00E92D54" w:rsidP="00E92D54">
      <w:pPr>
        <w:pStyle w:val="Code"/>
      </w:pPr>
      <w:r>
        <w:t xml:space="preserve">                TextColumn::make('created_at')</w:t>
      </w:r>
    </w:p>
    <w:p w14:paraId="09B94E85" w14:textId="77777777" w:rsidR="00E92D54" w:rsidRDefault="00E92D54" w:rsidP="00E92D54">
      <w:pPr>
        <w:pStyle w:val="Code"/>
      </w:pPr>
      <w:r>
        <w:t xml:space="preserve">                    -&gt;label('Створено')</w:t>
      </w:r>
    </w:p>
    <w:p w14:paraId="2505EA88" w14:textId="77777777" w:rsidR="00E92D54" w:rsidRDefault="00E92D54" w:rsidP="00E92D54">
      <w:pPr>
        <w:pStyle w:val="Code"/>
      </w:pPr>
      <w:r>
        <w:t xml:space="preserve">                    -&gt;dateTime('d.m.Y H:i')</w:t>
      </w:r>
    </w:p>
    <w:p w14:paraId="6F032F4E" w14:textId="77777777" w:rsidR="00E92D54" w:rsidRDefault="00E92D54" w:rsidP="00E92D54">
      <w:pPr>
        <w:pStyle w:val="Code"/>
      </w:pPr>
      <w:r>
        <w:t xml:space="preserve">                    -&gt;sortable()</w:t>
      </w:r>
    </w:p>
    <w:p w14:paraId="683AC39C" w14:textId="77777777" w:rsidR="00E92D54" w:rsidRDefault="00E92D54" w:rsidP="00E92D54">
      <w:pPr>
        <w:pStyle w:val="Code"/>
      </w:pPr>
      <w:r>
        <w:t xml:space="preserve">                    -&gt;toggleable(isToggledHiddenByDefault: true),</w:t>
      </w:r>
    </w:p>
    <w:p w14:paraId="316F36AD" w14:textId="77777777" w:rsidR="00E92D54" w:rsidRDefault="00E92D54" w:rsidP="00E92D54">
      <w:pPr>
        <w:pStyle w:val="Code"/>
      </w:pPr>
      <w:r>
        <w:t xml:space="preserve">                TextColumn::make('updated_at')</w:t>
      </w:r>
    </w:p>
    <w:p w14:paraId="1291601F" w14:textId="77777777" w:rsidR="00E92D54" w:rsidRDefault="00E92D54" w:rsidP="00E92D54">
      <w:pPr>
        <w:pStyle w:val="Code"/>
      </w:pPr>
      <w:r>
        <w:t xml:space="preserve">                    -&gt;label('Оновлено')</w:t>
      </w:r>
    </w:p>
    <w:p w14:paraId="6E212D7F" w14:textId="77777777" w:rsidR="00E92D54" w:rsidRDefault="00E92D54" w:rsidP="00E92D54">
      <w:pPr>
        <w:pStyle w:val="Code"/>
      </w:pPr>
      <w:r>
        <w:t xml:space="preserve">                    -&gt;dateTime('d.m.Y H:i')</w:t>
      </w:r>
    </w:p>
    <w:p w14:paraId="09DB4FBC" w14:textId="77777777" w:rsidR="00E92D54" w:rsidRDefault="00E92D54" w:rsidP="00E92D54">
      <w:pPr>
        <w:pStyle w:val="Code"/>
      </w:pPr>
      <w:r>
        <w:t xml:space="preserve">                    -&gt;sortable()</w:t>
      </w:r>
    </w:p>
    <w:p w14:paraId="3D8E96AB" w14:textId="77777777" w:rsidR="00E92D54" w:rsidRDefault="00E92D54" w:rsidP="00E92D54">
      <w:pPr>
        <w:pStyle w:val="Code"/>
      </w:pPr>
      <w:r>
        <w:t xml:space="preserve">                    -&gt;toggleable(isToggledHiddenByDefault: true),</w:t>
      </w:r>
    </w:p>
    <w:p w14:paraId="223700E1" w14:textId="77777777" w:rsidR="00E92D54" w:rsidRDefault="00E92D54" w:rsidP="00E92D54">
      <w:pPr>
        <w:pStyle w:val="Code"/>
      </w:pPr>
      <w:r>
        <w:t xml:space="preserve">            ])</w:t>
      </w:r>
    </w:p>
    <w:p w14:paraId="33297AA6" w14:textId="77777777" w:rsidR="00E92D54" w:rsidRDefault="00E92D54" w:rsidP="00E92D54">
      <w:pPr>
        <w:pStyle w:val="Code"/>
      </w:pPr>
      <w:r>
        <w:t xml:space="preserve">            -&gt;filters([</w:t>
      </w:r>
    </w:p>
    <w:p w14:paraId="59531403" w14:textId="77777777" w:rsidR="00E92D54" w:rsidRDefault="00E92D54" w:rsidP="00E92D54">
      <w:pPr>
        <w:pStyle w:val="Code"/>
      </w:pPr>
      <w:r>
        <w:t xml:space="preserve">                SelectFilter::make('client_id')</w:t>
      </w:r>
    </w:p>
    <w:p w14:paraId="63338B88" w14:textId="77777777" w:rsidR="00E92D54" w:rsidRDefault="00E92D54" w:rsidP="00E92D54">
      <w:pPr>
        <w:pStyle w:val="Code"/>
      </w:pPr>
      <w:r>
        <w:t xml:space="preserve">                    -&gt;label('Замовник')</w:t>
      </w:r>
    </w:p>
    <w:p w14:paraId="4B7CD572" w14:textId="77777777" w:rsidR="00E92D54" w:rsidRDefault="00E92D54" w:rsidP="00E92D54">
      <w:pPr>
        <w:pStyle w:val="Code"/>
      </w:pPr>
      <w:r>
        <w:t xml:space="preserve">                    -&gt;relationship('client', 'name'),</w:t>
      </w:r>
    </w:p>
    <w:p w14:paraId="0F15459E" w14:textId="77777777" w:rsidR="00E92D54" w:rsidRDefault="00E92D54" w:rsidP="00E92D54">
      <w:pPr>
        <w:pStyle w:val="Code"/>
      </w:pPr>
      <w:r>
        <w:t xml:space="preserve">                SelectFilter::make('status')</w:t>
      </w:r>
    </w:p>
    <w:p w14:paraId="3E1C71A6" w14:textId="77777777" w:rsidR="00E92D54" w:rsidRDefault="00E92D54" w:rsidP="00E92D54">
      <w:pPr>
        <w:pStyle w:val="Code"/>
      </w:pPr>
      <w:r>
        <w:t xml:space="preserve">                    -&gt;label('Статус')</w:t>
      </w:r>
    </w:p>
    <w:p w14:paraId="6440D06F" w14:textId="77777777" w:rsidR="00E92D54" w:rsidRDefault="00E92D54" w:rsidP="00E92D54">
      <w:pPr>
        <w:pStyle w:val="Code"/>
      </w:pPr>
      <w:r>
        <w:t xml:space="preserve">                    -&gt;options(ProjectStatus::class),</w:t>
      </w:r>
    </w:p>
    <w:p w14:paraId="25891814" w14:textId="77777777" w:rsidR="00E92D54" w:rsidRDefault="00E92D54" w:rsidP="00E92D54">
      <w:pPr>
        <w:pStyle w:val="Code"/>
      </w:pPr>
      <w:r>
        <w:t xml:space="preserve">                Filter::make('dates')</w:t>
      </w:r>
    </w:p>
    <w:p w14:paraId="176D845F" w14:textId="77777777" w:rsidR="00E92D54" w:rsidRDefault="00E92D54" w:rsidP="00E92D54">
      <w:pPr>
        <w:pStyle w:val="Code"/>
      </w:pPr>
      <w:r>
        <w:t xml:space="preserve">                    -&gt;form([</w:t>
      </w:r>
    </w:p>
    <w:p w14:paraId="5F7BE077" w14:textId="77777777" w:rsidR="00E92D54" w:rsidRDefault="00E92D54" w:rsidP="00E92D54">
      <w:pPr>
        <w:pStyle w:val="Code"/>
      </w:pPr>
      <w:r>
        <w:t xml:space="preserve">                        DatePicker::make('start_from')-&gt;label('Початок з'),</w:t>
      </w:r>
    </w:p>
    <w:p w14:paraId="2E5F18A9" w14:textId="77777777" w:rsidR="00E92D54" w:rsidRDefault="00E92D54" w:rsidP="00E92D54">
      <w:pPr>
        <w:pStyle w:val="Code"/>
      </w:pPr>
      <w:r>
        <w:t xml:space="preserve">                        DatePicker::make('end_until')-&gt;label('Завершення по'),</w:t>
      </w:r>
    </w:p>
    <w:p w14:paraId="1141E6A9" w14:textId="77777777" w:rsidR="00E92D54" w:rsidRDefault="00E92D54" w:rsidP="00E92D54">
      <w:pPr>
        <w:pStyle w:val="Code"/>
      </w:pPr>
      <w:r>
        <w:t xml:space="preserve">                    ])</w:t>
      </w:r>
    </w:p>
    <w:p w14:paraId="283A9E03" w14:textId="77777777" w:rsidR="00E92D54" w:rsidRDefault="00E92D54" w:rsidP="00E92D54">
      <w:pPr>
        <w:pStyle w:val="Code"/>
      </w:pPr>
      <w:r>
        <w:t xml:space="preserve">                    -&gt;query(function ($query, array $data) {</w:t>
      </w:r>
    </w:p>
    <w:p w14:paraId="6BCCB0E7" w14:textId="77777777" w:rsidR="00E92D54" w:rsidRDefault="00E92D54" w:rsidP="00E92D54">
      <w:pPr>
        <w:pStyle w:val="Code"/>
      </w:pPr>
      <w:r>
        <w:t xml:space="preserve">                        return $query</w:t>
      </w:r>
    </w:p>
    <w:p w14:paraId="26AB89A0" w14:textId="77777777" w:rsidR="00E92D54" w:rsidRDefault="00E92D54" w:rsidP="00E92D54">
      <w:pPr>
        <w:pStyle w:val="Code"/>
      </w:pPr>
      <w:r>
        <w:t xml:space="preserve">                            -&gt;when($data['start_from'], fn($query) =&gt; $query-&gt;whereDate('start_date', '&gt;=', $data['start_from']))</w:t>
      </w:r>
    </w:p>
    <w:p w14:paraId="1DCB94C5" w14:textId="77777777" w:rsidR="00E92D54" w:rsidRDefault="00E92D54" w:rsidP="00E92D54">
      <w:pPr>
        <w:pStyle w:val="Code"/>
      </w:pPr>
      <w:r>
        <w:t xml:space="preserve">                            -&gt;when($data['end_until'], fn($query) =&gt; $query-</w:t>
      </w:r>
      <w:r>
        <w:t>&gt;whereDate('end_date', '&lt;=', $data['end_until']));</w:t>
      </w:r>
    </w:p>
    <w:p w14:paraId="261714A5" w14:textId="77777777" w:rsidR="00E92D54" w:rsidRDefault="00E92D54" w:rsidP="00E92D54">
      <w:pPr>
        <w:pStyle w:val="Code"/>
      </w:pPr>
      <w:r>
        <w:t xml:space="preserve">                    }),</w:t>
      </w:r>
    </w:p>
    <w:p w14:paraId="5E7FD7EE" w14:textId="77777777" w:rsidR="00E92D54" w:rsidRDefault="00E92D54" w:rsidP="00E92D54">
      <w:pPr>
        <w:pStyle w:val="Code"/>
      </w:pPr>
      <w:r>
        <w:t xml:space="preserve">            ])</w:t>
      </w:r>
    </w:p>
    <w:p w14:paraId="698BA511" w14:textId="77777777" w:rsidR="00E92D54" w:rsidRDefault="00E92D54" w:rsidP="00E92D54">
      <w:pPr>
        <w:pStyle w:val="Code"/>
      </w:pPr>
      <w:r>
        <w:t xml:space="preserve">            -&gt;actions([</w:t>
      </w:r>
    </w:p>
    <w:p w14:paraId="2D4874B0" w14:textId="77777777" w:rsidR="00E92D54" w:rsidRDefault="00E92D54" w:rsidP="00E92D54">
      <w:pPr>
        <w:pStyle w:val="Code"/>
      </w:pPr>
      <w:r>
        <w:t xml:space="preserve">                EditAction::make(),</w:t>
      </w:r>
    </w:p>
    <w:p w14:paraId="4FB152E9" w14:textId="77777777" w:rsidR="00E92D54" w:rsidRDefault="00E92D54" w:rsidP="00E92D54">
      <w:pPr>
        <w:pStyle w:val="Code"/>
      </w:pPr>
      <w:r>
        <w:t xml:space="preserve">                DeleteAction::make(),</w:t>
      </w:r>
    </w:p>
    <w:p w14:paraId="60C69FB7" w14:textId="77777777" w:rsidR="00E92D54" w:rsidRDefault="00E92D54" w:rsidP="00E92D54">
      <w:pPr>
        <w:pStyle w:val="Code"/>
      </w:pPr>
      <w:r>
        <w:t xml:space="preserve">            ]);</w:t>
      </w:r>
    </w:p>
    <w:p w14:paraId="3EEA1EF9" w14:textId="77777777" w:rsidR="00E92D54" w:rsidRDefault="00E92D54" w:rsidP="00E92D54">
      <w:pPr>
        <w:pStyle w:val="Code"/>
      </w:pPr>
      <w:r>
        <w:t xml:space="preserve">    }</w:t>
      </w:r>
    </w:p>
    <w:p w14:paraId="36B31B16" w14:textId="77777777" w:rsidR="00E92D54" w:rsidRDefault="00E92D54" w:rsidP="00E92D54">
      <w:pPr>
        <w:pStyle w:val="Code"/>
      </w:pPr>
      <w:r>
        <w:t>}</w:t>
      </w:r>
    </w:p>
    <w:p w14:paraId="1022F2A9" w14:textId="77777777" w:rsidR="00E92D54" w:rsidRDefault="00E92D54" w:rsidP="00E92D54">
      <w:pPr>
        <w:pStyle w:val="Code"/>
      </w:pPr>
      <w:r>
        <w:t>&lt;?php</w:t>
      </w:r>
    </w:p>
    <w:p w14:paraId="27C404CE" w14:textId="77777777" w:rsidR="00E92D54" w:rsidRDefault="00E92D54" w:rsidP="00E92D54">
      <w:pPr>
        <w:pStyle w:val="Code"/>
      </w:pPr>
    </w:p>
    <w:p w14:paraId="25F90A49" w14:textId="77777777" w:rsidR="00E92D54" w:rsidRDefault="00E92D54" w:rsidP="00E92D54">
      <w:pPr>
        <w:pStyle w:val="Code"/>
      </w:pPr>
      <w:r>
        <w:t>namespace App\Filament\Resources\Users;</w:t>
      </w:r>
    </w:p>
    <w:p w14:paraId="5E0C55E1" w14:textId="77777777" w:rsidR="00E92D54" w:rsidRDefault="00E92D54" w:rsidP="00E92D54">
      <w:pPr>
        <w:pStyle w:val="Code"/>
      </w:pPr>
    </w:p>
    <w:p w14:paraId="1A477DE5" w14:textId="77777777" w:rsidR="00E92D54" w:rsidRDefault="00E92D54" w:rsidP="00E92D54">
      <w:pPr>
        <w:pStyle w:val="Code"/>
      </w:pPr>
      <w:r>
        <w:t>use App\Filament\Resources\Users\Pages\CreateUser;</w:t>
      </w:r>
    </w:p>
    <w:p w14:paraId="43B575E9" w14:textId="77777777" w:rsidR="00E92D54" w:rsidRDefault="00E92D54" w:rsidP="00E92D54">
      <w:pPr>
        <w:pStyle w:val="Code"/>
      </w:pPr>
      <w:r>
        <w:t>use App\Filament\Resources\Users\Pages\EditUser;</w:t>
      </w:r>
    </w:p>
    <w:p w14:paraId="23793C92" w14:textId="77777777" w:rsidR="00E92D54" w:rsidRDefault="00E92D54" w:rsidP="00E92D54">
      <w:pPr>
        <w:pStyle w:val="Code"/>
      </w:pPr>
      <w:r>
        <w:t>use App\Filament\Resources\Users\Pages\ListUsers;</w:t>
      </w:r>
    </w:p>
    <w:p w14:paraId="7D15671B" w14:textId="77777777" w:rsidR="00E92D54" w:rsidRDefault="00E92D54" w:rsidP="00E92D54">
      <w:pPr>
        <w:pStyle w:val="Code"/>
      </w:pPr>
      <w:r>
        <w:t>use App\Filament\Resources\Users\Schemas\UserForm;</w:t>
      </w:r>
    </w:p>
    <w:p w14:paraId="39216E3F" w14:textId="77777777" w:rsidR="00E92D54" w:rsidRDefault="00E92D54" w:rsidP="00E92D54">
      <w:pPr>
        <w:pStyle w:val="Code"/>
      </w:pPr>
      <w:r>
        <w:t>use App\Filament\Resources\Users\Tables\UsersTable;</w:t>
      </w:r>
    </w:p>
    <w:p w14:paraId="528F2F0B" w14:textId="77777777" w:rsidR="00E92D54" w:rsidRDefault="00E92D54" w:rsidP="00E92D54">
      <w:pPr>
        <w:pStyle w:val="Code"/>
      </w:pPr>
      <w:r>
        <w:t>use App\Models\User;</w:t>
      </w:r>
    </w:p>
    <w:p w14:paraId="5A0C8FC3" w14:textId="77777777" w:rsidR="00E92D54" w:rsidRDefault="00E92D54" w:rsidP="00E92D54">
      <w:pPr>
        <w:pStyle w:val="Code"/>
      </w:pPr>
      <w:r>
        <w:t>use BackedEnum;</w:t>
      </w:r>
    </w:p>
    <w:p w14:paraId="2EF412B8" w14:textId="77777777" w:rsidR="00E92D54" w:rsidRDefault="00E92D54" w:rsidP="00E92D54">
      <w:pPr>
        <w:pStyle w:val="Code"/>
      </w:pPr>
      <w:r>
        <w:t>use Filament\Resources\Resource;</w:t>
      </w:r>
    </w:p>
    <w:p w14:paraId="647EDF61" w14:textId="77777777" w:rsidR="00E92D54" w:rsidRDefault="00E92D54" w:rsidP="00E92D54">
      <w:pPr>
        <w:pStyle w:val="Code"/>
      </w:pPr>
      <w:r>
        <w:t>use Filament\Schemas\Schema;</w:t>
      </w:r>
    </w:p>
    <w:p w14:paraId="724C7177" w14:textId="77777777" w:rsidR="00E92D54" w:rsidRDefault="00E92D54" w:rsidP="00E92D54">
      <w:pPr>
        <w:pStyle w:val="Code"/>
      </w:pPr>
      <w:r>
        <w:t>use Filament\Tables\Table;</w:t>
      </w:r>
    </w:p>
    <w:p w14:paraId="79A9CB47" w14:textId="77777777" w:rsidR="00E92D54" w:rsidRDefault="00E92D54" w:rsidP="00E92D54">
      <w:pPr>
        <w:pStyle w:val="Code"/>
      </w:pPr>
    </w:p>
    <w:p w14:paraId="01E8561D" w14:textId="77777777" w:rsidR="00E92D54" w:rsidRDefault="00E92D54" w:rsidP="00E92D54">
      <w:pPr>
        <w:pStyle w:val="Code"/>
      </w:pPr>
      <w:r>
        <w:t>class UserResource extends Resource</w:t>
      </w:r>
    </w:p>
    <w:p w14:paraId="493C38A1" w14:textId="77777777" w:rsidR="00E92D54" w:rsidRDefault="00E92D54" w:rsidP="00E92D54">
      <w:pPr>
        <w:pStyle w:val="Code"/>
      </w:pPr>
      <w:r>
        <w:t>{</w:t>
      </w:r>
    </w:p>
    <w:p w14:paraId="265544C5" w14:textId="77777777" w:rsidR="00E92D54" w:rsidRDefault="00E92D54" w:rsidP="00E92D54">
      <w:pPr>
        <w:pStyle w:val="Code"/>
      </w:pPr>
      <w:r>
        <w:t xml:space="preserve">    protected static ?string $model = User::class;</w:t>
      </w:r>
    </w:p>
    <w:p w14:paraId="303C009A" w14:textId="77777777" w:rsidR="00E92D54" w:rsidRDefault="00E92D54" w:rsidP="00E92D54">
      <w:pPr>
        <w:pStyle w:val="Code"/>
      </w:pPr>
    </w:p>
    <w:p w14:paraId="08EFCEEB" w14:textId="77777777" w:rsidR="00E92D54" w:rsidRDefault="00E92D54" w:rsidP="00E92D54">
      <w:pPr>
        <w:pStyle w:val="Code"/>
      </w:pPr>
      <w:r>
        <w:t xml:space="preserve">    protected static string|BackedEnum|null $navigationIcon = 'heroicon-o-users';</w:t>
      </w:r>
    </w:p>
    <w:p w14:paraId="72E1BEF9" w14:textId="77777777" w:rsidR="00E92D54" w:rsidRDefault="00E92D54" w:rsidP="00E92D54">
      <w:pPr>
        <w:pStyle w:val="Code"/>
      </w:pPr>
    </w:p>
    <w:p w14:paraId="596839BC" w14:textId="77777777" w:rsidR="00E92D54" w:rsidRDefault="00E92D54" w:rsidP="00E92D54">
      <w:pPr>
        <w:pStyle w:val="Code"/>
      </w:pPr>
      <w:r>
        <w:t xml:space="preserve">    protected static ?string $navigationLabel = 'Користувачі';</w:t>
      </w:r>
    </w:p>
    <w:p w14:paraId="0E7BD510" w14:textId="77777777" w:rsidR="00E92D54" w:rsidRDefault="00E92D54" w:rsidP="00E92D54">
      <w:pPr>
        <w:pStyle w:val="Code"/>
      </w:pPr>
    </w:p>
    <w:p w14:paraId="3FA992A4" w14:textId="77777777" w:rsidR="00E92D54" w:rsidRDefault="00E92D54" w:rsidP="00E92D54">
      <w:pPr>
        <w:pStyle w:val="Code"/>
      </w:pPr>
      <w:r>
        <w:t xml:space="preserve">    protected static string|null|\UnitEnum $navigationGroup = 'Управління';</w:t>
      </w:r>
    </w:p>
    <w:p w14:paraId="676B7086" w14:textId="77777777" w:rsidR="00E92D54" w:rsidRDefault="00E92D54" w:rsidP="00E92D54">
      <w:pPr>
        <w:pStyle w:val="Code"/>
      </w:pPr>
    </w:p>
    <w:p w14:paraId="1FC8A171" w14:textId="77777777" w:rsidR="00E92D54" w:rsidRDefault="00E92D54" w:rsidP="00E92D54">
      <w:pPr>
        <w:pStyle w:val="Code"/>
      </w:pPr>
      <w:r>
        <w:t xml:space="preserve">    protected static ?int $navigationSort = 1;</w:t>
      </w:r>
    </w:p>
    <w:p w14:paraId="6EE640F1" w14:textId="77777777" w:rsidR="00E92D54" w:rsidRDefault="00E92D54" w:rsidP="00E92D54">
      <w:pPr>
        <w:pStyle w:val="Code"/>
      </w:pPr>
    </w:p>
    <w:p w14:paraId="1256560A" w14:textId="77777777" w:rsidR="00E92D54" w:rsidRDefault="00E92D54" w:rsidP="00E92D54">
      <w:pPr>
        <w:pStyle w:val="Code"/>
      </w:pPr>
      <w:r>
        <w:t xml:space="preserve">    protected static ?string $modelLabel = 'Користувач';</w:t>
      </w:r>
    </w:p>
    <w:p w14:paraId="152F741C" w14:textId="77777777" w:rsidR="00E92D54" w:rsidRDefault="00E92D54" w:rsidP="00E92D54">
      <w:pPr>
        <w:pStyle w:val="Code"/>
      </w:pPr>
    </w:p>
    <w:p w14:paraId="58860BAB" w14:textId="77777777" w:rsidR="00E92D54" w:rsidRDefault="00E92D54" w:rsidP="00E92D54">
      <w:pPr>
        <w:pStyle w:val="Code"/>
      </w:pPr>
      <w:r>
        <w:t xml:space="preserve">    protected static ?string $pluralModelLabel = 'Користувачі';</w:t>
      </w:r>
    </w:p>
    <w:p w14:paraId="297A937D" w14:textId="77777777" w:rsidR="00E92D54" w:rsidRDefault="00E92D54" w:rsidP="00E92D54">
      <w:pPr>
        <w:pStyle w:val="Code"/>
      </w:pPr>
    </w:p>
    <w:p w14:paraId="5E78D942" w14:textId="77777777" w:rsidR="00E92D54" w:rsidRDefault="00E92D54" w:rsidP="00E92D54">
      <w:pPr>
        <w:pStyle w:val="Code"/>
      </w:pPr>
      <w:r>
        <w:t xml:space="preserve">    protected static ?string $recordTitleAttribute = 'name';</w:t>
      </w:r>
    </w:p>
    <w:p w14:paraId="5D339151" w14:textId="77777777" w:rsidR="00E92D54" w:rsidRDefault="00E92D54" w:rsidP="00E92D54">
      <w:pPr>
        <w:pStyle w:val="Code"/>
      </w:pPr>
    </w:p>
    <w:p w14:paraId="1E5AB030" w14:textId="77777777" w:rsidR="00E92D54" w:rsidRDefault="00E92D54" w:rsidP="00E92D54">
      <w:pPr>
        <w:pStyle w:val="Code"/>
      </w:pPr>
      <w:r>
        <w:t xml:space="preserve">    public static function form(Schema $schema): Schema</w:t>
      </w:r>
    </w:p>
    <w:p w14:paraId="1825DA29" w14:textId="77777777" w:rsidR="00E92D54" w:rsidRDefault="00E92D54" w:rsidP="00E92D54">
      <w:pPr>
        <w:pStyle w:val="Code"/>
      </w:pPr>
      <w:r>
        <w:t xml:space="preserve">    {</w:t>
      </w:r>
    </w:p>
    <w:p w14:paraId="7F2F1DA0" w14:textId="77777777" w:rsidR="00E92D54" w:rsidRDefault="00E92D54" w:rsidP="00E92D54">
      <w:pPr>
        <w:pStyle w:val="Code"/>
      </w:pPr>
      <w:r>
        <w:t xml:space="preserve">        return UserForm::configure($schema);</w:t>
      </w:r>
    </w:p>
    <w:p w14:paraId="4D906EF2" w14:textId="77777777" w:rsidR="00E92D54" w:rsidRDefault="00E92D54" w:rsidP="00E92D54">
      <w:pPr>
        <w:pStyle w:val="Code"/>
      </w:pPr>
      <w:r>
        <w:t xml:space="preserve">    }</w:t>
      </w:r>
    </w:p>
    <w:p w14:paraId="38FD2271" w14:textId="77777777" w:rsidR="00E92D54" w:rsidRDefault="00E92D54" w:rsidP="00E92D54">
      <w:pPr>
        <w:pStyle w:val="Code"/>
      </w:pPr>
    </w:p>
    <w:p w14:paraId="621F0B6F" w14:textId="77777777" w:rsidR="00E92D54" w:rsidRDefault="00E92D54" w:rsidP="00E92D54">
      <w:pPr>
        <w:pStyle w:val="Code"/>
      </w:pPr>
      <w:r>
        <w:t xml:space="preserve">    public static function table(Table $table): Table</w:t>
      </w:r>
    </w:p>
    <w:p w14:paraId="5C069EFA" w14:textId="77777777" w:rsidR="00E92D54" w:rsidRDefault="00E92D54" w:rsidP="00E92D54">
      <w:pPr>
        <w:pStyle w:val="Code"/>
      </w:pPr>
      <w:r>
        <w:t xml:space="preserve">    {</w:t>
      </w:r>
    </w:p>
    <w:p w14:paraId="050DCE1E" w14:textId="77777777" w:rsidR="00E92D54" w:rsidRDefault="00E92D54" w:rsidP="00E92D54">
      <w:pPr>
        <w:pStyle w:val="Code"/>
      </w:pPr>
      <w:r>
        <w:t xml:space="preserve">        return UsersTable::configure($table);</w:t>
      </w:r>
    </w:p>
    <w:p w14:paraId="7DA8FA95" w14:textId="77777777" w:rsidR="00E92D54" w:rsidRDefault="00E92D54" w:rsidP="00E92D54">
      <w:pPr>
        <w:pStyle w:val="Code"/>
      </w:pPr>
      <w:r>
        <w:t xml:space="preserve">    }</w:t>
      </w:r>
    </w:p>
    <w:p w14:paraId="56A23457" w14:textId="77777777" w:rsidR="00E92D54" w:rsidRDefault="00E92D54" w:rsidP="00E92D54">
      <w:pPr>
        <w:pStyle w:val="Code"/>
      </w:pPr>
    </w:p>
    <w:p w14:paraId="27BEE485" w14:textId="77777777" w:rsidR="00E92D54" w:rsidRDefault="00E92D54" w:rsidP="00E92D54">
      <w:pPr>
        <w:pStyle w:val="Code"/>
      </w:pPr>
      <w:r>
        <w:t xml:space="preserve">    public static function getRelations(): array</w:t>
      </w:r>
    </w:p>
    <w:p w14:paraId="61517FE8" w14:textId="77777777" w:rsidR="00E92D54" w:rsidRDefault="00E92D54" w:rsidP="00E92D54">
      <w:pPr>
        <w:pStyle w:val="Code"/>
      </w:pPr>
      <w:r>
        <w:t xml:space="preserve">    {</w:t>
      </w:r>
    </w:p>
    <w:p w14:paraId="0EA4CCF6" w14:textId="77777777" w:rsidR="00E92D54" w:rsidRDefault="00E92D54" w:rsidP="00E92D54">
      <w:pPr>
        <w:pStyle w:val="Code"/>
      </w:pPr>
      <w:r>
        <w:t xml:space="preserve">        return [</w:t>
      </w:r>
    </w:p>
    <w:p w14:paraId="6357BF80" w14:textId="77777777" w:rsidR="00E92D54" w:rsidRDefault="00E92D54" w:rsidP="00E92D54">
      <w:pPr>
        <w:pStyle w:val="Code"/>
      </w:pPr>
      <w:r>
        <w:t xml:space="preserve">            //</w:t>
      </w:r>
    </w:p>
    <w:p w14:paraId="385A6BF0" w14:textId="77777777" w:rsidR="00E92D54" w:rsidRDefault="00E92D54" w:rsidP="00E92D54">
      <w:pPr>
        <w:pStyle w:val="Code"/>
      </w:pPr>
      <w:r>
        <w:t xml:space="preserve">        ];</w:t>
      </w:r>
    </w:p>
    <w:p w14:paraId="7FEBB93D" w14:textId="77777777" w:rsidR="00E92D54" w:rsidRDefault="00E92D54" w:rsidP="00E92D54">
      <w:pPr>
        <w:pStyle w:val="Code"/>
      </w:pPr>
      <w:r>
        <w:t xml:space="preserve">    }</w:t>
      </w:r>
    </w:p>
    <w:p w14:paraId="112E5E50" w14:textId="77777777" w:rsidR="00E92D54" w:rsidRDefault="00E92D54" w:rsidP="00E92D54">
      <w:pPr>
        <w:pStyle w:val="Code"/>
      </w:pPr>
    </w:p>
    <w:p w14:paraId="3AE4CDFF" w14:textId="77777777" w:rsidR="00E92D54" w:rsidRDefault="00E92D54" w:rsidP="00E92D54">
      <w:pPr>
        <w:pStyle w:val="Code"/>
      </w:pPr>
      <w:r>
        <w:t xml:space="preserve">    public static function getPages(): array</w:t>
      </w:r>
    </w:p>
    <w:p w14:paraId="76BF8C8B" w14:textId="77777777" w:rsidR="00E92D54" w:rsidRDefault="00E92D54" w:rsidP="00E92D54">
      <w:pPr>
        <w:pStyle w:val="Code"/>
      </w:pPr>
      <w:r>
        <w:t xml:space="preserve">    {</w:t>
      </w:r>
    </w:p>
    <w:p w14:paraId="2D7FB9B1" w14:textId="77777777" w:rsidR="00E92D54" w:rsidRDefault="00E92D54" w:rsidP="00E92D54">
      <w:pPr>
        <w:pStyle w:val="Code"/>
      </w:pPr>
      <w:r>
        <w:t xml:space="preserve">        return [</w:t>
      </w:r>
    </w:p>
    <w:p w14:paraId="18038542" w14:textId="77777777" w:rsidR="00E92D54" w:rsidRDefault="00E92D54" w:rsidP="00E92D54">
      <w:pPr>
        <w:pStyle w:val="Code"/>
      </w:pPr>
      <w:r>
        <w:lastRenderedPageBreak/>
        <w:t xml:space="preserve">            'index' =&gt; ListUsers::route('/'),</w:t>
      </w:r>
    </w:p>
    <w:p w14:paraId="5A1BF32A" w14:textId="77777777" w:rsidR="00E92D54" w:rsidRDefault="00E92D54" w:rsidP="00E92D54">
      <w:pPr>
        <w:pStyle w:val="Code"/>
      </w:pPr>
      <w:r>
        <w:t xml:space="preserve">            'create' =&gt; CreateUser::route('/create'),</w:t>
      </w:r>
    </w:p>
    <w:p w14:paraId="7D4C8951" w14:textId="77777777" w:rsidR="00E92D54" w:rsidRDefault="00E92D54" w:rsidP="00E92D54">
      <w:pPr>
        <w:pStyle w:val="Code"/>
      </w:pPr>
      <w:r>
        <w:t xml:space="preserve">            'edit' =&gt; EditUser::route('/{record}/edit'),</w:t>
      </w:r>
    </w:p>
    <w:p w14:paraId="7C3CDA50" w14:textId="77777777" w:rsidR="00E92D54" w:rsidRDefault="00E92D54" w:rsidP="00E92D54">
      <w:pPr>
        <w:pStyle w:val="Code"/>
      </w:pPr>
      <w:r>
        <w:t xml:space="preserve">        ];</w:t>
      </w:r>
    </w:p>
    <w:p w14:paraId="459032DD" w14:textId="77777777" w:rsidR="00E92D54" w:rsidRDefault="00E92D54" w:rsidP="00E92D54">
      <w:pPr>
        <w:pStyle w:val="Code"/>
      </w:pPr>
      <w:r>
        <w:t xml:space="preserve">    }</w:t>
      </w:r>
    </w:p>
    <w:p w14:paraId="47FC0F3E" w14:textId="77777777" w:rsidR="00E92D54" w:rsidRDefault="00E92D54" w:rsidP="00E92D54">
      <w:pPr>
        <w:pStyle w:val="Code"/>
      </w:pPr>
      <w:r>
        <w:t>}</w:t>
      </w:r>
    </w:p>
    <w:p w14:paraId="2BE197E3" w14:textId="77777777" w:rsidR="00E92D54" w:rsidRDefault="00E92D54" w:rsidP="00E92D54">
      <w:pPr>
        <w:pStyle w:val="Code"/>
      </w:pPr>
      <w:r>
        <w:t>&lt;?php</w:t>
      </w:r>
    </w:p>
    <w:p w14:paraId="088CBB8E" w14:textId="77777777" w:rsidR="00E92D54" w:rsidRDefault="00E92D54" w:rsidP="00E92D54">
      <w:pPr>
        <w:pStyle w:val="Code"/>
      </w:pPr>
    </w:p>
    <w:p w14:paraId="1A03F321" w14:textId="77777777" w:rsidR="00E92D54" w:rsidRDefault="00E92D54" w:rsidP="00E92D54">
      <w:pPr>
        <w:pStyle w:val="Code"/>
      </w:pPr>
      <w:r>
        <w:t>namespace App\Filament\Resources\Users\Pages;</w:t>
      </w:r>
    </w:p>
    <w:p w14:paraId="249309D7" w14:textId="77777777" w:rsidR="00E92D54" w:rsidRDefault="00E92D54" w:rsidP="00E92D54">
      <w:pPr>
        <w:pStyle w:val="Code"/>
      </w:pPr>
    </w:p>
    <w:p w14:paraId="37ED3035" w14:textId="77777777" w:rsidR="00E92D54" w:rsidRDefault="00E92D54" w:rsidP="00E92D54">
      <w:pPr>
        <w:pStyle w:val="Code"/>
      </w:pPr>
      <w:r>
        <w:t>use App\Filament\Resources\Users\UserResource;</w:t>
      </w:r>
    </w:p>
    <w:p w14:paraId="215F3673" w14:textId="77777777" w:rsidR="00E92D54" w:rsidRDefault="00E92D54" w:rsidP="00E92D54">
      <w:pPr>
        <w:pStyle w:val="Code"/>
      </w:pPr>
      <w:r>
        <w:t>use Filament\Resources\Pages\CreateRecord;</w:t>
      </w:r>
    </w:p>
    <w:p w14:paraId="5CB8A168" w14:textId="77777777" w:rsidR="00E92D54" w:rsidRDefault="00E92D54" w:rsidP="00E92D54">
      <w:pPr>
        <w:pStyle w:val="Code"/>
      </w:pPr>
    </w:p>
    <w:p w14:paraId="3215057F" w14:textId="77777777" w:rsidR="00E92D54" w:rsidRDefault="00E92D54" w:rsidP="00E92D54">
      <w:pPr>
        <w:pStyle w:val="Code"/>
      </w:pPr>
      <w:r>
        <w:t>class CreateUser extends CreateRecord</w:t>
      </w:r>
    </w:p>
    <w:p w14:paraId="6B80B67F" w14:textId="77777777" w:rsidR="00E92D54" w:rsidRDefault="00E92D54" w:rsidP="00E92D54">
      <w:pPr>
        <w:pStyle w:val="Code"/>
      </w:pPr>
      <w:r>
        <w:t>{</w:t>
      </w:r>
    </w:p>
    <w:p w14:paraId="43E60C6A" w14:textId="77777777" w:rsidR="00E92D54" w:rsidRDefault="00E92D54" w:rsidP="00E92D54">
      <w:pPr>
        <w:pStyle w:val="Code"/>
      </w:pPr>
      <w:r>
        <w:t xml:space="preserve">    protected static string $resource = UserResource::class;</w:t>
      </w:r>
    </w:p>
    <w:p w14:paraId="6B771619" w14:textId="77777777" w:rsidR="00E92D54" w:rsidRDefault="00E92D54" w:rsidP="00E92D54">
      <w:pPr>
        <w:pStyle w:val="Code"/>
      </w:pPr>
    </w:p>
    <w:p w14:paraId="5297A3E2" w14:textId="77777777" w:rsidR="00E92D54" w:rsidRDefault="00E92D54" w:rsidP="00E92D54">
      <w:pPr>
        <w:pStyle w:val="Code"/>
      </w:pPr>
      <w:r>
        <w:t xml:space="preserve">    protected static ?string $title = 'Додати користувача';</w:t>
      </w:r>
    </w:p>
    <w:p w14:paraId="1E76F709" w14:textId="77777777" w:rsidR="00E92D54" w:rsidRDefault="00E92D54" w:rsidP="00E92D54">
      <w:pPr>
        <w:pStyle w:val="Code"/>
      </w:pPr>
      <w:r>
        <w:t>}</w:t>
      </w:r>
    </w:p>
    <w:p w14:paraId="54EFD741" w14:textId="77777777" w:rsidR="00E92D54" w:rsidRDefault="00E92D54" w:rsidP="00E92D54">
      <w:pPr>
        <w:pStyle w:val="Code"/>
      </w:pPr>
      <w:r>
        <w:t>&lt;?php</w:t>
      </w:r>
    </w:p>
    <w:p w14:paraId="1021C14B" w14:textId="77777777" w:rsidR="00E92D54" w:rsidRDefault="00E92D54" w:rsidP="00E92D54">
      <w:pPr>
        <w:pStyle w:val="Code"/>
      </w:pPr>
    </w:p>
    <w:p w14:paraId="7A010434" w14:textId="77777777" w:rsidR="00E92D54" w:rsidRDefault="00E92D54" w:rsidP="00E92D54">
      <w:pPr>
        <w:pStyle w:val="Code"/>
      </w:pPr>
      <w:r>
        <w:t>namespace App\Filament\Resources\Users\Pages;</w:t>
      </w:r>
    </w:p>
    <w:p w14:paraId="140B344E" w14:textId="77777777" w:rsidR="00E92D54" w:rsidRDefault="00E92D54" w:rsidP="00E92D54">
      <w:pPr>
        <w:pStyle w:val="Code"/>
      </w:pPr>
    </w:p>
    <w:p w14:paraId="0CE26018" w14:textId="77777777" w:rsidR="00E92D54" w:rsidRDefault="00E92D54" w:rsidP="00E92D54">
      <w:pPr>
        <w:pStyle w:val="Code"/>
      </w:pPr>
      <w:r>
        <w:t>use App\Filament\Resources\Users\UserResource;</w:t>
      </w:r>
    </w:p>
    <w:p w14:paraId="638D1E55" w14:textId="77777777" w:rsidR="00E92D54" w:rsidRDefault="00E92D54" w:rsidP="00E92D54">
      <w:pPr>
        <w:pStyle w:val="Code"/>
      </w:pPr>
      <w:r>
        <w:t>use Filament\Actions\DeleteAction;</w:t>
      </w:r>
    </w:p>
    <w:p w14:paraId="37D183C3" w14:textId="77777777" w:rsidR="00E92D54" w:rsidRDefault="00E92D54" w:rsidP="00E92D54">
      <w:pPr>
        <w:pStyle w:val="Code"/>
      </w:pPr>
      <w:r>
        <w:t>use Filament\Resources\Pages\EditRecord;</w:t>
      </w:r>
    </w:p>
    <w:p w14:paraId="7BB8A45B" w14:textId="77777777" w:rsidR="00E92D54" w:rsidRDefault="00E92D54" w:rsidP="00E92D54">
      <w:pPr>
        <w:pStyle w:val="Code"/>
      </w:pPr>
    </w:p>
    <w:p w14:paraId="75863310" w14:textId="77777777" w:rsidR="00E92D54" w:rsidRDefault="00E92D54" w:rsidP="00E92D54">
      <w:pPr>
        <w:pStyle w:val="Code"/>
      </w:pPr>
      <w:r>
        <w:t>class EditUser extends EditRecord</w:t>
      </w:r>
    </w:p>
    <w:p w14:paraId="3861DE54" w14:textId="77777777" w:rsidR="00E92D54" w:rsidRDefault="00E92D54" w:rsidP="00E92D54">
      <w:pPr>
        <w:pStyle w:val="Code"/>
      </w:pPr>
      <w:r>
        <w:t>{</w:t>
      </w:r>
    </w:p>
    <w:p w14:paraId="1D9B1D8D" w14:textId="77777777" w:rsidR="00E92D54" w:rsidRDefault="00E92D54" w:rsidP="00E92D54">
      <w:pPr>
        <w:pStyle w:val="Code"/>
      </w:pPr>
      <w:r>
        <w:t xml:space="preserve">    protected static string $resource = UserResource::class;</w:t>
      </w:r>
    </w:p>
    <w:p w14:paraId="62C96650" w14:textId="77777777" w:rsidR="00E92D54" w:rsidRDefault="00E92D54" w:rsidP="00E92D54">
      <w:pPr>
        <w:pStyle w:val="Code"/>
      </w:pPr>
    </w:p>
    <w:p w14:paraId="6366FED3" w14:textId="77777777" w:rsidR="00E92D54" w:rsidRDefault="00E92D54" w:rsidP="00E92D54">
      <w:pPr>
        <w:pStyle w:val="Code"/>
      </w:pPr>
      <w:r>
        <w:t xml:space="preserve">    protected static ?string $title = 'Редагувати користувача';</w:t>
      </w:r>
    </w:p>
    <w:p w14:paraId="014AD6D9" w14:textId="77777777" w:rsidR="00E92D54" w:rsidRDefault="00E92D54" w:rsidP="00E92D54">
      <w:pPr>
        <w:pStyle w:val="Code"/>
      </w:pPr>
    </w:p>
    <w:p w14:paraId="2F20EF6A" w14:textId="77777777" w:rsidR="00E92D54" w:rsidRDefault="00E92D54" w:rsidP="00E92D54">
      <w:pPr>
        <w:pStyle w:val="Code"/>
      </w:pPr>
      <w:r>
        <w:t xml:space="preserve">    protected function getHeaderActions(): array</w:t>
      </w:r>
    </w:p>
    <w:p w14:paraId="1D8D9246" w14:textId="77777777" w:rsidR="00E92D54" w:rsidRDefault="00E92D54" w:rsidP="00E92D54">
      <w:pPr>
        <w:pStyle w:val="Code"/>
      </w:pPr>
      <w:r>
        <w:t xml:space="preserve">    {</w:t>
      </w:r>
    </w:p>
    <w:p w14:paraId="5B314176" w14:textId="77777777" w:rsidR="00E92D54" w:rsidRDefault="00E92D54" w:rsidP="00E92D54">
      <w:pPr>
        <w:pStyle w:val="Code"/>
      </w:pPr>
      <w:r>
        <w:t xml:space="preserve">        return [</w:t>
      </w:r>
    </w:p>
    <w:p w14:paraId="0BA92CA4" w14:textId="77777777" w:rsidR="00E92D54" w:rsidRDefault="00E92D54" w:rsidP="00E92D54">
      <w:pPr>
        <w:pStyle w:val="Code"/>
      </w:pPr>
      <w:r>
        <w:t xml:space="preserve">            DeleteAction::make(),</w:t>
      </w:r>
    </w:p>
    <w:p w14:paraId="7422466C" w14:textId="77777777" w:rsidR="00E92D54" w:rsidRDefault="00E92D54" w:rsidP="00E92D54">
      <w:pPr>
        <w:pStyle w:val="Code"/>
      </w:pPr>
      <w:r>
        <w:t xml:space="preserve">        ];</w:t>
      </w:r>
    </w:p>
    <w:p w14:paraId="61F49BF0" w14:textId="77777777" w:rsidR="00E92D54" w:rsidRDefault="00E92D54" w:rsidP="00E92D54">
      <w:pPr>
        <w:pStyle w:val="Code"/>
      </w:pPr>
      <w:r>
        <w:t xml:space="preserve">    }</w:t>
      </w:r>
    </w:p>
    <w:p w14:paraId="000F2606" w14:textId="77777777" w:rsidR="00E92D54" w:rsidRDefault="00E92D54" w:rsidP="00E92D54">
      <w:pPr>
        <w:pStyle w:val="Code"/>
      </w:pPr>
      <w:r>
        <w:t>}</w:t>
      </w:r>
    </w:p>
    <w:p w14:paraId="603273DE" w14:textId="77777777" w:rsidR="00E92D54" w:rsidRDefault="00E92D54" w:rsidP="00E92D54">
      <w:pPr>
        <w:pStyle w:val="Code"/>
      </w:pPr>
      <w:r>
        <w:t>&lt;?php</w:t>
      </w:r>
    </w:p>
    <w:p w14:paraId="0A93F4A1" w14:textId="77777777" w:rsidR="00E92D54" w:rsidRDefault="00E92D54" w:rsidP="00E92D54">
      <w:pPr>
        <w:pStyle w:val="Code"/>
      </w:pPr>
    </w:p>
    <w:p w14:paraId="691C7198" w14:textId="77777777" w:rsidR="00E92D54" w:rsidRDefault="00E92D54" w:rsidP="00E92D54">
      <w:pPr>
        <w:pStyle w:val="Code"/>
      </w:pPr>
      <w:r>
        <w:t>namespace App\Filament\Resources\Users\Pages;</w:t>
      </w:r>
    </w:p>
    <w:p w14:paraId="033EBB66" w14:textId="77777777" w:rsidR="00E92D54" w:rsidRDefault="00E92D54" w:rsidP="00E92D54">
      <w:pPr>
        <w:pStyle w:val="Code"/>
      </w:pPr>
    </w:p>
    <w:p w14:paraId="18A7F01B" w14:textId="77777777" w:rsidR="00E92D54" w:rsidRDefault="00E92D54" w:rsidP="00E92D54">
      <w:pPr>
        <w:pStyle w:val="Code"/>
      </w:pPr>
      <w:r>
        <w:t>use App\Filament\Resources\Users\UserResource;</w:t>
      </w:r>
    </w:p>
    <w:p w14:paraId="7DB2EA30" w14:textId="77777777" w:rsidR="00E92D54" w:rsidRDefault="00E92D54" w:rsidP="00E92D54">
      <w:pPr>
        <w:pStyle w:val="Code"/>
      </w:pPr>
      <w:r>
        <w:t>use App\Filament\Widgets\UsersStatsWidget;</w:t>
      </w:r>
    </w:p>
    <w:p w14:paraId="53CF34FD" w14:textId="77777777" w:rsidR="00E92D54" w:rsidRDefault="00E92D54" w:rsidP="00E92D54">
      <w:pPr>
        <w:pStyle w:val="Code"/>
      </w:pPr>
      <w:r>
        <w:t>use Filament\Actions\CreateAction;</w:t>
      </w:r>
    </w:p>
    <w:p w14:paraId="4F30A9FF" w14:textId="77777777" w:rsidR="00E92D54" w:rsidRDefault="00E92D54" w:rsidP="00E92D54">
      <w:pPr>
        <w:pStyle w:val="Code"/>
      </w:pPr>
      <w:r>
        <w:t>use Filament\Resources\Pages\ListRecords;</w:t>
      </w:r>
    </w:p>
    <w:p w14:paraId="18F67E8B" w14:textId="77777777" w:rsidR="00E92D54" w:rsidRDefault="00E92D54" w:rsidP="00E92D54">
      <w:pPr>
        <w:pStyle w:val="Code"/>
      </w:pPr>
    </w:p>
    <w:p w14:paraId="43616B58" w14:textId="77777777" w:rsidR="00E92D54" w:rsidRDefault="00E92D54" w:rsidP="00E92D54">
      <w:pPr>
        <w:pStyle w:val="Code"/>
      </w:pPr>
      <w:r>
        <w:t>class ListUsers extends ListRecords</w:t>
      </w:r>
    </w:p>
    <w:p w14:paraId="0B5FE870" w14:textId="77777777" w:rsidR="00E92D54" w:rsidRDefault="00E92D54" w:rsidP="00E92D54">
      <w:pPr>
        <w:pStyle w:val="Code"/>
      </w:pPr>
      <w:r>
        <w:t>{</w:t>
      </w:r>
    </w:p>
    <w:p w14:paraId="7964BF84" w14:textId="77777777" w:rsidR="00E92D54" w:rsidRDefault="00E92D54" w:rsidP="00E92D54">
      <w:pPr>
        <w:pStyle w:val="Code"/>
      </w:pPr>
      <w:r>
        <w:t xml:space="preserve">    protected static string $resource = UserResource::class;</w:t>
      </w:r>
    </w:p>
    <w:p w14:paraId="291418F3" w14:textId="77777777" w:rsidR="00E92D54" w:rsidRDefault="00E92D54" w:rsidP="00E92D54">
      <w:pPr>
        <w:pStyle w:val="Code"/>
      </w:pPr>
    </w:p>
    <w:p w14:paraId="030DEEA2" w14:textId="77777777" w:rsidR="00E92D54" w:rsidRDefault="00E92D54" w:rsidP="00E92D54">
      <w:pPr>
        <w:pStyle w:val="Code"/>
      </w:pPr>
      <w:r>
        <w:t xml:space="preserve">    protected function getHeaderWidgets(): array</w:t>
      </w:r>
    </w:p>
    <w:p w14:paraId="488873D9" w14:textId="77777777" w:rsidR="00E92D54" w:rsidRDefault="00E92D54" w:rsidP="00E92D54">
      <w:pPr>
        <w:pStyle w:val="Code"/>
      </w:pPr>
      <w:r>
        <w:t xml:space="preserve">    {</w:t>
      </w:r>
    </w:p>
    <w:p w14:paraId="35D1321D" w14:textId="77777777" w:rsidR="00E92D54" w:rsidRDefault="00E92D54" w:rsidP="00E92D54">
      <w:pPr>
        <w:pStyle w:val="Code"/>
      </w:pPr>
      <w:r>
        <w:t xml:space="preserve">        return [</w:t>
      </w:r>
    </w:p>
    <w:p w14:paraId="357C4AB1" w14:textId="77777777" w:rsidR="00E92D54" w:rsidRDefault="00E92D54" w:rsidP="00E92D54">
      <w:pPr>
        <w:pStyle w:val="Code"/>
      </w:pPr>
      <w:r>
        <w:t xml:space="preserve">            UsersStatsWidget::class,</w:t>
      </w:r>
    </w:p>
    <w:p w14:paraId="7C4A3F10" w14:textId="77777777" w:rsidR="00E92D54" w:rsidRDefault="00E92D54" w:rsidP="00E92D54">
      <w:pPr>
        <w:pStyle w:val="Code"/>
      </w:pPr>
      <w:r>
        <w:t xml:space="preserve">        ];</w:t>
      </w:r>
    </w:p>
    <w:p w14:paraId="4762560D" w14:textId="77777777" w:rsidR="00E92D54" w:rsidRDefault="00E92D54" w:rsidP="00E92D54">
      <w:pPr>
        <w:pStyle w:val="Code"/>
      </w:pPr>
      <w:r>
        <w:t xml:space="preserve">    }</w:t>
      </w:r>
    </w:p>
    <w:p w14:paraId="228C19B3" w14:textId="77777777" w:rsidR="00E92D54" w:rsidRDefault="00E92D54" w:rsidP="00E92D54">
      <w:pPr>
        <w:pStyle w:val="Code"/>
      </w:pPr>
    </w:p>
    <w:p w14:paraId="73C2ADDC" w14:textId="77777777" w:rsidR="00E92D54" w:rsidRDefault="00E92D54" w:rsidP="00E92D54">
      <w:pPr>
        <w:pStyle w:val="Code"/>
      </w:pPr>
      <w:r>
        <w:t xml:space="preserve">    protected function getHeaderActions(): array</w:t>
      </w:r>
    </w:p>
    <w:p w14:paraId="0E94B5DB" w14:textId="77777777" w:rsidR="00E92D54" w:rsidRDefault="00E92D54" w:rsidP="00E92D54">
      <w:pPr>
        <w:pStyle w:val="Code"/>
      </w:pPr>
      <w:r>
        <w:t xml:space="preserve">    {</w:t>
      </w:r>
    </w:p>
    <w:p w14:paraId="7A113971" w14:textId="77777777" w:rsidR="00E92D54" w:rsidRDefault="00E92D54" w:rsidP="00E92D54">
      <w:pPr>
        <w:pStyle w:val="Code"/>
      </w:pPr>
      <w:r>
        <w:t xml:space="preserve">        return [</w:t>
      </w:r>
    </w:p>
    <w:p w14:paraId="01D5AEAC" w14:textId="77777777" w:rsidR="00E92D54" w:rsidRDefault="00E92D54" w:rsidP="00E92D54">
      <w:pPr>
        <w:pStyle w:val="Code"/>
      </w:pPr>
      <w:r>
        <w:t xml:space="preserve">            CreateAction::make(),</w:t>
      </w:r>
    </w:p>
    <w:p w14:paraId="7D9AB175" w14:textId="77777777" w:rsidR="00E92D54" w:rsidRDefault="00E92D54" w:rsidP="00E92D54">
      <w:pPr>
        <w:pStyle w:val="Code"/>
      </w:pPr>
      <w:r>
        <w:t xml:space="preserve">        ];</w:t>
      </w:r>
    </w:p>
    <w:p w14:paraId="3296BF75" w14:textId="77777777" w:rsidR="00E92D54" w:rsidRDefault="00E92D54" w:rsidP="00E92D54">
      <w:pPr>
        <w:pStyle w:val="Code"/>
      </w:pPr>
      <w:r>
        <w:t xml:space="preserve">    }</w:t>
      </w:r>
    </w:p>
    <w:p w14:paraId="5C3BAFE9" w14:textId="77777777" w:rsidR="00E92D54" w:rsidRDefault="00E92D54" w:rsidP="00E92D54">
      <w:pPr>
        <w:pStyle w:val="Code"/>
      </w:pPr>
      <w:r>
        <w:t>}</w:t>
      </w:r>
    </w:p>
    <w:p w14:paraId="78D877A0" w14:textId="77777777" w:rsidR="00E92D54" w:rsidRDefault="00E92D54" w:rsidP="00E92D54">
      <w:pPr>
        <w:pStyle w:val="Code"/>
      </w:pPr>
      <w:r>
        <w:t>&lt;?php</w:t>
      </w:r>
    </w:p>
    <w:p w14:paraId="23722A3D" w14:textId="77777777" w:rsidR="00E92D54" w:rsidRDefault="00E92D54" w:rsidP="00E92D54">
      <w:pPr>
        <w:pStyle w:val="Code"/>
      </w:pPr>
    </w:p>
    <w:p w14:paraId="6DCB3C66" w14:textId="77777777" w:rsidR="00E92D54" w:rsidRDefault="00E92D54" w:rsidP="00E92D54">
      <w:pPr>
        <w:pStyle w:val="Code"/>
      </w:pPr>
      <w:r>
        <w:t>namespace App\Filament\Resources\Users\Schemas;</w:t>
      </w:r>
    </w:p>
    <w:p w14:paraId="28D917E2" w14:textId="77777777" w:rsidR="00E92D54" w:rsidRDefault="00E92D54" w:rsidP="00E92D54">
      <w:pPr>
        <w:pStyle w:val="Code"/>
      </w:pPr>
    </w:p>
    <w:p w14:paraId="2B75F246" w14:textId="77777777" w:rsidR="00E92D54" w:rsidRDefault="00E92D54" w:rsidP="00E92D54">
      <w:pPr>
        <w:pStyle w:val="Code"/>
      </w:pPr>
      <w:r>
        <w:t>use App\Enums\UserRole;</w:t>
      </w:r>
    </w:p>
    <w:p w14:paraId="66DC319B" w14:textId="77777777" w:rsidR="00E92D54" w:rsidRDefault="00E92D54" w:rsidP="00E92D54">
      <w:pPr>
        <w:pStyle w:val="Code"/>
      </w:pPr>
      <w:r>
        <w:t>use Filament\Forms\Components\Select;</w:t>
      </w:r>
    </w:p>
    <w:p w14:paraId="286800C5" w14:textId="77777777" w:rsidR="00E92D54" w:rsidRDefault="00E92D54" w:rsidP="00E92D54">
      <w:pPr>
        <w:pStyle w:val="Code"/>
      </w:pPr>
      <w:r>
        <w:t>use Filament\Forms\Components\TextInput;</w:t>
      </w:r>
    </w:p>
    <w:p w14:paraId="38F249E7" w14:textId="77777777" w:rsidR="00E92D54" w:rsidRDefault="00E92D54" w:rsidP="00E92D54">
      <w:pPr>
        <w:pStyle w:val="Code"/>
      </w:pPr>
      <w:r>
        <w:t>use Filament\Schemas\Components\Grid;</w:t>
      </w:r>
    </w:p>
    <w:p w14:paraId="4209EF92" w14:textId="77777777" w:rsidR="00E92D54" w:rsidRDefault="00E92D54" w:rsidP="00E92D54">
      <w:pPr>
        <w:pStyle w:val="Code"/>
      </w:pPr>
      <w:r>
        <w:t>use Filament\Schemas\Components\Section;</w:t>
      </w:r>
    </w:p>
    <w:p w14:paraId="123886EA" w14:textId="77777777" w:rsidR="00E92D54" w:rsidRDefault="00E92D54" w:rsidP="00E92D54">
      <w:pPr>
        <w:pStyle w:val="Code"/>
      </w:pPr>
      <w:r>
        <w:t>use Filament\Schemas\Schema;</w:t>
      </w:r>
    </w:p>
    <w:p w14:paraId="1D9C6E71" w14:textId="77777777" w:rsidR="00E92D54" w:rsidRDefault="00E92D54" w:rsidP="00E92D54">
      <w:pPr>
        <w:pStyle w:val="Code"/>
      </w:pPr>
    </w:p>
    <w:p w14:paraId="154597B5" w14:textId="77777777" w:rsidR="00E92D54" w:rsidRDefault="00E92D54" w:rsidP="00E92D54">
      <w:pPr>
        <w:pStyle w:val="Code"/>
      </w:pPr>
      <w:r>
        <w:t>class UserForm</w:t>
      </w:r>
    </w:p>
    <w:p w14:paraId="29D9A624" w14:textId="77777777" w:rsidR="00E92D54" w:rsidRDefault="00E92D54" w:rsidP="00E92D54">
      <w:pPr>
        <w:pStyle w:val="Code"/>
      </w:pPr>
      <w:r>
        <w:t>{</w:t>
      </w:r>
    </w:p>
    <w:p w14:paraId="1DC76D13" w14:textId="77777777" w:rsidR="00E92D54" w:rsidRDefault="00E92D54" w:rsidP="00E92D54">
      <w:pPr>
        <w:pStyle w:val="Code"/>
      </w:pPr>
      <w:r>
        <w:t xml:space="preserve">    public static function configure(Schema $schema): Schema</w:t>
      </w:r>
    </w:p>
    <w:p w14:paraId="06B03C03" w14:textId="77777777" w:rsidR="00E92D54" w:rsidRDefault="00E92D54" w:rsidP="00E92D54">
      <w:pPr>
        <w:pStyle w:val="Code"/>
      </w:pPr>
      <w:r>
        <w:t xml:space="preserve">    {</w:t>
      </w:r>
    </w:p>
    <w:p w14:paraId="31FAE4DB" w14:textId="77777777" w:rsidR="00E92D54" w:rsidRDefault="00E92D54" w:rsidP="00E92D54">
      <w:pPr>
        <w:pStyle w:val="Code"/>
      </w:pPr>
      <w:r>
        <w:t xml:space="preserve">        return $schema</w:t>
      </w:r>
    </w:p>
    <w:p w14:paraId="012A6E05" w14:textId="77777777" w:rsidR="00E92D54" w:rsidRDefault="00E92D54" w:rsidP="00E92D54">
      <w:pPr>
        <w:pStyle w:val="Code"/>
      </w:pPr>
      <w:r>
        <w:t xml:space="preserve">            -&gt;components([</w:t>
      </w:r>
    </w:p>
    <w:p w14:paraId="53CB5BBB" w14:textId="77777777" w:rsidR="00E92D54" w:rsidRDefault="00E92D54" w:rsidP="00E92D54">
      <w:pPr>
        <w:pStyle w:val="Code"/>
      </w:pPr>
      <w:r>
        <w:t xml:space="preserve">                Section::make('Основна інформація')</w:t>
      </w:r>
    </w:p>
    <w:p w14:paraId="3B8AEB54" w14:textId="77777777" w:rsidR="00E92D54" w:rsidRDefault="00E92D54" w:rsidP="00E92D54">
      <w:pPr>
        <w:pStyle w:val="Code"/>
      </w:pPr>
      <w:r>
        <w:t xml:space="preserve">                    -&gt;description('Базова інформація про обліковий запис користувача.')</w:t>
      </w:r>
    </w:p>
    <w:p w14:paraId="5B72C503" w14:textId="77777777" w:rsidR="00E92D54" w:rsidRDefault="00E92D54" w:rsidP="00E92D54">
      <w:pPr>
        <w:pStyle w:val="Code"/>
      </w:pPr>
      <w:r>
        <w:t xml:space="preserve">                    -&gt;schema([</w:t>
      </w:r>
    </w:p>
    <w:p w14:paraId="5CFCF993" w14:textId="77777777" w:rsidR="00E92D54" w:rsidRDefault="00E92D54" w:rsidP="00E92D54">
      <w:pPr>
        <w:pStyle w:val="Code"/>
      </w:pPr>
      <w:r>
        <w:t xml:space="preserve">                        TextInput::make('name')</w:t>
      </w:r>
    </w:p>
    <w:p w14:paraId="6FFF7569" w14:textId="77777777" w:rsidR="00E92D54" w:rsidRDefault="00E92D54" w:rsidP="00E92D54">
      <w:pPr>
        <w:pStyle w:val="Code"/>
      </w:pPr>
      <w:r>
        <w:t xml:space="preserve">                            -&gt;label('ПІБ')</w:t>
      </w:r>
    </w:p>
    <w:p w14:paraId="36482466" w14:textId="77777777" w:rsidR="00E92D54" w:rsidRDefault="00E92D54" w:rsidP="00E92D54">
      <w:pPr>
        <w:pStyle w:val="Code"/>
      </w:pPr>
      <w:r>
        <w:t xml:space="preserve">                            -&gt;required()</w:t>
      </w:r>
    </w:p>
    <w:p w14:paraId="08A91C39" w14:textId="77777777" w:rsidR="00E92D54" w:rsidRDefault="00E92D54" w:rsidP="00E92D54">
      <w:pPr>
        <w:pStyle w:val="Code"/>
      </w:pPr>
      <w:r>
        <w:t xml:space="preserve">                            -&gt;maxLength(255)</w:t>
      </w:r>
    </w:p>
    <w:p w14:paraId="5AAC6EE7" w14:textId="77777777" w:rsidR="00E92D54" w:rsidRDefault="00E92D54" w:rsidP="00E92D54">
      <w:pPr>
        <w:pStyle w:val="Code"/>
      </w:pPr>
      <w:r>
        <w:t xml:space="preserve">                            -&gt;prefixIcon('heroicon-m-user'),</w:t>
      </w:r>
    </w:p>
    <w:p w14:paraId="2427769A" w14:textId="77777777" w:rsidR="00E92D54" w:rsidRDefault="00E92D54" w:rsidP="00E92D54">
      <w:pPr>
        <w:pStyle w:val="Code"/>
      </w:pPr>
      <w:r>
        <w:t xml:space="preserve">                        Select::make('role')</w:t>
      </w:r>
    </w:p>
    <w:p w14:paraId="18FDADE4" w14:textId="77777777" w:rsidR="00E92D54" w:rsidRDefault="00E92D54" w:rsidP="00E92D54">
      <w:pPr>
        <w:pStyle w:val="Code"/>
      </w:pPr>
      <w:r>
        <w:t xml:space="preserve">                            -&gt;label('Роль')</w:t>
      </w:r>
    </w:p>
    <w:p w14:paraId="5704C34B" w14:textId="77777777" w:rsidR="00E92D54" w:rsidRDefault="00E92D54" w:rsidP="00E92D54">
      <w:pPr>
        <w:pStyle w:val="Code"/>
      </w:pPr>
      <w:r>
        <w:t xml:space="preserve">                            -&gt;options(UserRole::class)</w:t>
      </w:r>
    </w:p>
    <w:p w14:paraId="6CC4E850" w14:textId="77777777" w:rsidR="00E92D54" w:rsidRDefault="00E92D54" w:rsidP="00E92D54">
      <w:pPr>
        <w:pStyle w:val="Code"/>
      </w:pPr>
      <w:r>
        <w:t xml:space="preserve">                            -&gt;default(UserRole::Technician)</w:t>
      </w:r>
    </w:p>
    <w:p w14:paraId="59113D9F" w14:textId="77777777" w:rsidR="00E92D54" w:rsidRDefault="00E92D54" w:rsidP="00E92D54">
      <w:pPr>
        <w:pStyle w:val="Code"/>
      </w:pPr>
      <w:r>
        <w:t xml:space="preserve">                            -&gt;required()</w:t>
      </w:r>
    </w:p>
    <w:p w14:paraId="0575E0A5" w14:textId="77777777" w:rsidR="00E92D54" w:rsidRDefault="00E92D54" w:rsidP="00E92D54">
      <w:pPr>
        <w:pStyle w:val="Code"/>
      </w:pPr>
      <w:r>
        <w:t xml:space="preserve">                            -&gt;prefixIcon('heroicon-m-shield-check'),</w:t>
      </w:r>
    </w:p>
    <w:p w14:paraId="1637D24A" w14:textId="77777777" w:rsidR="00E92D54" w:rsidRDefault="00E92D54" w:rsidP="00E92D54">
      <w:pPr>
        <w:pStyle w:val="Code"/>
      </w:pPr>
      <w:r>
        <w:t xml:space="preserve">                    ]),</w:t>
      </w:r>
    </w:p>
    <w:p w14:paraId="768B2B22" w14:textId="77777777" w:rsidR="00E92D54" w:rsidRDefault="00E92D54" w:rsidP="00E92D54">
      <w:pPr>
        <w:pStyle w:val="Code"/>
      </w:pPr>
    </w:p>
    <w:p w14:paraId="5402B7C7" w14:textId="77777777" w:rsidR="00E92D54" w:rsidRDefault="00E92D54" w:rsidP="00E92D54">
      <w:pPr>
        <w:pStyle w:val="Code"/>
      </w:pPr>
      <w:r>
        <w:t xml:space="preserve">                Section::make('Дані для входу')</w:t>
      </w:r>
    </w:p>
    <w:p w14:paraId="07513406" w14:textId="77777777" w:rsidR="00E92D54" w:rsidRDefault="00E92D54" w:rsidP="00E92D54">
      <w:pPr>
        <w:pStyle w:val="Code"/>
      </w:pPr>
      <w:r>
        <w:t xml:space="preserve">                    -&gt;description('Пароль має містити щонайменше 8 символів.')</w:t>
      </w:r>
    </w:p>
    <w:p w14:paraId="51457EC7" w14:textId="77777777" w:rsidR="00E92D54" w:rsidRDefault="00E92D54" w:rsidP="00E92D54">
      <w:pPr>
        <w:pStyle w:val="Code"/>
      </w:pPr>
      <w:r>
        <w:t xml:space="preserve">                    -&gt;schema([</w:t>
      </w:r>
    </w:p>
    <w:p w14:paraId="721D85C3" w14:textId="77777777" w:rsidR="00E92D54" w:rsidRDefault="00E92D54" w:rsidP="00E92D54">
      <w:pPr>
        <w:pStyle w:val="Code"/>
      </w:pPr>
      <w:r>
        <w:t xml:space="preserve">                        TextInput::make('email')</w:t>
      </w:r>
    </w:p>
    <w:p w14:paraId="71A17223" w14:textId="77777777" w:rsidR="00E92D54" w:rsidRDefault="00E92D54" w:rsidP="00E92D54">
      <w:pPr>
        <w:pStyle w:val="Code"/>
      </w:pPr>
      <w:r>
        <w:t xml:space="preserve">                            -&gt;label('Електронна пошта')</w:t>
      </w:r>
    </w:p>
    <w:p w14:paraId="59A4A2EC" w14:textId="77777777" w:rsidR="00E92D54" w:rsidRDefault="00E92D54" w:rsidP="00E92D54">
      <w:pPr>
        <w:pStyle w:val="Code"/>
      </w:pPr>
      <w:r>
        <w:t xml:space="preserve">                            -&gt;email()</w:t>
      </w:r>
    </w:p>
    <w:p w14:paraId="1C0B1B77" w14:textId="77777777" w:rsidR="00E92D54" w:rsidRDefault="00E92D54" w:rsidP="00E92D54">
      <w:pPr>
        <w:pStyle w:val="Code"/>
      </w:pPr>
      <w:r>
        <w:t xml:space="preserve">                            -&gt;required()</w:t>
      </w:r>
    </w:p>
    <w:p w14:paraId="71297500" w14:textId="77777777" w:rsidR="00E92D54" w:rsidRDefault="00E92D54" w:rsidP="00E92D54">
      <w:pPr>
        <w:pStyle w:val="Code"/>
      </w:pPr>
      <w:r>
        <w:t xml:space="preserve">                            -&gt;maxLength(255)</w:t>
      </w:r>
    </w:p>
    <w:p w14:paraId="5E7A79DC" w14:textId="77777777" w:rsidR="00E92D54" w:rsidRDefault="00E92D54" w:rsidP="00E92D54">
      <w:pPr>
        <w:pStyle w:val="Code"/>
      </w:pPr>
      <w:r>
        <w:t xml:space="preserve">                            -&gt;unique(ignoreRecord: true)</w:t>
      </w:r>
    </w:p>
    <w:p w14:paraId="1BA1C650" w14:textId="77777777" w:rsidR="00E92D54" w:rsidRDefault="00E92D54" w:rsidP="00E92D54">
      <w:pPr>
        <w:pStyle w:val="Code"/>
      </w:pPr>
      <w:r>
        <w:t xml:space="preserve">                            -&gt;prefixIcon('heroicon-m-envelope'),</w:t>
      </w:r>
    </w:p>
    <w:p w14:paraId="2841B94A" w14:textId="77777777" w:rsidR="00E92D54" w:rsidRDefault="00E92D54" w:rsidP="00E92D54">
      <w:pPr>
        <w:pStyle w:val="Code"/>
      </w:pPr>
      <w:r>
        <w:t xml:space="preserve">                        TextInput::make('password')</w:t>
      </w:r>
    </w:p>
    <w:p w14:paraId="7C6E17A2" w14:textId="77777777" w:rsidR="00E92D54" w:rsidRDefault="00E92D54" w:rsidP="00E92D54">
      <w:pPr>
        <w:pStyle w:val="Code"/>
      </w:pPr>
      <w:r>
        <w:t xml:space="preserve">                            -&gt;label('Пароль')</w:t>
      </w:r>
    </w:p>
    <w:p w14:paraId="268D9432" w14:textId="77777777" w:rsidR="00E92D54" w:rsidRDefault="00E92D54" w:rsidP="00E92D54">
      <w:pPr>
        <w:pStyle w:val="Code"/>
      </w:pPr>
      <w:r>
        <w:t xml:space="preserve">                            -&gt;password()</w:t>
      </w:r>
    </w:p>
    <w:p w14:paraId="207AFCD6" w14:textId="77777777" w:rsidR="00E92D54" w:rsidRDefault="00E92D54" w:rsidP="00E92D54">
      <w:pPr>
        <w:pStyle w:val="Code"/>
      </w:pPr>
      <w:r>
        <w:t xml:space="preserve">                            -&gt;required(fn (string $operation): bool =&gt; $operation === 'create')</w:t>
      </w:r>
    </w:p>
    <w:p w14:paraId="294259D6" w14:textId="77777777" w:rsidR="00E92D54" w:rsidRDefault="00E92D54" w:rsidP="00E92D54">
      <w:pPr>
        <w:pStyle w:val="Code"/>
      </w:pPr>
      <w:r>
        <w:t xml:space="preserve">                            -&gt;disabled(fn (string $operation): bool =&gt; $operation === 'edit')</w:t>
      </w:r>
    </w:p>
    <w:p w14:paraId="717D3424" w14:textId="77777777" w:rsidR="00E92D54" w:rsidRDefault="00E92D54" w:rsidP="00E92D54">
      <w:pPr>
        <w:pStyle w:val="Code"/>
      </w:pPr>
      <w:r>
        <w:t xml:space="preserve">                            -&gt;dehydrated(fn ($state) =&gt; filled($state))</w:t>
      </w:r>
    </w:p>
    <w:p w14:paraId="6B463B44" w14:textId="77777777" w:rsidR="00E92D54" w:rsidRDefault="00E92D54" w:rsidP="00E92D54">
      <w:pPr>
        <w:pStyle w:val="Code"/>
      </w:pPr>
      <w:r>
        <w:t xml:space="preserve">                            -&gt;maxLength(255)</w:t>
      </w:r>
    </w:p>
    <w:p w14:paraId="005C9904" w14:textId="77777777" w:rsidR="00E92D54" w:rsidRDefault="00E92D54" w:rsidP="00E92D54">
      <w:pPr>
        <w:pStyle w:val="Code"/>
      </w:pPr>
      <w:r>
        <w:t xml:space="preserve">                            -&gt;prefixIcon('heroicon-m-lock-closed'),</w:t>
      </w:r>
    </w:p>
    <w:p w14:paraId="7B66E4EC" w14:textId="77777777" w:rsidR="00E92D54" w:rsidRDefault="00E92D54" w:rsidP="00E92D54">
      <w:pPr>
        <w:pStyle w:val="Code"/>
      </w:pPr>
      <w:r>
        <w:t xml:space="preserve">                    ]),</w:t>
      </w:r>
    </w:p>
    <w:p w14:paraId="356933F6" w14:textId="77777777" w:rsidR="00E92D54" w:rsidRDefault="00E92D54" w:rsidP="00E92D54">
      <w:pPr>
        <w:pStyle w:val="Code"/>
      </w:pPr>
      <w:r>
        <w:t xml:space="preserve">            ]);</w:t>
      </w:r>
    </w:p>
    <w:p w14:paraId="1FFB40C2" w14:textId="77777777" w:rsidR="00E92D54" w:rsidRDefault="00E92D54" w:rsidP="00E92D54">
      <w:pPr>
        <w:pStyle w:val="Code"/>
      </w:pPr>
      <w:r>
        <w:t xml:space="preserve">    }</w:t>
      </w:r>
    </w:p>
    <w:p w14:paraId="04F00488" w14:textId="77777777" w:rsidR="00E92D54" w:rsidRDefault="00E92D54" w:rsidP="00E92D54">
      <w:pPr>
        <w:pStyle w:val="Code"/>
      </w:pPr>
      <w:r>
        <w:t>}</w:t>
      </w:r>
    </w:p>
    <w:p w14:paraId="06EA95C6" w14:textId="77777777" w:rsidR="00E92D54" w:rsidRDefault="00E92D54" w:rsidP="00E92D54">
      <w:pPr>
        <w:pStyle w:val="Code"/>
      </w:pPr>
      <w:r>
        <w:t>&lt;?php</w:t>
      </w:r>
    </w:p>
    <w:p w14:paraId="70808187" w14:textId="77777777" w:rsidR="00E92D54" w:rsidRDefault="00E92D54" w:rsidP="00E92D54">
      <w:pPr>
        <w:pStyle w:val="Code"/>
      </w:pPr>
    </w:p>
    <w:p w14:paraId="0CF60584" w14:textId="77777777" w:rsidR="00E92D54" w:rsidRDefault="00E92D54" w:rsidP="00E92D54">
      <w:pPr>
        <w:pStyle w:val="Code"/>
      </w:pPr>
      <w:r>
        <w:t>namespace App\Filament\Resources\Users\Tables;</w:t>
      </w:r>
    </w:p>
    <w:p w14:paraId="553E5AF7" w14:textId="77777777" w:rsidR="00E92D54" w:rsidRDefault="00E92D54" w:rsidP="00E92D54">
      <w:pPr>
        <w:pStyle w:val="Code"/>
      </w:pPr>
    </w:p>
    <w:p w14:paraId="5434908B" w14:textId="77777777" w:rsidR="00E92D54" w:rsidRDefault="00E92D54" w:rsidP="00E92D54">
      <w:pPr>
        <w:pStyle w:val="Code"/>
      </w:pPr>
      <w:r>
        <w:t>use Filament\Actions\DeleteAction;</w:t>
      </w:r>
    </w:p>
    <w:p w14:paraId="7F9A0407" w14:textId="77777777" w:rsidR="00E92D54" w:rsidRDefault="00E92D54" w:rsidP="00E92D54">
      <w:pPr>
        <w:pStyle w:val="Code"/>
      </w:pPr>
      <w:r>
        <w:lastRenderedPageBreak/>
        <w:t>use Filament\Actions\EditAction;</w:t>
      </w:r>
    </w:p>
    <w:p w14:paraId="52997116" w14:textId="77777777" w:rsidR="00E92D54" w:rsidRDefault="00E92D54" w:rsidP="00E92D54">
      <w:pPr>
        <w:pStyle w:val="Code"/>
      </w:pPr>
      <w:r>
        <w:t>use Filament\Tables\Columns\TextColumn;</w:t>
      </w:r>
    </w:p>
    <w:p w14:paraId="63942C3C" w14:textId="77777777" w:rsidR="00E92D54" w:rsidRDefault="00E92D54" w:rsidP="00E92D54">
      <w:pPr>
        <w:pStyle w:val="Code"/>
      </w:pPr>
      <w:r>
        <w:t>use Filament\Tables\Filters\Filter;</w:t>
      </w:r>
    </w:p>
    <w:p w14:paraId="4671F26E" w14:textId="77777777" w:rsidR="00E92D54" w:rsidRDefault="00E92D54" w:rsidP="00E92D54">
      <w:pPr>
        <w:pStyle w:val="Code"/>
      </w:pPr>
      <w:r>
        <w:t>use Filament\Tables\Filters\SelectFilter;</w:t>
      </w:r>
    </w:p>
    <w:p w14:paraId="1C6E50BC" w14:textId="77777777" w:rsidR="00E92D54" w:rsidRDefault="00E92D54" w:rsidP="00E92D54">
      <w:pPr>
        <w:pStyle w:val="Code"/>
      </w:pPr>
      <w:r>
        <w:t>use Filament\Forms\Components\DatePicker;</w:t>
      </w:r>
    </w:p>
    <w:p w14:paraId="4F1C0FEB" w14:textId="77777777" w:rsidR="00E92D54" w:rsidRDefault="00E92D54" w:rsidP="00E92D54">
      <w:pPr>
        <w:pStyle w:val="Code"/>
      </w:pPr>
      <w:r>
        <w:t>use Filament\Tables\Table;</w:t>
      </w:r>
    </w:p>
    <w:p w14:paraId="029B7920" w14:textId="77777777" w:rsidR="00E92D54" w:rsidRDefault="00E92D54" w:rsidP="00E92D54">
      <w:pPr>
        <w:pStyle w:val="Code"/>
      </w:pPr>
    </w:p>
    <w:p w14:paraId="2182706E" w14:textId="77777777" w:rsidR="00E92D54" w:rsidRDefault="00E92D54" w:rsidP="00E92D54">
      <w:pPr>
        <w:pStyle w:val="Code"/>
      </w:pPr>
      <w:r>
        <w:t>class UsersTable</w:t>
      </w:r>
    </w:p>
    <w:p w14:paraId="24200175" w14:textId="77777777" w:rsidR="00E92D54" w:rsidRDefault="00E92D54" w:rsidP="00E92D54">
      <w:pPr>
        <w:pStyle w:val="Code"/>
      </w:pPr>
      <w:r>
        <w:t>{</w:t>
      </w:r>
    </w:p>
    <w:p w14:paraId="7AE4B9A5" w14:textId="77777777" w:rsidR="00E92D54" w:rsidRDefault="00E92D54" w:rsidP="00E92D54">
      <w:pPr>
        <w:pStyle w:val="Code"/>
      </w:pPr>
      <w:r>
        <w:t xml:space="preserve">    public static function configure(Table $table): Table</w:t>
      </w:r>
    </w:p>
    <w:p w14:paraId="33B2EE78" w14:textId="77777777" w:rsidR="00E92D54" w:rsidRDefault="00E92D54" w:rsidP="00E92D54">
      <w:pPr>
        <w:pStyle w:val="Code"/>
      </w:pPr>
      <w:r>
        <w:t xml:space="preserve">    {</w:t>
      </w:r>
    </w:p>
    <w:p w14:paraId="7273516D" w14:textId="77777777" w:rsidR="00E92D54" w:rsidRDefault="00E92D54" w:rsidP="00E92D54">
      <w:pPr>
        <w:pStyle w:val="Code"/>
      </w:pPr>
      <w:r>
        <w:t xml:space="preserve">        return $table</w:t>
      </w:r>
    </w:p>
    <w:p w14:paraId="4D07A8A6" w14:textId="77777777" w:rsidR="00E92D54" w:rsidRDefault="00E92D54" w:rsidP="00E92D54">
      <w:pPr>
        <w:pStyle w:val="Code"/>
      </w:pPr>
      <w:r>
        <w:t xml:space="preserve">            -&gt;columns([</w:t>
      </w:r>
    </w:p>
    <w:p w14:paraId="39DDD16E" w14:textId="77777777" w:rsidR="00E92D54" w:rsidRDefault="00E92D54" w:rsidP="00E92D54">
      <w:pPr>
        <w:pStyle w:val="Code"/>
      </w:pPr>
      <w:r>
        <w:t xml:space="preserve">                TextColumn::make('id')</w:t>
      </w:r>
    </w:p>
    <w:p w14:paraId="0DB83CBC" w14:textId="77777777" w:rsidR="00E92D54" w:rsidRDefault="00E92D54" w:rsidP="00E92D54">
      <w:pPr>
        <w:pStyle w:val="Code"/>
      </w:pPr>
      <w:r>
        <w:t xml:space="preserve">                    -&gt;label('ID')</w:t>
      </w:r>
    </w:p>
    <w:p w14:paraId="6FFEAE9E" w14:textId="77777777" w:rsidR="00E92D54" w:rsidRDefault="00E92D54" w:rsidP="00E92D54">
      <w:pPr>
        <w:pStyle w:val="Code"/>
      </w:pPr>
      <w:r>
        <w:t xml:space="preserve">                    -&gt;grow(false)</w:t>
      </w:r>
    </w:p>
    <w:p w14:paraId="187DD7B1" w14:textId="77777777" w:rsidR="00E92D54" w:rsidRDefault="00E92D54" w:rsidP="00E92D54">
      <w:pPr>
        <w:pStyle w:val="Code"/>
      </w:pPr>
      <w:r>
        <w:t xml:space="preserve">                    -&gt;placeholder('-')</w:t>
      </w:r>
    </w:p>
    <w:p w14:paraId="2EC8512E" w14:textId="77777777" w:rsidR="00E92D54" w:rsidRDefault="00E92D54" w:rsidP="00E92D54">
      <w:pPr>
        <w:pStyle w:val="Code"/>
      </w:pPr>
      <w:r>
        <w:t xml:space="preserve">                    -&gt;sortable()</w:t>
      </w:r>
    </w:p>
    <w:p w14:paraId="55DF2E2C" w14:textId="77777777" w:rsidR="00E92D54" w:rsidRDefault="00E92D54" w:rsidP="00E92D54">
      <w:pPr>
        <w:pStyle w:val="Code"/>
      </w:pPr>
      <w:r>
        <w:t xml:space="preserve">                    -&gt;searchable()</w:t>
      </w:r>
    </w:p>
    <w:p w14:paraId="6DFB2D5E" w14:textId="77777777" w:rsidR="00E92D54" w:rsidRDefault="00E92D54" w:rsidP="00E92D54">
      <w:pPr>
        <w:pStyle w:val="Code"/>
      </w:pPr>
      <w:r>
        <w:t xml:space="preserve">                    -&gt;toggleable(isToggledHiddenByDefault: true),</w:t>
      </w:r>
    </w:p>
    <w:p w14:paraId="580851C1" w14:textId="77777777" w:rsidR="00E92D54" w:rsidRDefault="00E92D54" w:rsidP="00E92D54">
      <w:pPr>
        <w:pStyle w:val="Code"/>
      </w:pPr>
      <w:r>
        <w:t xml:space="preserve">                TextColumn::make('name')</w:t>
      </w:r>
    </w:p>
    <w:p w14:paraId="52353473" w14:textId="77777777" w:rsidR="00E92D54" w:rsidRDefault="00E92D54" w:rsidP="00E92D54">
      <w:pPr>
        <w:pStyle w:val="Code"/>
      </w:pPr>
      <w:r>
        <w:t xml:space="preserve">                    -&gt;label('ПІБ')</w:t>
      </w:r>
    </w:p>
    <w:p w14:paraId="5E2A09B9" w14:textId="77777777" w:rsidR="00E92D54" w:rsidRDefault="00E92D54" w:rsidP="00E92D54">
      <w:pPr>
        <w:pStyle w:val="Code"/>
      </w:pPr>
      <w:r>
        <w:t xml:space="preserve">                    -&gt;placeholder('-')</w:t>
      </w:r>
    </w:p>
    <w:p w14:paraId="0DC3F845" w14:textId="77777777" w:rsidR="00E92D54" w:rsidRDefault="00E92D54" w:rsidP="00E92D54">
      <w:pPr>
        <w:pStyle w:val="Code"/>
      </w:pPr>
      <w:r>
        <w:t xml:space="preserve">                    -&gt;sortable()</w:t>
      </w:r>
    </w:p>
    <w:p w14:paraId="32181E6C" w14:textId="77777777" w:rsidR="00E92D54" w:rsidRDefault="00E92D54" w:rsidP="00E92D54">
      <w:pPr>
        <w:pStyle w:val="Code"/>
      </w:pPr>
      <w:r>
        <w:t xml:space="preserve">                    -&gt;searchable()</w:t>
      </w:r>
    </w:p>
    <w:p w14:paraId="6253E747" w14:textId="77777777" w:rsidR="00E92D54" w:rsidRDefault="00E92D54" w:rsidP="00E92D54">
      <w:pPr>
        <w:pStyle w:val="Code"/>
      </w:pPr>
      <w:r>
        <w:t xml:space="preserve">                    -&gt;toggleable(),</w:t>
      </w:r>
    </w:p>
    <w:p w14:paraId="47DC8B06" w14:textId="77777777" w:rsidR="00E92D54" w:rsidRDefault="00E92D54" w:rsidP="00E92D54">
      <w:pPr>
        <w:pStyle w:val="Code"/>
      </w:pPr>
      <w:r>
        <w:t xml:space="preserve">                TextColumn::make('email')</w:t>
      </w:r>
    </w:p>
    <w:p w14:paraId="72CE4529" w14:textId="77777777" w:rsidR="00E92D54" w:rsidRDefault="00E92D54" w:rsidP="00E92D54">
      <w:pPr>
        <w:pStyle w:val="Code"/>
      </w:pPr>
      <w:r>
        <w:t xml:space="preserve">                    -&gt;label('Електронна пошта')</w:t>
      </w:r>
    </w:p>
    <w:p w14:paraId="6E4029E2" w14:textId="77777777" w:rsidR="00E92D54" w:rsidRDefault="00E92D54" w:rsidP="00E92D54">
      <w:pPr>
        <w:pStyle w:val="Code"/>
      </w:pPr>
      <w:r>
        <w:t xml:space="preserve">                    -&gt;copyable()</w:t>
      </w:r>
    </w:p>
    <w:p w14:paraId="2E93A3D6" w14:textId="77777777" w:rsidR="00E92D54" w:rsidRDefault="00E92D54" w:rsidP="00E92D54">
      <w:pPr>
        <w:pStyle w:val="Code"/>
      </w:pPr>
      <w:r>
        <w:t xml:space="preserve">                    -&gt;placeholder('-')</w:t>
      </w:r>
    </w:p>
    <w:p w14:paraId="71010F66" w14:textId="77777777" w:rsidR="00E92D54" w:rsidRDefault="00E92D54" w:rsidP="00E92D54">
      <w:pPr>
        <w:pStyle w:val="Code"/>
      </w:pPr>
      <w:r>
        <w:t xml:space="preserve">                    -&gt;limit(50)</w:t>
      </w:r>
    </w:p>
    <w:p w14:paraId="50B8A0E8" w14:textId="77777777" w:rsidR="00E92D54" w:rsidRDefault="00E92D54" w:rsidP="00E92D54">
      <w:pPr>
        <w:pStyle w:val="Code"/>
      </w:pPr>
      <w:r>
        <w:t xml:space="preserve">                    -&gt;wrap()</w:t>
      </w:r>
    </w:p>
    <w:p w14:paraId="5601D100" w14:textId="77777777" w:rsidR="00E92D54" w:rsidRDefault="00E92D54" w:rsidP="00E92D54">
      <w:pPr>
        <w:pStyle w:val="Code"/>
      </w:pPr>
      <w:r>
        <w:t xml:space="preserve">                    -&gt;sortable()</w:t>
      </w:r>
    </w:p>
    <w:p w14:paraId="1EBBDC59" w14:textId="77777777" w:rsidR="00E92D54" w:rsidRDefault="00E92D54" w:rsidP="00E92D54">
      <w:pPr>
        <w:pStyle w:val="Code"/>
      </w:pPr>
      <w:r>
        <w:t xml:space="preserve">                    -&gt;searchable()</w:t>
      </w:r>
    </w:p>
    <w:p w14:paraId="2800F2AA" w14:textId="77777777" w:rsidR="00E92D54" w:rsidRDefault="00E92D54" w:rsidP="00E92D54">
      <w:pPr>
        <w:pStyle w:val="Code"/>
      </w:pPr>
      <w:r>
        <w:t xml:space="preserve">                    -&gt;toggleable(),</w:t>
      </w:r>
    </w:p>
    <w:p w14:paraId="476A1D4D" w14:textId="77777777" w:rsidR="00E92D54" w:rsidRDefault="00E92D54" w:rsidP="00E92D54">
      <w:pPr>
        <w:pStyle w:val="Code"/>
      </w:pPr>
      <w:r>
        <w:t xml:space="preserve">                TextColumn::make('role')</w:t>
      </w:r>
    </w:p>
    <w:p w14:paraId="4CF2FFFE" w14:textId="77777777" w:rsidR="00E92D54" w:rsidRDefault="00E92D54" w:rsidP="00E92D54">
      <w:pPr>
        <w:pStyle w:val="Code"/>
      </w:pPr>
      <w:r>
        <w:t xml:space="preserve">                    -&gt;label('Роль')</w:t>
      </w:r>
    </w:p>
    <w:p w14:paraId="21539821" w14:textId="77777777" w:rsidR="00E92D54" w:rsidRDefault="00E92D54" w:rsidP="00E92D54">
      <w:pPr>
        <w:pStyle w:val="Code"/>
      </w:pPr>
      <w:r>
        <w:t xml:space="preserve">                    -&gt;badge()</w:t>
      </w:r>
    </w:p>
    <w:p w14:paraId="1EFFF033" w14:textId="77777777" w:rsidR="00E92D54" w:rsidRDefault="00E92D54" w:rsidP="00E92D54">
      <w:pPr>
        <w:pStyle w:val="Code"/>
      </w:pPr>
      <w:r>
        <w:t xml:space="preserve">                    -&gt;grow(false)</w:t>
      </w:r>
    </w:p>
    <w:p w14:paraId="5BAE8F92" w14:textId="77777777" w:rsidR="00E92D54" w:rsidRDefault="00E92D54" w:rsidP="00E92D54">
      <w:pPr>
        <w:pStyle w:val="Code"/>
      </w:pPr>
      <w:r>
        <w:t xml:space="preserve">                    -&gt;sortable()</w:t>
      </w:r>
    </w:p>
    <w:p w14:paraId="52C6B2F9" w14:textId="77777777" w:rsidR="00E92D54" w:rsidRDefault="00E92D54" w:rsidP="00E92D54">
      <w:pPr>
        <w:pStyle w:val="Code"/>
      </w:pPr>
      <w:r>
        <w:t xml:space="preserve">                    -&gt;searchable()</w:t>
      </w:r>
    </w:p>
    <w:p w14:paraId="2BCCD99E" w14:textId="77777777" w:rsidR="00E92D54" w:rsidRDefault="00E92D54" w:rsidP="00E92D54">
      <w:pPr>
        <w:pStyle w:val="Code"/>
      </w:pPr>
      <w:r>
        <w:t xml:space="preserve">                    -&gt;toggleable(),</w:t>
      </w:r>
    </w:p>
    <w:p w14:paraId="6CC55019" w14:textId="77777777" w:rsidR="00E92D54" w:rsidRDefault="00E92D54" w:rsidP="00E92D54">
      <w:pPr>
        <w:pStyle w:val="Code"/>
      </w:pPr>
      <w:r>
        <w:t xml:space="preserve">                TextColumn::make('created_at')</w:t>
      </w:r>
    </w:p>
    <w:p w14:paraId="689EB6C8" w14:textId="77777777" w:rsidR="00E92D54" w:rsidRDefault="00E92D54" w:rsidP="00E92D54">
      <w:pPr>
        <w:pStyle w:val="Code"/>
      </w:pPr>
      <w:r>
        <w:t xml:space="preserve">                    -&gt;label('Створено')</w:t>
      </w:r>
    </w:p>
    <w:p w14:paraId="2BD6FF7C" w14:textId="77777777" w:rsidR="00E92D54" w:rsidRDefault="00E92D54" w:rsidP="00E92D54">
      <w:pPr>
        <w:pStyle w:val="Code"/>
      </w:pPr>
      <w:r>
        <w:t xml:space="preserve">                    -&gt;dateTime('d.m.Y H:i')</w:t>
      </w:r>
    </w:p>
    <w:p w14:paraId="7213EFF1" w14:textId="77777777" w:rsidR="00E92D54" w:rsidRDefault="00E92D54" w:rsidP="00E92D54">
      <w:pPr>
        <w:pStyle w:val="Code"/>
      </w:pPr>
      <w:r>
        <w:t xml:space="preserve">                    -&gt;sortable()</w:t>
      </w:r>
    </w:p>
    <w:p w14:paraId="01E8DDBA" w14:textId="77777777" w:rsidR="00E92D54" w:rsidRDefault="00E92D54" w:rsidP="00E92D54">
      <w:pPr>
        <w:pStyle w:val="Code"/>
      </w:pPr>
      <w:r>
        <w:t xml:space="preserve">                    -&gt;toggleable(isToggledHiddenByDefault: true),</w:t>
      </w:r>
    </w:p>
    <w:p w14:paraId="5D8ECEB5" w14:textId="77777777" w:rsidR="00E92D54" w:rsidRDefault="00E92D54" w:rsidP="00E92D54">
      <w:pPr>
        <w:pStyle w:val="Code"/>
      </w:pPr>
      <w:r>
        <w:t xml:space="preserve">                TextColumn::make('updated_at')</w:t>
      </w:r>
    </w:p>
    <w:p w14:paraId="4A9CE10E" w14:textId="77777777" w:rsidR="00E92D54" w:rsidRDefault="00E92D54" w:rsidP="00E92D54">
      <w:pPr>
        <w:pStyle w:val="Code"/>
      </w:pPr>
      <w:r>
        <w:t xml:space="preserve">                    -&gt;label('Оновлено')</w:t>
      </w:r>
    </w:p>
    <w:p w14:paraId="7F72A4C2" w14:textId="77777777" w:rsidR="00E92D54" w:rsidRDefault="00E92D54" w:rsidP="00E92D54">
      <w:pPr>
        <w:pStyle w:val="Code"/>
      </w:pPr>
      <w:r>
        <w:t xml:space="preserve">                    -&gt;dateTime('d.m.Y H:i')</w:t>
      </w:r>
    </w:p>
    <w:p w14:paraId="6C279C09" w14:textId="77777777" w:rsidR="00E92D54" w:rsidRDefault="00E92D54" w:rsidP="00E92D54">
      <w:pPr>
        <w:pStyle w:val="Code"/>
      </w:pPr>
      <w:r>
        <w:t xml:space="preserve">                    -&gt;sortable()</w:t>
      </w:r>
    </w:p>
    <w:p w14:paraId="469A0552" w14:textId="77777777" w:rsidR="00E92D54" w:rsidRDefault="00E92D54" w:rsidP="00E92D54">
      <w:pPr>
        <w:pStyle w:val="Code"/>
      </w:pPr>
      <w:r>
        <w:t xml:space="preserve">                    -&gt;toggleable(isToggledHiddenByDefault: true),</w:t>
      </w:r>
    </w:p>
    <w:p w14:paraId="1DCB04F7" w14:textId="77777777" w:rsidR="00E92D54" w:rsidRDefault="00E92D54" w:rsidP="00E92D54">
      <w:pPr>
        <w:pStyle w:val="Code"/>
      </w:pPr>
      <w:r>
        <w:t xml:space="preserve">            ])</w:t>
      </w:r>
    </w:p>
    <w:p w14:paraId="108A39F8" w14:textId="77777777" w:rsidR="00E92D54" w:rsidRDefault="00E92D54" w:rsidP="00E92D54">
      <w:pPr>
        <w:pStyle w:val="Code"/>
      </w:pPr>
      <w:r>
        <w:t xml:space="preserve">            -&gt;filters([</w:t>
      </w:r>
    </w:p>
    <w:p w14:paraId="21DEA873" w14:textId="77777777" w:rsidR="00E92D54" w:rsidRDefault="00E92D54" w:rsidP="00E92D54">
      <w:pPr>
        <w:pStyle w:val="Code"/>
      </w:pPr>
      <w:r>
        <w:t xml:space="preserve">                SelectFilter::make('role')</w:t>
      </w:r>
    </w:p>
    <w:p w14:paraId="75F116F2" w14:textId="77777777" w:rsidR="00E92D54" w:rsidRDefault="00E92D54" w:rsidP="00E92D54">
      <w:pPr>
        <w:pStyle w:val="Code"/>
      </w:pPr>
      <w:r>
        <w:t xml:space="preserve">                    -&gt;label('Роль')</w:t>
      </w:r>
    </w:p>
    <w:p w14:paraId="3D0A3395" w14:textId="77777777" w:rsidR="00E92D54" w:rsidRDefault="00E92D54" w:rsidP="00E92D54">
      <w:pPr>
        <w:pStyle w:val="Code"/>
      </w:pPr>
      <w:r>
        <w:t xml:space="preserve">                    -&gt;options([</w:t>
      </w:r>
    </w:p>
    <w:p w14:paraId="4B69A3BC" w14:textId="77777777" w:rsidR="00E92D54" w:rsidRDefault="00E92D54" w:rsidP="00E92D54">
      <w:pPr>
        <w:pStyle w:val="Code"/>
      </w:pPr>
      <w:r>
        <w:t xml:space="preserve">                        'admin' =&gt; 'Адміністратор',</w:t>
      </w:r>
    </w:p>
    <w:p w14:paraId="2EBB3D83" w14:textId="77777777" w:rsidR="00E92D54" w:rsidRDefault="00E92D54" w:rsidP="00E92D54">
      <w:pPr>
        <w:pStyle w:val="Code"/>
      </w:pPr>
      <w:r>
        <w:t xml:space="preserve">                        'manager' =&gt; 'Менеджер',</w:t>
      </w:r>
    </w:p>
    <w:p w14:paraId="603398BD" w14:textId="77777777" w:rsidR="00E92D54" w:rsidRDefault="00E92D54" w:rsidP="00E92D54">
      <w:pPr>
        <w:pStyle w:val="Code"/>
      </w:pPr>
      <w:r>
        <w:t xml:space="preserve">                        'technician' =&gt; 'Технік',</w:t>
      </w:r>
    </w:p>
    <w:p w14:paraId="367775CF" w14:textId="77777777" w:rsidR="00E92D54" w:rsidRDefault="00E92D54" w:rsidP="00E92D54">
      <w:pPr>
        <w:pStyle w:val="Code"/>
      </w:pPr>
      <w:r>
        <w:t xml:space="preserve">                        'client' =&gt; 'Клієнт',</w:t>
      </w:r>
    </w:p>
    <w:p w14:paraId="1FEF564D" w14:textId="77777777" w:rsidR="00E92D54" w:rsidRDefault="00E92D54" w:rsidP="00E92D54">
      <w:pPr>
        <w:pStyle w:val="Code"/>
      </w:pPr>
      <w:r>
        <w:t xml:space="preserve">                    ]),</w:t>
      </w:r>
    </w:p>
    <w:p w14:paraId="3BCE821E" w14:textId="77777777" w:rsidR="00E92D54" w:rsidRDefault="00E92D54" w:rsidP="00E92D54">
      <w:pPr>
        <w:pStyle w:val="Code"/>
      </w:pPr>
      <w:r>
        <w:t xml:space="preserve">            ])</w:t>
      </w:r>
    </w:p>
    <w:p w14:paraId="7C6290F0" w14:textId="77777777" w:rsidR="00E92D54" w:rsidRDefault="00E92D54" w:rsidP="00E92D54">
      <w:pPr>
        <w:pStyle w:val="Code"/>
      </w:pPr>
      <w:r>
        <w:t xml:space="preserve">            -&gt;recordActions([</w:t>
      </w:r>
    </w:p>
    <w:p w14:paraId="6C5F316F" w14:textId="77777777" w:rsidR="00E92D54" w:rsidRDefault="00E92D54" w:rsidP="00E92D54">
      <w:pPr>
        <w:pStyle w:val="Code"/>
      </w:pPr>
      <w:r>
        <w:t xml:space="preserve">                EditAction::make(),</w:t>
      </w:r>
    </w:p>
    <w:p w14:paraId="1AF85F0B" w14:textId="77777777" w:rsidR="00E92D54" w:rsidRDefault="00E92D54" w:rsidP="00E92D54">
      <w:pPr>
        <w:pStyle w:val="Code"/>
      </w:pPr>
      <w:r>
        <w:t xml:space="preserve">                DeleteAction::make(),</w:t>
      </w:r>
    </w:p>
    <w:p w14:paraId="4562FC3E" w14:textId="77777777" w:rsidR="00E92D54" w:rsidRDefault="00E92D54" w:rsidP="00E92D54">
      <w:pPr>
        <w:pStyle w:val="Code"/>
      </w:pPr>
      <w:r>
        <w:t xml:space="preserve">            ]);</w:t>
      </w:r>
    </w:p>
    <w:p w14:paraId="0173A8CD" w14:textId="77777777" w:rsidR="00E92D54" w:rsidRDefault="00E92D54" w:rsidP="00E92D54">
      <w:pPr>
        <w:pStyle w:val="Code"/>
      </w:pPr>
      <w:r>
        <w:t xml:space="preserve">    }</w:t>
      </w:r>
    </w:p>
    <w:p w14:paraId="4D1F5E85" w14:textId="77777777" w:rsidR="00E92D54" w:rsidRDefault="00E92D54" w:rsidP="00E92D54">
      <w:pPr>
        <w:pStyle w:val="Code"/>
      </w:pPr>
      <w:r>
        <w:t>}</w:t>
      </w:r>
    </w:p>
    <w:p w14:paraId="4779E7F0" w14:textId="77777777" w:rsidR="00E92D54" w:rsidRDefault="00E92D54" w:rsidP="00E92D54">
      <w:pPr>
        <w:pStyle w:val="Code"/>
      </w:pPr>
      <w:r>
        <w:t>&lt;?php</w:t>
      </w:r>
    </w:p>
    <w:p w14:paraId="2AC3BC67" w14:textId="77777777" w:rsidR="00E92D54" w:rsidRDefault="00E92D54" w:rsidP="00E92D54">
      <w:pPr>
        <w:pStyle w:val="Code"/>
      </w:pPr>
    </w:p>
    <w:p w14:paraId="321F8992" w14:textId="77777777" w:rsidR="00E92D54" w:rsidRDefault="00E92D54" w:rsidP="00E92D54">
      <w:pPr>
        <w:pStyle w:val="Code"/>
      </w:pPr>
      <w:r>
        <w:t>namespace App\Filament\Resources\WorkItems;</w:t>
      </w:r>
    </w:p>
    <w:p w14:paraId="7EED6AD2" w14:textId="77777777" w:rsidR="00E92D54" w:rsidRDefault="00E92D54" w:rsidP="00E92D54">
      <w:pPr>
        <w:pStyle w:val="Code"/>
      </w:pPr>
    </w:p>
    <w:p w14:paraId="7527F0BF" w14:textId="77777777" w:rsidR="00E92D54" w:rsidRDefault="00E92D54" w:rsidP="00E92D54">
      <w:pPr>
        <w:pStyle w:val="Code"/>
      </w:pPr>
      <w:r>
        <w:t>use App\Filament\Resources\WorkItems\Pages\CreateWorkItem;</w:t>
      </w:r>
    </w:p>
    <w:p w14:paraId="184BD656" w14:textId="77777777" w:rsidR="00E92D54" w:rsidRDefault="00E92D54" w:rsidP="00E92D54">
      <w:pPr>
        <w:pStyle w:val="Code"/>
      </w:pPr>
      <w:r>
        <w:t>use App\Filament\Resources\WorkItems\Pages\EditWorkItem;</w:t>
      </w:r>
    </w:p>
    <w:p w14:paraId="306A59F7" w14:textId="77777777" w:rsidR="00E92D54" w:rsidRDefault="00E92D54" w:rsidP="00E92D54">
      <w:pPr>
        <w:pStyle w:val="Code"/>
      </w:pPr>
      <w:r>
        <w:t>use App\Filament\Resources\WorkItems\Pages\ListWorkItems;</w:t>
      </w:r>
    </w:p>
    <w:p w14:paraId="7B0A1F76" w14:textId="77777777" w:rsidR="00E92D54" w:rsidRDefault="00E92D54" w:rsidP="00E92D54">
      <w:pPr>
        <w:pStyle w:val="Code"/>
      </w:pPr>
      <w:r>
        <w:t>use App\Filament\Resources\WorkItems\Schemas\WorkItemForm;</w:t>
      </w:r>
    </w:p>
    <w:p w14:paraId="4E65DDB0" w14:textId="77777777" w:rsidR="00E92D54" w:rsidRDefault="00E92D54" w:rsidP="00E92D54">
      <w:pPr>
        <w:pStyle w:val="Code"/>
      </w:pPr>
      <w:r>
        <w:t>use App\Filament\Resources\WorkItems\Tables\WorkItemsTable;</w:t>
      </w:r>
    </w:p>
    <w:p w14:paraId="34F69177" w14:textId="77777777" w:rsidR="00E92D54" w:rsidRDefault="00E92D54" w:rsidP="00E92D54">
      <w:pPr>
        <w:pStyle w:val="Code"/>
      </w:pPr>
      <w:r>
        <w:t>use App\Models\WorkItem;</w:t>
      </w:r>
    </w:p>
    <w:p w14:paraId="7237449D" w14:textId="77777777" w:rsidR="00E92D54" w:rsidRDefault="00E92D54" w:rsidP="00E92D54">
      <w:pPr>
        <w:pStyle w:val="Code"/>
      </w:pPr>
      <w:r>
        <w:t>use BackedEnum;</w:t>
      </w:r>
    </w:p>
    <w:p w14:paraId="4D5038B0" w14:textId="77777777" w:rsidR="00E92D54" w:rsidRDefault="00E92D54" w:rsidP="00E92D54">
      <w:pPr>
        <w:pStyle w:val="Code"/>
      </w:pPr>
      <w:r>
        <w:t>use Filament\Resources\Resource;</w:t>
      </w:r>
    </w:p>
    <w:p w14:paraId="199BA94F" w14:textId="77777777" w:rsidR="00E92D54" w:rsidRDefault="00E92D54" w:rsidP="00E92D54">
      <w:pPr>
        <w:pStyle w:val="Code"/>
      </w:pPr>
      <w:r>
        <w:t>use Filament\Schemas\Schema;</w:t>
      </w:r>
    </w:p>
    <w:p w14:paraId="03BAE85C" w14:textId="77777777" w:rsidR="00E92D54" w:rsidRDefault="00E92D54" w:rsidP="00E92D54">
      <w:pPr>
        <w:pStyle w:val="Code"/>
      </w:pPr>
      <w:r>
        <w:t>use Filament\Tables\Table;</w:t>
      </w:r>
    </w:p>
    <w:p w14:paraId="3470CECA" w14:textId="77777777" w:rsidR="00E92D54" w:rsidRDefault="00E92D54" w:rsidP="00E92D54">
      <w:pPr>
        <w:pStyle w:val="Code"/>
      </w:pPr>
    </w:p>
    <w:p w14:paraId="66B9EC27" w14:textId="77777777" w:rsidR="00E92D54" w:rsidRDefault="00E92D54" w:rsidP="00E92D54">
      <w:pPr>
        <w:pStyle w:val="Code"/>
      </w:pPr>
      <w:r>
        <w:t>class WorkItemResource extends Resource</w:t>
      </w:r>
    </w:p>
    <w:p w14:paraId="05A58D08" w14:textId="77777777" w:rsidR="00E92D54" w:rsidRDefault="00E92D54" w:rsidP="00E92D54">
      <w:pPr>
        <w:pStyle w:val="Code"/>
      </w:pPr>
      <w:r>
        <w:t>{</w:t>
      </w:r>
    </w:p>
    <w:p w14:paraId="3B201EDC" w14:textId="77777777" w:rsidR="00E92D54" w:rsidRDefault="00E92D54" w:rsidP="00E92D54">
      <w:pPr>
        <w:pStyle w:val="Code"/>
      </w:pPr>
      <w:r>
        <w:t xml:space="preserve">    protected static ?string $model = WorkItem::class;</w:t>
      </w:r>
    </w:p>
    <w:p w14:paraId="5A4CA52D" w14:textId="77777777" w:rsidR="00E92D54" w:rsidRDefault="00E92D54" w:rsidP="00E92D54">
      <w:pPr>
        <w:pStyle w:val="Code"/>
      </w:pPr>
    </w:p>
    <w:p w14:paraId="4969A596" w14:textId="77777777" w:rsidR="00E92D54" w:rsidRDefault="00E92D54" w:rsidP="00E92D54">
      <w:pPr>
        <w:pStyle w:val="Code"/>
      </w:pPr>
      <w:r>
        <w:t xml:space="preserve">    protected static string|BackedEnum|null $navigationIcon = 'heroicon-o-list-bullet';</w:t>
      </w:r>
    </w:p>
    <w:p w14:paraId="75023718" w14:textId="77777777" w:rsidR="00E92D54" w:rsidRDefault="00E92D54" w:rsidP="00E92D54">
      <w:pPr>
        <w:pStyle w:val="Code"/>
      </w:pPr>
    </w:p>
    <w:p w14:paraId="7108781F" w14:textId="77777777" w:rsidR="00E92D54" w:rsidRDefault="00E92D54" w:rsidP="00E92D54">
      <w:pPr>
        <w:pStyle w:val="Code"/>
      </w:pPr>
      <w:r>
        <w:t xml:space="preserve">    protected static ?string $navigationLabel = 'Види робіт';</w:t>
      </w:r>
    </w:p>
    <w:p w14:paraId="6CF52662" w14:textId="77777777" w:rsidR="00E92D54" w:rsidRDefault="00E92D54" w:rsidP="00E92D54">
      <w:pPr>
        <w:pStyle w:val="Code"/>
      </w:pPr>
    </w:p>
    <w:p w14:paraId="13CE77D0" w14:textId="77777777" w:rsidR="00E92D54" w:rsidRDefault="00E92D54" w:rsidP="00E92D54">
      <w:pPr>
        <w:pStyle w:val="Code"/>
      </w:pPr>
      <w:r>
        <w:t xml:space="preserve">    protected static string|null|\UnitEnum $navigationGroup = 'Ресурси';</w:t>
      </w:r>
    </w:p>
    <w:p w14:paraId="72D723ED" w14:textId="77777777" w:rsidR="00E92D54" w:rsidRDefault="00E92D54" w:rsidP="00E92D54">
      <w:pPr>
        <w:pStyle w:val="Code"/>
      </w:pPr>
    </w:p>
    <w:p w14:paraId="428A323C" w14:textId="77777777" w:rsidR="00E92D54" w:rsidRDefault="00E92D54" w:rsidP="00E92D54">
      <w:pPr>
        <w:pStyle w:val="Code"/>
      </w:pPr>
      <w:r>
        <w:t xml:space="preserve">    protected static ?int $navigationSort = 5;</w:t>
      </w:r>
    </w:p>
    <w:p w14:paraId="4AB5FA71" w14:textId="77777777" w:rsidR="00E92D54" w:rsidRDefault="00E92D54" w:rsidP="00E92D54">
      <w:pPr>
        <w:pStyle w:val="Code"/>
      </w:pPr>
    </w:p>
    <w:p w14:paraId="4255A84D" w14:textId="77777777" w:rsidR="00E92D54" w:rsidRDefault="00E92D54" w:rsidP="00E92D54">
      <w:pPr>
        <w:pStyle w:val="Code"/>
      </w:pPr>
      <w:r>
        <w:t xml:space="preserve">    protected static ?string $modelLabel = 'Вид роботи';</w:t>
      </w:r>
    </w:p>
    <w:p w14:paraId="6B267759" w14:textId="77777777" w:rsidR="00E92D54" w:rsidRDefault="00E92D54" w:rsidP="00E92D54">
      <w:pPr>
        <w:pStyle w:val="Code"/>
      </w:pPr>
    </w:p>
    <w:p w14:paraId="3DBD8852" w14:textId="77777777" w:rsidR="00E92D54" w:rsidRDefault="00E92D54" w:rsidP="00E92D54">
      <w:pPr>
        <w:pStyle w:val="Code"/>
      </w:pPr>
      <w:r>
        <w:t xml:space="preserve">    protected static ?string $pluralModelLabel = 'Види робіт';</w:t>
      </w:r>
    </w:p>
    <w:p w14:paraId="2B23765A" w14:textId="77777777" w:rsidR="00E92D54" w:rsidRDefault="00E92D54" w:rsidP="00E92D54">
      <w:pPr>
        <w:pStyle w:val="Code"/>
      </w:pPr>
    </w:p>
    <w:p w14:paraId="0A8015E4" w14:textId="77777777" w:rsidR="00E92D54" w:rsidRDefault="00E92D54" w:rsidP="00E92D54">
      <w:pPr>
        <w:pStyle w:val="Code"/>
      </w:pPr>
      <w:r>
        <w:t xml:space="preserve">    protected static ?string $recordTitleAttribute = 'name';</w:t>
      </w:r>
    </w:p>
    <w:p w14:paraId="6ED49255" w14:textId="77777777" w:rsidR="00E92D54" w:rsidRDefault="00E92D54" w:rsidP="00E92D54">
      <w:pPr>
        <w:pStyle w:val="Code"/>
      </w:pPr>
    </w:p>
    <w:p w14:paraId="6BFEC428" w14:textId="77777777" w:rsidR="00E92D54" w:rsidRDefault="00E92D54" w:rsidP="00E92D54">
      <w:pPr>
        <w:pStyle w:val="Code"/>
      </w:pPr>
      <w:r>
        <w:t xml:space="preserve">    public static function form(Schema $schema): Schema</w:t>
      </w:r>
    </w:p>
    <w:p w14:paraId="27B82759" w14:textId="77777777" w:rsidR="00E92D54" w:rsidRDefault="00E92D54" w:rsidP="00E92D54">
      <w:pPr>
        <w:pStyle w:val="Code"/>
      </w:pPr>
      <w:r>
        <w:t xml:space="preserve">    {</w:t>
      </w:r>
    </w:p>
    <w:p w14:paraId="5ECA3BB3" w14:textId="77777777" w:rsidR="00E92D54" w:rsidRDefault="00E92D54" w:rsidP="00E92D54">
      <w:pPr>
        <w:pStyle w:val="Code"/>
      </w:pPr>
      <w:r>
        <w:t xml:space="preserve">        return WorkItemForm::configure($schema);</w:t>
      </w:r>
    </w:p>
    <w:p w14:paraId="0F612EFA" w14:textId="77777777" w:rsidR="00E92D54" w:rsidRDefault="00E92D54" w:rsidP="00E92D54">
      <w:pPr>
        <w:pStyle w:val="Code"/>
      </w:pPr>
      <w:r>
        <w:t xml:space="preserve">    }</w:t>
      </w:r>
    </w:p>
    <w:p w14:paraId="1E53E458" w14:textId="77777777" w:rsidR="00E92D54" w:rsidRDefault="00E92D54" w:rsidP="00E92D54">
      <w:pPr>
        <w:pStyle w:val="Code"/>
      </w:pPr>
    </w:p>
    <w:p w14:paraId="136BCE4D" w14:textId="77777777" w:rsidR="00E92D54" w:rsidRDefault="00E92D54" w:rsidP="00E92D54">
      <w:pPr>
        <w:pStyle w:val="Code"/>
      </w:pPr>
      <w:r>
        <w:t xml:space="preserve">    public static function table(Table $table): Table</w:t>
      </w:r>
    </w:p>
    <w:p w14:paraId="29D61AA5" w14:textId="77777777" w:rsidR="00E92D54" w:rsidRDefault="00E92D54" w:rsidP="00E92D54">
      <w:pPr>
        <w:pStyle w:val="Code"/>
      </w:pPr>
      <w:r>
        <w:t xml:space="preserve">    {</w:t>
      </w:r>
    </w:p>
    <w:p w14:paraId="15C8E809" w14:textId="77777777" w:rsidR="00E92D54" w:rsidRDefault="00E92D54" w:rsidP="00E92D54">
      <w:pPr>
        <w:pStyle w:val="Code"/>
      </w:pPr>
      <w:r>
        <w:t xml:space="preserve">        return WorkItemsTable::configure($table);</w:t>
      </w:r>
    </w:p>
    <w:p w14:paraId="577A6EAB" w14:textId="77777777" w:rsidR="00E92D54" w:rsidRDefault="00E92D54" w:rsidP="00E92D54">
      <w:pPr>
        <w:pStyle w:val="Code"/>
      </w:pPr>
      <w:r>
        <w:t xml:space="preserve">    }</w:t>
      </w:r>
    </w:p>
    <w:p w14:paraId="0EF48851" w14:textId="77777777" w:rsidR="00E92D54" w:rsidRDefault="00E92D54" w:rsidP="00E92D54">
      <w:pPr>
        <w:pStyle w:val="Code"/>
      </w:pPr>
    </w:p>
    <w:p w14:paraId="561E3802" w14:textId="77777777" w:rsidR="00E92D54" w:rsidRDefault="00E92D54" w:rsidP="00E92D54">
      <w:pPr>
        <w:pStyle w:val="Code"/>
      </w:pPr>
      <w:r>
        <w:t xml:space="preserve">    public static function getRelations(): array</w:t>
      </w:r>
    </w:p>
    <w:p w14:paraId="6057817C" w14:textId="77777777" w:rsidR="00E92D54" w:rsidRDefault="00E92D54" w:rsidP="00E92D54">
      <w:pPr>
        <w:pStyle w:val="Code"/>
      </w:pPr>
      <w:r>
        <w:t xml:space="preserve">    {</w:t>
      </w:r>
    </w:p>
    <w:p w14:paraId="180F6D4F" w14:textId="77777777" w:rsidR="00E92D54" w:rsidRDefault="00E92D54" w:rsidP="00E92D54">
      <w:pPr>
        <w:pStyle w:val="Code"/>
      </w:pPr>
      <w:r>
        <w:t xml:space="preserve">        return [</w:t>
      </w:r>
    </w:p>
    <w:p w14:paraId="22E11B76" w14:textId="77777777" w:rsidR="00E92D54" w:rsidRDefault="00E92D54" w:rsidP="00E92D54">
      <w:pPr>
        <w:pStyle w:val="Code"/>
      </w:pPr>
      <w:r>
        <w:t xml:space="preserve">            //</w:t>
      </w:r>
    </w:p>
    <w:p w14:paraId="30E73457" w14:textId="77777777" w:rsidR="00E92D54" w:rsidRDefault="00E92D54" w:rsidP="00E92D54">
      <w:pPr>
        <w:pStyle w:val="Code"/>
      </w:pPr>
      <w:r>
        <w:t xml:space="preserve">        ];</w:t>
      </w:r>
    </w:p>
    <w:p w14:paraId="30CFC978" w14:textId="77777777" w:rsidR="00E92D54" w:rsidRDefault="00E92D54" w:rsidP="00E92D54">
      <w:pPr>
        <w:pStyle w:val="Code"/>
      </w:pPr>
      <w:r>
        <w:t xml:space="preserve">    }</w:t>
      </w:r>
    </w:p>
    <w:p w14:paraId="2E70CE98" w14:textId="77777777" w:rsidR="00E92D54" w:rsidRDefault="00E92D54" w:rsidP="00E92D54">
      <w:pPr>
        <w:pStyle w:val="Code"/>
      </w:pPr>
    </w:p>
    <w:p w14:paraId="38B27A6E" w14:textId="77777777" w:rsidR="00E92D54" w:rsidRDefault="00E92D54" w:rsidP="00E92D54">
      <w:pPr>
        <w:pStyle w:val="Code"/>
      </w:pPr>
      <w:r>
        <w:t xml:space="preserve">    public static function getPages(): array</w:t>
      </w:r>
    </w:p>
    <w:p w14:paraId="320FA64D" w14:textId="77777777" w:rsidR="00E92D54" w:rsidRDefault="00E92D54" w:rsidP="00E92D54">
      <w:pPr>
        <w:pStyle w:val="Code"/>
      </w:pPr>
      <w:r>
        <w:t xml:space="preserve">    {</w:t>
      </w:r>
    </w:p>
    <w:p w14:paraId="1D6BB7BC" w14:textId="77777777" w:rsidR="00E92D54" w:rsidRDefault="00E92D54" w:rsidP="00E92D54">
      <w:pPr>
        <w:pStyle w:val="Code"/>
      </w:pPr>
      <w:r>
        <w:t xml:space="preserve">        return [</w:t>
      </w:r>
    </w:p>
    <w:p w14:paraId="48746004" w14:textId="77777777" w:rsidR="00E92D54" w:rsidRDefault="00E92D54" w:rsidP="00E92D54">
      <w:pPr>
        <w:pStyle w:val="Code"/>
      </w:pPr>
      <w:r>
        <w:t xml:space="preserve">            'index' =&gt; ListWorkItems::route('/'),</w:t>
      </w:r>
    </w:p>
    <w:p w14:paraId="3394668D" w14:textId="77777777" w:rsidR="00E92D54" w:rsidRDefault="00E92D54" w:rsidP="00E92D54">
      <w:pPr>
        <w:pStyle w:val="Code"/>
      </w:pPr>
      <w:r>
        <w:t xml:space="preserve">            'create' =&gt; CreateWorkItem::route('/create'),</w:t>
      </w:r>
    </w:p>
    <w:p w14:paraId="5F2EF4AE" w14:textId="77777777" w:rsidR="00E92D54" w:rsidRDefault="00E92D54" w:rsidP="00E92D54">
      <w:pPr>
        <w:pStyle w:val="Code"/>
      </w:pPr>
      <w:r>
        <w:lastRenderedPageBreak/>
        <w:t xml:space="preserve">            'edit' =&gt; EditWorkItem::route('/{record}/edit'),</w:t>
      </w:r>
    </w:p>
    <w:p w14:paraId="276D9FAA" w14:textId="77777777" w:rsidR="00E92D54" w:rsidRDefault="00E92D54" w:rsidP="00E92D54">
      <w:pPr>
        <w:pStyle w:val="Code"/>
      </w:pPr>
      <w:r>
        <w:t xml:space="preserve">        ];</w:t>
      </w:r>
    </w:p>
    <w:p w14:paraId="3392F82D" w14:textId="77777777" w:rsidR="00E92D54" w:rsidRDefault="00E92D54" w:rsidP="00E92D54">
      <w:pPr>
        <w:pStyle w:val="Code"/>
      </w:pPr>
      <w:r>
        <w:t xml:space="preserve">    }</w:t>
      </w:r>
    </w:p>
    <w:p w14:paraId="2847B1C3" w14:textId="77777777" w:rsidR="00E92D54" w:rsidRDefault="00E92D54" w:rsidP="00E92D54">
      <w:pPr>
        <w:pStyle w:val="Code"/>
      </w:pPr>
      <w:r>
        <w:t>}</w:t>
      </w:r>
    </w:p>
    <w:p w14:paraId="617B5064" w14:textId="77777777" w:rsidR="00E92D54" w:rsidRDefault="00E92D54" w:rsidP="00E92D54">
      <w:pPr>
        <w:pStyle w:val="Code"/>
      </w:pPr>
      <w:r>
        <w:t>&lt;?php</w:t>
      </w:r>
    </w:p>
    <w:p w14:paraId="52C80244" w14:textId="77777777" w:rsidR="00E92D54" w:rsidRDefault="00E92D54" w:rsidP="00E92D54">
      <w:pPr>
        <w:pStyle w:val="Code"/>
      </w:pPr>
    </w:p>
    <w:p w14:paraId="5E0BC0CB" w14:textId="77777777" w:rsidR="00E92D54" w:rsidRDefault="00E92D54" w:rsidP="00E92D54">
      <w:pPr>
        <w:pStyle w:val="Code"/>
      </w:pPr>
      <w:r>
        <w:t>namespace App\Filament\Resources\WorkItems\Pages;</w:t>
      </w:r>
    </w:p>
    <w:p w14:paraId="03F020A3" w14:textId="77777777" w:rsidR="00E92D54" w:rsidRDefault="00E92D54" w:rsidP="00E92D54">
      <w:pPr>
        <w:pStyle w:val="Code"/>
      </w:pPr>
    </w:p>
    <w:p w14:paraId="2E20CE7B" w14:textId="77777777" w:rsidR="00E92D54" w:rsidRDefault="00E92D54" w:rsidP="00E92D54">
      <w:pPr>
        <w:pStyle w:val="Code"/>
      </w:pPr>
      <w:r>
        <w:t>use App\Filament\Resources\WorkItems\WorkItemResource;</w:t>
      </w:r>
    </w:p>
    <w:p w14:paraId="3B9E002D" w14:textId="77777777" w:rsidR="00E92D54" w:rsidRDefault="00E92D54" w:rsidP="00E92D54">
      <w:pPr>
        <w:pStyle w:val="Code"/>
      </w:pPr>
      <w:r>
        <w:t>use Filament\Resources\Pages\CreateRecord;</w:t>
      </w:r>
    </w:p>
    <w:p w14:paraId="3779A0BB" w14:textId="77777777" w:rsidR="00E92D54" w:rsidRDefault="00E92D54" w:rsidP="00E92D54">
      <w:pPr>
        <w:pStyle w:val="Code"/>
      </w:pPr>
    </w:p>
    <w:p w14:paraId="5017EC5E" w14:textId="77777777" w:rsidR="00E92D54" w:rsidRDefault="00E92D54" w:rsidP="00E92D54">
      <w:pPr>
        <w:pStyle w:val="Code"/>
      </w:pPr>
      <w:r>
        <w:t>class CreateWorkItem extends CreateRecord</w:t>
      </w:r>
    </w:p>
    <w:p w14:paraId="40D3A219" w14:textId="77777777" w:rsidR="00E92D54" w:rsidRDefault="00E92D54" w:rsidP="00E92D54">
      <w:pPr>
        <w:pStyle w:val="Code"/>
      </w:pPr>
      <w:r>
        <w:t>{</w:t>
      </w:r>
    </w:p>
    <w:p w14:paraId="11FE6BA8" w14:textId="77777777" w:rsidR="00E92D54" w:rsidRDefault="00E92D54" w:rsidP="00E92D54">
      <w:pPr>
        <w:pStyle w:val="Code"/>
      </w:pPr>
      <w:r>
        <w:t xml:space="preserve">    protected static string $resource = WorkItemResource::class;</w:t>
      </w:r>
    </w:p>
    <w:p w14:paraId="6874C5F3" w14:textId="77777777" w:rsidR="00E92D54" w:rsidRDefault="00E92D54" w:rsidP="00E92D54">
      <w:pPr>
        <w:pStyle w:val="Code"/>
      </w:pPr>
    </w:p>
    <w:p w14:paraId="62DAE4C6" w14:textId="77777777" w:rsidR="00E92D54" w:rsidRDefault="00E92D54" w:rsidP="00E92D54">
      <w:pPr>
        <w:pStyle w:val="Code"/>
      </w:pPr>
      <w:r>
        <w:t xml:space="preserve">    protected static ?string $title = 'Додати вид роботи';</w:t>
      </w:r>
    </w:p>
    <w:p w14:paraId="0287768C" w14:textId="77777777" w:rsidR="00E92D54" w:rsidRDefault="00E92D54" w:rsidP="00E92D54">
      <w:pPr>
        <w:pStyle w:val="Code"/>
      </w:pPr>
      <w:r>
        <w:t>}</w:t>
      </w:r>
    </w:p>
    <w:p w14:paraId="21DB7A94" w14:textId="77777777" w:rsidR="00E92D54" w:rsidRDefault="00E92D54" w:rsidP="00E92D54">
      <w:pPr>
        <w:pStyle w:val="Code"/>
      </w:pPr>
      <w:r>
        <w:t>&lt;?php</w:t>
      </w:r>
    </w:p>
    <w:p w14:paraId="7BFA4F90" w14:textId="77777777" w:rsidR="00E92D54" w:rsidRDefault="00E92D54" w:rsidP="00E92D54">
      <w:pPr>
        <w:pStyle w:val="Code"/>
      </w:pPr>
    </w:p>
    <w:p w14:paraId="4CCB4950" w14:textId="77777777" w:rsidR="00E92D54" w:rsidRDefault="00E92D54" w:rsidP="00E92D54">
      <w:pPr>
        <w:pStyle w:val="Code"/>
      </w:pPr>
      <w:r>
        <w:t>namespace App\Filament\Resources\WorkItems\Pages;</w:t>
      </w:r>
    </w:p>
    <w:p w14:paraId="2DC86199" w14:textId="77777777" w:rsidR="00E92D54" w:rsidRDefault="00E92D54" w:rsidP="00E92D54">
      <w:pPr>
        <w:pStyle w:val="Code"/>
      </w:pPr>
    </w:p>
    <w:p w14:paraId="7B54F4C2" w14:textId="77777777" w:rsidR="00E92D54" w:rsidRDefault="00E92D54" w:rsidP="00E92D54">
      <w:pPr>
        <w:pStyle w:val="Code"/>
      </w:pPr>
      <w:r>
        <w:t>use App\Filament\Resources\WorkItems\WorkItemResource;</w:t>
      </w:r>
    </w:p>
    <w:p w14:paraId="053EAFF0" w14:textId="77777777" w:rsidR="00E92D54" w:rsidRDefault="00E92D54" w:rsidP="00E92D54">
      <w:pPr>
        <w:pStyle w:val="Code"/>
      </w:pPr>
      <w:r>
        <w:t>use Filament\Actions\DeleteAction;</w:t>
      </w:r>
    </w:p>
    <w:p w14:paraId="50F04E99" w14:textId="77777777" w:rsidR="00E92D54" w:rsidRDefault="00E92D54" w:rsidP="00E92D54">
      <w:pPr>
        <w:pStyle w:val="Code"/>
      </w:pPr>
      <w:r>
        <w:t>use Filament\Resources\Pages\EditRecord;</w:t>
      </w:r>
    </w:p>
    <w:p w14:paraId="2E041734" w14:textId="77777777" w:rsidR="00E92D54" w:rsidRDefault="00E92D54" w:rsidP="00E92D54">
      <w:pPr>
        <w:pStyle w:val="Code"/>
      </w:pPr>
    </w:p>
    <w:p w14:paraId="6DFAF4A3" w14:textId="77777777" w:rsidR="00E92D54" w:rsidRDefault="00E92D54" w:rsidP="00E92D54">
      <w:pPr>
        <w:pStyle w:val="Code"/>
      </w:pPr>
      <w:r>
        <w:t>class EditWorkItem extends EditRecord</w:t>
      </w:r>
    </w:p>
    <w:p w14:paraId="4F880DBF" w14:textId="77777777" w:rsidR="00E92D54" w:rsidRDefault="00E92D54" w:rsidP="00E92D54">
      <w:pPr>
        <w:pStyle w:val="Code"/>
      </w:pPr>
      <w:r>
        <w:t>{</w:t>
      </w:r>
    </w:p>
    <w:p w14:paraId="31842E08" w14:textId="77777777" w:rsidR="00E92D54" w:rsidRDefault="00E92D54" w:rsidP="00E92D54">
      <w:pPr>
        <w:pStyle w:val="Code"/>
      </w:pPr>
      <w:r>
        <w:t xml:space="preserve">    protected static string $resource = WorkItemResource::class;</w:t>
      </w:r>
    </w:p>
    <w:p w14:paraId="36E6B3FC" w14:textId="77777777" w:rsidR="00E92D54" w:rsidRDefault="00E92D54" w:rsidP="00E92D54">
      <w:pPr>
        <w:pStyle w:val="Code"/>
      </w:pPr>
    </w:p>
    <w:p w14:paraId="4B93A489" w14:textId="77777777" w:rsidR="00E92D54" w:rsidRDefault="00E92D54" w:rsidP="00E92D54">
      <w:pPr>
        <w:pStyle w:val="Code"/>
      </w:pPr>
      <w:r>
        <w:t xml:space="preserve">    protected static ?string $title = 'Редагувати вид роботи';</w:t>
      </w:r>
    </w:p>
    <w:p w14:paraId="7A1BFB60" w14:textId="77777777" w:rsidR="00E92D54" w:rsidRDefault="00E92D54" w:rsidP="00E92D54">
      <w:pPr>
        <w:pStyle w:val="Code"/>
      </w:pPr>
    </w:p>
    <w:p w14:paraId="1E878963" w14:textId="77777777" w:rsidR="00E92D54" w:rsidRDefault="00E92D54" w:rsidP="00E92D54">
      <w:pPr>
        <w:pStyle w:val="Code"/>
      </w:pPr>
      <w:r>
        <w:t xml:space="preserve">    protected function getHeaderActions(): array</w:t>
      </w:r>
    </w:p>
    <w:p w14:paraId="50AE6A03" w14:textId="77777777" w:rsidR="00E92D54" w:rsidRDefault="00E92D54" w:rsidP="00E92D54">
      <w:pPr>
        <w:pStyle w:val="Code"/>
      </w:pPr>
      <w:r>
        <w:t xml:space="preserve">    {</w:t>
      </w:r>
    </w:p>
    <w:p w14:paraId="4E25E721" w14:textId="77777777" w:rsidR="00E92D54" w:rsidRDefault="00E92D54" w:rsidP="00E92D54">
      <w:pPr>
        <w:pStyle w:val="Code"/>
      </w:pPr>
      <w:r>
        <w:t xml:space="preserve">        return [</w:t>
      </w:r>
    </w:p>
    <w:p w14:paraId="1F20C85D" w14:textId="77777777" w:rsidR="00E92D54" w:rsidRDefault="00E92D54" w:rsidP="00E92D54">
      <w:pPr>
        <w:pStyle w:val="Code"/>
      </w:pPr>
      <w:r>
        <w:t xml:space="preserve">            DeleteAction::make(),</w:t>
      </w:r>
    </w:p>
    <w:p w14:paraId="47B3566D" w14:textId="77777777" w:rsidR="00E92D54" w:rsidRDefault="00E92D54" w:rsidP="00E92D54">
      <w:pPr>
        <w:pStyle w:val="Code"/>
      </w:pPr>
      <w:r>
        <w:t xml:space="preserve">        ];</w:t>
      </w:r>
    </w:p>
    <w:p w14:paraId="460767BE" w14:textId="77777777" w:rsidR="00E92D54" w:rsidRDefault="00E92D54" w:rsidP="00E92D54">
      <w:pPr>
        <w:pStyle w:val="Code"/>
      </w:pPr>
      <w:r>
        <w:t xml:space="preserve">    }</w:t>
      </w:r>
    </w:p>
    <w:p w14:paraId="2523BD31" w14:textId="77777777" w:rsidR="00E92D54" w:rsidRDefault="00E92D54" w:rsidP="00E92D54">
      <w:pPr>
        <w:pStyle w:val="Code"/>
      </w:pPr>
      <w:r>
        <w:t>}</w:t>
      </w:r>
    </w:p>
    <w:p w14:paraId="671DBA1E" w14:textId="77777777" w:rsidR="00E92D54" w:rsidRDefault="00E92D54" w:rsidP="00E92D54">
      <w:pPr>
        <w:pStyle w:val="Code"/>
      </w:pPr>
      <w:r>
        <w:t>&lt;?php</w:t>
      </w:r>
    </w:p>
    <w:p w14:paraId="7A7A0F60" w14:textId="77777777" w:rsidR="00E92D54" w:rsidRDefault="00E92D54" w:rsidP="00E92D54">
      <w:pPr>
        <w:pStyle w:val="Code"/>
      </w:pPr>
    </w:p>
    <w:p w14:paraId="37ACC718" w14:textId="77777777" w:rsidR="00E92D54" w:rsidRDefault="00E92D54" w:rsidP="00E92D54">
      <w:pPr>
        <w:pStyle w:val="Code"/>
      </w:pPr>
      <w:r>
        <w:t>namespace App\Filament\Resources\WorkItems\Pages;</w:t>
      </w:r>
    </w:p>
    <w:p w14:paraId="7A5EA8E0" w14:textId="77777777" w:rsidR="00E92D54" w:rsidRDefault="00E92D54" w:rsidP="00E92D54">
      <w:pPr>
        <w:pStyle w:val="Code"/>
      </w:pPr>
    </w:p>
    <w:p w14:paraId="1C818C51" w14:textId="77777777" w:rsidR="00E92D54" w:rsidRDefault="00E92D54" w:rsidP="00E92D54">
      <w:pPr>
        <w:pStyle w:val="Code"/>
      </w:pPr>
      <w:r>
        <w:t>use App\Filament\Resources\WorkItems\WorkItemResource;</w:t>
      </w:r>
    </w:p>
    <w:p w14:paraId="30F0CB7B" w14:textId="77777777" w:rsidR="00E92D54" w:rsidRDefault="00E92D54" w:rsidP="00E92D54">
      <w:pPr>
        <w:pStyle w:val="Code"/>
      </w:pPr>
      <w:r>
        <w:t>use App\Filament\Widgets\WorkItemsStatsWidget;</w:t>
      </w:r>
    </w:p>
    <w:p w14:paraId="20BAEF2C" w14:textId="77777777" w:rsidR="00E92D54" w:rsidRDefault="00E92D54" w:rsidP="00E92D54">
      <w:pPr>
        <w:pStyle w:val="Code"/>
      </w:pPr>
      <w:r>
        <w:t>use Filament\Actions\CreateAction;</w:t>
      </w:r>
    </w:p>
    <w:p w14:paraId="3E763B62" w14:textId="77777777" w:rsidR="00E92D54" w:rsidRDefault="00E92D54" w:rsidP="00E92D54">
      <w:pPr>
        <w:pStyle w:val="Code"/>
      </w:pPr>
      <w:r>
        <w:t>use Filament\Resources\Pages\ListRecords;</w:t>
      </w:r>
    </w:p>
    <w:p w14:paraId="58D0F49E" w14:textId="77777777" w:rsidR="00E92D54" w:rsidRDefault="00E92D54" w:rsidP="00E92D54">
      <w:pPr>
        <w:pStyle w:val="Code"/>
      </w:pPr>
    </w:p>
    <w:p w14:paraId="63453F51" w14:textId="77777777" w:rsidR="00E92D54" w:rsidRDefault="00E92D54" w:rsidP="00E92D54">
      <w:pPr>
        <w:pStyle w:val="Code"/>
      </w:pPr>
      <w:r>
        <w:t>class ListWorkItems extends ListRecords</w:t>
      </w:r>
    </w:p>
    <w:p w14:paraId="729AF22B" w14:textId="77777777" w:rsidR="00E92D54" w:rsidRDefault="00E92D54" w:rsidP="00E92D54">
      <w:pPr>
        <w:pStyle w:val="Code"/>
      </w:pPr>
      <w:r>
        <w:t>{</w:t>
      </w:r>
    </w:p>
    <w:p w14:paraId="3D496377" w14:textId="77777777" w:rsidR="00E92D54" w:rsidRDefault="00E92D54" w:rsidP="00E92D54">
      <w:pPr>
        <w:pStyle w:val="Code"/>
      </w:pPr>
      <w:r>
        <w:t xml:space="preserve">    protected static string $resource = WorkItemResource::class;</w:t>
      </w:r>
    </w:p>
    <w:p w14:paraId="4379B235" w14:textId="77777777" w:rsidR="00E92D54" w:rsidRDefault="00E92D54" w:rsidP="00E92D54">
      <w:pPr>
        <w:pStyle w:val="Code"/>
      </w:pPr>
    </w:p>
    <w:p w14:paraId="2EB67D43" w14:textId="77777777" w:rsidR="00E92D54" w:rsidRDefault="00E92D54" w:rsidP="00E92D54">
      <w:pPr>
        <w:pStyle w:val="Code"/>
      </w:pPr>
      <w:r>
        <w:t xml:space="preserve">    protected function getHeaderWidgets(): array</w:t>
      </w:r>
    </w:p>
    <w:p w14:paraId="29F03D4C" w14:textId="77777777" w:rsidR="00E92D54" w:rsidRDefault="00E92D54" w:rsidP="00E92D54">
      <w:pPr>
        <w:pStyle w:val="Code"/>
      </w:pPr>
      <w:r>
        <w:t xml:space="preserve">    {</w:t>
      </w:r>
    </w:p>
    <w:p w14:paraId="006C4ACE" w14:textId="77777777" w:rsidR="00E92D54" w:rsidRDefault="00E92D54" w:rsidP="00E92D54">
      <w:pPr>
        <w:pStyle w:val="Code"/>
      </w:pPr>
      <w:r>
        <w:t xml:space="preserve">        return [</w:t>
      </w:r>
    </w:p>
    <w:p w14:paraId="557E6B2B" w14:textId="77777777" w:rsidR="00E92D54" w:rsidRDefault="00E92D54" w:rsidP="00E92D54">
      <w:pPr>
        <w:pStyle w:val="Code"/>
      </w:pPr>
      <w:r>
        <w:t xml:space="preserve">            WorkItemsStatsWidget::class,</w:t>
      </w:r>
    </w:p>
    <w:p w14:paraId="6DE24283" w14:textId="77777777" w:rsidR="00E92D54" w:rsidRDefault="00E92D54" w:rsidP="00E92D54">
      <w:pPr>
        <w:pStyle w:val="Code"/>
      </w:pPr>
      <w:r>
        <w:t xml:space="preserve">        ];</w:t>
      </w:r>
    </w:p>
    <w:p w14:paraId="1C1E847E" w14:textId="77777777" w:rsidR="00E92D54" w:rsidRDefault="00E92D54" w:rsidP="00E92D54">
      <w:pPr>
        <w:pStyle w:val="Code"/>
      </w:pPr>
      <w:r>
        <w:t xml:space="preserve">    }</w:t>
      </w:r>
    </w:p>
    <w:p w14:paraId="59CD94A3" w14:textId="77777777" w:rsidR="00E92D54" w:rsidRDefault="00E92D54" w:rsidP="00E92D54">
      <w:pPr>
        <w:pStyle w:val="Code"/>
      </w:pPr>
    </w:p>
    <w:p w14:paraId="3ECC1A44" w14:textId="77777777" w:rsidR="00E92D54" w:rsidRDefault="00E92D54" w:rsidP="00E92D54">
      <w:pPr>
        <w:pStyle w:val="Code"/>
      </w:pPr>
      <w:r>
        <w:t xml:space="preserve">    protected function getHeaderActions(): array</w:t>
      </w:r>
    </w:p>
    <w:p w14:paraId="37186F81" w14:textId="77777777" w:rsidR="00E92D54" w:rsidRDefault="00E92D54" w:rsidP="00E92D54">
      <w:pPr>
        <w:pStyle w:val="Code"/>
      </w:pPr>
      <w:r>
        <w:t xml:space="preserve">    {</w:t>
      </w:r>
    </w:p>
    <w:p w14:paraId="3F7A88AC" w14:textId="77777777" w:rsidR="00E92D54" w:rsidRDefault="00E92D54" w:rsidP="00E92D54">
      <w:pPr>
        <w:pStyle w:val="Code"/>
      </w:pPr>
      <w:r>
        <w:t xml:space="preserve">        return [</w:t>
      </w:r>
    </w:p>
    <w:p w14:paraId="5AD9FC09" w14:textId="77777777" w:rsidR="00E92D54" w:rsidRDefault="00E92D54" w:rsidP="00E92D54">
      <w:pPr>
        <w:pStyle w:val="Code"/>
      </w:pPr>
      <w:r>
        <w:t xml:space="preserve">            CreateAction::make(),</w:t>
      </w:r>
    </w:p>
    <w:p w14:paraId="77A6BF08" w14:textId="77777777" w:rsidR="00E92D54" w:rsidRDefault="00E92D54" w:rsidP="00E92D54">
      <w:pPr>
        <w:pStyle w:val="Code"/>
      </w:pPr>
      <w:r>
        <w:t xml:space="preserve">        ];</w:t>
      </w:r>
    </w:p>
    <w:p w14:paraId="52FB86F9" w14:textId="77777777" w:rsidR="00E92D54" w:rsidRDefault="00E92D54" w:rsidP="00E92D54">
      <w:pPr>
        <w:pStyle w:val="Code"/>
      </w:pPr>
      <w:r>
        <w:t xml:space="preserve">    }</w:t>
      </w:r>
    </w:p>
    <w:p w14:paraId="1675DC0C" w14:textId="77777777" w:rsidR="00E92D54" w:rsidRDefault="00E92D54" w:rsidP="00E92D54">
      <w:pPr>
        <w:pStyle w:val="Code"/>
      </w:pPr>
      <w:r>
        <w:t>}</w:t>
      </w:r>
    </w:p>
    <w:p w14:paraId="428766D1" w14:textId="77777777" w:rsidR="00E92D54" w:rsidRDefault="00E92D54" w:rsidP="00E92D54">
      <w:pPr>
        <w:pStyle w:val="Code"/>
      </w:pPr>
      <w:r>
        <w:t>&lt;?php</w:t>
      </w:r>
    </w:p>
    <w:p w14:paraId="5F802B14" w14:textId="77777777" w:rsidR="00E92D54" w:rsidRDefault="00E92D54" w:rsidP="00E92D54">
      <w:pPr>
        <w:pStyle w:val="Code"/>
      </w:pPr>
    </w:p>
    <w:p w14:paraId="53017F39" w14:textId="77777777" w:rsidR="00E92D54" w:rsidRDefault="00E92D54" w:rsidP="00E92D54">
      <w:pPr>
        <w:pStyle w:val="Code"/>
      </w:pPr>
      <w:r>
        <w:t>namespace App\Filament\Resources\WorkItems\Schemas;</w:t>
      </w:r>
    </w:p>
    <w:p w14:paraId="7B7A8931" w14:textId="77777777" w:rsidR="00E92D54" w:rsidRDefault="00E92D54" w:rsidP="00E92D54">
      <w:pPr>
        <w:pStyle w:val="Code"/>
      </w:pPr>
    </w:p>
    <w:p w14:paraId="26EE14B0" w14:textId="77777777" w:rsidR="00E92D54" w:rsidRDefault="00E92D54" w:rsidP="00E92D54">
      <w:pPr>
        <w:pStyle w:val="Code"/>
      </w:pPr>
      <w:r>
        <w:t>use Filament\Forms\Components\Textarea;</w:t>
      </w:r>
    </w:p>
    <w:p w14:paraId="169C6F65" w14:textId="77777777" w:rsidR="00E92D54" w:rsidRDefault="00E92D54" w:rsidP="00E92D54">
      <w:pPr>
        <w:pStyle w:val="Code"/>
      </w:pPr>
      <w:r>
        <w:t>use Filament\Forms\Components\TextInput;</w:t>
      </w:r>
    </w:p>
    <w:p w14:paraId="0A6A25CD" w14:textId="77777777" w:rsidR="00E92D54" w:rsidRDefault="00E92D54" w:rsidP="00E92D54">
      <w:pPr>
        <w:pStyle w:val="Code"/>
      </w:pPr>
      <w:r>
        <w:t>use Filament\Schemas\Components\Grid;</w:t>
      </w:r>
    </w:p>
    <w:p w14:paraId="2538CE1D" w14:textId="77777777" w:rsidR="00E92D54" w:rsidRDefault="00E92D54" w:rsidP="00E92D54">
      <w:pPr>
        <w:pStyle w:val="Code"/>
      </w:pPr>
      <w:r>
        <w:t>use Filament\Schemas\Components\Section;</w:t>
      </w:r>
    </w:p>
    <w:p w14:paraId="0F48018F" w14:textId="77777777" w:rsidR="00E92D54" w:rsidRDefault="00E92D54" w:rsidP="00E92D54">
      <w:pPr>
        <w:pStyle w:val="Code"/>
      </w:pPr>
      <w:r>
        <w:t>use Filament\Schemas\Schema;</w:t>
      </w:r>
    </w:p>
    <w:p w14:paraId="58708850" w14:textId="77777777" w:rsidR="00E92D54" w:rsidRDefault="00E92D54" w:rsidP="00E92D54">
      <w:pPr>
        <w:pStyle w:val="Code"/>
      </w:pPr>
    </w:p>
    <w:p w14:paraId="702A5C32" w14:textId="77777777" w:rsidR="00E92D54" w:rsidRDefault="00E92D54" w:rsidP="00E92D54">
      <w:pPr>
        <w:pStyle w:val="Code"/>
      </w:pPr>
      <w:r>
        <w:t>class WorkItemForm</w:t>
      </w:r>
    </w:p>
    <w:p w14:paraId="241FE307" w14:textId="77777777" w:rsidR="00E92D54" w:rsidRDefault="00E92D54" w:rsidP="00E92D54">
      <w:pPr>
        <w:pStyle w:val="Code"/>
      </w:pPr>
      <w:r>
        <w:t>{</w:t>
      </w:r>
    </w:p>
    <w:p w14:paraId="76553691" w14:textId="77777777" w:rsidR="00E92D54" w:rsidRDefault="00E92D54" w:rsidP="00E92D54">
      <w:pPr>
        <w:pStyle w:val="Code"/>
      </w:pPr>
      <w:r>
        <w:t xml:space="preserve">    public static function configure(Schema $schema): Schema</w:t>
      </w:r>
    </w:p>
    <w:p w14:paraId="3E1B4D44" w14:textId="77777777" w:rsidR="00E92D54" w:rsidRDefault="00E92D54" w:rsidP="00E92D54">
      <w:pPr>
        <w:pStyle w:val="Code"/>
      </w:pPr>
      <w:r>
        <w:t xml:space="preserve">    {</w:t>
      </w:r>
    </w:p>
    <w:p w14:paraId="386FF575" w14:textId="77777777" w:rsidR="00E92D54" w:rsidRDefault="00E92D54" w:rsidP="00E92D54">
      <w:pPr>
        <w:pStyle w:val="Code"/>
      </w:pPr>
      <w:r>
        <w:t xml:space="preserve">        return $schema</w:t>
      </w:r>
    </w:p>
    <w:p w14:paraId="3A28557B" w14:textId="77777777" w:rsidR="00E92D54" w:rsidRDefault="00E92D54" w:rsidP="00E92D54">
      <w:pPr>
        <w:pStyle w:val="Code"/>
      </w:pPr>
      <w:r>
        <w:t xml:space="preserve">            -&gt;components([</w:t>
      </w:r>
    </w:p>
    <w:p w14:paraId="38643091" w14:textId="77777777" w:rsidR="00E92D54" w:rsidRDefault="00E92D54" w:rsidP="00E92D54">
      <w:pPr>
        <w:pStyle w:val="Code"/>
      </w:pPr>
      <w:r>
        <w:t xml:space="preserve">                Section::make('Деталі виду робіт')</w:t>
      </w:r>
    </w:p>
    <w:p w14:paraId="76A7FF31" w14:textId="77777777" w:rsidR="00E92D54" w:rsidRDefault="00E92D54" w:rsidP="00E92D54">
      <w:pPr>
        <w:pStyle w:val="Code"/>
      </w:pPr>
      <w:r>
        <w:t xml:space="preserve">                    -&gt;columnSpanFull()</w:t>
      </w:r>
    </w:p>
    <w:p w14:paraId="25F5F6CF" w14:textId="77777777" w:rsidR="00E92D54" w:rsidRDefault="00E92D54" w:rsidP="00E92D54">
      <w:pPr>
        <w:pStyle w:val="Code"/>
      </w:pPr>
      <w:r>
        <w:t xml:space="preserve">                    -&gt;schema([</w:t>
      </w:r>
    </w:p>
    <w:p w14:paraId="680A2E5A" w14:textId="77777777" w:rsidR="00E92D54" w:rsidRDefault="00E92D54" w:rsidP="00E92D54">
      <w:pPr>
        <w:pStyle w:val="Code"/>
      </w:pPr>
      <w:r>
        <w:t xml:space="preserve">                        TextInput::make('name')</w:t>
      </w:r>
    </w:p>
    <w:p w14:paraId="69A113A6" w14:textId="77777777" w:rsidR="00E92D54" w:rsidRDefault="00E92D54" w:rsidP="00E92D54">
      <w:pPr>
        <w:pStyle w:val="Code"/>
      </w:pPr>
      <w:r>
        <w:t xml:space="preserve">                            -&gt;label('Назва')</w:t>
      </w:r>
    </w:p>
    <w:p w14:paraId="637BC927" w14:textId="77777777" w:rsidR="00E92D54" w:rsidRDefault="00E92D54" w:rsidP="00E92D54">
      <w:pPr>
        <w:pStyle w:val="Code"/>
      </w:pPr>
      <w:r>
        <w:t xml:space="preserve">                            -&gt;required()</w:t>
      </w:r>
    </w:p>
    <w:p w14:paraId="1EE0D50E" w14:textId="77777777" w:rsidR="00E92D54" w:rsidRDefault="00E92D54" w:rsidP="00E92D54">
      <w:pPr>
        <w:pStyle w:val="Code"/>
      </w:pPr>
      <w:r>
        <w:t xml:space="preserve">                            -&gt;maxLength(255)</w:t>
      </w:r>
    </w:p>
    <w:p w14:paraId="325A458A" w14:textId="77777777" w:rsidR="00E92D54" w:rsidRDefault="00E92D54" w:rsidP="00E92D54">
      <w:pPr>
        <w:pStyle w:val="Code"/>
      </w:pPr>
      <w:r>
        <w:t xml:space="preserve">                            -&gt;prefixIcon('heroicon-m-list-bullet'),</w:t>
      </w:r>
    </w:p>
    <w:p w14:paraId="4C2A959A" w14:textId="77777777" w:rsidR="00E92D54" w:rsidRDefault="00E92D54" w:rsidP="00E92D54">
      <w:pPr>
        <w:pStyle w:val="Code"/>
      </w:pPr>
      <w:r>
        <w:t xml:space="preserve">                        Grid::make(2)</w:t>
      </w:r>
    </w:p>
    <w:p w14:paraId="18B9FFF4" w14:textId="77777777" w:rsidR="00E92D54" w:rsidRDefault="00E92D54" w:rsidP="00E92D54">
      <w:pPr>
        <w:pStyle w:val="Code"/>
      </w:pPr>
      <w:r>
        <w:t xml:space="preserve">                            -&gt;schema([</w:t>
      </w:r>
    </w:p>
    <w:p w14:paraId="329CE04D" w14:textId="77777777" w:rsidR="00E92D54" w:rsidRDefault="00E92D54" w:rsidP="00E92D54">
      <w:pPr>
        <w:pStyle w:val="Code"/>
      </w:pPr>
      <w:r>
        <w:t xml:space="preserve">                                TextInput::make('unit')</w:t>
      </w:r>
    </w:p>
    <w:p w14:paraId="4755A757" w14:textId="77777777" w:rsidR="00E92D54" w:rsidRDefault="00E92D54" w:rsidP="00E92D54">
      <w:pPr>
        <w:pStyle w:val="Code"/>
      </w:pPr>
      <w:r>
        <w:t xml:space="preserve">                                    -&gt;label('Одиниця виміру')</w:t>
      </w:r>
    </w:p>
    <w:p w14:paraId="3C018561" w14:textId="77777777" w:rsidR="00E92D54" w:rsidRDefault="00E92D54" w:rsidP="00E92D54">
      <w:pPr>
        <w:pStyle w:val="Code"/>
      </w:pPr>
      <w:r>
        <w:t xml:space="preserve">                                    -&gt;required()</w:t>
      </w:r>
    </w:p>
    <w:p w14:paraId="2166ACBD" w14:textId="77777777" w:rsidR="00E92D54" w:rsidRDefault="00E92D54" w:rsidP="00E92D54">
      <w:pPr>
        <w:pStyle w:val="Code"/>
      </w:pPr>
      <w:r>
        <w:t xml:space="preserve">                                    -&gt;maxLength(255)</w:t>
      </w:r>
    </w:p>
    <w:p w14:paraId="7AFD819C" w14:textId="77777777" w:rsidR="00E92D54" w:rsidRDefault="00E92D54" w:rsidP="00E92D54">
      <w:pPr>
        <w:pStyle w:val="Code"/>
      </w:pPr>
      <w:r>
        <w:t xml:space="preserve">                                    -&gt;default('шт.')</w:t>
      </w:r>
    </w:p>
    <w:p w14:paraId="6A622B4A" w14:textId="77777777" w:rsidR="00E92D54" w:rsidRDefault="00E92D54" w:rsidP="00E92D54">
      <w:pPr>
        <w:pStyle w:val="Code"/>
      </w:pPr>
      <w:r>
        <w:t xml:space="preserve">                                    -&gt;prefixIcon('heroicon-m-scale'),</w:t>
      </w:r>
    </w:p>
    <w:p w14:paraId="5323AC32" w14:textId="77777777" w:rsidR="00E92D54" w:rsidRDefault="00E92D54" w:rsidP="00E92D54">
      <w:pPr>
        <w:pStyle w:val="Code"/>
      </w:pPr>
      <w:r>
        <w:t xml:space="preserve">                                TextInput::make('price')</w:t>
      </w:r>
    </w:p>
    <w:p w14:paraId="1A91CCBD" w14:textId="77777777" w:rsidR="00E92D54" w:rsidRDefault="00E92D54" w:rsidP="00E92D54">
      <w:pPr>
        <w:pStyle w:val="Code"/>
      </w:pPr>
      <w:r>
        <w:t xml:space="preserve">                                    -&gt;label('Ціна')</w:t>
      </w:r>
    </w:p>
    <w:p w14:paraId="66682894" w14:textId="77777777" w:rsidR="00E92D54" w:rsidRDefault="00E92D54" w:rsidP="00E92D54">
      <w:pPr>
        <w:pStyle w:val="Code"/>
      </w:pPr>
      <w:r>
        <w:t xml:space="preserve">                                    -&gt;numeric()</w:t>
      </w:r>
    </w:p>
    <w:p w14:paraId="44E99F44" w14:textId="77777777" w:rsidR="00E92D54" w:rsidRDefault="00E92D54" w:rsidP="00E92D54">
      <w:pPr>
        <w:pStyle w:val="Code"/>
      </w:pPr>
      <w:r>
        <w:t xml:space="preserve">                                    -&gt;prefixIcon('heroicon-m-currency-dollar')</w:t>
      </w:r>
    </w:p>
    <w:p w14:paraId="518FC3F3" w14:textId="77777777" w:rsidR="00E92D54" w:rsidRDefault="00E92D54" w:rsidP="00E92D54">
      <w:pPr>
        <w:pStyle w:val="Code"/>
      </w:pPr>
      <w:r>
        <w:t xml:space="preserve">                                    -&gt;default(0),</w:t>
      </w:r>
    </w:p>
    <w:p w14:paraId="135D2FBA" w14:textId="77777777" w:rsidR="00E92D54" w:rsidRDefault="00E92D54" w:rsidP="00E92D54">
      <w:pPr>
        <w:pStyle w:val="Code"/>
      </w:pPr>
      <w:r>
        <w:t xml:space="preserve">                            ]),</w:t>
      </w:r>
    </w:p>
    <w:p w14:paraId="78FC9C01" w14:textId="77777777" w:rsidR="00E92D54" w:rsidRDefault="00E92D54" w:rsidP="00E92D54">
      <w:pPr>
        <w:pStyle w:val="Code"/>
      </w:pPr>
      <w:r>
        <w:t xml:space="preserve">                        Textarea::make('description')</w:t>
      </w:r>
    </w:p>
    <w:p w14:paraId="0DF9BD5D" w14:textId="77777777" w:rsidR="00E92D54" w:rsidRDefault="00E92D54" w:rsidP="00E92D54">
      <w:pPr>
        <w:pStyle w:val="Code"/>
      </w:pPr>
      <w:r>
        <w:t xml:space="preserve">                            -&gt;label('Опис')</w:t>
      </w:r>
    </w:p>
    <w:p w14:paraId="40E25AF2" w14:textId="77777777" w:rsidR="00E92D54" w:rsidRDefault="00E92D54" w:rsidP="00E92D54">
      <w:pPr>
        <w:pStyle w:val="Code"/>
      </w:pPr>
      <w:r>
        <w:t xml:space="preserve">                            -&gt;rows(3)</w:t>
      </w:r>
    </w:p>
    <w:p w14:paraId="46C7DEAA" w14:textId="77777777" w:rsidR="00E92D54" w:rsidRDefault="00E92D54" w:rsidP="00E92D54">
      <w:pPr>
        <w:pStyle w:val="Code"/>
      </w:pPr>
      <w:r>
        <w:t xml:space="preserve">                            -&gt;columnSpanFull(),</w:t>
      </w:r>
    </w:p>
    <w:p w14:paraId="7CB5F70C" w14:textId="77777777" w:rsidR="00E92D54" w:rsidRDefault="00E92D54" w:rsidP="00E92D54">
      <w:pPr>
        <w:pStyle w:val="Code"/>
      </w:pPr>
      <w:r>
        <w:t xml:space="preserve">                    ]),</w:t>
      </w:r>
    </w:p>
    <w:p w14:paraId="6BD378A6" w14:textId="77777777" w:rsidR="00E92D54" w:rsidRDefault="00E92D54" w:rsidP="00E92D54">
      <w:pPr>
        <w:pStyle w:val="Code"/>
      </w:pPr>
      <w:r>
        <w:t xml:space="preserve">            ]);</w:t>
      </w:r>
    </w:p>
    <w:p w14:paraId="2AC86AB9" w14:textId="77777777" w:rsidR="00E92D54" w:rsidRDefault="00E92D54" w:rsidP="00E92D54">
      <w:pPr>
        <w:pStyle w:val="Code"/>
      </w:pPr>
      <w:r>
        <w:t xml:space="preserve">    }</w:t>
      </w:r>
    </w:p>
    <w:p w14:paraId="65B2FCC4" w14:textId="77777777" w:rsidR="00E92D54" w:rsidRDefault="00E92D54" w:rsidP="00E92D54">
      <w:pPr>
        <w:pStyle w:val="Code"/>
      </w:pPr>
      <w:r>
        <w:t>}</w:t>
      </w:r>
    </w:p>
    <w:p w14:paraId="1E97E8EF" w14:textId="77777777" w:rsidR="00E92D54" w:rsidRDefault="00E92D54" w:rsidP="00E92D54">
      <w:pPr>
        <w:pStyle w:val="Code"/>
      </w:pPr>
      <w:r>
        <w:t>&lt;?php</w:t>
      </w:r>
    </w:p>
    <w:p w14:paraId="44CFEAB9" w14:textId="77777777" w:rsidR="00E92D54" w:rsidRDefault="00E92D54" w:rsidP="00E92D54">
      <w:pPr>
        <w:pStyle w:val="Code"/>
      </w:pPr>
    </w:p>
    <w:p w14:paraId="776C8323" w14:textId="77777777" w:rsidR="00E92D54" w:rsidRDefault="00E92D54" w:rsidP="00E92D54">
      <w:pPr>
        <w:pStyle w:val="Code"/>
      </w:pPr>
      <w:r>
        <w:t>namespace App\Filament\Resources\WorkItems\Tables;</w:t>
      </w:r>
    </w:p>
    <w:p w14:paraId="18EFBDF1" w14:textId="77777777" w:rsidR="00E92D54" w:rsidRDefault="00E92D54" w:rsidP="00E92D54">
      <w:pPr>
        <w:pStyle w:val="Code"/>
      </w:pPr>
    </w:p>
    <w:p w14:paraId="40569381" w14:textId="77777777" w:rsidR="00E92D54" w:rsidRDefault="00E92D54" w:rsidP="00E92D54">
      <w:pPr>
        <w:pStyle w:val="Code"/>
      </w:pPr>
      <w:r>
        <w:t>use Filament\Actions\DeleteAction;</w:t>
      </w:r>
    </w:p>
    <w:p w14:paraId="5465843E" w14:textId="77777777" w:rsidR="00E92D54" w:rsidRDefault="00E92D54" w:rsidP="00E92D54">
      <w:pPr>
        <w:pStyle w:val="Code"/>
      </w:pPr>
      <w:r>
        <w:t>use Filament\Actions\EditAction;</w:t>
      </w:r>
    </w:p>
    <w:p w14:paraId="558F2A32" w14:textId="77777777" w:rsidR="00E92D54" w:rsidRDefault="00E92D54" w:rsidP="00E92D54">
      <w:pPr>
        <w:pStyle w:val="Code"/>
      </w:pPr>
      <w:r>
        <w:t>use Filament\Tables\Columns\TextColumn;</w:t>
      </w:r>
    </w:p>
    <w:p w14:paraId="70529AAD" w14:textId="77777777" w:rsidR="00E92D54" w:rsidRDefault="00E92D54" w:rsidP="00E92D54">
      <w:pPr>
        <w:pStyle w:val="Code"/>
      </w:pPr>
      <w:r>
        <w:t>use Filament\Tables\Filters\Filter;</w:t>
      </w:r>
    </w:p>
    <w:p w14:paraId="2C04C8DF" w14:textId="77777777" w:rsidR="00E92D54" w:rsidRDefault="00E92D54" w:rsidP="00E92D54">
      <w:pPr>
        <w:pStyle w:val="Code"/>
      </w:pPr>
      <w:r>
        <w:t>use Filament\Forms\Components\DatePicker;</w:t>
      </w:r>
    </w:p>
    <w:p w14:paraId="4E9AEDC0" w14:textId="77777777" w:rsidR="00E92D54" w:rsidRDefault="00E92D54" w:rsidP="00E92D54">
      <w:pPr>
        <w:pStyle w:val="Code"/>
      </w:pPr>
      <w:r>
        <w:t>use Filament\Tables\Table;</w:t>
      </w:r>
    </w:p>
    <w:p w14:paraId="289FB751" w14:textId="77777777" w:rsidR="00E92D54" w:rsidRDefault="00E92D54" w:rsidP="00E92D54">
      <w:pPr>
        <w:pStyle w:val="Code"/>
      </w:pPr>
    </w:p>
    <w:p w14:paraId="12486CBB" w14:textId="77777777" w:rsidR="00E92D54" w:rsidRDefault="00E92D54" w:rsidP="00E92D54">
      <w:pPr>
        <w:pStyle w:val="Code"/>
      </w:pPr>
      <w:r>
        <w:t>class WorkItemsTable</w:t>
      </w:r>
    </w:p>
    <w:p w14:paraId="7F7FEE4A" w14:textId="77777777" w:rsidR="00E92D54" w:rsidRDefault="00E92D54" w:rsidP="00E92D54">
      <w:pPr>
        <w:pStyle w:val="Code"/>
      </w:pPr>
      <w:r>
        <w:t>{</w:t>
      </w:r>
    </w:p>
    <w:p w14:paraId="69E57B1A" w14:textId="77777777" w:rsidR="00E92D54" w:rsidRDefault="00E92D54" w:rsidP="00E92D54">
      <w:pPr>
        <w:pStyle w:val="Code"/>
      </w:pPr>
      <w:r>
        <w:lastRenderedPageBreak/>
        <w:t xml:space="preserve">    public static function configure(Table $table): Table</w:t>
      </w:r>
    </w:p>
    <w:p w14:paraId="23B075C7" w14:textId="77777777" w:rsidR="00E92D54" w:rsidRDefault="00E92D54" w:rsidP="00E92D54">
      <w:pPr>
        <w:pStyle w:val="Code"/>
      </w:pPr>
      <w:r>
        <w:t xml:space="preserve">    {</w:t>
      </w:r>
    </w:p>
    <w:p w14:paraId="43A32B42" w14:textId="77777777" w:rsidR="00E92D54" w:rsidRDefault="00E92D54" w:rsidP="00E92D54">
      <w:pPr>
        <w:pStyle w:val="Code"/>
      </w:pPr>
      <w:r>
        <w:t xml:space="preserve">        return $table</w:t>
      </w:r>
    </w:p>
    <w:p w14:paraId="65BF6641" w14:textId="77777777" w:rsidR="00E92D54" w:rsidRDefault="00E92D54" w:rsidP="00E92D54">
      <w:pPr>
        <w:pStyle w:val="Code"/>
      </w:pPr>
      <w:r>
        <w:t xml:space="preserve">            -&gt;columns([</w:t>
      </w:r>
    </w:p>
    <w:p w14:paraId="7AC2BF4D" w14:textId="77777777" w:rsidR="00E92D54" w:rsidRDefault="00E92D54" w:rsidP="00E92D54">
      <w:pPr>
        <w:pStyle w:val="Code"/>
      </w:pPr>
      <w:r>
        <w:t xml:space="preserve">                TextColumn::make('id')</w:t>
      </w:r>
    </w:p>
    <w:p w14:paraId="1C31D833" w14:textId="77777777" w:rsidR="00E92D54" w:rsidRDefault="00E92D54" w:rsidP="00E92D54">
      <w:pPr>
        <w:pStyle w:val="Code"/>
      </w:pPr>
      <w:r>
        <w:t xml:space="preserve">                    -&gt;label('ID')</w:t>
      </w:r>
    </w:p>
    <w:p w14:paraId="3F3FCD4E" w14:textId="77777777" w:rsidR="00E92D54" w:rsidRDefault="00E92D54" w:rsidP="00E92D54">
      <w:pPr>
        <w:pStyle w:val="Code"/>
      </w:pPr>
      <w:r>
        <w:t xml:space="preserve">                    -&gt;grow(false)</w:t>
      </w:r>
    </w:p>
    <w:p w14:paraId="0DB40CB2" w14:textId="77777777" w:rsidR="00E92D54" w:rsidRDefault="00E92D54" w:rsidP="00E92D54">
      <w:pPr>
        <w:pStyle w:val="Code"/>
      </w:pPr>
      <w:r>
        <w:t xml:space="preserve">                    -&gt;placeholder('-')</w:t>
      </w:r>
    </w:p>
    <w:p w14:paraId="4F57B698" w14:textId="77777777" w:rsidR="00E92D54" w:rsidRDefault="00E92D54" w:rsidP="00E92D54">
      <w:pPr>
        <w:pStyle w:val="Code"/>
      </w:pPr>
      <w:r>
        <w:t xml:space="preserve">                    -&gt;sortable()</w:t>
      </w:r>
    </w:p>
    <w:p w14:paraId="7304CC51" w14:textId="77777777" w:rsidR="00E92D54" w:rsidRDefault="00E92D54" w:rsidP="00E92D54">
      <w:pPr>
        <w:pStyle w:val="Code"/>
      </w:pPr>
      <w:r>
        <w:t xml:space="preserve">                    -&gt;searchable()</w:t>
      </w:r>
    </w:p>
    <w:p w14:paraId="1A1F3D3C" w14:textId="77777777" w:rsidR="00E92D54" w:rsidRDefault="00E92D54" w:rsidP="00E92D54">
      <w:pPr>
        <w:pStyle w:val="Code"/>
      </w:pPr>
      <w:r>
        <w:t xml:space="preserve">                    -&gt;toggleable(isToggledHiddenByDefault: true),</w:t>
      </w:r>
    </w:p>
    <w:p w14:paraId="3B7CD960" w14:textId="77777777" w:rsidR="00E92D54" w:rsidRDefault="00E92D54" w:rsidP="00E92D54">
      <w:pPr>
        <w:pStyle w:val="Code"/>
      </w:pPr>
      <w:r>
        <w:t xml:space="preserve">                TextColumn::make('name')</w:t>
      </w:r>
    </w:p>
    <w:p w14:paraId="3FAC02A7" w14:textId="77777777" w:rsidR="00E92D54" w:rsidRDefault="00E92D54" w:rsidP="00E92D54">
      <w:pPr>
        <w:pStyle w:val="Code"/>
      </w:pPr>
      <w:r>
        <w:t xml:space="preserve">                    -&gt;label('Назва')</w:t>
      </w:r>
    </w:p>
    <w:p w14:paraId="44EEA526" w14:textId="77777777" w:rsidR="00E92D54" w:rsidRDefault="00E92D54" w:rsidP="00E92D54">
      <w:pPr>
        <w:pStyle w:val="Code"/>
      </w:pPr>
      <w:r>
        <w:t xml:space="preserve">                    -&gt;placeholder('-')</w:t>
      </w:r>
    </w:p>
    <w:p w14:paraId="12426C8A" w14:textId="77777777" w:rsidR="00E92D54" w:rsidRDefault="00E92D54" w:rsidP="00E92D54">
      <w:pPr>
        <w:pStyle w:val="Code"/>
      </w:pPr>
      <w:r>
        <w:t xml:space="preserve">                    -&gt;sortable()</w:t>
      </w:r>
    </w:p>
    <w:p w14:paraId="194A936C" w14:textId="77777777" w:rsidR="00E92D54" w:rsidRDefault="00E92D54" w:rsidP="00E92D54">
      <w:pPr>
        <w:pStyle w:val="Code"/>
      </w:pPr>
      <w:r>
        <w:t xml:space="preserve">                    -&gt;searchable()</w:t>
      </w:r>
    </w:p>
    <w:p w14:paraId="5D064CEE" w14:textId="77777777" w:rsidR="00E92D54" w:rsidRDefault="00E92D54" w:rsidP="00E92D54">
      <w:pPr>
        <w:pStyle w:val="Code"/>
      </w:pPr>
      <w:r>
        <w:t xml:space="preserve">                    -&gt;toggleable(),</w:t>
      </w:r>
    </w:p>
    <w:p w14:paraId="55C2373A" w14:textId="77777777" w:rsidR="00E92D54" w:rsidRDefault="00E92D54" w:rsidP="00E92D54">
      <w:pPr>
        <w:pStyle w:val="Code"/>
      </w:pPr>
      <w:r>
        <w:t xml:space="preserve">                TextColumn::make('price')</w:t>
      </w:r>
    </w:p>
    <w:p w14:paraId="16CD9413" w14:textId="77777777" w:rsidR="00E92D54" w:rsidRDefault="00E92D54" w:rsidP="00E92D54">
      <w:pPr>
        <w:pStyle w:val="Code"/>
      </w:pPr>
      <w:r>
        <w:t xml:space="preserve">                    -&gt;label('Ціна')</w:t>
      </w:r>
    </w:p>
    <w:p w14:paraId="67B654DF" w14:textId="77777777" w:rsidR="00E92D54" w:rsidRDefault="00E92D54" w:rsidP="00E92D54">
      <w:pPr>
        <w:pStyle w:val="Code"/>
      </w:pPr>
      <w:r>
        <w:t xml:space="preserve">                    -&gt;money('UAH')</w:t>
      </w:r>
    </w:p>
    <w:p w14:paraId="58E2E326" w14:textId="77777777" w:rsidR="00E92D54" w:rsidRDefault="00E92D54" w:rsidP="00E92D54">
      <w:pPr>
        <w:pStyle w:val="Code"/>
      </w:pPr>
      <w:r>
        <w:t xml:space="preserve">                    -&gt;sortable()</w:t>
      </w:r>
    </w:p>
    <w:p w14:paraId="1331177A" w14:textId="77777777" w:rsidR="00E92D54" w:rsidRDefault="00E92D54" w:rsidP="00E92D54">
      <w:pPr>
        <w:pStyle w:val="Code"/>
      </w:pPr>
      <w:r>
        <w:t xml:space="preserve">                    -&gt;toggleable(),</w:t>
      </w:r>
    </w:p>
    <w:p w14:paraId="5D5E61A9" w14:textId="77777777" w:rsidR="00E92D54" w:rsidRDefault="00E92D54" w:rsidP="00E92D54">
      <w:pPr>
        <w:pStyle w:val="Code"/>
      </w:pPr>
      <w:r>
        <w:t xml:space="preserve">                TextColumn::make('unit')</w:t>
      </w:r>
    </w:p>
    <w:p w14:paraId="08D56F08" w14:textId="77777777" w:rsidR="00E92D54" w:rsidRDefault="00E92D54" w:rsidP="00E92D54">
      <w:pPr>
        <w:pStyle w:val="Code"/>
      </w:pPr>
      <w:r>
        <w:t xml:space="preserve">                    -&gt;label('Одиниця виміру')</w:t>
      </w:r>
    </w:p>
    <w:p w14:paraId="7F114930" w14:textId="77777777" w:rsidR="00E92D54" w:rsidRDefault="00E92D54" w:rsidP="00E92D54">
      <w:pPr>
        <w:pStyle w:val="Code"/>
      </w:pPr>
      <w:r>
        <w:t xml:space="preserve">                    -&gt;placeholder('-')</w:t>
      </w:r>
    </w:p>
    <w:p w14:paraId="5531BAFC" w14:textId="77777777" w:rsidR="00E92D54" w:rsidRDefault="00E92D54" w:rsidP="00E92D54">
      <w:pPr>
        <w:pStyle w:val="Code"/>
      </w:pPr>
      <w:r>
        <w:t xml:space="preserve">                    -&gt;limit(50)</w:t>
      </w:r>
    </w:p>
    <w:p w14:paraId="6FDF3BD2" w14:textId="77777777" w:rsidR="00E92D54" w:rsidRDefault="00E92D54" w:rsidP="00E92D54">
      <w:pPr>
        <w:pStyle w:val="Code"/>
      </w:pPr>
      <w:r>
        <w:t xml:space="preserve">                    -&gt;wrap()</w:t>
      </w:r>
    </w:p>
    <w:p w14:paraId="6206E52B" w14:textId="77777777" w:rsidR="00E92D54" w:rsidRDefault="00E92D54" w:rsidP="00E92D54">
      <w:pPr>
        <w:pStyle w:val="Code"/>
      </w:pPr>
      <w:r>
        <w:t xml:space="preserve">                    -&gt;sortable()</w:t>
      </w:r>
    </w:p>
    <w:p w14:paraId="3D928274" w14:textId="77777777" w:rsidR="00E92D54" w:rsidRDefault="00E92D54" w:rsidP="00E92D54">
      <w:pPr>
        <w:pStyle w:val="Code"/>
      </w:pPr>
      <w:r>
        <w:t xml:space="preserve">                    -&gt;searchable()</w:t>
      </w:r>
    </w:p>
    <w:p w14:paraId="38A38232" w14:textId="77777777" w:rsidR="00E92D54" w:rsidRDefault="00E92D54" w:rsidP="00E92D54">
      <w:pPr>
        <w:pStyle w:val="Code"/>
      </w:pPr>
      <w:r>
        <w:t xml:space="preserve">                    -&gt;toggleable(),</w:t>
      </w:r>
    </w:p>
    <w:p w14:paraId="73C67AC6" w14:textId="77777777" w:rsidR="00E92D54" w:rsidRDefault="00E92D54" w:rsidP="00E92D54">
      <w:pPr>
        <w:pStyle w:val="Code"/>
      </w:pPr>
      <w:r>
        <w:t xml:space="preserve">                TextColumn::make('description')</w:t>
      </w:r>
    </w:p>
    <w:p w14:paraId="2060EA21" w14:textId="77777777" w:rsidR="00E92D54" w:rsidRDefault="00E92D54" w:rsidP="00E92D54">
      <w:pPr>
        <w:pStyle w:val="Code"/>
      </w:pPr>
      <w:r>
        <w:t xml:space="preserve">                    -&gt;label('Опис')</w:t>
      </w:r>
    </w:p>
    <w:p w14:paraId="4102B28E" w14:textId="77777777" w:rsidR="00E92D54" w:rsidRDefault="00E92D54" w:rsidP="00E92D54">
      <w:pPr>
        <w:pStyle w:val="Code"/>
      </w:pPr>
      <w:r>
        <w:t xml:space="preserve">                    -&gt;wrap()</w:t>
      </w:r>
    </w:p>
    <w:p w14:paraId="1F88BEC4" w14:textId="77777777" w:rsidR="00E92D54" w:rsidRDefault="00E92D54" w:rsidP="00E92D54">
      <w:pPr>
        <w:pStyle w:val="Code"/>
      </w:pPr>
      <w:r>
        <w:t xml:space="preserve">                    -&gt;toggleable(),</w:t>
      </w:r>
    </w:p>
    <w:p w14:paraId="5C0B1C20" w14:textId="77777777" w:rsidR="00E92D54" w:rsidRDefault="00E92D54" w:rsidP="00E92D54">
      <w:pPr>
        <w:pStyle w:val="Code"/>
      </w:pPr>
      <w:r>
        <w:t xml:space="preserve">                TextColumn::make('created_at')</w:t>
      </w:r>
    </w:p>
    <w:p w14:paraId="3142D6EF" w14:textId="77777777" w:rsidR="00E92D54" w:rsidRDefault="00E92D54" w:rsidP="00E92D54">
      <w:pPr>
        <w:pStyle w:val="Code"/>
      </w:pPr>
      <w:r>
        <w:t xml:space="preserve">                    -&gt;label('Створено')</w:t>
      </w:r>
    </w:p>
    <w:p w14:paraId="6C3C6A76" w14:textId="77777777" w:rsidR="00E92D54" w:rsidRDefault="00E92D54" w:rsidP="00E92D54">
      <w:pPr>
        <w:pStyle w:val="Code"/>
      </w:pPr>
      <w:r>
        <w:t xml:space="preserve">                    -&gt;dateTime('d.m.Y H:i')</w:t>
      </w:r>
    </w:p>
    <w:p w14:paraId="64CD1053" w14:textId="77777777" w:rsidR="00E92D54" w:rsidRDefault="00E92D54" w:rsidP="00E92D54">
      <w:pPr>
        <w:pStyle w:val="Code"/>
      </w:pPr>
      <w:r>
        <w:t xml:space="preserve">                    -&gt;sortable()</w:t>
      </w:r>
    </w:p>
    <w:p w14:paraId="29F829E1" w14:textId="77777777" w:rsidR="00E92D54" w:rsidRDefault="00E92D54" w:rsidP="00E92D54">
      <w:pPr>
        <w:pStyle w:val="Code"/>
      </w:pPr>
      <w:r>
        <w:t xml:space="preserve">                    -&gt;toggleable(isToggledHiddenByDefault: true),</w:t>
      </w:r>
    </w:p>
    <w:p w14:paraId="306B5B88" w14:textId="77777777" w:rsidR="00E92D54" w:rsidRDefault="00E92D54" w:rsidP="00E92D54">
      <w:pPr>
        <w:pStyle w:val="Code"/>
      </w:pPr>
      <w:r>
        <w:t xml:space="preserve">                TextColumn::make('updated_at')</w:t>
      </w:r>
    </w:p>
    <w:p w14:paraId="21A32C20" w14:textId="77777777" w:rsidR="00E92D54" w:rsidRDefault="00E92D54" w:rsidP="00E92D54">
      <w:pPr>
        <w:pStyle w:val="Code"/>
      </w:pPr>
      <w:r>
        <w:t xml:space="preserve">                    -&gt;label('Оновлено')</w:t>
      </w:r>
    </w:p>
    <w:p w14:paraId="0BE0988D" w14:textId="77777777" w:rsidR="00E92D54" w:rsidRDefault="00E92D54" w:rsidP="00E92D54">
      <w:pPr>
        <w:pStyle w:val="Code"/>
      </w:pPr>
      <w:r>
        <w:t xml:space="preserve">                    -&gt;dateTime('d.m.Y H:i')</w:t>
      </w:r>
    </w:p>
    <w:p w14:paraId="4249134B" w14:textId="77777777" w:rsidR="00E92D54" w:rsidRDefault="00E92D54" w:rsidP="00E92D54">
      <w:pPr>
        <w:pStyle w:val="Code"/>
      </w:pPr>
      <w:r>
        <w:t xml:space="preserve">                    -&gt;sortable()</w:t>
      </w:r>
    </w:p>
    <w:p w14:paraId="0875F552" w14:textId="77777777" w:rsidR="00E92D54" w:rsidRDefault="00E92D54" w:rsidP="00E92D54">
      <w:pPr>
        <w:pStyle w:val="Code"/>
      </w:pPr>
      <w:r>
        <w:t xml:space="preserve">                    -&gt;toggleable(isToggledHiddenByDefault: true),</w:t>
      </w:r>
    </w:p>
    <w:p w14:paraId="305112CC" w14:textId="77777777" w:rsidR="00E92D54" w:rsidRDefault="00E92D54" w:rsidP="00E92D54">
      <w:pPr>
        <w:pStyle w:val="Code"/>
      </w:pPr>
      <w:r>
        <w:t xml:space="preserve">            ])</w:t>
      </w:r>
    </w:p>
    <w:p w14:paraId="314AE4F1" w14:textId="77777777" w:rsidR="00E92D54" w:rsidRDefault="00E92D54" w:rsidP="00E92D54">
      <w:pPr>
        <w:pStyle w:val="Code"/>
      </w:pPr>
      <w:r>
        <w:t xml:space="preserve">            -&gt;recordActions([</w:t>
      </w:r>
    </w:p>
    <w:p w14:paraId="213DBA4F" w14:textId="77777777" w:rsidR="00E92D54" w:rsidRDefault="00E92D54" w:rsidP="00E92D54">
      <w:pPr>
        <w:pStyle w:val="Code"/>
      </w:pPr>
      <w:r>
        <w:t xml:space="preserve">                EditAction::make(),</w:t>
      </w:r>
    </w:p>
    <w:p w14:paraId="58212A7C" w14:textId="77777777" w:rsidR="00E92D54" w:rsidRDefault="00E92D54" w:rsidP="00E92D54">
      <w:pPr>
        <w:pStyle w:val="Code"/>
      </w:pPr>
      <w:r>
        <w:t xml:space="preserve">                DeleteAction::make(),</w:t>
      </w:r>
    </w:p>
    <w:p w14:paraId="0B67C352" w14:textId="77777777" w:rsidR="00E92D54" w:rsidRDefault="00E92D54" w:rsidP="00E92D54">
      <w:pPr>
        <w:pStyle w:val="Code"/>
      </w:pPr>
      <w:r>
        <w:t xml:space="preserve">            ]);</w:t>
      </w:r>
    </w:p>
    <w:p w14:paraId="26BCE653" w14:textId="77777777" w:rsidR="00E92D54" w:rsidRDefault="00E92D54" w:rsidP="00E92D54">
      <w:pPr>
        <w:pStyle w:val="Code"/>
      </w:pPr>
      <w:r>
        <w:t xml:space="preserve">    }</w:t>
      </w:r>
    </w:p>
    <w:p w14:paraId="37DCC735" w14:textId="77777777" w:rsidR="00E92D54" w:rsidRDefault="00E92D54" w:rsidP="00E92D54">
      <w:pPr>
        <w:pStyle w:val="Code"/>
      </w:pPr>
      <w:r>
        <w:t>}</w:t>
      </w:r>
    </w:p>
    <w:p w14:paraId="2BD319EA" w14:textId="77777777" w:rsidR="00E92D54" w:rsidRDefault="00E92D54" w:rsidP="00E92D54">
      <w:pPr>
        <w:pStyle w:val="Code"/>
      </w:pPr>
      <w:r>
        <w:t>&lt;?php</w:t>
      </w:r>
    </w:p>
    <w:p w14:paraId="5C9601CB" w14:textId="77777777" w:rsidR="00E92D54" w:rsidRDefault="00E92D54" w:rsidP="00E92D54">
      <w:pPr>
        <w:pStyle w:val="Code"/>
      </w:pPr>
    </w:p>
    <w:p w14:paraId="01CFB625" w14:textId="77777777" w:rsidR="00E92D54" w:rsidRDefault="00E92D54" w:rsidP="00E92D54">
      <w:pPr>
        <w:pStyle w:val="Code"/>
      </w:pPr>
      <w:r>
        <w:t>namespace App\Filament\Resources\WorkLogs;</w:t>
      </w:r>
    </w:p>
    <w:p w14:paraId="188B646A" w14:textId="77777777" w:rsidR="00E92D54" w:rsidRDefault="00E92D54" w:rsidP="00E92D54">
      <w:pPr>
        <w:pStyle w:val="Code"/>
      </w:pPr>
    </w:p>
    <w:p w14:paraId="3697E81D" w14:textId="77777777" w:rsidR="00E92D54" w:rsidRDefault="00E92D54" w:rsidP="00E92D54">
      <w:pPr>
        <w:pStyle w:val="Code"/>
      </w:pPr>
      <w:r>
        <w:t>use App\Filament\Resources\WorkLogs\Pages\CreateWorkLog;</w:t>
      </w:r>
    </w:p>
    <w:p w14:paraId="7CB07474" w14:textId="77777777" w:rsidR="00E92D54" w:rsidRDefault="00E92D54" w:rsidP="00E92D54">
      <w:pPr>
        <w:pStyle w:val="Code"/>
      </w:pPr>
      <w:r>
        <w:t>use App\Filament\Resources\WorkLogs\Pages\EditWorkLog;</w:t>
      </w:r>
    </w:p>
    <w:p w14:paraId="187070C4" w14:textId="77777777" w:rsidR="00E92D54" w:rsidRDefault="00E92D54" w:rsidP="00E92D54">
      <w:pPr>
        <w:pStyle w:val="Code"/>
      </w:pPr>
      <w:r>
        <w:t>use App\Filament\Resources\WorkLogs\Pages\ListWorkLogs;</w:t>
      </w:r>
    </w:p>
    <w:p w14:paraId="2CA2D4F6" w14:textId="77777777" w:rsidR="00E92D54" w:rsidRDefault="00E92D54" w:rsidP="00E92D54">
      <w:pPr>
        <w:pStyle w:val="Code"/>
      </w:pPr>
      <w:r>
        <w:t>use App\Filament\Resources\WorkLogs\Schemas\WorkLogForm;</w:t>
      </w:r>
    </w:p>
    <w:p w14:paraId="7DD0BF53" w14:textId="77777777" w:rsidR="00E92D54" w:rsidRDefault="00E92D54" w:rsidP="00E92D54">
      <w:pPr>
        <w:pStyle w:val="Code"/>
      </w:pPr>
      <w:r>
        <w:t>use App\Filament\Resources\WorkLogs\Tables\WorkLogsTable;</w:t>
      </w:r>
    </w:p>
    <w:p w14:paraId="4C48CAD0" w14:textId="77777777" w:rsidR="00E92D54" w:rsidRDefault="00E92D54" w:rsidP="00E92D54">
      <w:pPr>
        <w:pStyle w:val="Code"/>
      </w:pPr>
      <w:r>
        <w:t>use App\Enums\UserRole;</w:t>
      </w:r>
    </w:p>
    <w:p w14:paraId="1F996A8D" w14:textId="77777777" w:rsidR="00E92D54" w:rsidRDefault="00E92D54" w:rsidP="00E92D54">
      <w:pPr>
        <w:pStyle w:val="Code"/>
      </w:pPr>
      <w:r>
        <w:t>use App\Models\WorkLog;</w:t>
      </w:r>
    </w:p>
    <w:p w14:paraId="5B9966A8" w14:textId="77777777" w:rsidR="00E92D54" w:rsidRDefault="00E92D54" w:rsidP="00E92D54">
      <w:pPr>
        <w:pStyle w:val="Code"/>
      </w:pPr>
      <w:r>
        <w:t>use BackedEnum;</w:t>
      </w:r>
    </w:p>
    <w:p w14:paraId="27042728" w14:textId="77777777" w:rsidR="00E92D54" w:rsidRDefault="00E92D54" w:rsidP="00E92D54">
      <w:pPr>
        <w:pStyle w:val="Code"/>
      </w:pPr>
      <w:r>
        <w:t>use Illuminate\Database\Eloquent\Builder;</w:t>
      </w:r>
    </w:p>
    <w:p w14:paraId="655EE120" w14:textId="77777777" w:rsidR="00E92D54" w:rsidRDefault="00E92D54" w:rsidP="00E92D54">
      <w:pPr>
        <w:pStyle w:val="Code"/>
      </w:pPr>
      <w:r>
        <w:t>use Filament\Resources\Resource;</w:t>
      </w:r>
    </w:p>
    <w:p w14:paraId="03EF804A" w14:textId="77777777" w:rsidR="00E92D54" w:rsidRDefault="00E92D54" w:rsidP="00E92D54">
      <w:pPr>
        <w:pStyle w:val="Code"/>
      </w:pPr>
      <w:r>
        <w:t>use Filament\Schemas\Schema;</w:t>
      </w:r>
    </w:p>
    <w:p w14:paraId="16194D6F" w14:textId="77777777" w:rsidR="00E92D54" w:rsidRDefault="00E92D54" w:rsidP="00E92D54">
      <w:pPr>
        <w:pStyle w:val="Code"/>
      </w:pPr>
      <w:r>
        <w:t>use Filament\Tables\Table;</w:t>
      </w:r>
    </w:p>
    <w:p w14:paraId="63BC57CA" w14:textId="77777777" w:rsidR="00E92D54" w:rsidRDefault="00E92D54" w:rsidP="00E92D54">
      <w:pPr>
        <w:pStyle w:val="Code"/>
      </w:pPr>
      <w:r>
        <w:t>use Illuminate\Support\Facades\Auth;</w:t>
      </w:r>
    </w:p>
    <w:p w14:paraId="4B80D0A0" w14:textId="77777777" w:rsidR="00E92D54" w:rsidRDefault="00E92D54" w:rsidP="00E92D54">
      <w:pPr>
        <w:pStyle w:val="Code"/>
      </w:pPr>
    </w:p>
    <w:p w14:paraId="27D067B6" w14:textId="77777777" w:rsidR="00E92D54" w:rsidRDefault="00E92D54" w:rsidP="00E92D54">
      <w:pPr>
        <w:pStyle w:val="Code"/>
      </w:pPr>
      <w:r>
        <w:t>class WorkLogResource extends Resource</w:t>
      </w:r>
    </w:p>
    <w:p w14:paraId="012785F1" w14:textId="77777777" w:rsidR="00E92D54" w:rsidRDefault="00E92D54" w:rsidP="00E92D54">
      <w:pPr>
        <w:pStyle w:val="Code"/>
      </w:pPr>
      <w:r>
        <w:t>{</w:t>
      </w:r>
    </w:p>
    <w:p w14:paraId="644A1357" w14:textId="77777777" w:rsidR="00E92D54" w:rsidRDefault="00E92D54" w:rsidP="00E92D54">
      <w:pPr>
        <w:pStyle w:val="Code"/>
      </w:pPr>
      <w:r>
        <w:t xml:space="preserve">    protected static ?string $model = WorkLog::class;</w:t>
      </w:r>
    </w:p>
    <w:p w14:paraId="08D4D191" w14:textId="77777777" w:rsidR="00E92D54" w:rsidRDefault="00E92D54" w:rsidP="00E92D54">
      <w:pPr>
        <w:pStyle w:val="Code"/>
      </w:pPr>
    </w:p>
    <w:p w14:paraId="67786843" w14:textId="77777777" w:rsidR="00E92D54" w:rsidRDefault="00E92D54" w:rsidP="00E92D54">
      <w:pPr>
        <w:pStyle w:val="Code"/>
      </w:pPr>
      <w:r>
        <w:t xml:space="preserve">    protected static string|BackedEnum|null $navigationIcon = 'heroicon-o-clipboard-document-list';</w:t>
      </w:r>
    </w:p>
    <w:p w14:paraId="1144C236" w14:textId="77777777" w:rsidR="00E92D54" w:rsidRDefault="00E92D54" w:rsidP="00E92D54">
      <w:pPr>
        <w:pStyle w:val="Code"/>
      </w:pPr>
    </w:p>
    <w:p w14:paraId="15DB4C5D" w14:textId="77777777" w:rsidR="00E92D54" w:rsidRDefault="00E92D54" w:rsidP="00E92D54">
      <w:pPr>
        <w:pStyle w:val="Code"/>
      </w:pPr>
      <w:r>
        <w:t xml:space="preserve">    protected static ?string $navigationLabel = 'Журнал робіт';</w:t>
      </w:r>
    </w:p>
    <w:p w14:paraId="190D4ED9" w14:textId="77777777" w:rsidR="00E92D54" w:rsidRDefault="00E92D54" w:rsidP="00E92D54">
      <w:pPr>
        <w:pStyle w:val="Code"/>
      </w:pPr>
    </w:p>
    <w:p w14:paraId="2E96A41D" w14:textId="77777777" w:rsidR="00E92D54" w:rsidRDefault="00E92D54" w:rsidP="00E92D54">
      <w:pPr>
        <w:pStyle w:val="Code"/>
      </w:pPr>
      <w:r>
        <w:t xml:space="preserve">    protected static string|null|\UnitEnum $navigationGroup = 'Проєкти';</w:t>
      </w:r>
    </w:p>
    <w:p w14:paraId="6422B8BC" w14:textId="77777777" w:rsidR="00E92D54" w:rsidRDefault="00E92D54" w:rsidP="00E92D54">
      <w:pPr>
        <w:pStyle w:val="Code"/>
      </w:pPr>
    </w:p>
    <w:p w14:paraId="2315FA16" w14:textId="77777777" w:rsidR="00E92D54" w:rsidRDefault="00E92D54" w:rsidP="00E92D54">
      <w:pPr>
        <w:pStyle w:val="Code"/>
      </w:pPr>
      <w:r>
        <w:t xml:space="preserve">    protected static ?int $navigationSort = 2;</w:t>
      </w:r>
    </w:p>
    <w:p w14:paraId="1D27E627" w14:textId="77777777" w:rsidR="00E92D54" w:rsidRDefault="00E92D54" w:rsidP="00E92D54">
      <w:pPr>
        <w:pStyle w:val="Code"/>
      </w:pPr>
    </w:p>
    <w:p w14:paraId="1EB51693" w14:textId="77777777" w:rsidR="00E92D54" w:rsidRDefault="00E92D54" w:rsidP="00E92D54">
      <w:pPr>
        <w:pStyle w:val="Code"/>
      </w:pPr>
      <w:r>
        <w:t xml:space="preserve">    protected static ?string $modelLabel = 'Запис роботи';</w:t>
      </w:r>
    </w:p>
    <w:p w14:paraId="242FC5EB" w14:textId="77777777" w:rsidR="00E92D54" w:rsidRDefault="00E92D54" w:rsidP="00E92D54">
      <w:pPr>
        <w:pStyle w:val="Code"/>
      </w:pPr>
    </w:p>
    <w:p w14:paraId="57C88AE8" w14:textId="77777777" w:rsidR="00E92D54" w:rsidRDefault="00E92D54" w:rsidP="00E92D54">
      <w:pPr>
        <w:pStyle w:val="Code"/>
      </w:pPr>
      <w:r>
        <w:t xml:space="preserve">    protected static ?string $pluralModelLabel = 'Журнал робіт';</w:t>
      </w:r>
    </w:p>
    <w:p w14:paraId="4385CB82" w14:textId="77777777" w:rsidR="00E92D54" w:rsidRDefault="00E92D54" w:rsidP="00E92D54">
      <w:pPr>
        <w:pStyle w:val="Code"/>
      </w:pPr>
    </w:p>
    <w:p w14:paraId="7EDD2346" w14:textId="77777777" w:rsidR="00E92D54" w:rsidRDefault="00E92D54" w:rsidP="00E92D54">
      <w:pPr>
        <w:pStyle w:val="Code"/>
      </w:pPr>
      <w:r>
        <w:t xml:space="preserve">    protected static ?string $recordTitleAttribute = 'id';</w:t>
      </w:r>
    </w:p>
    <w:p w14:paraId="049F2799" w14:textId="77777777" w:rsidR="00E92D54" w:rsidRDefault="00E92D54" w:rsidP="00E92D54">
      <w:pPr>
        <w:pStyle w:val="Code"/>
      </w:pPr>
    </w:p>
    <w:p w14:paraId="68BED319" w14:textId="77777777" w:rsidR="00E92D54" w:rsidRDefault="00E92D54" w:rsidP="00E92D54">
      <w:pPr>
        <w:pStyle w:val="Code"/>
      </w:pPr>
      <w:r>
        <w:t xml:space="preserve">    public static function form(Schema $schema): Schema</w:t>
      </w:r>
    </w:p>
    <w:p w14:paraId="7BB560F6" w14:textId="77777777" w:rsidR="00E92D54" w:rsidRDefault="00E92D54" w:rsidP="00E92D54">
      <w:pPr>
        <w:pStyle w:val="Code"/>
      </w:pPr>
      <w:r>
        <w:t xml:space="preserve">    {</w:t>
      </w:r>
    </w:p>
    <w:p w14:paraId="7855B95F" w14:textId="77777777" w:rsidR="00E92D54" w:rsidRDefault="00E92D54" w:rsidP="00E92D54">
      <w:pPr>
        <w:pStyle w:val="Code"/>
      </w:pPr>
      <w:r>
        <w:t xml:space="preserve">        return WorkLogForm::configure($schema);</w:t>
      </w:r>
    </w:p>
    <w:p w14:paraId="0BB56308" w14:textId="77777777" w:rsidR="00E92D54" w:rsidRDefault="00E92D54" w:rsidP="00E92D54">
      <w:pPr>
        <w:pStyle w:val="Code"/>
      </w:pPr>
      <w:r>
        <w:t xml:space="preserve">    }</w:t>
      </w:r>
    </w:p>
    <w:p w14:paraId="48A4E493" w14:textId="77777777" w:rsidR="00E92D54" w:rsidRDefault="00E92D54" w:rsidP="00E92D54">
      <w:pPr>
        <w:pStyle w:val="Code"/>
      </w:pPr>
    </w:p>
    <w:p w14:paraId="78E1BDDB" w14:textId="77777777" w:rsidR="00E92D54" w:rsidRDefault="00E92D54" w:rsidP="00E92D54">
      <w:pPr>
        <w:pStyle w:val="Code"/>
      </w:pPr>
      <w:r>
        <w:t xml:space="preserve">    public static function table(Table $table): Table</w:t>
      </w:r>
    </w:p>
    <w:p w14:paraId="073D6E54" w14:textId="77777777" w:rsidR="00E92D54" w:rsidRDefault="00E92D54" w:rsidP="00E92D54">
      <w:pPr>
        <w:pStyle w:val="Code"/>
      </w:pPr>
      <w:r>
        <w:t xml:space="preserve">    {</w:t>
      </w:r>
    </w:p>
    <w:p w14:paraId="5ABE320E" w14:textId="77777777" w:rsidR="00E92D54" w:rsidRDefault="00E92D54" w:rsidP="00E92D54">
      <w:pPr>
        <w:pStyle w:val="Code"/>
      </w:pPr>
      <w:r>
        <w:t xml:space="preserve">        return WorkLogsTable::configure($table);</w:t>
      </w:r>
    </w:p>
    <w:p w14:paraId="4D931D00" w14:textId="77777777" w:rsidR="00E92D54" w:rsidRDefault="00E92D54" w:rsidP="00E92D54">
      <w:pPr>
        <w:pStyle w:val="Code"/>
      </w:pPr>
      <w:r>
        <w:t xml:space="preserve">    }</w:t>
      </w:r>
    </w:p>
    <w:p w14:paraId="1FCC61A4" w14:textId="77777777" w:rsidR="00E92D54" w:rsidRDefault="00E92D54" w:rsidP="00E92D54">
      <w:pPr>
        <w:pStyle w:val="Code"/>
      </w:pPr>
    </w:p>
    <w:p w14:paraId="7ECAA5D8" w14:textId="77777777" w:rsidR="00E92D54" w:rsidRDefault="00E92D54" w:rsidP="00E92D54">
      <w:pPr>
        <w:pStyle w:val="Code"/>
      </w:pPr>
      <w:r>
        <w:t xml:space="preserve">    public static function getEloquentQuery(): Builder</w:t>
      </w:r>
    </w:p>
    <w:p w14:paraId="3F49446F" w14:textId="77777777" w:rsidR="00E92D54" w:rsidRDefault="00E92D54" w:rsidP="00E92D54">
      <w:pPr>
        <w:pStyle w:val="Code"/>
      </w:pPr>
      <w:r>
        <w:t xml:space="preserve">    {</w:t>
      </w:r>
    </w:p>
    <w:p w14:paraId="78D31EA0" w14:textId="77777777" w:rsidR="00E92D54" w:rsidRDefault="00E92D54" w:rsidP="00E92D54">
      <w:pPr>
        <w:pStyle w:val="Code"/>
      </w:pPr>
      <w:r>
        <w:t xml:space="preserve">        $query = parent::getEloquentQuery();</w:t>
      </w:r>
    </w:p>
    <w:p w14:paraId="564AEB31" w14:textId="77777777" w:rsidR="00E92D54" w:rsidRDefault="00E92D54" w:rsidP="00E92D54">
      <w:pPr>
        <w:pStyle w:val="Code"/>
      </w:pPr>
      <w:r>
        <w:t xml:space="preserve">        $user = Auth::user();</w:t>
      </w:r>
    </w:p>
    <w:p w14:paraId="132D9570" w14:textId="77777777" w:rsidR="00E92D54" w:rsidRDefault="00E92D54" w:rsidP="00E92D54">
      <w:pPr>
        <w:pStyle w:val="Code"/>
      </w:pPr>
    </w:p>
    <w:p w14:paraId="56CAACF9" w14:textId="77777777" w:rsidR="00E92D54" w:rsidRDefault="00E92D54" w:rsidP="00E92D54">
      <w:pPr>
        <w:pStyle w:val="Code"/>
      </w:pPr>
      <w:r>
        <w:t xml:space="preserve">        if (!$user || $user-&gt;role === UserRole::Admin || $user-&gt;role === UserRole::Manager) {</w:t>
      </w:r>
    </w:p>
    <w:p w14:paraId="385AAAA5" w14:textId="77777777" w:rsidR="00E92D54" w:rsidRDefault="00E92D54" w:rsidP="00E92D54">
      <w:pPr>
        <w:pStyle w:val="Code"/>
      </w:pPr>
      <w:r>
        <w:t xml:space="preserve">            return $query;</w:t>
      </w:r>
    </w:p>
    <w:p w14:paraId="09513BC9" w14:textId="77777777" w:rsidR="00E92D54" w:rsidRDefault="00E92D54" w:rsidP="00E92D54">
      <w:pPr>
        <w:pStyle w:val="Code"/>
      </w:pPr>
      <w:r>
        <w:t xml:space="preserve">        }</w:t>
      </w:r>
    </w:p>
    <w:p w14:paraId="0C6F3835" w14:textId="77777777" w:rsidR="00E92D54" w:rsidRDefault="00E92D54" w:rsidP="00E92D54">
      <w:pPr>
        <w:pStyle w:val="Code"/>
      </w:pPr>
    </w:p>
    <w:p w14:paraId="21CC06D9" w14:textId="77777777" w:rsidR="00E92D54" w:rsidRDefault="00E92D54" w:rsidP="00E92D54">
      <w:pPr>
        <w:pStyle w:val="Code"/>
      </w:pPr>
      <w:r>
        <w:t xml:space="preserve">        if ($user-&gt;role === UserRole::Technician) {</w:t>
      </w:r>
    </w:p>
    <w:p w14:paraId="2B2F7226" w14:textId="77777777" w:rsidR="00E92D54" w:rsidRDefault="00E92D54" w:rsidP="00E92D54">
      <w:pPr>
        <w:pStyle w:val="Code"/>
      </w:pPr>
      <w:r>
        <w:t xml:space="preserve">            $query-&gt;where('employee_id', $user-&gt;employee?-&gt;id);</w:t>
      </w:r>
    </w:p>
    <w:p w14:paraId="563AE1F0" w14:textId="77777777" w:rsidR="00E92D54" w:rsidRDefault="00E92D54" w:rsidP="00E92D54">
      <w:pPr>
        <w:pStyle w:val="Code"/>
      </w:pPr>
      <w:r>
        <w:t xml:space="preserve">        }</w:t>
      </w:r>
    </w:p>
    <w:p w14:paraId="2BFA8EA1" w14:textId="77777777" w:rsidR="00E92D54" w:rsidRDefault="00E92D54" w:rsidP="00E92D54">
      <w:pPr>
        <w:pStyle w:val="Code"/>
      </w:pPr>
    </w:p>
    <w:p w14:paraId="463E732E" w14:textId="77777777" w:rsidR="00E92D54" w:rsidRDefault="00E92D54" w:rsidP="00E92D54">
      <w:pPr>
        <w:pStyle w:val="Code"/>
      </w:pPr>
      <w:r>
        <w:t xml:space="preserve">        if ($user-&gt;role === UserRole::Client) {</w:t>
      </w:r>
    </w:p>
    <w:p w14:paraId="64D58A7E" w14:textId="77777777" w:rsidR="00E92D54" w:rsidRDefault="00E92D54" w:rsidP="00E92D54">
      <w:pPr>
        <w:pStyle w:val="Code"/>
      </w:pPr>
      <w:r>
        <w:t xml:space="preserve">            $query-&gt;whereHas('project', function (Builder $q) use ($user) {</w:t>
      </w:r>
    </w:p>
    <w:p w14:paraId="6F2EFB5B" w14:textId="77777777" w:rsidR="00E92D54" w:rsidRDefault="00E92D54" w:rsidP="00E92D54">
      <w:pPr>
        <w:pStyle w:val="Code"/>
      </w:pPr>
      <w:r>
        <w:t xml:space="preserve">                $q-&gt;where('client_id', $user-&gt;client?-&gt;id);</w:t>
      </w:r>
    </w:p>
    <w:p w14:paraId="786DCE5D" w14:textId="77777777" w:rsidR="00E92D54" w:rsidRDefault="00E92D54" w:rsidP="00E92D54">
      <w:pPr>
        <w:pStyle w:val="Code"/>
      </w:pPr>
      <w:r>
        <w:t xml:space="preserve">            });</w:t>
      </w:r>
    </w:p>
    <w:p w14:paraId="2792ACD0" w14:textId="77777777" w:rsidR="00E92D54" w:rsidRDefault="00E92D54" w:rsidP="00E92D54">
      <w:pPr>
        <w:pStyle w:val="Code"/>
      </w:pPr>
      <w:r>
        <w:t xml:space="preserve">        }</w:t>
      </w:r>
    </w:p>
    <w:p w14:paraId="40FC781C" w14:textId="77777777" w:rsidR="00E92D54" w:rsidRDefault="00E92D54" w:rsidP="00E92D54">
      <w:pPr>
        <w:pStyle w:val="Code"/>
      </w:pPr>
    </w:p>
    <w:p w14:paraId="3098AE21" w14:textId="77777777" w:rsidR="00E92D54" w:rsidRDefault="00E92D54" w:rsidP="00E92D54">
      <w:pPr>
        <w:pStyle w:val="Code"/>
      </w:pPr>
      <w:r>
        <w:t xml:space="preserve">        return $query;</w:t>
      </w:r>
    </w:p>
    <w:p w14:paraId="6C5CE74D" w14:textId="77777777" w:rsidR="00E92D54" w:rsidRDefault="00E92D54" w:rsidP="00E92D54">
      <w:pPr>
        <w:pStyle w:val="Code"/>
      </w:pPr>
      <w:r>
        <w:t xml:space="preserve">    }</w:t>
      </w:r>
    </w:p>
    <w:p w14:paraId="43226178" w14:textId="77777777" w:rsidR="00E92D54" w:rsidRDefault="00E92D54" w:rsidP="00E92D54">
      <w:pPr>
        <w:pStyle w:val="Code"/>
      </w:pPr>
    </w:p>
    <w:p w14:paraId="19021309" w14:textId="77777777" w:rsidR="00E92D54" w:rsidRDefault="00E92D54" w:rsidP="00E92D54">
      <w:pPr>
        <w:pStyle w:val="Code"/>
      </w:pPr>
      <w:r>
        <w:lastRenderedPageBreak/>
        <w:t xml:space="preserve">    public static function getRelations(): array</w:t>
      </w:r>
    </w:p>
    <w:p w14:paraId="7FA0FCF5" w14:textId="77777777" w:rsidR="00E92D54" w:rsidRDefault="00E92D54" w:rsidP="00E92D54">
      <w:pPr>
        <w:pStyle w:val="Code"/>
      </w:pPr>
      <w:r>
        <w:t xml:space="preserve">    {</w:t>
      </w:r>
    </w:p>
    <w:p w14:paraId="5E154826" w14:textId="77777777" w:rsidR="00E92D54" w:rsidRDefault="00E92D54" w:rsidP="00E92D54">
      <w:pPr>
        <w:pStyle w:val="Code"/>
      </w:pPr>
      <w:r>
        <w:t xml:space="preserve">        return [</w:t>
      </w:r>
    </w:p>
    <w:p w14:paraId="717DD176" w14:textId="77777777" w:rsidR="00E92D54" w:rsidRDefault="00E92D54" w:rsidP="00E92D54">
      <w:pPr>
        <w:pStyle w:val="Code"/>
      </w:pPr>
      <w:r>
        <w:t xml:space="preserve">        ];</w:t>
      </w:r>
    </w:p>
    <w:p w14:paraId="02D99F25" w14:textId="77777777" w:rsidR="00E92D54" w:rsidRDefault="00E92D54" w:rsidP="00E92D54">
      <w:pPr>
        <w:pStyle w:val="Code"/>
      </w:pPr>
      <w:r>
        <w:t xml:space="preserve">    }</w:t>
      </w:r>
    </w:p>
    <w:p w14:paraId="71BB0AE8" w14:textId="77777777" w:rsidR="00E92D54" w:rsidRDefault="00E92D54" w:rsidP="00E92D54">
      <w:pPr>
        <w:pStyle w:val="Code"/>
      </w:pPr>
    </w:p>
    <w:p w14:paraId="2F9E5687" w14:textId="77777777" w:rsidR="00E92D54" w:rsidRDefault="00E92D54" w:rsidP="00E92D54">
      <w:pPr>
        <w:pStyle w:val="Code"/>
      </w:pPr>
      <w:r>
        <w:t xml:space="preserve">    public static function getPages(): array</w:t>
      </w:r>
    </w:p>
    <w:p w14:paraId="686A4757" w14:textId="77777777" w:rsidR="00E92D54" w:rsidRDefault="00E92D54" w:rsidP="00E92D54">
      <w:pPr>
        <w:pStyle w:val="Code"/>
      </w:pPr>
      <w:r>
        <w:t xml:space="preserve">    {</w:t>
      </w:r>
    </w:p>
    <w:p w14:paraId="503FCDB0" w14:textId="77777777" w:rsidR="00E92D54" w:rsidRDefault="00E92D54" w:rsidP="00E92D54">
      <w:pPr>
        <w:pStyle w:val="Code"/>
      </w:pPr>
      <w:r>
        <w:t xml:space="preserve">        return [</w:t>
      </w:r>
    </w:p>
    <w:p w14:paraId="3AC2C728" w14:textId="77777777" w:rsidR="00E92D54" w:rsidRDefault="00E92D54" w:rsidP="00E92D54">
      <w:pPr>
        <w:pStyle w:val="Code"/>
      </w:pPr>
      <w:r>
        <w:t xml:space="preserve">            'index' =&gt; ListWorkLogs::route('/'),</w:t>
      </w:r>
    </w:p>
    <w:p w14:paraId="5D5F2AC9" w14:textId="77777777" w:rsidR="00E92D54" w:rsidRDefault="00E92D54" w:rsidP="00E92D54">
      <w:pPr>
        <w:pStyle w:val="Code"/>
      </w:pPr>
      <w:r>
        <w:t xml:space="preserve">            'create' =&gt; CreateWorkLog::route('/create'),</w:t>
      </w:r>
    </w:p>
    <w:p w14:paraId="26F95862" w14:textId="77777777" w:rsidR="00E92D54" w:rsidRDefault="00E92D54" w:rsidP="00E92D54">
      <w:pPr>
        <w:pStyle w:val="Code"/>
      </w:pPr>
      <w:r>
        <w:t xml:space="preserve">            'edit' =&gt; EditWorkLog::route('/{record}/edit'),</w:t>
      </w:r>
    </w:p>
    <w:p w14:paraId="46C068A4" w14:textId="77777777" w:rsidR="00E92D54" w:rsidRDefault="00E92D54" w:rsidP="00E92D54">
      <w:pPr>
        <w:pStyle w:val="Code"/>
      </w:pPr>
      <w:r>
        <w:t xml:space="preserve">        ];</w:t>
      </w:r>
    </w:p>
    <w:p w14:paraId="5E7B2887" w14:textId="77777777" w:rsidR="00E92D54" w:rsidRDefault="00E92D54" w:rsidP="00E92D54">
      <w:pPr>
        <w:pStyle w:val="Code"/>
      </w:pPr>
      <w:r>
        <w:t xml:space="preserve">    }</w:t>
      </w:r>
    </w:p>
    <w:p w14:paraId="35CEB1CA" w14:textId="77777777" w:rsidR="00E92D54" w:rsidRDefault="00E92D54" w:rsidP="00E92D54">
      <w:pPr>
        <w:pStyle w:val="Code"/>
      </w:pPr>
      <w:r>
        <w:t>}</w:t>
      </w:r>
    </w:p>
    <w:p w14:paraId="558757B1" w14:textId="77777777" w:rsidR="00E92D54" w:rsidRDefault="00E92D54" w:rsidP="00E92D54">
      <w:pPr>
        <w:pStyle w:val="Code"/>
      </w:pPr>
      <w:r>
        <w:t>&lt;?php</w:t>
      </w:r>
    </w:p>
    <w:p w14:paraId="443BFBD0" w14:textId="77777777" w:rsidR="00E92D54" w:rsidRDefault="00E92D54" w:rsidP="00E92D54">
      <w:pPr>
        <w:pStyle w:val="Code"/>
      </w:pPr>
    </w:p>
    <w:p w14:paraId="4C384496" w14:textId="77777777" w:rsidR="00E92D54" w:rsidRDefault="00E92D54" w:rsidP="00E92D54">
      <w:pPr>
        <w:pStyle w:val="Code"/>
      </w:pPr>
      <w:r>
        <w:t>namespace App\Filament\Resources\WorkLogs\Pages;</w:t>
      </w:r>
    </w:p>
    <w:p w14:paraId="25AC0928" w14:textId="77777777" w:rsidR="00E92D54" w:rsidRDefault="00E92D54" w:rsidP="00E92D54">
      <w:pPr>
        <w:pStyle w:val="Code"/>
      </w:pPr>
    </w:p>
    <w:p w14:paraId="53E81521" w14:textId="77777777" w:rsidR="00E92D54" w:rsidRDefault="00E92D54" w:rsidP="00E92D54">
      <w:pPr>
        <w:pStyle w:val="Code"/>
      </w:pPr>
      <w:r>
        <w:t>use App\Filament\Resources\WorkLogs\WorkLogResource;</w:t>
      </w:r>
    </w:p>
    <w:p w14:paraId="097F656A" w14:textId="77777777" w:rsidR="00E92D54" w:rsidRDefault="00E92D54" w:rsidP="00E92D54">
      <w:pPr>
        <w:pStyle w:val="Code"/>
      </w:pPr>
      <w:r>
        <w:t>use Filament\Resources\Pages\CreateRecord;</w:t>
      </w:r>
    </w:p>
    <w:p w14:paraId="77623F7D" w14:textId="77777777" w:rsidR="00E92D54" w:rsidRDefault="00E92D54" w:rsidP="00E92D54">
      <w:pPr>
        <w:pStyle w:val="Code"/>
      </w:pPr>
    </w:p>
    <w:p w14:paraId="0F2A9028" w14:textId="77777777" w:rsidR="00E92D54" w:rsidRDefault="00E92D54" w:rsidP="00E92D54">
      <w:pPr>
        <w:pStyle w:val="Code"/>
      </w:pPr>
      <w:r>
        <w:t>class CreateWorkLog extends CreateRecord</w:t>
      </w:r>
    </w:p>
    <w:p w14:paraId="6EE8F7D0" w14:textId="77777777" w:rsidR="00E92D54" w:rsidRDefault="00E92D54" w:rsidP="00E92D54">
      <w:pPr>
        <w:pStyle w:val="Code"/>
      </w:pPr>
      <w:r>
        <w:t>{</w:t>
      </w:r>
    </w:p>
    <w:p w14:paraId="7A77E9FC" w14:textId="77777777" w:rsidR="00E92D54" w:rsidRDefault="00E92D54" w:rsidP="00E92D54">
      <w:pPr>
        <w:pStyle w:val="Code"/>
      </w:pPr>
      <w:r>
        <w:t xml:space="preserve">    protected static string $resource = WorkLogResource::class;</w:t>
      </w:r>
    </w:p>
    <w:p w14:paraId="65585976" w14:textId="77777777" w:rsidR="00E92D54" w:rsidRDefault="00E92D54" w:rsidP="00E92D54">
      <w:pPr>
        <w:pStyle w:val="Code"/>
      </w:pPr>
    </w:p>
    <w:p w14:paraId="096CF9E2" w14:textId="77777777" w:rsidR="00E92D54" w:rsidRDefault="00E92D54" w:rsidP="00E92D54">
      <w:pPr>
        <w:pStyle w:val="Code"/>
      </w:pPr>
      <w:r>
        <w:t xml:space="preserve">    protected static ?string $title = 'Додати запис роботи';</w:t>
      </w:r>
    </w:p>
    <w:p w14:paraId="34BB09CD" w14:textId="77777777" w:rsidR="00E92D54" w:rsidRDefault="00E92D54" w:rsidP="00E92D54">
      <w:pPr>
        <w:pStyle w:val="Code"/>
      </w:pPr>
      <w:r>
        <w:t>}</w:t>
      </w:r>
    </w:p>
    <w:p w14:paraId="0673C7E1" w14:textId="77777777" w:rsidR="00E92D54" w:rsidRDefault="00E92D54" w:rsidP="00E92D54">
      <w:pPr>
        <w:pStyle w:val="Code"/>
      </w:pPr>
      <w:r>
        <w:t>&lt;?php</w:t>
      </w:r>
    </w:p>
    <w:p w14:paraId="22C7C461" w14:textId="77777777" w:rsidR="00E92D54" w:rsidRDefault="00E92D54" w:rsidP="00E92D54">
      <w:pPr>
        <w:pStyle w:val="Code"/>
      </w:pPr>
    </w:p>
    <w:p w14:paraId="64C57535" w14:textId="77777777" w:rsidR="00E92D54" w:rsidRDefault="00E92D54" w:rsidP="00E92D54">
      <w:pPr>
        <w:pStyle w:val="Code"/>
      </w:pPr>
      <w:r>
        <w:t>namespace App\Filament\Resources\WorkLogs\Pages;</w:t>
      </w:r>
    </w:p>
    <w:p w14:paraId="062E6666" w14:textId="77777777" w:rsidR="00E92D54" w:rsidRDefault="00E92D54" w:rsidP="00E92D54">
      <w:pPr>
        <w:pStyle w:val="Code"/>
      </w:pPr>
    </w:p>
    <w:p w14:paraId="3D1AF8FF" w14:textId="77777777" w:rsidR="00E92D54" w:rsidRDefault="00E92D54" w:rsidP="00E92D54">
      <w:pPr>
        <w:pStyle w:val="Code"/>
      </w:pPr>
      <w:r>
        <w:t>use App\Filament\Resources\WorkLogs\WorkLogResource;</w:t>
      </w:r>
    </w:p>
    <w:p w14:paraId="4ECF3357" w14:textId="77777777" w:rsidR="00E92D54" w:rsidRDefault="00E92D54" w:rsidP="00E92D54">
      <w:pPr>
        <w:pStyle w:val="Code"/>
      </w:pPr>
      <w:r>
        <w:t>use Filament\Actions\DeleteAction;</w:t>
      </w:r>
    </w:p>
    <w:p w14:paraId="7DF16F3D" w14:textId="77777777" w:rsidR="00E92D54" w:rsidRDefault="00E92D54" w:rsidP="00E92D54">
      <w:pPr>
        <w:pStyle w:val="Code"/>
      </w:pPr>
      <w:r>
        <w:t>use Filament\Resources\Pages\EditRecord;</w:t>
      </w:r>
    </w:p>
    <w:p w14:paraId="324560CF" w14:textId="77777777" w:rsidR="00E92D54" w:rsidRDefault="00E92D54" w:rsidP="00E92D54">
      <w:pPr>
        <w:pStyle w:val="Code"/>
      </w:pPr>
    </w:p>
    <w:p w14:paraId="2A9FC389" w14:textId="77777777" w:rsidR="00E92D54" w:rsidRDefault="00E92D54" w:rsidP="00E92D54">
      <w:pPr>
        <w:pStyle w:val="Code"/>
      </w:pPr>
      <w:r>
        <w:t>class EditWorkLog extends EditRecord</w:t>
      </w:r>
    </w:p>
    <w:p w14:paraId="4E1D2C8B" w14:textId="77777777" w:rsidR="00E92D54" w:rsidRDefault="00E92D54" w:rsidP="00E92D54">
      <w:pPr>
        <w:pStyle w:val="Code"/>
      </w:pPr>
      <w:r>
        <w:t>{</w:t>
      </w:r>
    </w:p>
    <w:p w14:paraId="5042BF2A" w14:textId="77777777" w:rsidR="00E92D54" w:rsidRDefault="00E92D54" w:rsidP="00E92D54">
      <w:pPr>
        <w:pStyle w:val="Code"/>
      </w:pPr>
      <w:r>
        <w:t xml:space="preserve">    protected static string $resource = WorkLogResource::class;</w:t>
      </w:r>
    </w:p>
    <w:p w14:paraId="2BAC92F7" w14:textId="77777777" w:rsidR="00E92D54" w:rsidRDefault="00E92D54" w:rsidP="00E92D54">
      <w:pPr>
        <w:pStyle w:val="Code"/>
      </w:pPr>
    </w:p>
    <w:p w14:paraId="168EC601" w14:textId="77777777" w:rsidR="00E92D54" w:rsidRDefault="00E92D54" w:rsidP="00E92D54">
      <w:pPr>
        <w:pStyle w:val="Code"/>
      </w:pPr>
      <w:r>
        <w:t xml:space="preserve">    protected static ?string $title = 'Редагувати запис роботи';</w:t>
      </w:r>
    </w:p>
    <w:p w14:paraId="7E4ED7A5" w14:textId="77777777" w:rsidR="00E92D54" w:rsidRDefault="00E92D54" w:rsidP="00E92D54">
      <w:pPr>
        <w:pStyle w:val="Code"/>
      </w:pPr>
    </w:p>
    <w:p w14:paraId="31B3D97E" w14:textId="77777777" w:rsidR="00E92D54" w:rsidRDefault="00E92D54" w:rsidP="00E92D54">
      <w:pPr>
        <w:pStyle w:val="Code"/>
      </w:pPr>
      <w:r>
        <w:t xml:space="preserve">    protected function getHeaderActions(): array</w:t>
      </w:r>
    </w:p>
    <w:p w14:paraId="5BAB76B0" w14:textId="77777777" w:rsidR="00E92D54" w:rsidRDefault="00E92D54" w:rsidP="00E92D54">
      <w:pPr>
        <w:pStyle w:val="Code"/>
      </w:pPr>
      <w:r>
        <w:t xml:space="preserve">    {</w:t>
      </w:r>
    </w:p>
    <w:p w14:paraId="5BF51574" w14:textId="77777777" w:rsidR="00E92D54" w:rsidRDefault="00E92D54" w:rsidP="00E92D54">
      <w:pPr>
        <w:pStyle w:val="Code"/>
      </w:pPr>
      <w:r>
        <w:t xml:space="preserve">        return [</w:t>
      </w:r>
    </w:p>
    <w:p w14:paraId="6444E2F9" w14:textId="77777777" w:rsidR="00E92D54" w:rsidRDefault="00E92D54" w:rsidP="00E92D54">
      <w:pPr>
        <w:pStyle w:val="Code"/>
      </w:pPr>
      <w:r>
        <w:t xml:space="preserve">            DeleteAction::make(),</w:t>
      </w:r>
    </w:p>
    <w:p w14:paraId="41C45082" w14:textId="77777777" w:rsidR="00E92D54" w:rsidRDefault="00E92D54" w:rsidP="00E92D54">
      <w:pPr>
        <w:pStyle w:val="Code"/>
      </w:pPr>
      <w:r>
        <w:t xml:space="preserve">        ];</w:t>
      </w:r>
    </w:p>
    <w:p w14:paraId="23517434" w14:textId="77777777" w:rsidR="00E92D54" w:rsidRDefault="00E92D54" w:rsidP="00E92D54">
      <w:pPr>
        <w:pStyle w:val="Code"/>
      </w:pPr>
      <w:r>
        <w:t xml:space="preserve">    }</w:t>
      </w:r>
    </w:p>
    <w:p w14:paraId="06E3B4BA" w14:textId="77777777" w:rsidR="00E92D54" w:rsidRDefault="00E92D54" w:rsidP="00E92D54">
      <w:pPr>
        <w:pStyle w:val="Code"/>
      </w:pPr>
      <w:r>
        <w:t>}</w:t>
      </w:r>
    </w:p>
    <w:p w14:paraId="68990222" w14:textId="77777777" w:rsidR="00E92D54" w:rsidRDefault="00E92D54" w:rsidP="00E92D54">
      <w:pPr>
        <w:pStyle w:val="Code"/>
      </w:pPr>
      <w:r>
        <w:t>&lt;?php</w:t>
      </w:r>
    </w:p>
    <w:p w14:paraId="50F3C5E4" w14:textId="77777777" w:rsidR="00E92D54" w:rsidRDefault="00E92D54" w:rsidP="00E92D54">
      <w:pPr>
        <w:pStyle w:val="Code"/>
      </w:pPr>
    </w:p>
    <w:p w14:paraId="32FB991D" w14:textId="77777777" w:rsidR="00E92D54" w:rsidRDefault="00E92D54" w:rsidP="00E92D54">
      <w:pPr>
        <w:pStyle w:val="Code"/>
      </w:pPr>
      <w:r>
        <w:t>namespace App\Filament\Resources\WorkLogs\Pages;</w:t>
      </w:r>
    </w:p>
    <w:p w14:paraId="792DCCD7" w14:textId="77777777" w:rsidR="00E92D54" w:rsidRDefault="00E92D54" w:rsidP="00E92D54">
      <w:pPr>
        <w:pStyle w:val="Code"/>
      </w:pPr>
    </w:p>
    <w:p w14:paraId="6D18561B" w14:textId="77777777" w:rsidR="00E92D54" w:rsidRDefault="00E92D54" w:rsidP="00E92D54">
      <w:pPr>
        <w:pStyle w:val="Code"/>
      </w:pPr>
      <w:r>
        <w:t>use App\Filament\Resources\WorkLogs\WorkLogResource;</w:t>
      </w:r>
    </w:p>
    <w:p w14:paraId="59AC2957" w14:textId="77777777" w:rsidR="00E92D54" w:rsidRDefault="00E92D54" w:rsidP="00E92D54">
      <w:pPr>
        <w:pStyle w:val="Code"/>
      </w:pPr>
      <w:r>
        <w:t>use App\Filament\Widgets\WorkLogsStatsWidget;</w:t>
      </w:r>
    </w:p>
    <w:p w14:paraId="3CBADF39" w14:textId="77777777" w:rsidR="00E92D54" w:rsidRDefault="00E92D54" w:rsidP="00E92D54">
      <w:pPr>
        <w:pStyle w:val="Code"/>
      </w:pPr>
      <w:r>
        <w:t>use Filament\Actions\CreateAction;</w:t>
      </w:r>
    </w:p>
    <w:p w14:paraId="681267C5" w14:textId="77777777" w:rsidR="00E92D54" w:rsidRDefault="00E92D54" w:rsidP="00E92D54">
      <w:pPr>
        <w:pStyle w:val="Code"/>
      </w:pPr>
      <w:r>
        <w:t>use Filament\Resources\Pages\ListRecords;</w:t>
      </w:r>
    </w:p>
    <w:p w14:paraId="2523D725" w14:textId="77777777" w:rsidR="00E92D54" w:rsidRDefault="00E92D54" w:rsidP="00E92D54">
      <w:pPr>
        <w:pStyle w:val="Code"/>
      </w:pPr>
    </w:p>
    <w:p w14:paraId="6B017377" w14:textId="77777777" w:rsidR="00E92D54" w:rsidRDefault="00E92D54" w:rsidP="00E92D54">
      <w:pPr>
        <w:pStyle w:val="Code"/>
      </w:pPr>
      <w:r>
        <w:t>class ListWorkLogs extends ListRecords</w:t>
      </w:r>
    </w:p>
    <w:p w14:paraId="31B791F2" w14:textId="77777777" w:rsidR="00E92D54" w:rsidRDefault="00E92D54" w:rsidP="00E92D54">
      <w:pPr>
        <w:pStyle w:val="Code"/>
      </w:pPr>
      <w:r>
        <w:t>{</w:t>
      </w:r>
    </w:p>
    <w:p w14:paraId="6A66B22D" w14:textId="77777777" w:rsidR="00E92D54" w:rsidRDefault="00E92D54" w:rsidP="00E92D54">
      <w:pPr>
        <w:pStyle w:val="Code"/>
      </w:pPr>
      <w:r>
        <w:t xml:space="preserve">    protected static string $resource = WorkLogResource::class;</w:t>
      </w:r>
    </w:p>
    <w:p w14:paraId="00CE4A35" w14:textId="77777777" w:rsidR="00E92D54" w:rsidRDefault="00E92D54" w:rsidP="00E92D54">
      <w:pPr>
        <w:pStyle w:val="Code"/>
      </w:pPr>
    </w:p>
    <w:p w14:paraId="05018F47" w14:textId="77777777" w:rsidR="00E92D54" w:rsidRDefault="00E92D54" w:rsidP="00E92D54">
      <w:pPr>
        <w:pStyle w:val="Code"/>
      </w:pPr>
      <w:r>
        <w:t xml:space="preserve">    protected function getHeaderWidgets(): array</w:t>
      </w:r>
    </w:p>
    <w:p w14:paraId="27E236DE" w14:textId="77777777" w:rsidR="00E92D54" w:rsidRDefault="00E92D54" w:rsidP="00E92D54">
      <w:pPr>
        <w:pStyle w:val="Code"/>
      </w:pPr>
      <w:r>
        <w:t xml:space="preserve">    {</w:t>
      </w:r>
    </w:p>
    <w:p w14:paraId="2C5F97BB" w14:textId="77777777" w:rsidR="00E92D54" w:rsidRDefault="00E92D54" w:rsidP="00E92D54">
      <w:pPr>
        <w:pStyle w:val="Code"/>
      </w:pPr>
      <w:r>
        <w:t xml:space="preserve">        return [</w:t>
      </w:r>
    </w:p>
    <w:p w14:paraId="6A4CBA82" w14:textId="77777777" w:rsidR="00E92D54" w:rsidRDefault="00E92D54" w:rsidP="00E92D54">
      <w:pPr>
        <w:pStyle w:val="Code"/>
      </w:pPr>
      <w:r>
        <w:t xml:space="preserve">            WorkLogsStatsWidget::class,</w:t>
      </w:r>
    </w:p>
    <w:p w14:paraId="1C9C000F" w14:textId="77777777" w:rsidR="00E92D54" w:rsidRDefault="00E92D54" w:rsidP="00E92D54">
      <w:pPr>
        <w:pStyle w:val="Code"/>
      </w:pPr>
      <w:r>
        <w:t xml:space="preserve">        ];</w:t>
      </w:r>
    </w:p>
    <w:p w14:paraId="27BAEDC2" w14:textId="77777777" w:rsidR="00E92D54" w:rsidRDefault="00E92D54" w:rsidP="00E92D54">
      <w:pPr>
        <w:pStyle w:val="Code"/>
      </w:pPr>
      <w:r>
        <w:t xml:space="preserve">    }</w:t>
      </w:r>
    </w:p>
    <w:p w14:paraId="493FE8B1" w14:textId="77777777" w:rsidR="00E92D54" w:rsidRDefault="00E92D54" w:rsidP="00E92D54">
      <w:pPr>
        <w:pStyle w:val="Code"/>
      </w:pPr>
    </w:p>
    <w:p w14:paraId="33CEB780" w14:textId="77777777" w:rsidR="00E92D54" w:rsidRDefault="00E92D54" w:rsidP="00E92D54">
      <w:pPr>
        <w:pStyle w:val="Code"/>
      </w:pPr>
      <w:r>
        <w:t xml:space="preserve">    protected function getHeaderActions(): array</w:t>
      </w:r>
    </w:p>
    <w:p w14:paraId="1C62843E" w14:textId="77777777" w:rsidR="00E92D54" w:rsidRDefault="00E92D54" w:rsidP="00E92D54">
      <w:pPr>
        <w:pStyle w:val="Code"/>
      </w:pPr>
      <w:r>
        <w:t xml:space="preserve">    {</w:t>
      </w:r>
    </w:p>
    <w:p w14:paraId="0A77F0BB" w14:textId="77777777" w:rsidR="00E92D54" w:rsidRDefault="00E92D54" w:rsidP="00E92D54">
      <w:pPr>
        <w:pStyle w:val="Code"/>
      </w:pPr>
      <w:r>
        <w:t xml:space="preserve">        return [</w:t>
      </w:r>
    </w:p>
    <w:p w14:paraId="365ADDDF" w14:textId="77777777" w:rsidR="00E92D54" w:rsidRDefault="00E92D54" w:rsidP="00E92D54">
      <w:pPr>
        <w:pStyle w:val="Code"/>
      </w:pPr>
      <w:r>
        <w:t xml:space="preserve">            CreateAction::make(),</w:t>
      </w:r>
    </w:p>
    <w:p w14:paraId="56FE86BB" w14:textId="77777777" w:rsidR="00E92D54" w:rsidRDefault="00E92D54" w:rsidP="00E92D54">
      <w:pPr>
        <w:pStyle w:val="Code"/>
      </w:pPr>
      <w:r>
        <w:t xml:space="preserve">        ];</w:t>
      </w:r>
    </w:p>
    <w:p w14:paraId="7D83A226" w14:textId="77777777" w:rsidR="00E92D54" w:rsidRDefault="00E92D54" w:rsidP="00E92D54">
      <w:pPr>
        <w:pStyle w:val="Code"/>
      </w:pPr>
      <w:r>
        <w:t xml:space="preserve">    }</w:t>
      </w:r>
    </w:p>
    <w:p w14:paraId="3DF0936D" w14:textId="77777777" w:rsidR="00E92D54" w:rsidRDefault="00E92D54" w:rsidP="00E92D54">
      <w:pPr>
        <w:pStyle w:val="Code"/>
      </w:pPr>
      <w:r>
        <w:t>}</w:t>
      </w:r>
    </w:p>
    <w:p w14:paraId="51548DBF" w14:textId="77777777" w:rsidR="00E92D54" w:rsidRDefault="00E92D54" w:rsidP="00E92D54">
      <w:pPr>
        <w:pStyle w:val="Code"/>
      </w:pPr>
      <w:r>
        <w:t>&lt;?php</w:t>
      </w:r>
    </w:p>
    <w:p w14:paraId="33CEA75D" w14:textId="77777777" w:rsidR="00E92D54" w:rsidRDefault="00E92D54" w:rsidP="00E92D54">
      <w:pPr>
        <w:pStyle w:val="Code"/>
      </w:pPr>
    </w:p>
    <w:p w14:paraId="19F75F7F" w14:textId="77777777" w:rsidR="00E92D54" w:rsidRDefault="00E92D54" w:rsidP="00E92D54">
      <w:pPr>
        <w:pStyle w:val="Code"/>
      </w:pPr>
      <w:r>
        <w:t>namespace App\Filament\Resources\WorkLogs\Schemas;</w:t>
      </w:r>
    </w:p>
    <w:p w14:paraId="42175444" w14:textId="77777777" w:rsidR="00E92D54" w:rsidRDefault="00E92D54" w:rsidP="00E92D54">
      <w:pPr>
        <w:pStyle w:val="Code"/>
      </w:pPr>
    </w:p>
    <w:p w14:paraId="14089956" w14:textId="77777777" w:rsidR="00E92D54" w:rsidRDefault="00E92D54" w:rsidP="00E92D54">
      <w:pPr>
        <w:pStyle w:val="Code"/>
      </w:pPr>
      <w:r>
        <w:t>use Filament\Forms\Components\DatePicker;</w:t>
      </w:r>
    </w:p>
    <w:p w14:paraId="28EF298C" w14:textId="77777777" w:rsidR="00E92D54" w:rsidRDefault="00E92D54" w:rsidP="00E92D54">
      <w:pPr>
        <w:pStyle w:val="Code"/>
      </w:pPr>
      <w:r>
        <w:t>use Filament\Forms\Components\Select;</w:t>
      </w:r>
    </w:p>
    <w:p w14:paraId="7A19A743" w14:textId="77777777" w:rsidR="00E92D54" w:rsidRDefault="00E92D54" w:rsidP="00E92D54">
      <w:pPr>
        <w:pStyle w:val="Code"/>
      </w:pPr>
      <w:r>
        <w:t>use Filament\Forms\Components\Textarea;</w:t>
      </w:r>
    </w:p>
    <w:p w14:paraId="4532B983" w14:textId="77777777" w:rsidR="00E92D54" w:rsidRDefault="00E92D54" w:rsidP="00E92D54">
      <w:pPr>
        <w:pStyle w:val="Code"/>
      </w:pPr>
      <w:r>
        <w:t>use Filament\Forms\Components\TextInput;</w:t>
      </w:r>
    </w:p>
    <w:p w14:paraId="4603C050" w14:textId="77777777" w:rsidR="00E92D54" w:rsidRDefault="00E92D54" w:rsidP="00E92D54">
      <w:pPr>
        <w:pStyle w:val="Code"/>
      </w:pPr>
      <w:r>
        <w:t>use Filament\Schemas\Components\Grid;</w:t>
      </w:r>
    </w:p>
    <w:p w14:paraId="18F5A238" w14:textId="77777777" w:rsidR="00E92D54" w:rsidRDefault="00E92D54" w:rsidP="00E92D54">
      <w:pPr>
        <w:pStyle w:val="Code"/>
      </w:pPr>
      <w:r>
        <w:t>use Filament\Schemas\Components\Section;</w:t>
      </w:r>
    </w:p>
    <w:p w14:paraId="225CFA10" w14:textId="77777777" w:rsidR="00E92D54" w:rsidRDefault="00E92D54" w:rsidP="00E92D54">
      <w:pPr>
        <w:pStyle w:val="Code"/>
      </w:pPr>
      <w:r>
        <w:t>use Filament\Schemas\Components\Group;</w:t>
      </w:r>
    </w:p>
    <w:p w14:paraId="63F208BC" w14:textId="77777777" w:rsidR="00E92D54" w:rsidRDefault="00E92D54" w:rsidP="00E92D54">
      <w:pPr>
        <w:pStyle w:val="Code"/>
      </w:pPr>
      <w:r>
        <w:t>use Filament\Schemas\Schema;</w:t>
      </w:r>
    </w:p>
    <w:p w14:paraId="5745F4BA" w14:textId="77777777" w:rsidR="00E92D54" w:rsidRDefault="00E92D54" w:rsidP="00E92D54">
      <w:pPr>
        <w:pStyle w:val="Code"/>
      </w:pPr>
    </w:p>
    <w:p w14:paraId="31CA7B02" w14:textId="77777777" w:rsidR="00E92D54" w:rsidRDefault="00E92D54" w:rsidP="00E92D54">
      <w:pPr>
        <w:pStyle w:val="Code"/>
      </w:pPr>
      <w:r>
        <w:t>class WorkLogForm</w:t>
      </w:r>
    </w:p>
    <w:p w14:paraId="3FDDC3BC" w14:textId="77777777" w:rsidR="00E92D54" w:rsidRDefault="00E92D54" w:rsidP="00E92D54">
      <w:pPr>
        <w:pStyle w:val="Code"/>
      </w:pPr>
      <w:r>
        <w:t>{</w:t>
      </w:r>
    </w:p>
    <w:p w14:paraId="39AACC21" w14:textId="77777777" w:rsidR="00E92D54" w:rsidRDefault="00E92D54" w:rsidP="00E92D54">
      <w:pPr>
        <w:pStyle w:val="Code"/>
      </w:pPr>
      <w:r>
        <w:t xml:space="preserve">    public static function configure(Schema $schema): Schema</w:t>
      </w:r>
    </w:p>
    <w:p w14:paraId="6865D6BE" w14:textId="77777777" w:rsidR="00E92D54" w:rsidRDefault="00E92D54" w:rsidP="00E92D54">
      <w:pPr>
        <w:pStyle w:val="Code"/>
      </w:pPr>
      <w:r>
        <w:t xml:space="preserve">    {</w:t>
      </w:r>
    </w:p>
    <w:p w14:paraId="25EC1F2D" w14:textId="77777777" w:rsidR="00E92D54" w:rsidRDefault="00E92D54" w:rsidP="00E92D54">
      <w:pPr>
        <w:pStyle w:val="Code"/>
      </w:pPr>
      <w:r>
        <w:t xml:space="preserve">        return $schema</w:t>
      </w:r>
    </w:p>
    <w:p w14:paraId="6E74C741" w14:textId="77777777" w:rsidR="00E92D54" w:rsidRDefault="00E92D54" w:rsidP="00E92D54">
      <w:pPr>
        <w:pStyle w:val="Code"/>
      </w:pPr>
      <w:r>
        <w:t xml:space="preserve">            -&gt;components([</w:t>
      </w:r>
    </w:p>
    <w:p w14:paraId="110CF483" w14:textId="77777777" w:rsidR="00E92D54" w:rsidRDefault="00E92D54" w:rsidP="00E92D54">
      <w:pPr>
        <w:pStyle w:val="Code"/>
      </w:pPr>
      <w:r>
        <w:t xml:space="preserve">                Grid::make(3)</w:t>
      </w:r>
    </w:p>
    <w:p w14:paraId="390D0EA5" w14:textId="77777777" w:rsidR="00E92D54" w:rsidRDefault="00E92D54" w:rsidP="00E92D54">
      <w:pPr>
        <w:pStyle w:val="Code"/>
      </w:pPr>
      <w:r>
        <w:t xml:space="preserve">                    -&gt;columnSpanFull()</w:t>
      </w:r>
    </w:p>
    <w:p w14:paraId="44F7AD9A" w14:textId="77777777" w:rsidR="00E92D54" w:rsidRDefault="00E92D54" w:rsidP="00E92D54">
      <w:pPr>
        <w:pStyle w:val="Code"/>
      </w:pPr>
      <w:r>
        <w:t xml:space="preserve">                    -&gt;schema([</w:t>
      </w:r>
    </w:p>
    <w:p w14:paraId="6CCBC8BB" w14:textId="77777777" w:rsidR="00E92D54" w:rsidRDefault="00E92D54" w:rsidP="00E92D54">
      <w:pPr>
        <w:pStyle w:val="Code"/>
      </w:pPr>
      <w:r>
        <w:t xml:space="preserve">                        Group::make([</w:t>
      </w:r>
    </w:p>
    <w:p w14:paraId="60E09B54" w14:textId="77777777" w:rsidR="00E92D54" w:rsidRDefault="00E92D54" w:rsidP="00E92D54">
      <w:pPr>
        <w:pStyle w:val="Code"/>
      </w:pPr>
      <w:r>
        <w:t xml:space="preserve">                            Section::make('Виконана робота')</w:t>
      </w:r>
    </w:p>
    <w:p w14:paraId="23B3C6D9" w14:textId="77777777" w:rsidR="00E92D54" w:rsidRDefault="00E92D54" w:rsidP="00E92D54">
      <w:pPr>
        <w:pStyle w:val="Code"/>
      </w:pPr>
      <w:r>
        <w:t xml:space="preserve">                                -&gt;description('Оберіть проєкт та деталізуйте вид діяльності')</w:t>
      </w:r>
    </w:p>
    <w:p w14:paraId="42E04ACC" w14:textId="77777777" w:rsidR="00E92D54" w:rsidRDefault="00E92D54" w:rsidP="00E92D54">
      <w:pPr>
        <w:pStyle w:val="Code"/>
      </w:pPr>
      <w:r>
        <w:t xml:space="preserve">                                -&gt;schema([</w:t>
      </w:r>
    </w:p>
    <w:p w14:paraId="31A25764" w14:textId="77777777" w:rsidR="00E92D54" w:rsidRDefault="00E92D54" w:rsidP="00E92D54">
      <w:pPr>
        <w:pStyle w:val="Code"/>
      </w:pPr>
      <w:r>
        <w:t xml:space="preserve">                                    Select::make('project_id')</w:t>
      </w:r>
    </w:p>
    <w:p w14:paraId="3BFF64A8" w14:textId="77777777" w:rsidR="00E92D54" w:rsidRDefault="00E92D54" w:rsidP="00E92D54">
      <w:pPr>
        <w:pStyle w:val="Code"/>
      </w:pPr>
      <w:r>
        <w:t xml:space="preserve">                                        -&gt;label('Проєкт')</w:t>
      </w:r>
    </w:p>
    <w:p w14:paraId="4FC545E4" w14:textId="77777777" w:rsidR="00E92D54" w:rsidRDefault="00E92D54" w:rsidP="00E92D54">
      <w:pPr>
        <w:pStyle w:val="Code"/>
      </w:pPr>
      <w:r>
        <w:t xml:space="preserve">                                        -&gt;relationship('project', 'name')</w:t>
      </w:r>
    </w:p>
    <w:p w14:paraId="5E1712E5" w14:textId="77777777" w:rsidR="00E92D54" w:rsidRDefault="00E92D54" w:rsidP="00E92D54">
      <w:pPr>
        <w:pStyle w:val="Code"/>
      </w:pPr>
      <w:r>
        <w:t xml:space="preserve">                                        -&gt;required()</w:t>
      </w:r>
    </w:p>
    <w:p w14:paraId="363CB794" w14:textId="77777777" w:rsidR="00E92D54" w:rsidRDefault="00E92D54" w:rsidP="00E92D54">
      <w:pPr>
        <w:pStyle w:val="Code"/>
      </w:pPr>
      <w:r>
        <w:t xml:space="preserve">                                        -&gt;searchable()</w:t>
      </w:r>
    </w:p>
    <w:p w14:paraId="525B812E" w14:textId="77777777" w:rsidR="00E92D54" w:rsidRDefault="00E92D54" w:rsidP="00E92D54">
      <w:pPr>
        <w:pStyle w:val="Code"/>
      </w:pPr>
      <w:r>
        <w:t xml:space="preserve">                                        -&gt;preload()</w:t>
      </w:r>
    </w:p>
    <w:p w14:paraId="1B77A871" w14:textId="77777777" w:rsidR="00E92D54" w:rsidRDefault="00E92D54" w:rsidP="00E92D54">
      <w:pPr>
        <w:pStyle w:val="Code"/>
      </w:pPr>
      <w:r>
        <w:t xml:space="preserve">                                        -&gt;prefixIcon('heroicon-m-briefcase'),</w:t>
      </w:r>
    </w:p>
    <w:p w14:paraId="5885ABA6" w14:textId="77777777" w:rsidR="00E92D54" w:rsidRDefault="00E92D54" w:rsidP="00E92D54">
      <w:pPr>
        <w:pStyle w:val="Code"/>
      </w:pPr>
    </w:p>
    <w:p w14:paraId="1B16ECC7" w14:textId="77777777" w:rsidR="00E92D54" w:rsidRDefault="00E92D54" w:rsidP="00E92D54">
      <w:pPr>
        <w:pStyle w:val="Code"/>
      </w:pPr>
      <w:r>
        <w:t xml:space="preserve">                                    Select::make('work_item_id')</w:t>
      </w:r>
    </w:p>
    <w:p w14:paraId="5986503B" w14:textId="77777777" w:rsidR="00E92D54" w:rsidRDefault="00E92D54" w:rsidP="00E92D54">
      <w:pPr>
        <w:pStyle w:val="Code"/>
      </w:pPr>
      <w:r>
        <w:t xml:space="preserve">                                        -&gt;label('Вид робіт')</w:t>
      </w:r>
    </w:p>
    <w:p w14:paraId="10C0BB48" w14:textId="77777777" w:rsidR="00E92D54" w:rsidRDefault="00E92D54" w:rsidP="00E92D54">
      <w:pPr>
        <w:pStyle w:val="Code"/>
      </w:pPr>
      <w:r>
        <w:t xml:space="preserve">                                        -&gt;relationship('workItem', 'name')</w:t>
      </w:r>
    </w:p>
    <w:p w14:paraId="4CDD7672" w14:textId="77777777" w:rsidR="00E92D54" w:rsidRDefault="00E92D54" w:rsidP="00E92D54">
      <w:pPr>
        <w:pStyle w:val="Code"/>
      </w:pPr>
      <w:r>
        <w:t xml:space="preserve">                                        -&gt;required()</w:t>
      </w:r>
    </w:p>
    <w:p w14:paraId="6715E394" w14:textId="77777777" w:rsidR="00E92D54" w:rsidRDefault="00E92D54" w:rsidP="00E92D54">
      <w:pPr>
        <w:pStyle w:val="Code"/>
      </w:pPr>
      <w:r>
        <w:t xml:space="preserve">                                        -&gt;searchable()</w:t>
      </w:r>
    </w:p>
    <w:p w14:paraId="4DC8A1BF" w14:textId="77777777" w:rsidR="00E92D54" w:rsidRDefault="00E92D54" w:rsidP="00E92D54">
      <w:pPr>
        <w:pStyle w:val="Code"/>
      </w:pPr>
      <w:r>
        <w:t xml:space="preserve">                                        -&gt;preload()</w:t>
      </w:r>
    </w:p>
    <w:p w14:paraId="24F1F554" w14:textId="77777777" w:rsidR="00E92D54" w:rsidRDefault="00E92D54" w:rsidP="00E92D54">
      <w:pPr>
        <w:pStyle w:val="Code"/>
      </w:pPr>
      <w:r>
        <w:t xml:space="preserve">                                        -&gt;prefixIcon('heroicon-m-wrench-screwdriver'),</w:t>
      </w:r>
    </w:p>
    <w:p w14:paraId="715D624B" w14:textId="77777777" w:rsidR="00E92D54" w:rsidRDefault="00E92D54" w:rsidP="00E92D54">
      <w:pPr>
        <w:pStyle w:val="Code"/>
      </w:pPr>
    </w:p>
    <w:p w14:paraId="2690BBBA" w14:textId="77777777" w:rsidR="00E92D54" w:rsidRDefault="00E92D54" w:rsidP="00E92D54">
      <w:pPr>
        <w:pStyle w:val="Code"/>
      </w:pPr>
      <w:r>
        <w:t xml:space="preserve">                                    Textarea::make('notes')</w:t>
      </w:r>
    </w:p>
    <w:p w14:paraId="197E9861" w14:textId="77777777" w:rsidR="00E92D54" w:rsidRDefault="00E92D54" w:rsidP="00E92D54">
      <w:pPr>
        <w:pStyle w:val="Code"/>
      </w:pPr>
      <w:r>
        <w:lastRenderedPageBreak/>
        <w:t xml:space="preserve">                                        -&gt;label('Примітки до запису')</w:t>
      </w:r>
    </w:p>
    <w:p w14:paraId="28A8717E" w14:textId="77777777" w:rsidR="00E92D54" w:rsidRDefault="00E92D54" w:rsidP="00E92D54">
      <w:pPr>
        <w:pStyle w:val="Code"/>
      </w:pPr>
      <w:r>
        <w:t xml:space="preserve">                                        -&gt;rows(4)</w:t>
      </w:r>
    </w:p>
    <w:p w14:paraId="6116C7B6" w14:textId="77777777" w:rsidR="00E92D54" w:rsidRDefault="00E92D54" w:rsidP="00E92D54">
      <w:pPr>
        <w:pStyle w:val="Code"/>
      </w:pPr>
      <w:r>
        <w:t xml:space="preserve">                                        -&gt;placeholder('Опишіть деталі, якщо це необхідно...')</w:t>
      </w:r>
    </w:p>
    <w:p w14:paraId="41F88242" w14:textId="77777777" w:rsidR="00E92D54" w:rsidRDefault="00E92D54" w:rsidP="00E92D54">
      <w:pPr>
        <w:pStyle w:val="Code"/>
      </w:pPr>
      <w:r>
        <w:t xml:space="preserve">                                        -&gt;columnSpanFull(),</w:t>
      </w:r>
    </w:p>
    <w:p w14:paraId="75AA0274" w14:textId="77777777" w:rsidR="00E92D54" w:rsidRDefault="00E92D54" w:rsidP="00E92D54">
      <w:pPr>
        <w:pStyle w:val="Code"/>
      </w:pPr>
      <w:r>
        <w:t xml:space="preserve">                                ])-&gt;columns(2),</w:t>
      </w:r>
    </w:p>
    <w:p w14:paraId="162D0C3C" w14:textId="77777777" w:rsidR="00E92D54" w:rsidRDefault="00E92D54" w:rsidP="00E92D54">
      <w:pPr>
        <w:pStyle w:val="Code"/>
      </w:pPr>
      <w:r>
        <w:t xml:space="preserve">                        ])-&gt;columnSpan(2),</w:t>
      </w:r>
    </w:p>
    <w:p w14:paraId="593B2972" w14:textId="77777777" w:rsidR="00E92D54" w:rsidRDefault="00E92D54" w:rsidP="00E92D54">
      <w:pPr>
        <w:pStyle w:val="Code"/>
      </w:pPr>
    </w:p>
    <w:p w14:paraId="4DB1D779" w14:textId="77777777" w:rsidR="00E92D54" w:rsidRDefault="00E92D54" w:rsidP="00E92D54">
      <w:pPr>
        <w:pStyle w:val="Code"/>
      </w:pPr>
      <w:r>
        <w:t xml:space="preserve">                        Group::make([</w:t>
      </w:r>
    </w:p>
    <w:p w14:paraId="3AA42DBA" w14:textId="77777777" w:rsidR="00E92D54" w:rsidRDefault="00E92D54" w:rsidP="00E92D54">
      <w:pPr>
        <w:pStyle w:val="Code"/>
      </w:pPr>
      <w:r>
        <w:t xml:space="preserve">                            Section::make('Показники')</w:t>
      </w:r>
    </w:p>
    <w:p w14:paraId="477AFA35" w14:textId="77777777" w:rsidR="00E92D54" w:rsidRDefault="00E92D54" w:rsidP="00E92D54">
      <w:pPr>
        <w:pStyle w:val="Code"/>
      </w:pPr>
      <w:r>
        <w:t xml:space="preserve">                                -&gt;schema([</w:t>
      </w:r>
    </w:p>
    <w:p w14:paraId="53DDA196" w14:textId="77777777" w:rsidR="00E92D54" w:rsidRDefault="00E92D54" w:rsidP="00E92D54">
      <w:pPr>
        <w:pStyle w:val="Code"/>
      </w:pPr>
      <w:r>
        <w:t xml:space="preserve">                                    TextInput::make('quantity')</w:t>
      </w:r>
    </w:p>
    <w:p w14:paraId="788CEBA1" w14:textId="77777777" w:rsidR="00E92D54" w:rsidRDefault="00E92D54" w:rsidP="00E92D54">
      <w:pPr>
        <w:pStyle w:val="Code"/>
      </w:pPr>
      <w:r>
        <w:t xml:space="preserve">                                        -&gt;label('Кількість')</w:t>
      </w:r>
    </w:p>
    <w:p w14:paraId="51386E28" w14:textId="77777777" w:rsidR="00E92D54" w:rsidRDefault="00E92D54" w:rsidP="00E92D54">
      <w:pPr>
        <w:pStyle w:val="Code"/>
      </w:pPr>
      <w:r>
        <w:t xml:space="preserve">                                        -&gt;required()</w:t>
      </w:r>
    </w:p>
    <w:p w14:paraId="7CE6D94E" w14:textId="77777777" w:rsidR="00E92D54" w:rsidRDefault="00E92D54" w:rsidP="00E92D54">
      <w:pPr>
        <w:pStyle w:val="Code"/>
      </w:pPr>
      <w:r>
        <w:t xml:space="preserve">                                        -&gt;numeric()</w:t>
      </w:r>
    </w:p>
    <w:p w14:paraId="3F2B914D" w14:textId="77777777" w:rsidR="00E92D54" w:rsidRDefault="00E92D54" w:rsidP="00E92D54">
      <w:pPr>
        <w:pStyle w:val="Code"/>
      </w:pPr>
      <w:r>
        <w:t xml:space="preserve">                                        -&gt;minValue(0.01)</w:t>
      </w:r>
    </w:p>
    <w:p w14:paraId="05721C81" w14:textId="77777777" w:rsidR="00E92D54" w:rsidRDefault="00E92D54" w:rsidP="00E92D54">
      <w:pPr>
        <w:pStyle w:val="Code"/>
      </w:pPr>
      <w:r>
        <w:t xml:space="preserve">                                        -&gt;step(0.01)</w:t>
      </w:r>
    </w:p>
    <w:p w14:paraId="05BC3910" w14:textId="77777777" w:rsidR="00E92D54" w:rsidRDefault="00E92D54" w:rsidP="00E92D54">
      <w:pPr>
        <w:pStyle w:val="Code"/>
      </w:pPr>
      <w:r>
        <w:t xml:space="preserve">                                        -&gt;prefixIcon('heroicon-m-hashtag')</w:t>
      </w:r>
    </w:p>
    <w:p w14:paraId="20E5D722" w14:textId="77777777" w:rsidR="00E92D54" w:rsidRDefault="00E92D54" w:rsidP="00E92D54">
      <w:pPr>
        <w:pStyle w:val="Code"/>
      </w:pPr>
      <w:r>
        <w:t xml:space="preserve">                                        -&gt;extraInputAttributes(['class' =&gt; 'font-bold text-xl']),</w:t>
      </w:r>
    </w:p>
    <w:p w14:paraId="2C7AEF4C" w14:textId="77777777" w:rsidR="00E92D54" w:rsidRDefault="00E92D54" w:rsidP="00E92D54">
      <w:pPr>
        <w:pStyle w:val="Code"/>
      </w:pPr>
    </w:p>
    <w:p w14:paraId="033AF614" w14:textId="77777777" w:rsidR="00E92D54" w:rsidRDefault="00E92D54" w:rsidP="00E92D54">
      <w:pPr>
        <w:pStyle w:val="Code"/>
      </w:pPr>
      <w:r>
        <w:t xml:space="preserve">                                    DatePicker::make('logged_at')</w:t>
      </w:r>
    </w:p>
    <w:p w14:paraId="07FF0AFA" w14:textId="77777777" w:rsidR="00E92D54" w:rsidRDefault="00E92D54" w:rsidP="00E92D54">
      <w:pPr>
        <w:pStyle w:val="Code"/>
      </w:pPr>
      <w:r>
        <w:t xml:space="preserve">                                        -&gt;label('Дата виконання')</w:t>
      </w:r>
    </w:p>
    <w:p w14:paraId="5E54C4A7" w14:textId="77777777" w:rsidR="00E92D54" w:rsidRDefault="00E92D54" w:rsidP="00E92D54">
      <w:pPr>
        <w:pStyle w:val="Code"/>
      </w:pPr>
      <w:r>
        <w:t xml:space="preserve">                                        -&gt;required()</w:t>
      </w:r>
    </w:p>
    <w:p w14:paraId="75093577" w14:textId="77777777" w:rsidR="00E92D54" w:rsidRDefault="00E92D54" w:rsidP="00E92D54">
      <w:pPr>
        <w:pStyle w:val="Code"/>
      </w:pPr>
      <w:r>
        <w:t xml:space="preserve">                                        -&gt;default(now())</w:t>
      </w:r>
    </w:p>
    <w:p w14:paraId="7D54FBFB" w14:textId="77777777" w:rsidR="00E92D54" w:rsidRDefault="00E92D54" w:rsidP="00E92D54">
      <w:pPr>
        <w:pStyle w:val="Code"/>
      </w:pPr>
      <w:r>
        <w:t xml:space="preserve">                                        -&gt;native(false)</w:t>
      </w:r>
    </w:p>
    <w:p w14:paraId="4053BFCC" w14:textId="77777777" w:rsidR="00E92D54" w:rsidRDefault="00E92D54" w:rsidP="00E92D54">
      <w:pPr>
        <w:pStyle w:val="Code"/>
      </w:pPr>
      <w:r>
        <w:t xml:space="preserve">                                        -&gt;prefixIcon('heroicon-m-calendar-days'),</w:t>
      </w:r>
    </w:p>
    <w:p w14:paraId="67F1D970" w14:textId="77777777" w:rsidR="00E92D54" w:rsidRDefault="00E92D54" w:rsidP="00E92D54">
      <w:pPr>
        <w:pStyle w:val="Code"/>
      </w:pPr>
    </w:p>
    <w:p w14:paraId="442F7FD8" w14:textId="77777777" w:rsidR="00E92D54" w:rsidRDefault="00E92D54" w:rsidP="00E92D54">
      <w:pPr>
        <w:pStyle w:val="Code"/>
      </w:pPr>
      <w:r>
        <w:t xml:space="preserve">                                    Select::make('employee_id')</w:t>
      </w:r>
    </w:p>
    <w:p w14:paraId="6D48595B" w14:textId="77777777" w:rsidR="00E92D54" w:rsidRDefault="00E92D54" w:rsidP="00E92D54">
      <w:pPr>
        <w:pStyle w:val="Code"/>
      </w:pPr>
      <w:r>
        <w:t xml:space="preserve">                                        -&gt;label('Виконавець')</w:t>
      </w:r>
    </w:p>
    <w:p w14:paraId="0B98FABD" w14:textId="77777777" w:rsidR="00E92D54" w:rsidRDefault="00E92D54" w:rsidP="00E92D54">
      <w:pPr>
        <w:pStyle w:val="Code"/>
      </w:pPr>
      <w:r>
        <w:t xml:space="preserve">                                        -&gt;relationship('employee', 'full_name')</w:t>
      </w:r>
    </w:p>
    <w:p w14:paraId="06D7CFBF" w14:textId="77777777" w:rsidR="00E92D54" w:rsidRDefault="00E92D54" w:rsidP="00E92D54">
      <w:pPr>
        <w:pStyle w:val="Code"/>
      </w:pPr>
      <w:r>
        <w:t xml:space="preserve">                                        -&gt;required()</w:t>
      </w:r>
    </w:p>
    <w:p w14:paraId="204996E0" w14:textId="77777777" w:rsidR="00E92D54" w:rsidRDefault="00E92D54" w:rsidP="00E92D54">
      <w:pPr>
        <w:pStyle w:val="Code"/>
      </w:pPr>
      <w:r>
        <w:t xml:space="preserve">                                        -&gt;preload()</w:t>
      </w:r>
    </w:p>
    <w:p w14:paraId="422DC39A" w14:textId="77777777" w:rsidR="00E92D54" w:rsidRDefault="00E92D54" w:rsidP="00E92D54">
      <w:pPr>
        <w:pStyle w:val="Code"/>
      </w:pPr>
      <w:r>
        <w:t xml:space="preserve">                                        -&gt;searchable()</w:t>
      </w:r>
    </w:p>
    <w:p w14:paraId="70B5B592" w14:textId="77777777" w:rsidR="00E92D54" w:rsidRDefault="00E92D54" w:rsidP="00E92D54">
      <w:pPr>
        <w:pStyle w:val="Code"/>
      </w:pPr>
      <w:r>
        <w:t xml:space="preserve">                                        -&gt;prefixIcon('heroicon-m-user'),</w:t>
      </w:r>
    </w:p>
    <w:p w14:paraId="06039EF3" w14:textId="77777777" w:rsidR="00E92D54" w:rsidRDefault="00E92D54" w:rsidP="00E92D54">
      <w:pPr>
        <w:pStyle w:val="Code"/>
      </w:pPr>
      <w:r>
        <w:t xml:space="preserve">                                ]),</w:t>
      </w:r>
    </w:p>
    <w:p w14:paraId="53F57BF6" w14:textId="77777777" w:rsidR="00E92D54" w:rsidRDefault="00E92D54" w:rsidP="00E92D54">
      <w:pPr>
        <w:pStyle w:val="Code"/>
      </w:pPr>
      <w:r>
        <w:t xml:space="preserve">                        ])-&gt;columnSpan(1),</w:t>
      </w:r>
    </w:p>
    <w:p w14:paraId="0BA1623D" w14:textId="77777777" w:rsidR="00E92D54" w:rsidRDefault="00E92D54" w:rsidP="00E92D54">
      <w:pPr>
        <w:pStyle w:val="Code"/>
      </w:pPr>
      <w:r>
        <w:t xml:space="preserve">                    ]),</w:t>
      </w:r>
    </w:p>
    <w:p w14:paraId="494277C8" w14:textId="77777777" w:rsidR="00E92D54" w:rsidRDefault="00E92D54" w:rsidP="00E92D54">
      <w:pPr>
        <w:pStyle w:val="Code"/>
      </w:pPr>
      <w:r>
        <w:t xml:space="preserve">            ]);</w:t>
      </w:r>
    </w:p>
    <w:p w14:paraId="15FA0149" w14:textId="77777777" w:rsidR="00E92D54" w:rsidRDefault="00E92D54" w:rsidP="00E92D54">
      <w:pPr>
        <w:pStyle w:val="Code"/>
      </w:pPr>
      <w:r>
        <w:t xml:space="preserve">    }</w:t>
      </w:r>
    </w:p>
    <w:p w14:paraId="331007E4" w14:textId="77777777" w:rsidR="00E92D54" w:rsidRDefault="00E92D54" w:rsidP="00E92D54">
      <w:pPr>
        <w:pStyle w:val="Code"/>
      </w:pPr>
      <w:r>
        <w:t>}</w:t>
      </w:r>
    </w:p>
    <w:p w14:paraId="090B7C6A" w14:textId="77777777" w:rsidR="00E92D54" w:rsidRDefault="00E92D54" w:rsidP="00E92D54">
      <w:pPr>
        <w:pStyle w:val="Code"/>
      </w:pPr>
      <w:r>
        <w:t>&lt;?php</w:t>
      </w:r>
    </w:p>
    <w:p w14:paraId="18B0A608" w14:textId="77777777" w:rsidR="00E92D54" w:rsidRDefault="00E92D54" w:rsidP="00E92D54">
      <w:pPr>
        <w:pStyle w:val="Code"/>
      </w:pPr>
    </w:p>
    <w:p w14:paraId="4BDE4B3C" w14:textId="77777777" w:rsidR="00E92D54" w:rsidRDefault="00E92D54" w:rsidP="00E92D54">
      <w:pPr>
        <w:pStyle w:val="Code"/>
      </w:pPr>
      <w:r>
        <w:t>namespace App\Filament\Resources\WorkLogs\Tables;</w:t>
      </w:r>
    </w:p>
    <w:p w14:paraId="29F91DD5" w14:textId="77777777" w:rsidR="00E92D54" w:rsidRDefault="00E92D54" w:rsidP="00E92D54">
      <w:pPr>
        <w:pStyle w:val="Code"/>
      </w:pPr>
    </w:p>
    <w:p w14:paraId="54FA3078" w14:textId="77777777" w:rsidR="00E92D54" w:rsidRDefault="00E92D54" w:rsidP="00E92D54">
      <w:pPr>
        <w:pStyle w:val="Code"/>
      </w:pPr>
      <w:r>
        <w:t>use Filament\Actions\DeleteAction;</w:t>
      </w:r>
    </w:p>
    <w:p w14:paraId="1D225F5C" w14:textId="77777777" w:rsidR="00E92D54" w:rsidRDefault="00E92D54" w:rsidP="00E92D54">
      <w:pPr>
        <w:pStyle w:val="Code"/>
      </w:pPr>
      <w:r>
        <w:t>use Filament\Actions\EditAction;</w:t>
      </w:r>
    </w:p>
    <w:p w14:paraId="4AB11840" w14:textId="77777777" w:rsidR="00E92D54" w:rsidRDefault="00E92D54" w:rsidP="00E92D54">
      <w:pPr>
        <w:pStyle w:val="Code"/>
      </w:pPr>
      <w:r>
        <w:t>use Filament\Tables\Columns\TextColumn;</w:t>
      </w:r>
    </w:p>
    <w:p w14:paraId="06FC2233" w14:textId="77777777" w:rsidR="00E92D54" w:rsidRDefault="00E92D54" w:rsidP="00E92D54">
      <w:pPr>
        <w:pStyle w:val="Code"/>
      </w:pPr>
      <w:r>
        <w:t>use Filament\Tables\Filters\Filter;</w:t>
      </w:r>
    </w:p>
    <w:p w14:paraId="11B8B4EE" w14:textId="77777777" w:rsidR="00E92D54" w:rsidRDefault="00E92D54" w:rsidP="00E92D54">
      <w:pPr>
        <w:pStyle w:val="Code"/>
      </w:pPr>
      <w:r>
        <w:t>use Filament\Tables\Filters\SelectFilter;</w:t>
      </w:r>
    </w:p>
    <w:p w14:paraId="7601BCFD" w14:textId="77777777" w:rsidR="00E92D54" w:rsidRDefault="00E92D54" w:rsidP="00E92D54">
      <w:pPr>
        <w:pStyle w:val="Code"/>
      </w:pPr>
      <w:r>
        <w:t>use Filament\Forms\Components\DatePicker;</w:t>
      </w:r>
    </w:p>
    <w:p w14:paraId="3BBC2E65" w14:textId="77777777" w:rsidR="00E92D54" w:rsidRDefault="00E92D54" w:rsidP="00E92D54">
      <w:pPr>
        <w:pStyle w:val="Code"/>
      </w:pPr>
      <w:r>
        <w:t>use Filament\Tables\Table;</w:t>
      </w:r>
    </w:p>
    <w:p w14:paraId="3D4CB587" w14:textId="77777777" w:rsidR="00E92D54" w:rsidRDefault="00E92D54" w:rsidP="00E92D54">
      <w:pPr>
        <w:pStyle w:val="Code"/>
      </w:pPr>
    </w:p>
    <w:p w14:paraId="42DCD7E8" w14:textId="77777777" w:rsidR="00E92D54" w:rsidRDefault="00E92D54" w:rsidP="00E92D54">
      <w:pPr>
        <w:pStyle w:val="Code"/>
      </w:pPr>
      <w:r>
        <w:t>class WorkLogsTable</w:t>
      </w:r>
    </w:p>
    <w:p w14:paraId="2D53AD48" w14:textId="77777777" w:rsidR="00E92D54" w:rsidRDefault="00E92D54" w:rsidP="00E92D54">
      <w:pPr>
        <w:pStyle w:val="Code"/>
      </w:pPr>
      <w:r>
        <w:t>{</w:t>
      </w:r>
    </w:p>
    <w:p w14:paraId="7E2B805D" w14:textId="77777777" w:rsidR="00E92D54" w:rsidRDefault="00E92D54" w:rsidP="00E92D54">
      <w:pPr>
        <w:pStyle w:val="Code"/>
      </w:pPr>
      <w:r>
        <w:t xml:space="preserve">    public static function configure(Table $table): Table</w:t>
      </w:r>
    </w:p>
    <w:p w14:paraId="65E86E7D" w14:textId="77777777" w:rsidR="00E92D54" w:rsidRDefault="00E92D54" w:rsidP="00E92D54">
      <w:pPr>
        <w:pStyle w:val="Code"/>
      </w:pPr>
      <w:r>
        <w:t xml:space="preserve">    {</w:t>
      </w:r>
    </w:p>
    <w:p w14:paraId="20E3913F" w14:textId="77777777" w:rsidR="00E92D54" w:rsidRDefault="00E92D54" w:rsidP="00E92D54">
      <w:pPr>
        <w:pStyle w:val="Code"/>
      </w:pPr>
      <w:r>
        <w:t xml:space="preserve">        return $table</w:t>
      </w:r>
    </w:p>
    <w:p w14:paraId="5547DD93" w14:textId="77777777" w:rsidR="00E92D54" w:rsidRDefault="00E92D54" w:rsidP="00E92D54">
      <w:pPr>
        <w:pStyle w:val="Code"/>
      </w:pPr>
      <w:r>
        <w:t xml:space="preserve">            -&gt;columns([</w:t>
      </w:r>
    </w:p>
    <w:p w14:paraId="410C3961" w14:textId="77777777" w:rsidR="00E92D54" w:rsidRDefault="00E92D54" w:rsidP="00E92D54">
      <w:pPr>
        <w:pStyle w:val="Code"/>
      </w:pPr>
      <w:r>
        <w:t xml:space="preserve">                TextColumn::make('id')</w:t>
      </w:r>
    </w:p>
    <w:p w14:paraId="0D020413" w14:textId="77777777" w:rsidR="00E92D54" w:rsidRDefault="00E92D54" w:rsidP="00E92D54">
      <w:pPr>
        <w:pStyle w:val="Code"/>
      </w:pPr>
      <w:r>
        <w:t xml:space="preserve">                    -&gt;label('ID')</w:t>
      </w:r>
    </w:p>
    <w:p w14:paraId="21630B78" w14:textId="77777777" w:rsidR="00E92D54" w:rsidRDefault="00E92D54" w:rsidP="00E92D54">
      <w:pPr>
        <w:pStyle w:val="Code"/>
      </w:pPr>
      <w:r>
        <w:t xml:space="preserve">                    -&gt;grow(false)</w:t>
      </w:r>
    </w:p>
    <w:p w14:paraId="6FBBC7C4" w14:textId="77777777" w:rsidR="00E92D54" w:rsidRDefault="00E92D54" w:rsidP="00E92D54">
      <w:pPr>
        <w:pStyle w:val="Code"/>
      </w:pPr>
      <w:r>
        <w:t xml:space="preserve">                    -&gt;placeholder('-')</w:t>
      </w:r>
    </w:p>
    <w:p w14:paraId="11EBADDB" w14:textId="77777777" w:rsidR="00E92D54" w:rsidRDefault="00E92D54" w:rsidP="00E92D54">
      <w:pPr>
        <w:pStyle w:val="Code"/>
      </w:pPr>
      <w:r>
        <w:t xml:space="preserve">                    -&gt;sortable()</w:t>
      </w:r>
    </w:p>
    <w:p w14:paraId="19796395" w14:textId="77777777" w:rsidR="00E92D54" w:rsidRDefault="00E92D54" w:rsidP="00E92D54">
      <w:pPr>
        <w:pStyle w:val="Code"/>
      </w:pPr>
      <w:r>
        <w:t xml:space="preserve">                    -&gt;searchable()</w:t>
      </w:r>
    </w:p>
    <w:p w14:paraId="60EE075F" w14:textId="77777777" w:rsidR="00E92D54" w:rsidRDefault="00E92D54" w:rsidP="00E92D54">
      <w:pPr>
        <w:pStyle w:val="Code"/>
      </w:pPr>
      <w:r>
        <w:t xml:space="preserve">                    -&gt;toggleable(isToggledHiddenByDefault: true),</w:t>
      </w:r>
    </w:p>
    <w:p w14:paraId="269DA2DA" w14:textId="77777777" w:rsidR="00E92D54" w:rsidRDefault="00E92D54" w:rsidP="00E92D54">
      <w:pPr>
        <w:pStyle w:val="Code"/>
      </w:pPr>
      <w:r>
        <w:t xml:space="preserve">                TextColumn::make('project.name')</w:t>
      </w:r>
    </w:p>
    <w:p w14:paraId="087D48C9" w14:textId="77777777" w:rsidR="00E92D54" w:rsidRDefault="00E92D54" w:rsidP="00E92D54">
      <w:pPr>
        <w:pStyle w:val="Code"/>
      </w:pPr>
      <w:r>
        <w:t xml:space="preserve">                    -&gt;label('Проєкт')</w:t>
      </w:r>
    </w:p>
    <w:p w14:paraId="495DF45A" w14:textId="77777777" w:rsidR="00E92D54" w:rsidRDefault="00E92D54" w:rsidP="00E92D54">
      <w:pPr>
        <w:pStyle w:val="Code"/>
      </w:pPr>
      <w:r>
        <w:t xml:space="preserve">                    -&gt;wrap()</w:t>
      </w:r>
    </w:p>
    <w:p w14:paraId="3473F66A" w14:textId="77777777" w:rsidR="00E92D54" w:rsidRDefault="00E92D54" w:rsidP="00E92D54">
      <w:pPr>
        <w:pStyle w:val="Code"/>
      </w:pPr>
      <w:r>
        <w:t xml:space="preserve">                    -&gt;placeholder('-')</w:t>
      </w:r>
    </w:p>
    <w:p w14:paraId="5FC1128D" w14:textId="77777777" w:rsidR="00E92D54" w:rsidRDefault="00E92D54" w:rsidP="00E92D54">
      <w:pPr>
        <w:pStyle w:val="Code"/>
      </w:pPr>
      <w:r>
        <w:t xml:space="preserve">                    -&gt;sortable()</w:t>
      </w:r>
    </w:p>
    <w:p w14:paraId="0CF1A775" w14:textId="77777777" w:rsidR="00E92D54" w:rsidRDefault="00E92D54" w:rsidP="00E92D54">
      <w:pPr>
        <w:pStyle w:val="Code"/>
      </w:pPr>
      <w:r>
        <w:t xml:space="preserve">                    -&gt;searchable()</w:t>
      </w:r>
    </w:p>
    <w:p w14:paraId="2DB1ED20" w14:textId="77777777" w:rsidR="00E92D54" w:rsidRDefault="00E92D54" w:rsidP="00E92D54">
      <w:pPr>
        <w:pStyle w:val="Code"/>
      </w:pPr>
      <w:r>
        <w:t xml:space="preserve">                    -&gt;toggleable(),</w:t>
      </w:r>
    </w:p>
    <w:p w14:paraId="1DE2B241" w14:textId="77777777" w:rsidR="00E92D54" w:rsidRDefault="00E92D54" w:rsidP="00E92D54">
      <w:pPr>
        <w:pStyle w:val="Code"/>
      </w:pPr>
      <w:r>
        <w:t xml:space="preserve">                TextColumn::make('employee.full_name')</w:t>
      </w:r>
    </w:p>
    <w:p w14:paraId="1CDD21FC" w14:textId="77777777" w:rsidR="00E92D54" w:rsidRDefault="00E92D54" w:rsidP="00E92D54">
      <w:pPr>
        <w:pStyle w:val="Code"/>
      </w:pPr>
      <w:r>
        <w:t xml:space="preserve">                    -&gt;label('Працівник')</w:t>
      </w:r>
    </w:p>
    <w:p w14:paraId="6A6D8721" w14:textId="77777777" w:rsidR="00E92D54" w:rsidRDefault="00E92D54" w:rsidP="00E92D54">
      <w:pPr>
        <w:pStyle w:val="Code"/>
      </w:pPr>
      <w:r>
        <w:t xml:space="preserve">                    -&gt;wrap()</w:t>
      </w:r>
    </w:p>
    <w:p w14:paraId="06E5DAE1" w14:textId="77777777" w:rsidR="00E92D54" w:rsidRDefault="00E92D54" w:rsidP="00E92D54">
      <w:pPr>
        <w:pStyle w:val="Code"/>
      </w:pPr>
      <w:r>
        <w:t xml:space="preserve">                    -&gt;placeholder('-')</w:t>
      </w:r>
    </w:p>
    <w:p w14:paraId="3B0A8DB4" w14:textId="77777777" w:rsidR="00E92D54" w:rsidRDefault="00E92D54" w:rsidP="00E92D54">
      <w:pPr>
        <w:pStyle w:val="Code"/>
      </w:pPr>
      <w:r>
        <w:t xml:space="preserve">                    -&gt;sortable()</w:t>
      </w:r>
    </w:p>
    <w:p w14:paraId="1EEB136D" w14:textId="77777777" w:rsidR="00E92D54" w:rsidRDefault="00E92D54" w:rsidP="00E92D54">
      <w:pPr>
        <w:pStyle w:val="Code"/>
      </w:pPr>
      <w:r>
        <w:t xml:space="preserve">                    -&gt;searchable()</w:t>
      </w:r>
    </w:p>
    <w:p w14:paraId="3B54F8B1" w14:textId="77777777" w:rsidR="00E92D54" w:rsidRDefault="00E92D54" w:rsidP="00E92D54">
      <w:pPr>
        <w:pStyle w:val="Code"/>
      </w:pPr>
      <w:r>
        <w:t xml:space="preserve">                    -&gt;toggleable(),</w:t>
      </w:r>
    </w:p>
    <w:p w14:paraId="45D56BB4" w14:textId="77777777" w:rsidR="00E92D54" w:rsidRDefault="00E92D54" w:rsidP="00E92D54">
      <w:pPr>
        <w:pStyle w:val="Code"/>
      </w:pPr>
      <w:r>
        <w:t xml:space="preserve">                TextColumn::make('workItem.name')</w:t>
      </w:r>
    </w:p>
    <w:p w14:paraId="2791A438" w14:textId="77777777" w:rsidR="00E92D54" w:rsidRDefault="00E92D54" w:rsidP="00E92D54">
      <w:pPr>
        <w:pStyle w:val="Code"/>
      </w:pPr>
      <w:r>
        <w:t xml:space="preserve">                    -&gt;label('Вид робіт')</w:t>
      </w:r>
    </w:p>
    <w:p w14:paraId="1955CB4B" w14:textId="77777777" w:rsidR="00E92D54" w:rsidRDefault="00E92D54" w:rsidP="00E92D54">
      <w:pPr>
        <w:pStyle w:val="Code"/>
      </w:pPr>
      <w:r>
        <w:t xml:space="preserve">                    -&gt;wrap()</w:t>
      </w:r>
    </w:p>
    <w:p w14:paraId="0B64B2A6" w14:textId="77777777" w:rsidR="00E92D54" w:rsidRDefault="00E92D54" w:rsidP="00E92D54">
      <w:pPr>
        <w:pStyle w:val="Code"/>
      </w:pPr>
      <w:r>
        <w:t xml:space="preserve">                    -&gt;placeholder('-')</w:t>
      </w:r>
    </w:p>
    <w:p w14:paraId="312638D6" w14:textId="77777777" w:rsidR="00E92D54" w:rsidRDefault="00E92D54" w:rsidP="00E92D54">
      <w:pPr>
        <w:pStyle w:val="Code"/>
      </w:pPr>
      <w:r>
        <w:t xml:space="preserve">                    -&gt;sortable()</w:t>
      </w:r>
    </w:p>
    <w:p w14:paraId="225F3BDE" w14:textId="77777777" w:rsidR="00E92D54" w:rsidRDefault="00E92D54" w:rsidP="00E92D54">
      <w:pPr>
        <w:pStyle w:val="Code"/>
      </w:pPr>
      <w:r>
        <w:t xml:space="preserve">                    -&gt;searchable()</w:t>
      </w:r>
    </w:p>
    <w:p w14:paraId="3A886A1F" w14:textId="77777777" w:rsidR="00E92D54" w:rsidRDefault="00E92D54" w:rsidP="00E92D54">
      <w:pPr>
        <w:pStyle w:val="Code"/>
      </w:pPr>
      <w:r>
        <w:t xml:space="preserve">                    -&gt;toggleable(),</w:t>
      </w:r>
    </w:p>
    <w:p w14:paraId="1E5C0320" w14:textId="77777777" w:rsidR="00E92D54" w:rsidRDefault="00E92D54" w:rsidP="00E92D54">
      <w:pPr>
        <w:pStyle w:val="Code"/>
      </w:pPr>
      <w:r>
        <w:t xml:space="preserve">                TextColumn::make('quantity')</w:t>
      </w:r>
    </w:p>
    <w:p w14:paraId="4AF0B0A0" w14:textId="77777777" w:rsidR="00E92D54" w:rsidRDefault="00E92D54" w:rsidP="00E92D54">
      <w:pPr>
        <w:pStyle w:val="Code"/>
      </w:pPr>
      <w:r>
        <w:t xml:space="preserve">                    -&gt;label('Кількість')</w:t>
      </w:r>
    </w:p>
    <w:p w14:paraId="0EB4C757" w14:textId="77777777" w:rsidR="00E92D54" w:rsidRDefault="00E92D54" w:rsidP="00E92D54">
      <w:pPr>
        <w:pStyle w:val="Code"/>
      </w:pPr>
      <w:r>
        <w:t xml:space="preserve">                    -&gt;numeric()</w:t>
      </w:r>
    </w:p>
    <w:p w14:paraId="48500695" w14:textId="77777777" w:rsidR="00E92D54" w:rsidRDefault="00E92D54" w:rsidP="00E92D54">
      <w:pPr>
        <w:pStyle w:val="Code"/>
      </w:pPr>
      <w:r>
        <w:t xml:space="preserve">                    -&gt;sortable()</w:t>
      </w:r>
    </w:p>
    <w:p w14:paraId="411961E3" w14:textId="77777777" w:rsidR="00E92D54" w:rsidRDefault="00E92D54" w:rsidP="00E92D54">
      <w:pPr>
        <w:pStyle w:val="Code"/>
      </w:pPr>
      <w:r>
        <w:t xml:space="preserve">                    -&gt;toggleable(),</w:t>
      </w:r>
    </w:p>
    <w:p w14:paraId="05CD208D" w14:textId="77777777" w:rsidR="00E92D54" w:rsidRDefault="00E92D54" w:rsidP="00E92D54">
      <w:pPr>
        <w:pStyle w:val="Code"/>
      </w:pPr>
      <w:r>
        <w:t xml:space="preserve">                TextColumn::make('logged_at')</w:t>
      </w:r>
    </w:p>
    <w:p w14:paraId="296687F5" w14:textId="77777777" w:rsidR="00E92D54" w:rsidRDefault="00E92D54" w:rsidP="00E92D54">
      <w:pPr>
        <w:pStyle w:val="Code"/>
      </w:pPr>
      <w:r>
        <w:t xml:space="preserve">                    -&gt;label('Дата запису')</w:t>
      </w:r>
    </w:p>
    <w:p w14:paraId="5D7A8776" w14:textId="77777777" w:rsidR="00E92D54" w:rsidRDefault="00E92D54" w:rsidP="00E92D54">
      <w:pPr>
        <w:pStyle w:val="Code"/>
      </w:pPr>
      <w:r>
        <w:t xml:space="preserve">                    -&gt;date('d.m.Y')</w:t>
      </w:r>
    </w:p>
    <w:p w14:paraId="40ABA251" w14:textId="77777777" w:rsidR="00E92D54" w:rsidRDefault="00E92D54" w:rsidP="00E92D54">
      <w:pPr>
        <w:pStyle w:val="Code"/>
      </w:pPr>
      <w:r>
        <w:t xml:space="preserve">                    -&gt;sortable()</w:t>
      </w:r>
    </w:p>
    <w:p w14:paraId="137EDF36" w14:textId="77777777" w:rsidR="00E92D54" w:rsidRDefault="00E92D54" w:rsidP="00E92D54">
      <w:pPr>
        <w:pStyle w:val="Code"/>
      </w:pPr>
      <w:r>
        <w:t xml:space="preserve">                    -&gt;toggleable(),</w:t>
      </w:r>
    </w:p>
    <w:p w14:paraId="0545CFAC" w14:textId="77777777" w:rsidR="00E92D54" w:rsidRDefault="00E92D54" w:rsidP="00E92D54">
      <w:pPr>
        <w:pStyle w:val="Code"/>
      </w:pPr>
      <w:r>
        <w:t xml:space="preserve">                TextColumn::make('notes')</w:t>
      </w:r>
    </w:p>
    <w:p w14:paraId="623C9DAC" w14:textId="77777777" w:rsidR="00E92D54" w:rsidRDefault="00E92D54" w:rsidP="00E92D54">
      <w:pPr>
        <w:pStyle w:val="Code"/>
      </w:pPr>
      <w:r>
        <w:t xml:space="preserve">                    -&gt;label('Примітки')</w:t>
      </w:r>
    </w:p>
    <w:p w14:paraId="4A79C56C" w14:textId="77777777" w:rsidR="00E92D54" w:rsidRDefault="00E92D54" w:rsidP="00E92D54">
      <w:pPr>
        <w:pStyle w:val="Code"/>
      </w:pPr>
      <w:r>
        <w:t xml:space="preserve">                    -&gt;wrap()</w:t>
      </w:r>
    </w:p>
    <w:p w14:paraId="3C979654" w14:textId="77777777" w:rsidR="00E92D54" w:rsidRDefault="00E92D54" w:rsidP="00E92D54">
      <w:pPr>
        <w:pStyle w:val="Code"/>
      </w:pPr>
      <w:r>
        <w:t xml:space="preserve">                    -&gt;toggleable(),</w:t>
      </w:r>
    </w:p>
    <w:p w14:paraId="1E6EE30B" w14:textId="77777777" w:rsidR="00E92D54" w:rsidRDefault="00E92D54" w:rsidP="00E92D54">
      <w:pPr>
        <w:pStyle w:val="Code"/>
      </w:pPr>
      <w:r>
        <w:t xml:space="preserve">                TextColumn::make('created_at')</w:t>
      </w:r>
    </w:p>
    <w:p w14:paraId="1F08DE43" w14:textId="77777777" w:rsidR="00E92D54" w:rsidRDefault="00E92D54" w:rsidP="00E92D54">
      <w:pPr>
        <w:pStyle w:val="Code"/>
      </w:pPr>
      <w:r>
        <w:t xml:space="preserve">                    -&gt;label('Створено')</w:t>
      </w:r>
    </w:p>
    <w:p w14:paraId="32436BD6" w14:textId="77777777" w:rsidR="00E92D54" w:rsidRDefault="00E92D54" w:rsidP="00E92D54">
      <w:pPr>
        <w:pStyle w:val="Code"/>
      </w:pPr>
      <w:r>
        <w:t xml:space="preserve">                    -&gt;dateTime('d.m.Y H:i')</w:t>
      </w:r>
    </w:p>
    <w:p w14:paraId="5F8CACC2" w14:textId="77777777" w:rsidR="00E92D54" w:rsidRDefault="00E92D54" w:rsidP="00E92D54">
      <w:pPr>
        <w:pStyle w:val="Code"/>
      </w:pPr>
      <w:r>
        <w:t xml:space="preserve">                    -&gt;sortable()</w:t>
      </w:r>
    </w:p>
    <w:p w14:paraId="32CC7B46" w14:textId="77777777" w:rsidR="00E92D54" w:rsidRDefault="00E92D54" w:rsidP="00E92D54">
      <w:pPr>
        <w:pStyle w:val="Code"/>
      </w:pPr>
      <w:r>
        <w:t xml:space="preserve">                    -&gt;toggleable(isToggledHiddenByDefault: true),</w:t>
      </w:r>
    </w:p>
    <w:p w14:paraId="69A1FC60" w14:textId="77777777" w:rsidR="00E92D54" w:rsidRDefault="00E92D54" w:rsidP="00E92D54">
      <w:pPr>
        <w:pStyle w:val="Code"/>
      </w:pPr>
      <w:r>
        <w:t xml:space="preserve">                TextColumn::make('updated_at')</w:t>
      </w:r>
    </w:p>
    <w:p w14:paraId="065BE7D0" w14:textId="77777777" w:rsidR="00E92D54" w:rsidRDefault="00E92D54" w:rsidP="00E92D54">
      <w:pPr>
        <w:pStyle w:val="Code"/>
      </w:pPr>
      <w:r>
        <w:t xml:space="preserve">                    -&gt;label('Оновлено')</w:t>
      </w:r>
    </w:p>
    <w:p w14:paraId="0ED8D07C" w14:textId="77777777" w:rsidR="00E92D54" w:rsidRDefault="00E92D54" w:rsidP="00E92D54">
      <w:pPr>
        <w:pStyle w:val="Code"/>
      </w:pPr>
      <w:r>
        <w:t xml:space="preserve">                    -&gt;dateTime('d.m.Y H:i')</w:t>
      </w:r>
    </w:p>
    <w:p w14:paraId="2EC2E82F" w14:textId="77777777" w:rsidR="00E92D54" w:rsidRDefault="00E92D54" w:rsidP="00E92D54">
      <w:pPr>
        <w:pStyle w:val="Code"/>
      </w:pPr>
      <w:r>
        <w:t xml:space="preserve">                    -&gt;sortable()</w:t>
      </w:r>
    </w:p>
    <w:p w14:paraId="06522354" w14:textId="77777777" w:rsidR="00E92D54" w:rsidRDefault="00E92D54" w:rsidP="00E92D54">
      <w:pPr>
        <w:pStyle w:val="Code"/>
      </w:pPr>
      <w:r>
        <w:t xml:space="preserve">                    -&gt;toggleable(isToggledHiddenByDefault: true),</w:t>
      </w:r>
    </w:p>
    <w:p w14:paraId="1821EF3C" w14:textId="77777777" w:rsidR="00E92D54" w:rsidRDefault="00E92D54" w:rsidP="00E92D54">
      <w:pPr>
        <w:pStyle w:val="Code"/>
      </w:pPr>
      <w:r>
        <w:t xml:space="preserve">            ])</w:t>
      </w:r>
    </w:p>
    <w:p w14:paraId="68E3A098" w14:textId="77777777" w:rsidR="00E92D54" w:rsidRDefault="00E92D54" w:rsidP="00E92D54">
      <w:pPr>
        <w:pStyle w:val="Code"/>
      </w:pPr>
      <w:r>
        <w:t xml:space="preserve">            -&gt;filters([</w:t>
      </w:r>
    </w:p>
    <w:p w14:paraId="7F94D236" w14:textId="77777777" w:rsidR="00E92D54" w:rsidRDefault="00E92D54" w:rsidP="00E92D54">
      <w:pPr>
        <w:pStyle w:val="Code"/>
      </w:pPr>
      <w:r>
        <w:t xml:space="preserve">                SelectFilter::make('project_id')</w:t>
      </w:r>
    </w:p>
    <w:p w14:paraId="0B517082" w14:textId="77777777" w:rsidR="00E92D54" w:rsidRDefault="00E92D54" w:rsidP="00E92D54">
      <w:pPr>
        <w:pStyle w:val="Code"/>
      </w:pPr>
      <w:r>
        <w:t xml:space="preserve">                    -&gt;label('Проєкт')</w:t>
      </w:r>
    </w:p>
    <w:p w14:paraId="4E55EDB0" w14:textId="77777777" w:rsidR="00E92D54" w:rsidRDefault="00E92D54" w:rsidP="00E92D54">
      <w:pPr>
        <w:pStyle w:val="Code"/>
      </w:pPr>
      <w:r>
        <w:t xml:space="preserve">                    -&gt;relationship('project', 'name'),</w:t>
      </w:r>
    </w:p>
    <w:p w14:paraId="518C5732" w14:textId="77777777" w:rsidR="00E92D54" w:rsidRDefault="00E92D54" w:rsidP="00E92D54">
      <w:pPr>
        <w:pStyle w:val="Code"/>
      </w:pPr>
      <w:r>
        <w:t xml:space="preserve">                SelectFilter::make('employee_id')</w:t>
      </w:r>
    </w:p>
    <w:p w14:paraId="0FFA0656" w14:textId="77777777" w:rsidR="00E92D54" w:rsidRDefault="00E92D54" w:rsidP="00E92D54">
      <w:pPr>
        <w:pStyle w:val="Code"/>
      </w:pPr>
      <w:r>
        <w:t xml:space="preserve">                    -&gt;label('Працівник')</w:t>
      </w:r>
    </w:p>
    <w:p w14:paraId="05D1DDAC" w14:textId="77777777" w:rsidR="00E92D54" w:rsidRDefault="00E92D54" w:rsidP="00E92D54">
      <w:pPr>
        <w:pStyle w:val="Code"/>
      </w:pPr>
      <w:r>
        <w:lastRenderedPageBreak/>
        <w:t xml:space="preserve">                    -&gt;relationship('employee', 'full_name'),</w:t>
      </w:r>
    </w:p>
    <w:p w14:paraId="5F31CD73" w14:textId="77777777" w:rsidR="00E92D54" w:rsidRDefault="00E92D54" w:rsidP="00E92D54">
      <w:pPr>
        <w:pStyle w:val="Code"/>
      </w:pPr>
      <w:r>
        <w:t xml:space="preserve">                SelectFilter::make('work_item_id')</w:t>
      </w:r>
    </w:p>
    <w:p w14:paraId="14A396F0" w14:textId="77777777" w:rsidR="00E92D54" w:rsidRDefault="00E92D54" w:rsidP="00E92D54">
      <w:pPr>
        <w:pStyle w:val="Code"/>
      </w:pPr>
      <w:r>
        <w:t xml:space="preserve">                    -&gt;label('Вид робіт')</w:t>
      </w:r>
    </w:p>
    <w:p w14:paraId="62E226B7" w14:textId="77777777" w:rsidR="00E92D54" w:rsidRDefault="00E92D54" w:rsidP="00E92D54">
      <w:pPr>
        <w:pStyle w:val="Code"/>
      </w:pPr>
      <w:r>
        <w:t xml:space="preserve">                    -&gt;relationship('workItem', 'name'),</w:t>
      </w:r>
    </w:p>
    <w:p w14:paraId="18F416CB" w14:textId="77777777" w:rsidR="00E92D54" w:rsidRDefault="00E92D54" w:rsidP="00E92D54">
      <w:pPr>
        <w:pStyle w:val="Code"/>
      </w:pPr>
      <w:r>
        <w:t xml:space="preserve">                Filter::make('logged_at')</w:t>
      </w:r>
    </w:p>
    <w:p w14:paraId="671B3B31" w14:textId="77777777" w:rsidR="00E92D54" w:rsidRDefault="00E92D54" w:rsidP="00E92D54">
      <w:pPr>
        <w:pStyle w:val="Code"/>
      </w:pPr>
      <w:r>
        <w:t xml:space="preserve">                    -&gt;form([</w:t>
      </w:r>
    </w:p>
    <w:p w14:paraId="1ABAB1A7" w14:textId="77777777" w:rsidR="00E92D54" w:rsidRDefault="00E92D54" w:rsidP="00E92D54">
      <w:pPr>
        <w:pStyle w:val="Code"/>
      </w:pPr>
      <w:r>
        <w:t xml:space="preserve">                        DatePicker::make('logged_from')-&gt;label('Дата з'),</w:t>
      </w:r>
    </w:p>
    <w:p w14:paraId="073E07E6" w14:textId="77777777" w:rsidR="00E92D54" w:rsidRDefault="00E92D54" w:rsidP="00E92D54">
      <w:pPr>
        <w:pStyle w:val="Code"/>
      </w:pPr>
      <w:r>
        <w:t xml:space="preserve">                        DatePicker::make('logged_until')-&gt;label('Дата по'),</w:t>
      </w:r>
    </w:p>
    <w:p w14:paraId="71C1A6D1" w14:textId="77777777" w:rsidR="00E92D54" w:rsidRDefault="00E92D54" w:rsidP="00E92D54">
      <w:pPr>
        <w:pStyle w:val="Code"/>
      </w:pPr>
      <w:r>
        <w:t xml:space="preserve">                    ])</w:t>
      </w:r>
    </w:p>
    <w:p w14:paraId="2D299CD5" w14:textId="77777777" w:rsidR="00E92D54" w:rsidRDefault="00E92D54" w:rsidP="00E92D54">
      <w:pPr>
        <w:pStyle w:val="Code"/>
      </w:pPr>
      <w:r>
        <w:t xml:space="preserve">                    -&gt;query(function ($query, array $data) {</w:t>
      </w:r>
    </w:p>
    <w:p w14:paraId="3072696D" w14:textId="77777777" w:rsidR="00E92D54" w:rsidRDefault="00E92D54" w:rsidP="00E92D54">
      <w:pPr>
        <w:pStyle w:val="Code"/>
      </w:pPr>
      <w:r>
        <w:t xml:space="preserve">                        return $query</w:t>
      </w:r>
    </w:p>
    <w:p w14:paraId="30435077" w14:textId="77777777" w:rsidR="00E92D54" w:rsidRDefault="00E92D54" w:rsidP="00E92D54">
      <w:pPr>
        <w:pStyle w:val="Code"/>
      </w:pPr>
      <w:r>
        <w:t xml:space="preserve">                            -&gt;when($data['logged_from'], fn($query) =&gt; $query-&gt;whereDate('logged_at', '&gt;=', $data['logged_from']))</w:t>
      </w:r>
    </w:p>
    <w:p w14:paraId="2172C537" w14:textId="77777777" w:rsidR="00E92D54" w:rsidRDefault="00E92D54" w:rsidP="00E92D54">
      <w:pPr>
        <w:pStyle w:val="Code"/>
      </w:pPr>
      <w:r>
        <w:t xml:space="preserve">                            -&gt;when($data['logged_until'], fn($query) =&gt; $query-&gt;whereDate('logged_at', '&lt;=', $data['logged_until']));</w:t>
      </w:r>
    </w:p>
    <w:p w14:paraId="4B049C9B" w14:textId="77777777" w:rsidR="00E92D54" w:rsidRDefault="00E92D54" w:rsidP="00E92D54">
      <w:pPr>
        <w:pStyle w:val="Code"/>
      </w:pPr>
      <w:r>
        <w:t xml:space="preserve">                    }),</w:t>
      </w:r>
    </w:p>
    <w:p w14:paraId="0AF8C70B" w14:textId="77777777" w:rsidR="00E92D54" w:rsidRDefault="00E92D54" w:rsidP="00E92D54">
      <w:pPr>
        <w:pStyle w:val="Code"/>
      </w:pPr>
      <w:r>
        <w:t xml:space="preserve">            ])</w:t>
      </w:r>
    </w:p>
    <w:p w14:paraId="04F8B795" w14:textId="77777777" w:rsidR="00E92D54" w:rsidRDefault="00E92D54" w:rsidP="00E92D54">
      <w:pPr>
        <w:pStyle w:val="Code"/>
      </w:pPr>
      <w:r>
        <w:t xml:space="preserve">            -&gt;actions([</w:t>
      </w:r>
    </w:p>
    <w:p w14:paraId="54A786A6" w14:textId="77777777" w:rsidR="00E92D54" w:rsidRDefault="00E92D54" w:rsidP="00E92D54">
      <w:pPr>
        <w:pStyle w:val="Code"/>
      </w:pPr>
      <w:r>
        <w:t xml:space="preserve">                EditAction::make(),</w:t>
      </w:r>
    </w:p>
    <w:p w14:paraId="39E57EFF" w14:textId="77777777" w:rsidR="00E92D54" w:rsidRDefault="00E92D54" w:rsidP="00E92D54">
      <w:pPr>
        <w:pStyle w:val="Code"/>
      </w:pPr>
      <w:r>
        <w:t xml:space="preserve">                DeleteAction::make(),</w:t>
      </w:r>
    </w:p>
    <w:p w14:paraId="3445DDAB" w14:textId="77777777" w:rsidR="00E92D54" w:rsidRDefault="00E92D54" w:rsidP="00E92D54">
      <w:pPr>
        <w:pStyle w:val="Code"/>
      </w:pPr>
      <w:r>
        <w:t xml:space="preserve">            ]);</w:t>
      </w:r>
    </w:p>
    <w:p w14:paraId="7755CB93" w14:textId="77777777" w:rsidR="00E92D54" w:rsidRDefault="00E92D54" w:rsidP="00E92D54">
      <w:pPr>
        <w:pStyle w:val="Code"/>
      </w:pPr>
      <w:r>
        <w:t xml:space="preserve">    }</w:t>
      </w:r>
    </w:p>
    <w:p w14:paraId="316FBA2B" w14:textId="77777777" w:rsidR="00E92D54" w:rsidRDefault="00E92D54" w:rsidP="00E92D54">
      <w:pPr>
        <w:pStyle w:val="Code"/>
      </w:pPr>
      <w:r>
        <w:t>}</w:t>
      </w:r>
    </w:p>
    <w:p w14:paraId="2645CF86" w14:textId="77777777" w:rsidR="00E92D54" w:rsidRDefault="00E92D54" w:rsidP="00E92D54">
      <w:pPr>
        <w:pStyle w:val="Code"/>
      </w:pPr>
      <w:r>
        <w:t>&lt;?php</w:t>
      </w:r>
    </w:p>
    <w:p w14:paraId="5F372198" w14:textId="77777777" w:rsidR="00E92D54" w:rsidRDefault="00E92D54" w:rsidP="00E92D54">
      <w:pPr>
        <w:pStyle w:val="Code"/>
      </w:pPr>
    </w:p>
    <w:p w14:paraId="61109CDB" w14:textId="77777777" w:rsidR="00E92D54" w:rsidRDefault="00E92D54" w:rsidP="00E92D54">
      <w:pPr>
        <w:pStyle w:val="Code"/>
      </w:pPr>
      <w:r>
        <w:t>namespace App\Filament\Widgets;</w:t>
      </w:r>
    </w:p>
    <w:p w14:paraId="555E7930" w14:textId="77777777" w:rsidR="00E92D54" w:rsidRDefault="00E92D54" w:rsidP="00E92D54">
      <w:pPr>
        <w:pStyle w:val="Code"/>
      </w:pPr>
    </w:p>
    <w:p w14:paraId="245C1B67" w14:textId="77777777" w:rsidR="00E92D54" w:rsidRDefault="00E92D54" w:rsidP="00E92D54">
      <w:pPr>
        <w:pStyle w:val="Code"/>
      </w:pPr>
      <w:r>
        <w:t>use App\Enums\UserRole;</w:t>
      </w:r>
    </w:p>
    <w:p w14:paraId="7C9406A5" w14:textId="77777777" w:rsidR="00E92D54" w:rsidRDefault="00E92D54" w:rsidP="00E92D54">
      <w:pPr>
        <w:pStyle w:val="Code"/>
      </w:pPr>
      <w:r>
        <w:t>use App\Models\Project;</w:t>
      </w:r>
    </w:p>
    <w:p w14:paraId="55CFEC0A" w14:textId="77777777" w:rsidR="00E92D54" w:rsidRDefault="00E92D54" w:rsidP="00E92D54">
      <w:pPr>
        <w:pStyle w:val="Code"/>
      </w:pPr>
      <w:r>
        <w:t>use App\Models\WorkLog;</w:t>
      </w:r>
    </w:p>
    <w:p w14:paraId="249F1E77" w14:textId="77777777" w:rsidR="00E92D54" w:rsidRDefault="00E92D54" w:rsidP="00E92D54">
      <w:pPr>
        <w:pStyle w:val="Code"/>
      </w:pPr>
      <w:r>
        <w:t>use Guava\Calendar\Filament\CalendarWidget;</w:t>
      </w:r>
    </w:p>
    <w:p w14:paraId="0760851D" w14:textId="77777777" w:rsidR="00E92D54" w:rsidRDefault="00E92D54" w:rsidP="00E92D54">
      <w:pPr>
        <w:pStyle w:val="Code"/>
      </w:pPr>
      <w:r>
        <w:t>use Guava\Calendar\ValueObjects\CalendarEvent;</w:t>
      </w:r>
    </w:p>
    <w:p w14:paraId="1CDF60C3" w14:textId="77777777" w:rsidR="00E92D54" w:rsidRDefault="00E92D54" w:rsidP="00E92D54">
      <w:pPr>
        <w:pStyle w:val="Code"/>
      </w:pPr>
      <w:r>
        <w:t>use Guava\Calendar\ValueObjects\FetchInfo;</w:t>
      </w:r>
    </w:p>
    <w:p w14:paraId="408FC74C" w14:textId="77777777" w:rsidR="00E92D54" w:rsidRDefault="00E92D54" w:rsidP="00E92D54">
      <w:pPr>
        <w:pStyle w:val="Code"/>
      </w:pPr>
      <w:r>
        <w:t>use Illuminate\Support\Collection;</w:t>
      </w:r>
    </w:p>
    <w:p w14:paraId="66DD79C3" w14:textId="77777777" w:rsidR="00E92D54" w:rsidRDefault="00E92D54" w:rsidP="00E92D54">
      <w:pPr>
        <w:pStyle w:val="Code"/>
      </w:pPr>
      <w:r>
        <w:t>use Illuminate\Support\HtmlString;</w:t>
      </w:r>
    </w:p>
    <w:p w14:paraId="59950ECC" w14:textId="77777777" w:rsidR="00E92D54" w:rsidRDefault="00E92D54" w:rsidP="00E92D54">
      <w:pPr>
        <w:pStyle w:val="Code"/>
      </w:pPr>
      <w:r>
        <w:t>use Illuminate\Support\Facades\Auth;</w:t>
      </w:r>
    </w:p>
    <w:p w14:paraId="46658399" w14:textId="77777777" w:rsidR="00E92D54" w:rsidRDefault="00E92D54" w:rsidP="00E92D54">
      <w:pPr>
        <w:pStyle w:val="Code"/>
      </w:pPr>
    </w:p>
    <w:p w14:paraId="3F76561B" w14:textId="77777777" w:rsidR="00E92D54" w:rsidRDefault="00E92D54" w:rsidP="00E92D54">
      <w:pPr>
        <w:pStyle w:val="Code"/>
      </w:pPr>
      <w:r>
        <w:t>class AdminCalendarWidget extends CalendarWidget</w:t>
      </w:r>
    </w:p>
    <w:p w14:paraId="39D21543" w14:textId="77777777" w:rsidR="00E92D54" w:rsidRDefault="00E92D54" w:rsidP="00E92D54">
      <w:pPr>
        <w:pStyle w:val="Code"/>
      </w:pPr>
      <w:r>
        <w:t>{</w:t>
      </w:r>
    </w:p>
    <w:p w14:paraId="4B8681CF" w14:textId="77777777" w:rsidR="00E92D54" w:rsidRDefault="00E92D54" w:rsidP="00E92D54">
      <w:pPr>
        <w:pStyle w:val="Code"/>
      </w:pPr>
      <w:r>
        <w:t xml:space="preserve">    protected string|HtmlString|bool|null $heading = 'Календар';</w:t>
      </w:r>
    </w:p>
    <w:p w14:paraId="022EAD35" w14:textId="77777777" w:rsidR="00E92D54" w:rsidRDefault="00E92D54" w:rsidP="00E92D54">
      <w:pPr>
        <w:pStyle w:val="Code"/>
      </w:pPr>
    </w:p>
    <w:p w14:paraId="53B776E9" w14:textId="77777777" w:rsidR="00E92D54" w:rsidRDefault="00E92D54" w:rsidP="00E92D54">
      <w:pPr>
        <w:pStyle w:val="Code"/>
      </w:pPr>
      <w:r>
        <w:t xml:space="preserve">    protected ?string $locale = 'uk';</w:t>
      </w:r>
    </w:p>
    <w:p w14:paraId="4059AC60" w14:textId="77777777" w:rsidR="00E92D54" w:rsidRDefault="00E92D54" w:rsidP="00E92D54">
      <w:pPr>
        <w:pStyle w:val="Code"/>
      </w:pPr>
    </w:p>
    <w:p w14:paraId="4B36C6A6" w14:textId="77777777" w:rsidR="00E92D54" w:rsidRDefault="00E92D54" w:rsidP="00E92D54">
      <w:pPr>
        <w:pStyle w:val="Code"/>
      </w:pPr>
      <w:r>
        <w:t xml:space="preserve">    public static function canView(): bool</w:t>
      </w:r>
    </w:p>
    <w:p w14:paraId="0F6FBE1A" w14:textId="77777777" w:rsidR="00E92D54" w:rsidRDefault="00E92D54" w:rsidP="00E92D54">
      <w:pPr>
        <w:pStyle w:val="Code"/>
      </w:pPr>
      <w:r>
        <w:t xml:space="preserve">    {</w:t>
      </w:r>
    </w:p>
    <w:p w14:paraId="4CDC9F38" w14:textId="77777777" w:rsidR="00E92D54" w:rsidRDefault="00E92D54" w:rsidP="00E92D54">
      <w:pPr>
        <w:pStyle w:val="Code"/>
      </w:pPr>
      <w:r>
        <w:t xml:space="preserve">        return in_array(Auth::user()-&gt;role, [UserRole::Admin, UserRole::Manager, UserRole::Technician, UserRole::Client]);</w:t>
      </w:r>
    </w:p>
    <w:p w14:paraId="46D514E4" w14:textId="77777777" w:rsidR="00E92D54" w:rsidRDefault="00E92D54" w:rsidP="00E92D54">
      <w:pPr>
        <w:pStyle w:val="Code"/>
      </w:pPr>
      <w:r>
        <w:t xml:space="preserve">    }</w:t>
      </w:r>
    </w:p>
    <w:p w14:paraId="778F37BB" w14:textId="77777777" w:rsidR="00E92D54" w:rsidRDefault="00E92D54" w:rsidP="00E92D54">
      <w:pPr>
        <w:pStyle w:val="Code"/>
      </w:pPr>
    </w:p>
    <w:p w14:paraId="4C59F705" w14:textId="77777777" w:rsidR="00E92D54" w:rsidRDefault="00E92D54" w:rsidP="00E92D54">
      <w:pPr>
        <w:pStyle w:val="Code"/>
      </w:pPr>
      <w:r>
        <w:t xml:space="preserve">    protected function headerActions(): array</w:t>
      </w:r>
    </w:p>
    <w:p w14:paraId="32665ED9" w14:textId="77777777" w:rsidR="00E92D54" w:rsidRDefault="00E92D54" w:rsidP="00E92D54">
      <w:pPr>
        <w:pStyle w:val="Code"/>
      </w:pPr>
      <w:r>
        <w:t xml:space="preserve">    {</w:t>
      </w:r>
    </w:p>
    <w:p w14:paraId="1C51711E" w14:textId="77777777" w:rsidR="00E92D54" w:rsidRDefault="00E92D54" w:rsidP="00E92D54">
      <w:pPr>
        <w:pStyle w:val="Code"/>
      </w:pPr>
      <w:r>
        <w:t xml:space="preserve">        return [];</w:t>
      </w:r>
    </w:p>
    <w:p w14:paraId="7B6D4DE8" w14:textId="77777777" w:rsidR="00E92D54" w:rsidRDefault="00E92D54" w:rsidP="00E92D54">
      <w:pPr>
        <w:pStyle w:val="Code"/>
      </w:pPr>
      <w:r>
        <w:t xml:space="preserve">    }</w:t>
      </w:r>
    </w:p>
    <w:p w14:paraId="2B52BE76" w14:textId="77777777" w:rsidR="00E92D54" w:rsidRDefault="00E92D54" w:rsidP="00E92D54">
      <w:pPr>
        <w:pStyle w:val="Code"/>
      </w:pPr>
    </w:p>
    <w:p w14:paraId="20616E0A" w14:textId="77777777" w:rsidR="00E92D54" w:rsidRDefault="00E92D54" w:rsidP="00E92D54">
      <w:pPr>
        <w:pStyle w:val="Code"/>
      </w:pPr>
      <w:r>
        <w:t xml:space="preserve">    public function getOptions(): array</w:t>
      </w:r>
    </w:p>
    <w:p w14:paraId="54C73FD0" w14:textId="77777777" w:rsidR="00E92D54" w:rsidRDefault="00E92D54" w:rsidP="00E92D54">
      <w:pPr>
        <w:pStyle w:val="Code"/>
      </w:pPr>
      <w:r>
        <w:t xml:space="preserve">    {</w:t>
      </w:r>
    </w:p>
    <w:p w14:paraId="7AE7E1A8" w14:textId="77777777" w:rsidR="00E92D54" w:rsidRDefault="00E92D54" w:rsidP="00E92D54">
      <w:pPr>
        <w:pStyle w:val="Code"/>
      </w:pPr>
      <w:r>
        <w:t xml:space="preserve">        return [</w:t>
      </w:r>
    </w:p>
    <w:p w14:paraId="2CC8D4BB" w14:textId="77777777" w:rsidR="00E92D54" w:rsidRDefault="00E92D54" w:rsidP="00E92D54">
      <w:pPr>
        <w:pStyle w:val="Code"/>
      </w:pPr>
      <w:r>
        <w:t xml:space="preserve">            'buttonText' =&gt; [</w:t>
      </w:r>
    </w:p>
    <w:p w14:paraId="2F95D696" w14:textId="77777777" w:rsidR="00E92D54" w:rsidRDefault="00E92D54" w:rsidP="00E92D54">
      <w:pPr>
        <w:pStyle w:val="Code"/>
      </w:pPr>
      <w:r>
        <w:t xml:space="preserve">                'today' =&gt; 'Сьогодні',</w:t>
      </w:r>
    </w:p>
    <w:p w14:paraId="22560B5D" w14:textId="77777777" w:rsidR="00E92D54" w:rsidRDefault="00E92D54" w:rsidP="00E92D54">
      <w:pPr>
        <w:pStyle w:val="Code"/>
      </w:pPr>
      <w:r>
        <w:t xml:space="preserve">            ],</w:t>
      </w:r>
    </w:p>
    <w:p w14:paraId="59FEC494" w14:textId="77777777" w:rsidR="00E92D54" w:rsidRDefault="00E92D54" w:rsidP="00E92D54">
      <w:pPr>
        <w:pStyle w:val="Code"/>
      </w:pPr>
      <w:r>
        <w:t xml:space="preserve">        ];</w:t>
      </w:r>
    </w:p>
    <w:p w14:paraId="1DC83AC8" w14:textId="77777777" w:rsidR="00E92D54" w:rsidRDefault="00E92D54" w:rsidP="00E92D54">
      <w:pPr>
        <w:pStyle w:val="Code"/>
      </w:pPr>
      <w:r>
        <w:t xml:space="preserve">    }</w:t>
      </w:r>
    </w:p>
    <w:p w14:paraId="2583DC68" w14:textId="77777777" w:rsidR="00E92D54" w:rsidRDefault="00E92D54" w:rsidP="00E92D54">
      <w:pPr>
        <w:pStyle w:val="Code"/>
      </w:pPr>
    </w:p>
    <w:p w14:paraId="4EAB3BC6" w14:textId="77777777" w:rsidR="00E92D54" w:rsidRDefault="00E92D54" w:rsidP="00E92D54">
      <w:pPr>
        <w:pStyle w:val="Code"/>
      </w:pPr>
      <w:r>
        <w:t xml:space="preserve">    protected function getEvents(FetchInfo $info): Collection|array</w:t>
      </w:r>
    </w:p>
    <w:p w14:paraId="1A210B66" w14:textId="77777777" w:rsidR="00E92D54" w:rsidRDefault="00E92D54" w:rsidP="00E92D54">
      <w:pPr>
        <w:pStyle w:val="Code"/>
      </w:pPr>
      <w:r>
        <w:t xml:space="preserve">    {</w:t>
      </w:r>
    </w:p>
    <w:p w14:paraId="00BF1430" w14:textId="77777777" w:rsidR="00E92D54" w:rsidRDefault="00E92D54" w:rsidP="00E92D54">
      <w:pPr>
        <w:pStyle w:val="Code"/>
      </w:pPr>
      <w:r>
        <w:t xml:space="preserve">        $user = Auth::user();</w:t>
      </w:r>
    </w:p>
    <w:p w14:paraId="3D761788" w14:textId="77777777" w:rsidR="00E92D54" w:rsidRDefault="00E92D54" w:rsidP="00E92D54">
      <w:pPr>
        <w:pStyle w:val="Code"/>
      </w:pPr>
      <w:r>
        <w:t xml:space="preserve">        $events = [];</w:t>
      </w:r>
    </w:p>
    <w:p w14:paraId="767188AE" w14:textId="77777777" w:rsidR="00E92D54" w:rsidRDefault="00E92D54" w:rsidP="00E92D54">
      <w:pPr>
        <w:pStyle w:val="Code"/>
      </w:pPr>
    </w:p>
    <w:p w14:paraId="7C95836D" w14:textId="77777777" w:rsidR="00E92D54" w:rsidRDefault="00E92D54" w:rsidP="00E92D54">
      <w:pPr>
        <w:pStyle w:val="Code"/>
      </w:pPr>
      <w:r>
        <w:t xml:space="preserve">        $projectQuery = Project::query();</w:t>
      </w:r>
    </w:p>
    <w:p w14:paraId="0EDFF57F" w14:textId="77777777" w:rsidR="00E92D54" w:rsidRDefault="00E92D54" w:rsidP="00E92D54">
      <w:pPr>
        <w:pStyle w:val="Code"/>
      </w:pPr>
      <w:r>
        <w:t xml:space="preserve">        if ($user &amp;&amp; $user-&gt;role === UserRole::Client) {</w:t>
      </w:r>
    </w:p>
    <w:p w14:paraId="40D9B738" w14:textId="77777777" w:rsidR="00E92D54" w:rsidRDefault="00E92D54" w:rsidP="00E92D54">
      <w:pPr>
        <w:pStyle w:val="Code"/>
      </w:pPr>
      <w:r>
        <w:t xml:space="preserve">            $projectQuery-&gt;where('client_id', $user-&gt;client?-&gt;id);</w:t>
      </w:r>
    </w:p>
    <w:p w14:paraId="7B56AE04" w14:textId="77777777" w:rsidR="00E92D54" w:rsidRDefault="00E92D54" w:rsidP="00E92D54">
      <w:pPr>
        <w:pStyle w:val="Code"/>
      </w:pPr>
      <w:r>
        <w:t xml:space="preserve">        }</w:t>
      </w:r>
    </w:p>
    <w:p w14:paraId="475EC504" w14:textId="77777777" w:rsidR="00E92D54" w:rsidRDefault="00E92D54" w:rsidP="00E92D54">
      <w:pPr>
        <w:pStyle w:val="Code"/>
      </w:pPr>
    </w:p>
    <w:p w14:paraId="19B90425" w14:textId="77777777" w:rsidR="00E92D54" w:rsidRDefault="00E92D54" w:rsidP="00E92D54">
      <w:pPr>
        <w:pStyle w:val="Code"/>
      </w:pPr>
      <w:r>
        <w:t xml:space="preserve">        $projects = $projectQuery</w:t>
      </w:r>
    </w:p>
    <w:p w14:paraId="69E0C32D" w14:textId="77777777" w:rsidR="00E92D54" w:rsidRDefault="00E92D54" w:rsidP="00E92D54">
      <w:pPr>
        <w:pStyle w:val="Code"/>
      </w:pPr>
      <w:r>
        <w:t xml:space="preserve">            -&gt;whereNotNull('start_date')</w:t>
      </w:r>
    </w:p>
    <w:p w14:paraId="6EAC76FA" w14:textId="77777777" w:rsidR="00E92D54" w:rsidRDefault="00E92D54" w:rsidP="00E92D54">
      <w:pPr>
        <w:pStyle w:val="Code"/>
      </w:pPr>
      <w:r>
        <w:t xml:space="preserve">            -&gt;whereDate('start_date', '&lt;=', $info-&gt;end)</w:t>
      </w:r>
    </w:p>
    <w:p w14:paraId="695D48A8" w14:textId="77777777" w:rsidR="00E92D54" w:rsidRDefault="00E92D54" w:rsidP="00E92D54">
      <w:pPr>
        <w:pStyle w:val="Code"/>
      </w:pPr>
      <w:r>
        <w:t xml:space="preserve">            -&gt;where(function ($query) use ($info) {</w:t>
      </w:r>
    </w:p>
    <w:p w14:paraId="3AB94E57" w14:textId="77777777" w:rsidR="00E92D54" w:rsidRDefault="00E92D54" w:rsidP="00E92D54">
      <w:pPr>
        <w:pStyle w:val="Code"/>
      </w:pPr>
      <w:r>
        <w:t xml:space="preserve">                $query</w:t>
      </w:r>
    </w:p>
    <w:p w14:paraId="71FF3C5D" w14:textId="77777777" w:rsidR="00E92D54" w:rsidRDefault="00E92D54" w:rsidP="00E92D54">
      <w:pPr>
        <w:pStyle w:val="Code"/>
      </w:pPr>
      <w:r>
        <w:t xml:space="preserve">                    -&gt;whereNull('end_date')</w:t>
      </w:r>
    </w:p>
    <w:p w14:paraId="67BBB70A" w14:textId="77777777" w:rsidR="00E92D54" w:rsidRDefault="00E92D54" w:rsidP="00E92D54">
      <w:pPr>
        <w:pStyle w:val="Code"/>
      </w:pPr>
      <w:r>
        <w:t xml:space="preserve">                    -&gt;orWhereDate('end_date', '&gt;=', $info-&gt;start);</w:t>
      </w:r>
    </w:p>
    <w:p w14:paraId="2769F332" w14:textId="77777777" w:rsidR="00E92D54" w:rsidRDefault="00E92D54" w:rsidP="00E92D54">
      <w:pPr>
        <w:pStyle w:val="Code"/>
      </w:pPr>
      <w:r>
        <w:t xml:space="preserve">            })</w:t>
      </w:r>
    </w:p>
    <w:p w14:paraId="26A3829B" w14:textId="77777777" w:rsidR="00E92D54" w:rsidRDefault="00E92D54" w:rsidP="00E92D54">
      <w:pPr>
        <w:pStyle w:val="Code"/>
      </w:pPr>
      <w:r>
        <w:t xml:space="preserve">            -&gt;get(['id', 'name', 'start_date', 'end_date', 'client_id']);</w:t>
      </w:r>
    </w:p>
    <w:p w14:paraId="69D64C0C" w14:textId="77777777" w:rsidR="00E92D54" w:rsidRDefault="00E92D54" w:rsidP="00E92D54">
      <w:pPr>
        <w:pStyle w:val="Code"/>
      </w:pPr>
    </w:p>
    <w:p w14:paraId="5D305D19" w14:textId="77777777" w:rsidR="00E92D54" w:rsidRDefault="00E92D54" w:rsidP="00E92D54">
      <w:pPr>
        <w:pStyle w:val="Code"/>
      </w:pPr>
      <w:r>
        <w:t xml:space="preserve">        foreach ($projects as $project) {</w:t>
      </w:r>
    </w:p>
    <w:p w14:paraId="237061C6" w14:textId="77777777" w:rsidR="00E92D54" w:rsidRDefault="00E92D54" w:rsidP="00E92D54">
      <w:pPr>
        <w:pStyle w:val="Code"/>
      </w:pPr>
      <w:r>
        <w:t xml:space="preserve">            $events[] = CalendarEvent::make()</w:t>
      </w:r>
    </w:p>
    <w:p w14:paraId="2963ACAB" w14:textId="77777777" w:rsidR="00E92D54" w:rsidRDefault="00E92D54" w:rsidP="00E92D54">
      <w:pPr>
        <w:pStyle w:val="Code"/>
      </w:pPr>
      <w:r>
        <w:t xml:space="preserve">                -&gt;model(Project::class)</w:t>
      </w:r>
    </w:p>
    <w:p w14:paraId="6FE3D763" w14:textId="77777777" w:rsidR="00E92D54" w:rsidRDefault="00E92D54" w:rsidP="00E92D54">
      <w:pPr>
        <w:pStyle w:val="Code"/>
      </w:pPr>
      <w:r>
        <w:t xml:space="preserve">                -&gt;key((string) $project-&gt;getKey())</w:t>
      </w:r>
    </w:p>
    <w:p w14:paraId="12CAE4CF" w14:textId="77777777" w:rsidR="00E92D54" w:rsidRDefault="00E92D54" w:rsidP="00E92D54">
      <w:pPr>
        <w:pStyle w:val="Code"/>
      </w:pPr>
      <w:r>
        <w:t xml:space="preserve">                -&gt;title('Проєкт: ' . $project-&gt;name)</w:t>
      </w:r>
    </w:p>
    <w:p w14:paraId="0CB885C9" w14:textId="77777777" w:rsidR="00E92D54" w:rsidRDefault="00E92D54" w:rsidP="00E92D54">
      <w:pPr>
        <w:pStyle w:val="Code"/>
      </w:pPr>
      <w:r>
        <w:t xml:space="preserve">                -&gt;start($project-&gt;start_date)</w:t>
      </w:r>
    </w:p>
    <w:p w14:paraId="1DF1266B" w14:textId="77777777" w:rsidR="00E92D54" w:rsidRDefault="00E92D54" w:rsidP="00E92D54">
      <w:pPr>
        <w:pStyle w:val="Code"/>
      </w:pPr>
      <w:r>
        <w:t xml:space="preserve">                -&gt;end($project-&gt;end_date ?? $project-&gt;start_date)</w:t>
      </w:r>
    </w:p>
    <w:p w14:paraId="475BABC4" w14:textId="77777777" w:rsidR="00E92D54" w:rsidRDefault="00E92D54" w:rsidP="00E92D54">
      <w:pPr>
        <w:pStyle w:val="Code"/>
      </w:pPr>
      <w:r>
        <w:t xml:space="preserve">                -&gt;allDay()</w:t>
      </w:r>
    </w:p>
    <w:p w14:paraId="22D95054" w14:textId="77777777" w:rsidR="00E92D54" w:rsidRDefault="00E92D54" w:rsidP="00E92D54">
      <w:pPr>
        <w:pStyle w:val="Code"/>
      </w:pPr>
      <w:r>
        <w:t xml:space="preserve">                -&gt;backgroundColor('#7c3aed')</w:t>
      </w:r>
    </w:p>
    <w:p w14:paraId="05EB5CFE" w14:textId="77777777" w:rsidR="00E92D54" w:rsidRDefault="00E92D54" w:rsidP="00E92D54">
      <w:pPr>
        <w:pStyle w:val="Code"/>
      </w:pPr>
      <w:r>
        <w:t xml:space="preserve">                -&gt;textColor('#ffffff');</w:t>
      </w:r>
    </w:p>
    <w:p w14:paraId="315B31C6" w14:textId="77777777" w:rsidR="00E92D54" w:rsidRDefault="00E92D54" w:rsidP="00E92D54">
      <w:pPr>
        <w:pStyle w:val="Code"/>
      </w:pPr>
      <w:r>
        <w:t xml:space="preserve">        }</w:t>
      </w:r>
    </w:p>
    <w:p w14:paraId="129146EF" w14:textId="77777777" w:rsidR="00E92D54" w:rsidRDefault="00E92D54" w:rsidP="00E92D54">
      <w:pPr>
        <w:pStyle w:val="Code"/>
      </w:pPr>
    </w:p>
    <w:p w14:paraId="6A5AF5AB" w14:textId="77777777" w:rsidR="00E92D54" w:rsidRDefault="00E92D54" w:rsidP="00E92D54">
      <w:pPr>
        <w:pStyle w:val="Code"/>
      </w:pPr>
      <w:r>
        <w:t xml:space="preserve">        $logQuery = WorkLog::query();</w:t>
      </w:r>
    </w:p>
    <w:p w14:paraId="3E8F9FD3" w14:textId="77777777" w:rsidR="00E92D54" w:rsidRDefault="00E92D54" w:rsidP="00E92D54">
      <w:pPr>
        <w:pStyle w:val="Code"/>
      </w:pPr>
      <w:r>
        <w:t xml:space="preserve">        if ($user &amp;&amp; $user-&gt;role === UserRole::Technician) {</w:t>
      </w:r>
    </w:p>
    <w:p w14:paraId="26F3416A" w14:textId="77777777" w:rsidR="00E92D54" w:rsidRDefault="00E92D54" w:rsidP="00E92D54">
      <w:pPr>
        <w:pStyle w:val="Code"/>
      </w:pPr>
      <w:r>
        <w:t xml:space="preserve">            $logQuery-&gt;where('employee_id', $user-&gt;employee?-&gt;id);</w:t>
      </w:r>
    </w:p>
    <w:p w14:paraId="5D21383A" w14:textId="77777777" w:rsidR="00E92D54" w:rsidRDefault="00E92D54" w:rsidP="00E92D54">
      <w:pPr>
        <w:pStyle w:val="Code"/>
      </w:pPr>
      <w:r>
        <w:t xml:space="preserve">        }</w:t>
      </w:r>
    </w:p>
    <w:p w14:paraId="5E76F62A" w14:textId="77777777" w:rsidR="00E92D54" w:rsidRDefault="00E92D54" w:rsidP="00E92D54">
      <w:pPr>
        <w:pStyle w:val="Code"/>
      </w:pPr>
    </w:p>
    <w:p w14:paraId="14CE9515" w14:textId="77777777" w:rsidR="00E92D54" w:rsidRDefault="00E92D54" w:rsidP="00E92D54">
      <w:pPr>
        <w:pStyle w:val="Code"/>
      </w:pPr>
      <w:r>
        <w:t xml:space="preserve">        if ($user &amp;&amp; $user-&gt;role === UserRole::Client) {</w:t>
      </w:r>
    </w:p>
    <w:p w14:paraId="543A08B7" w14:textId="77777777" w:rsidR="00E92D54" w:rsidRDefault="00E92D54" w:rsidP="00E92D54">
      <w:pPr>
        <w:pStyle w:val="Code"/>
      </w:pPr>
      <w:r>
        <w:t xml:space="preserve">            $logQuery-&gt;whereHas('project', function ($q) use ($user) {</w:t>
      </w:r>
    </w:p>
    <w:p w14:paraId="516D3643" w14:textId="77777777" w:rsidR="00E92D54" w:rsidRDefault="00E92D54" w:rsidP="00E92D54">
      <w:pPr>
        <w:pStyle w:val="Code"/>
      </w:pPr>
      <w:r>
        <w:t xml:space="preserve">                $q-&gt;where('client_id', $user-&gt;client?-&gt;id);</w:t>
      </w:r>
    </w:p>
    <w:p w14:paraId="65C783C0" w14:textId="77777777" w:rsidR="00E92D54" w:rsidRDefault="00E92D54" w:rsidP="00E92D54">
      <w:pPr>
        <w:pStyle w:val="Code"/>
      </w:pPr>
      <w:r>
        <w:t xml:space="preserve">            });</w:t>
      </w:r>
    </w:p>
    <w:p w14:paraId="32164DAB" w14:textId="77777777" w:rsidR="00E92D54" w:rsidRDefault="00E92D54" w:rsidP="00E92D54">
      <w:pPr>
        <w:pStyle w:val="Code"/>
      </w:pPr>
      <w:r>
        <w:t xml:space="preserve">        }</w:t>
      </w:r>
    </w:p>
    <w:p w14:paraId="1CAE68B3" w14:textId="77777777" w:rsidR="00E92D54" w:rsidRDefault="00E92D54" w:rsidP="00E92D54">
      <w:pPr>
        <w:pStyle w:val="Code"/>
      </w:pPr>
    </w:p>
    <w:p w14:paraId="69F34AC1" w14:textId="77777777" w:rsidR="00E92D54" w:rsidRDefault="00E92D54" w:rsidP="00E92D54">
      <w:pPr>
        <w:pStyle w:val="Code"/>
      </w:pPr>
      <w:r>
        <w:t xml:space="preserve">        $workLogs = $logQuery</w:t>
      </w:r>
    </w:p>
    <w:p w14:paraId="3587C301" w14:textId="77777777" w:rsidR="00E92D54" w:rsidRDefault="00E92D54" w:rsidP="00E92D54">
      <w:pPr>
        <w:pStyle w:val="Code"/>
      </w:pPr>
      <w:r>
        <w:t xml:space="preserve">            -&gt;whereDate('logged_at', '&gt;=', $info-&gt;start)</w:t>
      </w:r>
    </w:p>
    <w:p w14:paraId="3450BEA0" w14:textId="77777777" w:rsidR="00E92D54" w:rsidRDefault="00E92D54" w:rsidP="00E92D54">
      <w:pPr>
        <w:pStyle w:val="Code"/>
      </w:pPr>
      <w:r>
        <w:t xml:space="preserve">            -&gt;whereDate('logged_at', '&lt;=', $info-&gt;end)</w:t>
      </w:r>
    </w:p>
    <w:p w14:paraId="18ADE1FC" w14:textId="77777777" w:rsidR="00E92D54" w:rsidRDefault="00E92D54" w:rsidP="00E92D54">
      <w:pPr>
        <w:pStyle w:val="Code"/>
      </w:pPr>
      <w:r>
        <w:t xml:space="preserve">            -&gt;with(['project:id,name', 'employee:id,full_name'])</w:t>
      </w:r>
    </w:p>
    <w:p w14:paraId="61C33C90" w14:textId="77777777" w:rsidR="00E92D54" w:rsidRDefault="00E92D54" w:rsidP="00E92D54">
      <w:pPr>
        <w:pStyle w:val="Code"/>
      </w:pPr>
      <w:r>
        <w:t xml:space="preserve">            -&gt;get(['id', 'project_id', 'employee_id', 'logged_at', 'quantity']);</w:t>
      </w:r>
    </w:p>
    <w:p w14:paraId="19F74D1C" w14:textId="77777777" w:rsidR="00E92D54" w:rsidRDefault="00E92D54" w:rsidP="00E92D54">
      <w:pPr>
        <w:pStyle w:val="Code"/>
      </w:pPr>
    </w:p>
    <w:p w14:paraId="3F55FB1F" w14:textId="77777777" w:rsidR="00E92D54" w:rsidRDefault="00E92D54" w:rsidP="00E92D54">
      <w:pPr>
        <w:pStyle w:val="Code"/>
      </w:pPr>
      <w:r>
        <w:t xml:space="preserve">        foreach ($workLogs as $log) {</w:t>
      </w:r>
    </w:p>
    <w:p w14:paraId="608FA6D5" w14:textId="77777777" w:rsidR="00E92D54" w:rsidRDefault="00E92D54" w:rsidP="00E92D54">
      <w:pPr>
        <w:pStyle w:val="Code"/>
      </w:pPr>
      <w:r>
        <w:t xml:space="preserve">            $title = 'Роботи';</w:t>
      </w:r>
    </w:p>
    <w:p w14:paraId="020019AA" w14:textId="77777777" w:rsidR="00E92D54" w:rsidRDefault="00E92D54" w:rsidP="00E92D54">
      <w:pPr>
        <w:pStyle w:val="Code"/>
      </w:pPr>
    </w:p>
    <w:p w14:paraId="58E551E4" w14:textId="77777777" w:rsidR="00E92D54" w:rsidRDefault="00E92D54" w:rsidP="00E92D54">
      <w:pPr>
        <w:pStyle w:val="Code"/>
      </w:pPr>
      <w:r>
        <w:t xml:space="preserve">            if ($log-&gt;project) {</w:t>
      </w:r>
    </w:p>
    <w:p w14:paraId="70838E70" w14:textId="77777777" w:rsidR="00E92D54" w:rsidRDefault="00E92D54" w:rsidP="00E92D54">
      <w:pPr>
        <w:pStyle w:val="Code"/>
      </w:pPr>
      <w:r>
        <w:t xml:space="preserve">                $title .= ': ' . $log-&gt;project-&gt;name;</w:t>
      </w:r>
    </w:p>
    <w:p w14:paraId="01FC6424" w14:textId="77777777" w:rsidR="00E92D54" w:rsidRDefault="00E92D54" w:rsidP="00E92D54">
      <w:pPr>
        <w:pStyle w:val="Code"/>
      </w:pPr>
      <w:r>
        <w:lastRenderedPageBreak/>
        <w:t xml:space="preserve">            }</w:t>
      </w:r>
    </w:p>
    <w:p w14:paraId="4A9A5986" w14:textId="77777777" w:rsidR="00E92D54" w:rsidRDefault="00E92D54" w:rsidP="00E92D54">
      <w:pPr>
        <w:pStyle w:val="Code"/>
      </w:pPr>
    </w:p>
    <w:p w14:paraId="1E69361C" w14:textId="77777777" w:rsidR="00E92D54" w:rsidRDefault="00E92D54" w:rsidP="00E92D54">
      <w:pPr>
        <w:pStyle w:val="Code"/>
      </w:pPr>
      <w:r>
        <w:t xml:space="preserve">            if ($log-&gt;employee) {</w:t>
      </w:r>
    </w:p>
    <w:p w14:paraId="454DA524" w14:textId="77777777" w:rsidR="00E92D54" w:rsidRDefault="00E92D54" w:rsidP="00E92D54">
      <w:pPr>
        <w:pStyle w:val="Code"/>
      </w:pPr>
      <w:r>
        <w:t xml:space="preserve">                $title .= ' — ' . $log-&gt;employee-&gt;full_name;</w:t>
      </w:r>
    </w:p>
    <w:p w14:paraId="4EC52F2B" w14:textId="77777777" w:rsidR="00E92D54" w:rsidRDefault="00E92D54" w:rsidP="00E92D54">
      <w:pPr>
        <w:pStyle w:val="Code"/>
      </w:pPr>
      <w:r>
        <w:t xml:space="preserve">            }</w:t>
      </w:r>
    </w:p>
    <w:p w14:paraId="7DAF5D55" w14:textId="77777777" w:rsidR="00E92D54" w:rsidRDefault="00E92D54" w:rsidP="00E92D54">
      <w:pPr>
        <w:pStyle w:val="Code"/>
      </w:pPr>
    </w:p>
    <w:p w14:paraId="4B9C887B" w14:textId="77777777" w:rsidR="00E92D54" w:rsidRDefault="00E92D54" w:rsidP="00E92D54">
      <w:pPr>
        <w:pStyle w:val="Code"/>
      </w:pPr>
      <w:r>
        <w:t xml:space="preserve">            $events[] = CalendarEvent::make()</w:t>
      </w:r>
    </w:p>
    <w:p w14:paraId="4F2CA13D" w14:textId="77777777" w:rsidR="00E92D54" w:rsidRDefault="00E92D54" w:rsidP="00E92D54">
      <w:pPr>
        <w:pStyle w:val="Code"/>
      </w:pPr>
      <w:r>
        <w:t xml:space="preserve">                -&gt;model(WorkLog::class)</w:t>
      </w:r>
    </w:p>
    <w:p w14:paraId="7E3270BB" w14:textId="77777777" w:rsidR="00E92D54" w:rsidRDefault="00E92D54" w:rsidP="00E92D54">
      <w:pPr>
        <w:pStyle w:val="Code"/>
      </w:pPr>
      <w:r>
        <w:t xml:space="preserve">                -&gt;key((string) $log-&gt;getKey())</w:t>
      </w:r>
    </w:p>
    <w:p w14:paraId="701BB263" w14:textId="77777777" w:rsidR="00E92D54" w:rsidRDefault="00E92D54" w:rsidP="00E92D54">
      <w:pPr>
        <w:pStyle w:val="Code"/>
      </w:pPr>
      <w:r>
        <w:t xml:space="preserve">                -&gt;title($title)</w:t>
      </w:r>
    </w:p>
    <w:p w14:paraId="719774ED" w14:textId="77777777" w:rsidR="00E92D54" w:rsidRDefault="00E92D54" w:rsidP="00E92D54">
      <w:pPr>
        <w:pStyle w:val="Code"/>
      </w:pPr>
      <w:r>
        <w:t xml:space="preserve">                -&gt;start($log-&gt;logged_at)</w:t>
      </w:r>
    </w:p>
    <w:p w14:paraId="5A6D96C4" w14:textId="77777777" w:rsidR="00E92D54" w:rsidRDefault="00E92D54" w:rsidP="00E92D54">
      <w:pPr>
        <w:pStyle w:val="Code"/>
      </w:pPr>
      <w:r>
        <w:t xml:space="preserve">                -&gt;end($log-&gt;logged_at)</w:t>
      </w:r>
    </w:p>
    <w:p w14:paraId="393DC1FB" w14:textId="77777777" w:rsidR="00E92D54" w:rsidRDefault="00E92D54" w:rsidP="00E92D54">
      <w:pPr>
        <w:pStyle w:val="Code"/>
      </w:pPr>
      <w:r>
        <w:t xml:space="preserve">                -&gt;allDay()</w:t>
      </w:r>
    </w:p>
    <w:p w14:paraId="11479FCA" w14:textId="77777777" w:rsidR="00E92D54" w:rsidRDefault="00E92D54" w:rsidP="00E92D54">
      <w:pPr>
        <w:pStyle w:val="Code"/>
      </w:pPr>
      <w:r>
        <w:t xml:space="preserve">                -&gt;backgroundColor('#10b981')</w:t>
      </w:r>
    </w:p>
    <w:p w14:paraId="03C9C78D" w14:textId="77777777" w:rsidR="00E92D54" w:rsidRDefault="00E92D54" w:rsidP="00E92D54">
      <w:pPr>
        <w:pStyle w:val="Code"/>
      </w:pPr>
      <w:r>
        <w:t xml:space="preserve">                -&gt;textColor('#ffffff')</w:t>
      </w:r>
    </w:p>
    <w:p w14:paraId="6EF9246B" w14:textId="77777777" w:rsidR="00E92D54" w:rsidRDefault="00E92D54" w:rsidP="00E92D54">
      <w:pPr>
        <w:pStyle w:val="Code"/>
      </w:pPr>
      <w:r>
        <w:t xml:space="preserve">                -&gt;extendedProps([</w:t>
      </w:r>
    </w:p>
    <w:p w14:paraId="66F6FF8D" w14:textId="77777777" w:rsidR="00E92D54" w:rsidRDefault="00E92D54" w:rsidP="00E92D54">
      <w:pPr>
        <w:pStyle w:val="Code"/>
      </w:pPr>
      <w:r>
        <w:t xml:space="preserve">                    'quantity' =&gt; $log-&gt;quantity,</w:t>
      </w:r>
    </w:p>
    <w:p w14:paraId="2CB6A69B" w14:textId="77777777" w:rsidR="00E92D54" w:rsidRDefault="00E92D54" w:rsidP="00E92D54">
      <w:pPr>
        <w:pStyle w:val="Code"/>
      </w:pPr>
      <w:r>
        <w:t xml:space="preserve">                ]);</w:t>
      </w:r>
    </w:p>
    <w:p w14:paraId="76224EBD" w14:textId="77777777" w:rsidR="00E92D54" w:rsidRDefault="00E92D54" w:rsidP="00E92D54">
      <w:pPr>
        <w:pStyle w:val="Code"/>
      </w:pPr>
      <w:r>
        <w:t xml:space="preserve">        }</w:t>
      </w:r>
    </w:p>
    <w:p w14:paraId="1D339EF9" w14:textId="77777777" w:rsidR="00E92D54" w:rsidRDefault="00E92D54" w:rsidP="00E92D54">
      <w:pPr>
        <w:pStyle w:val="Code"/>
      </w:pPr>
    </w:p>
    <w:p w14:paraId="6066891A" w14:textId="77777777" w:rsidR="00E92D54" w:rsidRDefault="00E92D54" w:rsidP="00E92D54">
      <w:pPr>
        <w:pStyle w:val="Code"/>
      </w:pPr>
      <w:r>
        <w:t xml:space="preserve">        return $events;</w:t>
      </w:r>
    </w:p>
    <w:p w14:paraId="58A691B2" w14:textId="77777777" w:rsidR="00E92D54" w:rsidRDefault="00E92D54" w:rsidP="00E92D54">
      <w:pPr>
        <w:pStyle w:val="Code"/>
      </w:pPr>
      <w:r>
        <w:t xml:space="preserve">    }</w:t>
      </w:r>
    </w:p>
    <w:p w14:paraId="09303F0C" w14:textId="77777777" w:rsidR="00E92D54" w:rsidRDefault="00E92D54" w:rsidP="00E92D54">
      <w:pPr>
        <w:pStyle w:val="Code"/>
      </w:pPr>
      <w:r>
        <w:t>}</w:t>
      </w:r>
    </w:p>
    <w:p w14:paraId="1AEF599F" w14:textId="77777777" w:rsidR="00E92D54" w:rsidRDefault="00E92D54" w:rsidP="00E92D54">
      <w:pPr>
        <w:pStyle w:val="Code"/>
      </w:pPr>
      <w:r>
        <w:t>&lt;?php</w:t>
      </w:r>
    </w:p>
    <w:p w14:paraId="6B4DED52" w14:textId="77777777" w:rsidR="00E92D54" w:rsidRDefault="00E92D54" w:rsidP="00E92D54">
      <w:pPr>
        <w:pStyle w:val="Code"/>
      </w:pPr>
    </w:p>
    <w:p w14:paraId="27964459" w14:textId="77777777" w:rsidR="00E92D54" w:rsidRDefault="00E92D54" w:rsidP="00E92D54">
      <w:pPr>
        <w:pStyle w:val="Code"/>
      </w:pPr>
      <w:r>
        <w:t>namespace App\Filament\Widgets;</w:t>
      </w:r>
    </w:p>
    <w:p w14:paraId="4AC8D0FD" w14:textId="77777777" w:rsidR="00E92D54" w:rsidRDefault="00E92D54" w:rsidP="00E92D54">
      <w:pPr>
        <w:pStyle w:val="Code"/>
      </w:pPr>
    </w:p>
    <w:p w14:paraId="15065EC4" w14:textId="77777777" w:rsidR="00E92D54" w:rsidRDefault="00E92D54" w:rsidP="00E92D54">
      <w:pPr>
        <w:pStyle w:val="Code"/>
      </w:pPr>
      <w:r>
        <w:t>use App\Enums\UserRole;</w:t>
      </w:r>
    </w:p>
    <w:p w14:paraId="306E4B6A" w14:textId="77777777" w:rsidR="00E92D54" w:rsidRDefault="00E92D54" w:rsidP="00E92D54">
      <w:pPr>
        <w:pStyle w:val="Code"/>
      </w:pPr>
      <w:r>
        <w:t>use App\Models\Client;</w:t>
      </w:r>
    </w:p>
    <w:p w14:paraId="124FDC8E" w14:textId="77777777" w:rsidR="00E92D54" w:rsidRDefault="00E92D54" w:rsidP="00E92D54">
      <w:pPr>
        <w:pStyle w:val="Code"/>
      </w:pPr>
      <w:r>
        <w:t>use Filament\Widgets\StatsOverviewWidget;</w:t>
      </w:r>
    </w:p>
    <w:p w14:paraId="1CCCEC29" w14:textId="77777777" w:rsidR="00E92D54" w:rsidRDefault="00E92D54" w:rsidP="00E92D54">
      <w:pPr>
        <w:pStyle w:val="Code"/>
      </w:pPr>
      <w:r>
        <w:t>use Filament\Widgets\StatsOverviewWidget\Stat;</w:t>
      </w:r>
    </w:p>
    <w:p w14:paraId="7C8C99B0" w14:textId="77777777" w:rsidR="00E92D54" w:rsidRDefault="00E92D54" w:rsidP="00E92D54">
      <w:pPr>
        <w:pStyle w:val="Code"/>
      </w:pPr>
      <w:r>
        <w:t>use Illuminate\Support\Facades\Auth;</w:t>
      </w:r>
    </w:p>
    <w:p w14:paraId="38F0E901" w14:textId="77777777" w:rsidR="00E92D54" w:rsidRDefault="00E92D54" w:rsidP="00E92D54">
      <w:pPr>
        <w:pStyle w:val="Code"/>
      </w:pPr>
    </w:p>
    <w:p w14:paraId="0D278CC7" w14:textId="77777777" w:rsidR="00E92D54" w:rsidRDefault="00E92D54" w:rsidP="00E92D54">
      <w:pPr>
        <w:pStyle w:val="Code"/>
      </w:pPr>
      <w:r>
        <w:t>class ClientsStatsWidget extends StatsOverviewWidget</w:t>
      </w:r>
    </w:p>
    <w:p w14:paraId="415077B9" w14:textId="77777777" w:rsidR="00E92D54" w:rsidRDefault="00E92D54" w:rsidP="00E92D54">
      <w:pPr>
        <w:pStyle w:val="Code"/>
      </w:pPr>
      <w:r>
        <w:t>{</w:t>
      </w:r>
    </w:p>
    <w:p w14:paraId="470DCE58" w14:textId="77777777" w:rsidR="00E92D54" w:rsidRDefault="00E92D54" w:rsidP="00E92D54">
      <w:pPr>
        <w:pStyle w:val="Code"/>
      </w:pPr>
      <w:r>
        <w:t xml:space="preserve">    protected ?string $heading = 'Замовники';</w:t>
      </w:r>
    </w:p>
    <w:p w14:paraId="77B1F383" w14:textId="77777777" w:rsidR="00E92D54" w:rsidRDefault="00E92D54" w:rsidP="00E92D54">
      <w:pPr>
        <w:pStyle w:val="Code"/>
      </w:pPr>
    </w:p>
    <w:p w14:paraId="00D7D7DD" w14:textId="77777777" w:rsidR="00E92D54" w:rsidRDefault="00E92D54" w:rsidP="00E92D54">
      <w:pPr>
        <w:pStyle w:val="Code"/>
      </w:pPr>
      <w:r>
        <w:t xml:space="preserve">    public static function canView(): bool</w:t>
      </w:r>
    </w:p>
    <w:p w14:paraId="7380E2B8" w14:textId="77777777" w:rsidR="00E92D54" w:rsidRDefault="00E92D54" w:rsidP="00E92D54">
      <w:pPr>
        <w:pStyle w:val="Code"/>
      </w:pPr>
      <w:r>
        <w:t xml:space="preserve">    {</w:t>
      </w:r>
    </w:p>
    <w:p w14:paraId="328697D8" w14:textId="77777777" w:rsidR="00E92D54" w:rsidRDefault="00E92D54" w:rsidP="00E92D54">
      <w:pPr>
        <w:pStyle w:val="Code"/>
      </w:pPr>
      <w:r>
        <w:t xml:space="preserve">        return in_array(Auth::user()-&gt;role, [UserRole::Admin, UserRole::Manager]);</w:t>
      </w:r>
    </w:p>
    <w:p w14:paraId="707C072B" w14:textId="77777777" w:rsidR="00E92D54" w:rsidRDefault="00E92D54" w:rsidP="00E92D54">
      <w:pPr>
        <w:pStyle w:val="Code"/>
      </w:pPr>
      <w:r>
        <w:t xml:space="preserve">    }</w:t>
      </w:r>
    </w:p>
    <w:p w14:paraId="612BE452" w14:textId="77777777" w:rsidR="00E92D54" w:rsidRDefault="00E92D54" w:rsidP="00E92D54">
      <w:pPr>
        <w:pStyle w:val="Code"/>
      </w:pPr>
    </w:p>
    <w:p w14:paraId="6BE3069D" w14:textId="77777777" w:rsidR="00E92D54" w:rsidRDefault="00E92D54" w:rsidP="00E92D54">
      <w:pPr>
        <w:pStyle w:val="Code"/>
      </w:pPr>
      <w:r>
        <w:t xml:space="preserve">    protected function getStats(): array</w:t>
      </w:r>
    </w:p>
    <w:p w14:paraId="7F81934B" w14:textId="77777777" w:rsidR="00E92D54" w:rsidRDefault="00E92D54" w:rsidP="00E92D54">
      <w:pPr>
        <w:pStyle w:val="Code"/>
      </w:pPr>
      <w:r>
        <w:t xml:space="preserve">    {</w:t>
      </w:r>
    </w:p>
    <w:p w14:paraId="28FC9191" w14:textId="77777777" w:rsidR="00E92D54" w:rsidRDefault="00E92D54" w:rsidP="00E92D54">
      <w:pPr>
        <w:pStyle w:val="Code"/>
      </w:pPr>
      <w:r>
        <w:t xml:space="preserve">        return [</w:t>
      </w:r>
    </w:p>
    <w:p w14:paraId="7C69421C" w14:textId="77777777" w:rsidR="00E92D54" w:rsidRDefault="00E92D54" w:rsidP="00E92D54">
      <w:pPr>
        <w:pStyle w:val="Code"/>
      </w:pPr>
      <w:r>
        <w:t xml:space="preserve">            Stat::make('Всього', Client::query()-&gt;count())</w:t>
      </w:r>
    </w:p>
    <w:p w14:paraId="6D1A3597" w14:textId="77777777" w:rsidR="00E92D54" w:rsidRDefault="00E92D54" w:rsidP="00E92D54">
      <w:pPr>
        <w:pStyle w:val="Code"/>
      </w:pPr>
      <w:r>
        <w:t xml:space="preserve">                -&gt;icon('heroicon-m-user-group')</w:t>
      </w:r>
    </w:p>
    <w:p w14:paraId="2186C0CB" w14:textId="77777777" w:rsidR="00E92D54" w:rsidRDefault="00E92D54" w:rsidP="00E92D54">
      <w:pPr>
        <w:pStyle w:val="Code"/>
      </w:pPr>
      <w:r>
        <w:t xml:space="preserve">                -&gt;color('primary')</w:t>
      </w:r>
    </w:p>
    <w:p w14:paraId="499EE49E" w14:textId="77777777" w:rsidR="00E92D54" w:rsidRDefault="00E92D54" w:rsidP="00E92D54">
      <w:pPr>
        <w:pStyle w:val="Code"/>
      </w:pPr>
      <w:r>
        <w:t xml:space="preserve">                -&gt;description('Усі замовники в системі'),</w:t>
      </w:r>
    </w:p>
    <w:p w14:paraId="6FB55611" w14:textId="77777777" w:rsidR="00E92D54" w:rsidRDefault="00E92D54" w:rsidP="00E92D54">
      <w:pPr>
        <w:pStyle w:val="Code"/>
      </w:pPr>
      <w:r>
        <w:t xml:space="preserve">            Stat::make('З email', Client::query()-&gt;whereNotNull('email')-&gt;where('email', '!=', '')-&gt;count())</w:t>
      </w:r>
    </w:p>
    <w:p w14:paraId="1AB3ADC2" w14:textId="77777777" w:rsidR="00E92D54" w:rsidRDefault="00E92D54" w:rsidP="00E92D54">
      <w:pPr>
        <w:pStyle w:val="Code"/>
      </w:pPr>
      <w:r>
        <w:t xml:space="preserve">                -&gt;icon('heroicon-m-envelope')</w:t>
      </w:r>
    </w:p>
    <w:p w14:paraId="7A1DAE62" w14:textId="77777777" w:rsidR="00E92D54" w:rsidRDefault="00E92D54" w:rsidP="00E92D54">
      <w:pPr>
        <w:pStyle w:val="Code"/>
      </w:pPr>
      <w:r>
        <w:t xml:space="preserve">                -&gt;color('success')</w:t>
      </w:r>
    </w:p>
    <w:p w14:paraId="5FB7EDAB" w14:textId="77777777" w:rsidR="00E92D54" w:rsidRDefault="00E92D54" w:rsidP="00E92D54">
      <w:pPr>
        <w:pStyle w:val="Code"/>
      </w:pPr>
      <w:r>
        <w:t xml:space="preserve">                -&gt;description('Контакти для повідомлень'),</w:t>
      </w:r>
    </w:p>
    <w:p w14:paraId="2E25B3EE" w14:textId="77777777" w:rsidR="00E92D54" w:rsidRDefault="00E92D54" w:rsidP="00E92D54">
      <w:pPr>
        <w:pStyle w:val="Code"/>
      </w:pPr>
      <w:r>
        <w:t xml:space="preserve">            Stat::make('З телефоном', Client::query()-&gt;whereNotNull('phone')-&gt;where('phone', '!=', '')-&gt;count())</w:t>
      </w:r>
    </w:p>
    <w:p w14:paraId="77748022" w14:textId="77777777" w:rsidR="00E92D54" w:rsidRDefault="00E92D54" w:rsidP="00E92D54">
      <w:pPr>
        <w:pStyle w:val="Code"/>
      </w:pPr>
      <w:r>
        <w:t xml:space="preserve">                -&gt;icon('heroicon-m-phone')</w:t>
      </w:r>
    </w:p>
    <w:p w14:paraId="4B648DEA" w14:textId="77777777" w:rsidR="00E92D54" w:rsidRDefault="00E92D54" w:rsidP="00E92D54">
      <w:pPr>
        <w:pStyle w:val="Code"/>
      </w:pPr>
      <w:r>
        <w:t xml:space="preserve">                -&gt;color('info')</w:t>
      </w:r>
    </w:p>
    <w:p w14:paraId="6BA523B2" w14:textId="77777777" w:rsidR="00E92D54" w:rsidRDefault="00E92D54" w:rsidP="00E92D54">
      <w:pPr>
        <w:pStyle w:val="Code"/>
      </w:pPr>
      <w:r>
        <w:t xml:space="preserve">                -&gt;description('Можна зателефонувати'),</w:t>
      </w:r>
    </w:p>
    <w:p w14:paraId="39574DC3" w14:textId="77777777" w:rsidR="00E92D54" w:rsidRDefault="00E92D54" w:rsidP="00E92D54">
      <w:pPr>
        <w:pStyle w:val="Code"/>
      </w:pPr>
      <w:r>
        <w:t xml:space="preserve">        ];</w:t>
      </w:r>
    </w:p>
    <w:p w14:paraId="654F1378" w14:textId="77777777" w:rsidR="00E92D54" w:rsidRDefault="00E92D54" w:rsidP="00E92D54">
      <w:pPr>
        <w:pStyle w:val="Code"/>
      </w:pPr>
      <w:r>
        <w:t xml:space="preserve">    }</w:t>
      </w:r>
    </w:p>
    <w:p w14:paraId="25AAD66F" w14:textId="77777777" w:rsidR="00E92D54" w:rsidRDefault="00E92D54" w:rsidP="00E92D54">
      <w:pPr>
        <w:pStyle w:val="Code"/>
      </w:pPr>
      <w:r>
        <w:t>}</w:t>
      </w:r>
    </w:p>
    <w:p w14:paraId="25F1331F" w14:textId="77777777" w:rsidR="00E92D54" w:rsidRDefault="00E92D54" w:rsidP="00E92D54">
      <w:pPr>
        <w:pStyle w:val="Code"/>
      </w:pPr>
      <w:r>
        <w:t>&lt;?php</w:t>
      </w:r>
    </w:p>
    <w:p w14:paraId="3142FB16" w14:textId="77777777" w:rsidR="00E92D54" w:rsidRDefault="00E92D54" w:rsidP="00E92D54">
      <w:pPr>
        <w:pStyle w:val="Code"/>
      </w:pPr>
    </w:p>
    <w:p w14:paraId="71A75820" w14:textId="77777777" w:rsidR="00E92D54" w:rsidRDefault="00E92D54" w:rsidP="00E92D54">
      <w:pPr>
        <w:pStyle w:val="Code"/>
      </w:pPr>
      <w:r>
        <w:t>namespace App\Filament\Widgets;</w:t>
      </w:r>
    </w:p>
    <w:p w14:paraId="3BECBB5C" w14:textId="77777777" w:rsidR="00E92D54" w:rsidRDefault="00E92D54" w:rsidP="00E92D54">
      <w:pPr>
        <w:pStyle w:val="Code"/>
      </w:pPr>
    </w:p>
    <w:p w14:paraId="03DC9C75" w14:textId="77777777" w:rsidR="00E92D54" w:rsidRDefault="00E92D54" w:rsidP="00E92D54">
      <w:pPr>
        <w:pStyle w:val="Code"/>
      </w:pPr>
      <w:r>
        <w:t>use App\Enums\UserRole;</w:t>
      </w:r>
    </w:p>
    <w:p w14:paraId="416AD46C" w14:textId="77777777" w:rsidR="00E92D54" w:rsidRDefault="00E92D54" w:rsidP="00E92D54">
      <w:pPr>
        <w:pStyle w:val="Code"/>
      </w:pPr>
      <w:r>
        <w:t>use App\Models\Employee;</w:t>
      </w:r>
    </w:p>
    <w:p w14:paraId="3A641B9C" w14:textId="77777777" w:rsidR="00E92D54" w:rsidRDefault="00E92D54" w:rsidP="00E92D54">
      <w:pPr>
        <w:pStyle w:val="Code"/>
      </w:pPr>
      <w:r>
        <w:t>use Filament\Widgets\StatsOverviewWidget;</w:t>
      </w:r>
    </w:p>
    <w:p w14:paraId="2D840A7D" w14:textId="77777777" w:rsidR="00E92D54" w:rsidRDefault="00E92D54" w:rsidP="00E92D54">
      <w:pPr>
        <w:pStyle w:val="Code"/>
      </w:pPr>
      <w:r>
        <w:t>use Filament\Widgets\StatsOverviewWidget\Stat;</w:t>
      </w:r>
    </w:p>
    <w:p w14:paraId="3D931695" w14:textId="77777777" w:rsidR="00E92D54" w:rsidRDefault="00E92D54" w:rsidP="00E92D54">
      <w:pPr>
        <w:pStyle w:val="Code"/>
      </w:pPr>
      <w:r>
        <w:t>use Illuminate\Support\Facades\Auth;</w:t>
      </w:r>
    </w:p>
    <w:p w14:paraId="4ED61C4F" w14:textId="77777777" w:rsidR="00E92D54" w:rsidRDefault="00E92D54" w:rsidP="00E92D54">
      <w:pPr>
        <w:pStyle w:val="Code"/>
      </w:pPr>
    </w:p>
    <w:p w14:paraId="0708D5CC" w14:textId="77777777" w:rsidR="00E92D54" w:rsidRDefault="00E92D54" w:rsidP="00E92D54">
      <w:pPr>
        <w:pStyle w:val="Code"/>
      </w:pPr>
      <w:r>
        <w:t>class EmployeesStatsWidget extends StatsOverviewWidget</w:t>
      </w:r>
    </w:p>
    <w:p w14:paraId="78FEB771" w14:textId="77777777" w:rsidR="00E92D54" w:rsidRDefault="00E92D54" w:rsidP="00E92D54">
      <w:pPr>
        <w:pStyle w:val="Code"/>
      </w:pPr>
      <w:r>
        <w:t>{</w:t>
      </w:r>
    </w:p>
    <w:p w14:paraId="5ED05D10" w14:textId="77777777" w:rsidR="00E92D54" w:rsidRDefault="00E92D54" w:rsidP="00E92D54">
      <w:pPr>
        <w:pStyle w:val="Code"/>
      </w:pPr>
      <w:r>
        <w:t xml:space="preserve">    protected ?string $heading = 'Працівники';</w:t>
      </w:r>
    </w:p>
    <w:p w14:paraId="7A8F281E" w14:textId="77777777" w:rsidR="00E92D54" w:rsidRDefault="00E92D54" w:rsidP="00E92D54">
      <w:pPr>
        <w:pStyle w:val="Code"/>
      </w:pPr>
    </w:p>
    <w:p w14:paraId="61030A05" w14:textId="77777777" w:rsidR="00E92D54" w:rsidRDefault="00E92D54" w:rsidP="00E92D54">
      <w:pPr>
        <w:pStyle w:val="Code"/>
      </w:pPr>
      <w:r>
        <w:t xml:space="preserve">    public static function canView(): bool</w:t>
      </w:r>
    </w:p>
    <w:p w14:paraId="4CA45D39" w14:textId="77777777" w:rsidR="00E92D54" w:rsidRDefault="00E92D54" w:rsidP="00E92D54">
      <w:pPr>
        <w:pStyle w:val="Code"/>
      </w:pPr>
      <w:r>
        <w:t xml:space="preserve">    {</w:t>
      </w:r>
    </w:p>
    <w:p w14:paraId="589933C4" w14:textId="77777777" w:rsidR="00E92D54" w:rsidRDefault="00E92D54" w:rsidP="00E92D54">
      <w:pPr>
        <w:pStyle w:val="Code"/>
      </w:pPr>
      <w:r>
        <w:t xml:space="preserve">        return in_array(Auth::user()-&gt;role, [UserRole::Admin, UserRole::Manager]);</w:t>
      </w:r>
    </w:p>
    <w:p w14:paraId="0863BACD" w14:textId="77777777" w:rsidR="00E92D54" w:rsidRDefault="00E92D54" w:rsidP="00E92D54">
      <w:pPr>
        <w:pStyle w:val="Code"/>
      </w:pPr>
      <w:r>
        <w:t xml:space="preserve">    }</w:t>
      </w:r>
    </w:p>
    <w:p w14:paraId="750200B8" w14:textId="77777777" w:rsidR="00E92D54" w:rsidRDefault="00E92D54" w:rsidP="00E92D54">
      <w:pPr>
        <w:pStyle w:val="Code"/>
      </w:pPr>
    </w:p>
    <w:p w14:paraId="68E28029" w14:textId="77777777" w:rsidR="00E92D54" w:rsidRDefault="00E92D54" w:rsidP="00E92D54">
      <w:pPr>
        <w:pStyle w:val="Code"/>
      </w:pPr>
      <w:r>
        <w:t xml:space="preserve">    protected function getStats(): array</w:t>
      </w:r>
    </w:p>
    <w:p w14:paraId="545BA5B2" w14:textId="77777777" w:rsidR="00E92D54" w:rsidRDefault="00E92D54" w:rsidP="00E92D54">
      <w:pPr>
        <w:pStyle w:val="Code"/>
      </w:pPr>
      <w:r>
        <w:t xml:space="preserve">    {</w:t>
      </w:r>
    </w:p>
    <w:p w14:paraId="5AF080B8" w14:textId="77777777" w:rsidR="00E92D54" w:rsidRDefault="00E92D54" w:rsidP="00E92D54">
      <w:pPr>
        <w:pStyle w:val="Code"/>
      </w:pPr>
      <w:r>
        <w:t xml:space="preserve">        return [</w:t>
      </w:r>
    </w:p>
    <w:p w14:paraId="5786F1A0" w14:textId="77777777" w:rsidR="00E92D54" w:rsidRDefault="00E92D54" w:rsidP="00E92D54">
      <w:pPr>
        <w:pStyle w:val="Code"/>
      </w:pPr>
      <w:r>
        <w:t xml:space="preserve">            Stat::make('Всього', Employee::query()-&gt;count())</w:t>
      </w:r>
    </w:p>
    <w:p w14:paraId="6EF07EB5" w14:textId="77777777" w:rsidR="00E92D54" w:rsidRDefault="00E92D54" w:rsidP="00E92D54">
      <w:pPr>
        <w:pStyle w:val="Code"/>
      </w:pPr>
      <w:r>
        <w:t xml:space="preserve">                -&gt;icon('heroicon-m-users')</w:t>
      </w:r>
    </w:p>
    <w:p w14:paraId="1B39E210" w14:textId="77777777" w:rsidR="00E92D54" w:rsidRDefault="00E92D54" w:rsidP="00E92D54">
      <w:pPr>
        <w:pStyle w:val="Code"/>
      </w:pPr>
      <w:r>
        <w:t xml:space="preserve">                -&gt;color('primary')</w:t>
      </w:r>
    </w:p>
    <w:p w14:paraId="16A2407A" w14:textId="77777777" w:rsidR="00E92D54" w:rsidRDefault="00E92D54" w:rsidP="00E92D54">
      <w:pPr>
        <w:pStyle w:val="Code"/>
      </w:pPr>
      <w:r>
        <w:t xml:space="preserve">                -&gt;description('Усі працівники'),</w:t>
      </w:r>
    </w:p>
    <w:p w14:paraId="699058CB" w14:textId="77777777" w:rsidR="00E92D54" w:rsidRDefault="00E92D54" w:rsidP="00E92D54">
      <w:pPr>
        <w:pStyle w:val="Code"/>
      </w:pPr>
      <w:r>
        <w:t xml:space="preserve">            Stat::make('З акаунтом', Employee::query()-&gt;whereNotNull('user_id')-&gt;count())</w:t>
      </w:r>
    </w:p>
    <w:p w14:paraId="61AB40BB" w14:textId="77777777" w:rsidR="00E92D54" w:rsidRDefault="00E92D54" w:rsidP="00E92D54">
      <w:pPr>
        <w:pStyle w:val="Code"/>
      </w:pPr>
      <w:r>
        <w:t xml:space="preserve">                -&gt;icon('heroicon-m-user-circle')</w:t>
      </w:r>
    </w:p>
    <w:p w14:paraId="01DF2FBD" w14:textId="77777777" w:rsidR="00E92D54" w:rsidRDefault="00E92D54" w:rsidP="00E92D54">
      <w:pPr>
        <w:pStyle w:val="Code"/>
      </w:pPr>
      <w:r>
        <w:t xml:space="preserve">                -&gt;color('success')</w:t>
      </w:r>
    </w:p>
    <w:p w14:paraId="6A37050E" w14:textId="77777777" w:rsidR="00E92D54" w:rsidRDefault="00E92D54" w:rsidP="00E92D54">
      <w:pPr>
        <w:pStyle w:val="Code"/>
      </w:pPr>
      <w:r>
        <w:t xml:space="preserve">                -&gt;description('Пов’язані з обліковим записом'),</w:t>
      </w:r>
    </w:p>
    <w:p w14:paraId="5BC9C80C" w14:textId="77777777" w:rsidR="00E92D54" w:rsidRDefault="00E92D54" w:rsidP="00E92D54">
      <w:pPr>
        <w:pStyle w:val="Code"/>
      </w:pPr>
      <w:r>
        <w:t xml:space="preserve">            Stat::make('Зі ставкою', Employee::query()-&gt;where('hourly_rate', '&gt;', 0)-&gt;count())</w:t>
      </w:r>
    </w:p>
    <w:p w14:paraId="670C5CA8" w14:textId="77777777" w:rsidR="00E92D54" w:rsidRDefault="00E92D54" w:rsidP="00E92D54">
      <w:pPr>
        <w:pStyle w:val="Code"/>
      </w:pPr>
      <w:r>
        <w:t xml:space="preserve">                -&gt;icon('heroicon-m-currency-dollar')</w:t>
      </w:r>
    </w:p>
    <w:p w14:paraId="604B933D" w14:textId="77777777" w:rsidR="00E92D54" w:rsidRDefault="00E92D54" w:rsidP="00E92D54">
      <w:pPr>
        <w:pStyle w:val="Code"/>
      </w:pPr>
      <w:r>
        <w:t xml:space="preserve">                -&gt;color('warning')</w:t>
      </w:r>
    </w:p>
    <w:p w14:paraId="4E5C6ED0" w14:textId="77777777" w:rsidR="00E92D54" w:rsidRDefault="00E92D54" w:rsidP="00E92D54">
      <w:pPr>
        <w:pStyle w:val="Code"/>
      </w:pPr>
      <w:r>
        <w:t xml:space="preserve">                -&gt;description('Погодинна ставка &gt; 0'),</w:t>
      </w:r>
    </w:p>
    <w:p w14:paraId="4B1411BB" w14:textId="77777777" w:rsidR="00E92D54" w:rsidRDefault="00E92D54" w:rsidP="00E92D54">
      <w:pPr>
        <w:pStyle w:val="Code"/>
      </w:pPr>
      <w:r>
        <w:t xml:space="preserve">        ];</w:t>
      </w:r>
    </w:p>
    <w:p w14:paraId="5BF9098D" w14:textId="77777777" w:rsidR="00E92D54" w:rsidRDefault="00E92D54" w:rsidP="00E92D54">
      <w:pPr>
        <w:pStyle w:val="Code"/>
      </w:pPr>
      <w:r>
        <w:t xml:space="preserve">    }</w:t>
      </w:r>
    </w:p>
    <w:p w14:paraId="7BF03F29" w14:textId="77777777" w:rsidR="00E92D54" w:rsidRDefault="00E92D54" w:rsidP="00E92D54">
      <w:pPr>
        <w:pStyle w:val="Code"/>
      </w:pPr>
      <w:r>
        <w:t>}</w:t>
      </w:r>
    </w:p>
    <w:p w14:paraId="4AB3F909" w14:textId="77777777" w:rsidR="00E92D54" w:rsidRDefault="00E92D54" w:rsidP="00E92D54">
      <w:pPr>
        <w:pStyle w:val="Code"/>
      </w:pPr>
      <w:r>
        <w:t>&lt;?php</w:t>
      </w:r>
    </w:p>
    <w:p w14:paraId="7565B2E5" w14:textId="77777777" w:rsidR="00E92D54" w:rsidRDefault="00E92D54" w:rsidP="00E92D54">
      <w:pPr>
        <w:pStyle w:val="Code"/>
      </w:pPr>
    </w:p>
    <w:p w14:paraId="598CF938" w14:textId="77777777" w:rsidR="00E92D54" w:rsidRDefault="00E92D54" w:rsidP="00E92D54">
      <w:pPr>
        <w:pStyle w:val="Code"/>
      </w:pPr>
      <w:r>
        <w:t>namespace App\Filament\Widgets;</w:t>
      </w:r>
    </w:p>
    <w:p w14:paraId="1041C744" w14:textId="77777777" w:rsidR="00E92D54" w:rsidRDefault="00E92D54" w:rsidP="00E92D54">
      <w:pPr>
        <w:pStyle w:val="Code"/>
      </w:pPr>
    </w:p>
    <w:p w14:paraId="46864116" w14:textId="77777777" w:rsidR="00E92D54" w:rsidRDefault="00E92D54" w:rsidP="00E92D54">
      <w:pPr>
        <w:pStyle w:val="Code"/>
      </w:pPr>
      <w:r>
        <w:t>use App\Enums\EquipmentStatus;</w:t>
      </w:r>
    </w:p>
    <w:p w14:paraId="277BCA7A" w14:textId="77777777" w:rsidR="00E92D54" w:rsidRDefault="00E92D54" w:rsidP="00E92D54">
      <w:pPr>
        <w:pStyle w:val="Code"/>
      </w:pPr>
      <w:r>
        <w:t>use App\Enums\UserRole;</w:t>
      </w:r>
    </w:p>
    <w:p w14:paraId="531369DC" w14:textId="77777777" w:rsidR="00E92D54" w:rsidRDefault="00E92D54" w:rsidP="00E92D54">
      <w:pPr>
        <w:pStyle w:val="Code"/>
      </w:pPr>
      <w:r>
        <w:t>use App\Models\Equipment;</w:t>
      </w:r>
    </w:p>
    <w:p w14:paraId="2AD0F7F6" w14:textId="77777777" w:rsidR="00E92D54" w:rsidRDefault="00E92D54" w:rsidP="00E92D54">
      <w:pPr>
        <w:pStyle w:val="Code"/>
      </w:pPr>
      <w:r>
        <w:t>use Filament\Widgets\StatsOverviewWidget;</w:t>
      </w:r>
    </w:p>
    <w:p w14:paraId="2DC56672" w14:textId="77777777" w:rsidR="00E92D54" w:rsidRDefault="00E92D54" w:rsidP="00E92D54">
      <w:pPr>
        <w:pStyle w:val="Code"/>
      </w:pPr>
      <w:r>
        <w:t>use Filament\Widgets\StatsOverviewWidget\Stat;</w:t>
      </w:r>
    </w:p>
    <w:p w14:paraId="08F7E13C" w14:textId="77777777" w:rsidR="00E92D54" w:rsidRDefault="00E92D54" w:rsidP="00E92D54">
      <w:pPr>
        <w:pStyle w:val="Code"/>
      </w:pPr>
      <w:r>
        <w:t>use Illuminate\Support\Facades\Auth;</w:t>
      </w:r>
    </w:p>
    <w:p w14:paraId="288868A8" w14:textId="77777777" w:rsidR="00E92D54" w:rsidRDefault="00E92D54" w:rsidP="00E92D54">
      <w:pPr>
        <w:pStyle w:val="Code"/>
      </w:pPr>
    </w:p>
    <w:p w14:paraId="1423AECE" w14:textId="77777777" w:rsidR="00E92D54" w:rsidRDefault="00E92D54" w:rsidP="00E92D54">
      <w:pPr>
        <w:pStyle w:val="Code"/>
      </w:pPr>
      <w:r>
        <w:t>class EquipmentStatsWidget extends StatsOverviewWidget</w:t>
      </w:r>
    </w:p>
    <w:p w14:paraId="37F5CA09" w14:textId="77777777" w:rsidR="00E92D54" w:rsidRDefault="00E92D54" w:rsidP="00E92D54">
      <w:pPr>
        <w:pStyle w:val="Code"/>
      </w:pPr>
      <w:r>
        <w:t>{</w:t>
      </w:r>
    </w:p>
    <w:p w14:paraId="6B5493C2" w14:textId="77777777" w:rsidR="00E92D54" w:rsidRDefault="00E92D54" w:rsidP="00E92D54">
      <w:pPr>
        <w:pStyle w:val="Code"/>
      </w:pPr>
      <w:r>
        <w:t xml:space="preserve">    protected ?string $heading = 'Обладнання';</w:t>
      </w:r>
    </w:p>
    <w:p w14:paraId="26B5672C" w14:textId="77777777" w:rsidR="00E92D54" w:rsidRDefault="00E92D54" w:rsidP="00E92D54">
      <w:pPr>
        <w:pStyle w:val="Code"/>
      </w:pPr>
    </w:p>
    <w:p w14:paraId="1843D9D4" w14:textId="77777777" w:rsidR="00E92D54" w:rsidRDefault="00E92D54" w:rsidP="00E92D54">
      <w:pPr>
        <w:pStyle w:val="Code"/>
      </w:pPr>
      <w:r>
        <w:t xml:space="preserve">    public static function canView(): bool</w:t>
      </w:r>
    </w:p>
    <w:p w14:paraId="7E08617E" w14:textId="77777777" w:rsidR="00E92D54" w:rsidRDefault="00E92D54" w:rsidP="00E92D54">
      <w:pPr>
        <w:pStyle w:val="Code"/>
      </w:pPr>
      <w:r>
        <w:t xml:space="preserve">    {</w:t>
      </w:r>
    </w:p>
    <w:p w14:paraId="229129EB" w14:textId="77777777" w:rsidR="00E92D54" w:rsidRDefault="00E92D54" w:rsidP="00E92D54">
      <w:pPr>
        <w:pStyle w:val="Code"/>
      </w:pPr>
      <w:r>
        <w:t xml:space="preserve">        return in_array(Auth::user()-&gt;role, [UserRole::Admin, UserRole::Manager]);</w:t>
      </w:r>
    </w:p>
    <w:p w14:paraId="3601DBB0" w14:textId="77777777" w:rsidR="00E92D54" w:rsidRDefault="00E92D54" w:rsidP="00E92D54">
      <w:pPr>
        <w:pStyle w:val="Code"/>
      </w:pPr>
      <w:r>
        <w:t xml:space="preserve">    }</w:t>
      </w:r>
    </w:p>
    <w:p w14:paraId="0055B513" w14:textId="77777777" w:rsidR="00E92D54" w:rsidRDefault="00E92D54" w:rsidP="00E92D54">
      <w:pPr>
        <w:pStyle w:val="Code"/>
      </w:pPr>
    </w:p>
    <w:p w14:paraId="73104DFA" w14:textId="77777777" w:rsidR="00E92D54" w:rsidRDefault="00E92D54" w:rsidP="00E92D54">
      <w:pPr>
        <w:pStyle w:val="Code"/>
      </w:pPr>
      <w:r>
        <w:t xml:space="preserve">    protected function getStats(): array</w:t>
      </w:r>
    </w:p>
    <w:p w14:paraId="538C52E0" w14:textId="77777777" w:rsidR="00E92D54" w:rsidRDefault="00E92D54" w:rsidP="00E92D54">
      <w:pPr>
        <w:pStyle w:val="Code"/>
      </w:pPr>
      <w:r>
        <w:t xml:space="preserve">    {</w:t>
      </w:r>
    </w:p>
    <w:p w14:paraId="4954488C" w14:textId="77777777" w:rsidR="00E92D54" w:rsidRDefault="00E92D54" w:rsidP="00E92D54">
      <w:pPr>
        <w:pStyle w:val="Code"/>
      </w:pPr>
      <w:r>
        <w:t xml:space="preserve">        return [</w:t>
      </w:r>
    </w:p>
    <w:p w14:paraId="416FEF49" w14:textId="77777777" w:rsidR="00E92D54" w:rsidRDefault="00E92D54" w:rsidP="00E92D54">
      <w:pPr>
        <w:pStyle w:val="Code"/>
      </w:pPr>
      <w:r>
        <w:t xml:space="preserve">            Stat::make('Всього', Equipment::query()-&gt;count())</w:t>
      </w:r>
    </w:p>
    <w:p w14:paraId="7E3BA7D8" w14:textId="77777777" w:rsidR="00E92D54" w:rsidRDefault="00E92D54" w:rsidP="00E92D54">
      <w:pPr>
        <w:pStyle w:val="Code"/>
      </w:pPr>
      <w:r>
        <w:t xml:space="preserve">                -&gt;icon('heroicon-m-wrench')</w:t>
      </w:r>
    </w:p>
    <w:p w14:paraId="51A311FD" w14:textId="77777777" w:rsidR="00E92D54" w:rsidRDefault="00E92D54" w:rsidP="00E92D54">
      <w:pPr>
        <w:pStyle w:val="Code"/>
      </w:pPr>
      <w:r>
        <w:t xml:space="preserve">                -&gt;color('primary')</w:t>
      </w:r>
    </w:p>
    <w:p w14:paraId="77F5EEF3" w14:textId="77777777" w:rsidR="00E92D54" w:rsidRDefault="00E92D54" w:rsidP="00E92D54">
      <w:pPr>
        <w:pStyle w:val="Code"/>
      </w:pPr>
      <w:r>
        <w:t xml:space="preserve">                -&gt;description('Усе обладнання'),</w:t>
      </w:r>
    </w:p>
    <w:p w14:paraId="30DCCA87" w14:textId="77777777" w:rsidR="00E92D54" w:rsidRDefault="00E92D54" w:rsidP="00E92D54">
      <w:pPr>
        <w:pStyle w:val="Code"/>
      </w:pPr>
      <w:r>
        <w:lastRenderedPageBreak/>
        <w:t xml:space="preserve">            Stat::make('Доступно', Equipment::query()-&gt;where('status', EquipmentStatus::Available)-&gt;count())</w:t>
      </w:r>
    </w:p>
    <w:p w14:paraId="21526666" w14:textId="77777777" w:rsidR="00E92D54" w:rsidRDefault="00E92D54" w:rsidP="00E92D54">
      <w:pPr>
        <w:pStyle w:val="Code"/>
      </w:pPr>
      <w:r>
        <w:t xml:space="preserve">                -&gt;icon('heroicon-m-check-circle')</w:t>
      </w:r>
    </w:p>
    <w:p w14:paraId="712F2A39" w14:textId="77777777" w:rsidR="00E92D54" w:rsidRDefault="00E92D54" w:rsidP="00E92D54">
      <w:pPr>
        <w:pStyle w:val="Code"/>
      </w:pPr>
      <w:r>
        <w:t xml:space="preserve">                -&gt;color('success')</w:t>
      </w:r>
    </w:p>
    <w:p w14:paraId="3973BE60" w14:textId="77777777" w:rsidR="00E92D54" w:rsidRDefault="00E92D54" w:rsidP="00E92D54">
      <w:pPr>
        <w:pStyle w:val="Code"/>
      </w:pPr>
      <w:r>
        <w:t xml:space="preserve">                -&gt;description('Готове до використання'),</w:t>
      </w:r>
    </w:p>
    <w:p w14:paraId="285B317B" w14:textId="77777777" w:rsidR="00E92D54" w:rsidRDefault="00E92D54" w:rsidP="00E92D54">
      <w:pPr>
        <w:pStyle w:val="Code"/>
      </w:pPr>
      <w:r>
        <w:t xml:space="preserve">            Stat::make('В ремонті', Equipment::query()-&gt;where('status', EquipmentStatus::Repair)-&gt;count())</w:t>
      </w:r>
    </w:p>
    <w:p w14:paraId="4D8615E6" w14:textId="77777777" w:rsidR="00E92D54" w:rsidRDefault="00E92D54" w:rsidP="00E92D54">
      <w:pPr>
        <w:pStyle w:val="Code"/>
      </w:pPr>
      <w:r>
        <w:t xml:space="preserve">                -&gt;icon('heroicon-m-wrench-screwdriver')</w:t>
      </w:r>
    </w:p>
    <w:p w14:paraId="2C02E6B5" w14:textId="77777777" w:rsidR="00E92D54" w:rsidRDefault="00E92D54" w:rsidP="00E92D54">
      <w:pPr>
        <w:pStyle w:val="Code"/>
      </w:pPr>
      <w:r>
        <w:t xml:space="preserve">                -&gt;color('danger')</w:t>
      </w:r>
    </w:p>
    <w:p w14:paraId="0659728B" w14:textId="77777777" w:rsidR="00E92D54" w:rsidRDefault="00E92D54" w:rsidP="00E92D54">
      <w:pPr>
        <w:pStyle w:val="Code"/>
      </w:pPr>
      <w:r>
        <w:t xml:space="preserve">                -&gt;description('Потребує ремонту'),</w:t>
      </w:r>
    </w:p>
    <w:p w14:paraId="308BE83C" w14:textId="77777777" w:rsidR="00E92D54" w:rsidRDefault="00E92D54" w:rsidP="00E92D54">
      <w:pPr>
        <w:pStyle w:val="Code"/>
      </w:pPr>
      <w:r>
        <w:t xml:space="preserve">        ];</w:t>
      </w:r>
    </w:p>
    <w:p w14:paraId="0258FFF2" w14:textId="77777777" w:rsidR="00E92D54" w:rsidRDefault="00E92D54" w:rsidP="00E92D54">
      <w:pPr>
        <w:pStyle w:val="Code"/>
      </w:pPr>
      <w:r>
        <w:t xml:space="preserve">    }</w:t>
      </w:r>
    </w:p>
    <w:p w14:paraId="2B5F9898" w14:textId="77777777" w:rsidR="00E92D54" w:rsidRDefault="00E92D54" w:rsidP="00E92D54">
      <w:pPr>
        <w:pStyle w:val="Code"/>
      </w:pPr>
      <w:r>
        <w:t>}</w:t>
      </w:r>
    </w:p>
    <w:p w14:paraId="0D6DC31C" w14:textId="77777777" w:rsidR="00E92D54" w:rsidRDefault="00E92D54" w:rsidP="00E92D54">
      <w:pPr>
        <w:pStyle w:val="Code"/>
      </w:pPr>
      <w:r>
        <w:t>&lt;?php</w:t>
      </w:r>
    </w:p>
    <w:p w14:paraId="46E2C304" w14:textId="77777777" w:rsidR="00E92D54" w:rsidRDefault="00E92D54" w:rsidP="00E92D54">
      <w:pPr>
        <w:pStyle w:val="Code"/>
      </w:pPr>
    </w:p>
    <w:p w14:paraId="046052FD" w14:textId="77777777" w:rsidR="00E92D54" w:rsidRDefault="00E92D54" w:rsidP="00E92D54">
      <w:pPr>
        <w:pStyle w:val="Code"/>
      </w:pPr>
      <w:r>
        <w:t>namespace App\Filament\Widgets;</w:t>
      </w:r>
    </w:p>
    <w:p w14:paraId="7E5C61EA" w14:textId="77777777" w:rsidR="00E92D54" w:rsidRDefault="00E92D54" w:rsidP="00E92D54">
      <w:pPr>
        <w:pStyle w:val="Code"/>
      </w:pPr>
    </w:p>
    <w:p w14:paraId="39253C14" w14:textId="77777777" w:rsidR="00E92D54" w:rsidRDefault="00E92D54" w:rsidP="00E92D54">
      <w:pPr>
        <w:pStyle w:val="Code"/>
      </w:pPr>
      <w:r>
        <w:t>use App\Enums\UserRole;</w:t>
      </w:r>
    </w:p>
    <w:p w14:paraId="647E9EA9" w14:textId="77777777" w:rsidR="00E92D54" w:rsidRDefault="00E92D54" w:rsidP="00E92D54">
      <w:pPr>
        <w:pStyle w:val="Code"/>
      </w:pPr>
      <w:r>
        <w:t>use App\Models\Material;</w:t>
      </w:r>
    </w:p>
    <w:p w14:paraId="6899999A" w14:textId="77777777" w:rsidR="00E92D54" w:rsidRDefault="00E92D54" w:rsidP="00E92D54">
      <w:pPr>
        <w:pStyle w:val="Code"/>
      </w:pPr>
      <w:r>
        <w:t>use Filament\Widgets\StatsOverviewWidget;</w:t>
      </w:r>
    </w:p>
    <w:p w14:paraId="67A68B79" w14:textId="77777777" w:rsidR="00E92D54" w:rsidRDefault="00E92D54" w:rsidP="00E92D54">
      <w:pPr>
        <w:pStyle w:val="Code"/>
      </w:pPr>
      <w:r>
        <w:t>use Filament\Widgets\StatsOverviewWidget\Stat;</w:t>
      </w:r>
    </w:p>
    <w:p w14:paraId="7B419BB0" w14:textId="77777777" w:rsidR="00E92D54" w:rsidRDefault="00E92D54" w:rsidP="00E92D54">
      <w:pPr>
        <w:pStyle w:val="Code"/>
      </w:pPr>
      <w:r>
        <w:t>use Illuminate\Support\Facades\Auth;</w:t>
      </w:r>
    </w:p>
    <w:p w14:paraId="1EFE9D02" w14:textId="77777777" w:rsidR="00E92D54" w:rsidRDefault="00E92D54" w:rsidP="00E92D54">
      <w:pPr>
        <w:pStyle w:val="Code"/>
      </w:pPr>
    </w:p>
    <w:p w14:paraId="28DA2920" w14:textId="77777777" w:rsidR="00E92D54" w:rsidRDefault="00E92D54" w:rsidP="00E92D54">
      <w:pPr>
        <w:pStyle w:val="Code"/>
      </w:pPr>
      <w:r>
        <w:t>class MaterialsStatsWidget extends StatsOverviewWidget</w:t>
      </w:r>
    </w:p>
    <w:p w14:paraId="54686A78" w14:textId="77777777" w:rsidR="00E92D54" w:rsidRDefault="00E92D54" w:rsidP="00E92D54">
      <w:pPr>
        <w:pStyle w:val="Code"/>
      </w:pPr>
      <w:r>
        <w:t>{</w:t>
      </w:r>
    </w:p>
    <w:p w14:paraId="44C96020" w14:textId="77777777" w:rsidR="00E92D54" w:rsidRDefault="00E92D54" w:rsidP="00E92D54">
      <w:pPr>
        <w:pStyle w:val="Code"/>
      </w:pPr>
      <w:r>
        <w:t xml:space="preserve">    protected ?string $heading = 'Матеріали';</w:t>
      </w:r>
    </w:p>
    <w:p w14:paraId="7C797FFE" w14:textId="77777777" w:rsidR="00E92D54" w:rsidRDefault="00E92D54" w:rsidP="00E92D54">
      <w:pPr>
        <w:pStyle w:val="Code"/>
      </w:pPr>
    </w:p>
    <w:p w14:paraId="5C302157" w14:textId="77777777" w:rsidR="00E92D54" w:rsidRDefault="00E92D54" w:rsidP="00E92D54">
      <w:pPr>
        <w:pStyle w:val="Code"/>
      </w:pPr>
      <w:r>
        <w:t xml:space="preserve">    public static function canView(): bool</w:t>
      </w:r>
    </w:p>
    <w:p w14:paraId="3D7C005D" w14:textId="77777777" w:rsidR="00E92D54" w:rsidRDefault="00E92D54" w:rsidP="00E92D54">
      <w:pPr>
        <w:pStyle w:val="Code"/>
      </w:pPr>
      <w:r>
        <w:t xml:space="preserve">    {</w:t>
      </w:r>
    </w:p>
    <w:p w14:paraId="5926CFFE" w14:textId="77777777" w:rsidR="00E92D54" w:rsidRDefault="00E92D54" w:rsidP="00E92D54">
      <w:pPr>
        <w:pStyle w:val="Code"/>
      </w:pPr>
      <w:r>
        <w:t xml:space="preserve">        return in_array(Auth::user()-&gt;role, [UserRole::Admin, UserRole::Manager]);</w:t>
      </w:r>
    </w:p>
    <w:p w14:paraId="410625CE" w14:textId="77777777" w:rsidR="00E92D54" w:rsidRDefault="00E92D54" w:rsidP="00E92D54">
      <w:pPr>
        <w:pStyle w:val="Code"/>
      </w:pPr>
      <w:r>
        <w:t xml:space="preserve">    }</w:t>
      </w:r>
    </w:p>
    <w:p w14:paraId="23E52435" w14:textId="77777777" w:rsidR="00E92D54" w:rsidRDefault="00E92D54" w:rsidP="00E92D54">
      <w:pPr>
        <w:pStyle w:val="Code"/>
      </w:pPr>
    </w:p>
    <w:p w14:paraId="28AACCF6" w14:textId="77777777" w:rsidR="00E92D54" w:rsidRDefault="00E92D54" w:rsidP="00E92D54">
      <w:pPr>
        <w:pStyle w:val="Code"/>
      </w:pPr>
      <w:r>
        <w:t xml:space="preserve">    protected function getStats(): array</w:t>
      </w:r>
    </w:p>
    <w:p w14:paraId="3B85CCB0" w14:textId="77777777" w:rsidR="00E92D54" w:rsidRDefault="00E92D54" w:rsidP="00E92D54">
      <w:pPr>
        <w:pStyle w:val="Code"/>
      </w:pPr>
      <w:r>
        <w:t xml:space="preserve">    {</w:t>
      </w:r>
    </w:p>
    <w:p w14:paraId="170A552E" w14:textId="77777777" w:rsidR="00E92D54" w:rsidRDefault="00E92D54" w:rsidP="00E92D54">
      <w:pPr>
        <w:pStyle w:val="Code"/>
      </w:pPr>
      <w:r>
        <w:t xml:space="preserve">        return [</w:t>
      </w:r>
    </w:p>
    <w:p w14:paraId="02728601" w14:textId="77777777" w:rsidR="00E92D54" w:rsidRDefault="00E92D54" w:rsidP="00E92D54">
      <w:pPr>
        <w:pStyle w:val="Code"/>
      </w:pPr>
      <w:r>
        <w:t xml:space="preserve">            Stat::make('Всього', Material::query()-&gt;count())</w:t>
      </w:r>
    </w:p>
    <w:p w14:paraId="7E8B81FE" w14:textId="77777777" w:rsidR="00E92D54" w:rsidRDefault="00E92D54" w:rsidP="00E92D54">
      <w:pPr>
        <w:pStyle w:val="Code"/>
      </w:pPr>
      <w:r>
        <w:t xml:space="preserve">                -&gt;icon('heroicon-m-cube')</w:t>
      </w:r>
    </w:p>
    <w:p w14:paraId="4906DEDE" w14:textId="77777777" w:rsidR="00E92D54" w:rsidRDefault="00E92D54" w:rsidP="00E92D54">
      <w:pPr>
        <w:pStyle w:val="Code"/>
      </w:pPr>
      <w:r>
        <w:t xml:space="preserve">                -&gt;color('primary')</w:t>
      </w:r>
    </w:p>
    <w:p w14:paraId="27A0C34A" w14:textId="77777777" w:rsidR="00E92D54" w:rsidRDefault="00E92D54" w:rsidP="00E92D54">
      <w:pPr>
        <w:pStyle w:val="Code"/>
      </w:pPr>
      <w:r>
        <w:t xml:space="preserve">                -&gt;description('Усі матеріали в базі'),</w:t>
      </w:r>
    </w:p>
    <w:p w14:paraId="5D70C326" w14:textId="77777777" w:rsidR="00E92D54" w:rsidRDefault="00E92D54" w:rsidP="00E92D54">
      <w:pPr>
        <w:pStyle w:val="Code"/>
      </w:pPr>
      <w:r>
        <w:t xml:space="preserve">            Stat::make('Брендів', Material::query()-&gt;distinct('brand')-&gt;whereNotNull('brand')-&gt;count())</w:t>
      </w:r>
    </w:p>
    <w:p w14:paraId="49FB7DC4" w14:textId="77777777" w:rsidR="00E92D54" w:rsidRDefault="00E92D54" w:rsidP="00E92D54">
      <w:pPr>
        <w:pStyle w:val="Code"/>
      </w:pPr>
      <w:r>
        <w:t xml:space="preserve">                -&gt;icon('heroicon-m-building-office')</w:t>
      </w:r>
    </w:p>
    <w:p w14:paraId="5014B6CC" w14:textId="77777777" w:rsidR="00E92D54" w:rsidRDefault="00E92D54" w:rsidP="00E92D54">
      <w:pPr>
        <w:pStyle w:val="Code"/>
      </w:pPr>
      <w:r>
        <w:t xml:space="preserve">                -&gt;color('success')</w:t>
      </w:r>
    </w:p>
    <w:p w14:paraId="45B58DD8" w14:textId="77777777" w:rsidR="00E92D54" w:rsidRDefault="00E92D54" w:rsidP="00E92D54">
      <w:pPr>
        <w:pStyle w:val="Code"/>
      </w:pPr>
      <w:r>
        <w:t xml:space="preserve">                -&gt;description('Унікальних виробників'),</w:t>
      </w:r>
    </w:p>
    <w:p w14:paraId="610F7A39" w14:textId="77777777" w:rsidR="00E92D54" w:rsidRDefault="00E92D54" w:rsidP="00E92D54">
      <w:pPr>
        <w:pStyle w:val="Code"/>
      </w:pPr>
      <w:r>
        <w:t xml:space="preserve">            Stat::make('Середня ціна', (int) round((float) (Material::query()-&gt;avg('unit_price') ?? 0)))</w:t>
      </w:r>
    </w:p>
    <w:p w14:paraId="29D0C5FC" w14:textId="77777777" w:rsidR="00E92D54" w:rsidRDefault="00E92D54" w:rsidP="00E92D54">
      <w:pPr>
        <w:pStyle w:val="Code"/>
      </w:pPr>
      <w:r>
        <w:t xml:space="preserve">                -&gt;icon('heroicon-m-banknotes')</w:t>
      </w:r>
    </w:p>
    <w:p w14:paraId="49480FE4" w14:textId="77777777" w:rsidR="00E92D54" w:rsidRDefault="00E92D54" w:rsidP="00E92D54">
      <w:pPr>
        <w:pStyle w:val="Code"/>
      </w:pPr>
      <w:r>
        <w:t xml:space="preserve">                -&gt;color('warning')</w:t>
      </w:r>
    </w:p>
    <w:p w14:paraId="6C967245" w14:textId="77777777" w:rsidR="00E92D54" w:rsidRDefault="00E92D54" w:rsidP="00E92D54">
      <w:pPr>
        <w:pStyle w:val="Code"/>
      </w:pPr>
      <w:r>
        <w:t xml:space="preserve">                -&gt;description('Середня ціна одиниці товару'),</w:t>
      </w:r>
    </w:p>
    <w:p w14:paraId="62AAB61A" w14:textId="77777777" w:rsidR="00E92D54" w:rsidRDefault="00E92D54" w:rsidP="00E92D54">
      <w:pPr>
        <w:pStyle w:val="Code"/>
      </w:pPr>
      <w:r>
        <w:t xml:space="preserve">        ];</w:t>
      </w:r>
    </w:p>
    <w:p w14:paraId="4A18F928" w14:textId="77777777" w:rsidR="00E92D54" w:rsidRDefault="00E92D54" w:rsidP="00E92D54">
      <w:pPr>
        <w:pStyle w:val="Code"/>
      </w:pPr>
      <w:r>
        <w:t xml:space="preserve">    }</w:t>
      </w:r>
    </w:p>
    <w:p w14:paraId="3B1B5B15" w14:textId="77777777" w:rsidR="00E92D54" w:rsidRDefault="00E92D54" w:rsidP="00E92D54">
      <w:pPr>
        <w:pStyle w:val="Code"/>
      </w:pPr>
      <w:r>
        <w:t>}</w:t>
      </w:r>
    </w:p>
    <w:p w14:paraId="23820F85" w14:textId="77777777" w:rsidR="00E92D54" w:rsidRDefault="00E92D54" w:rsidP="00E92D54">
      <w:pPr>
        <w:pStyle w:val="Code"/>
      </w:pPr>
      <w:r>
        <w:t>&lt;?php</w:t>
      </w:r>
    </w:p>
    <w:p w14:paraId="4F9A2174" w14:textId="77777777" w:rsidR="00E92D54" w:rsidRDefault="00E92D54" w:rsidP="00E92D54">
      <w:pPr>
        <w:pStyle w:val="Code"/>
      </w:pPr>
    </w:p>
    <w:p w14:paraId="67024B8F" w14:textId="77777777" w:rsidR="00E92D54" w:rsidRDefault="00E92D54" w:rsidP="00E92D54">
      <w:pPr>
        <w:pStyle w:val="Code"/>
      </w:pPr>
      <w:r>
        <w:t>namespace App\Filament\Widgets;</w:t>
      </w:r>
    </w:p>
    <w:p w14:paraId="5E19A6C8" w14:textId="77777777" w:rsidR="00E92D54" w:rsidRDefault="00E92D54" w:rsidP="00E92D54">
      <w:pPr>
        <w:pStyle w:val="Code"/>
      </w:pPr>
    </w:p>
    <w:p w14:paraId="19202DD6" w14:textId="77777777" w:rsidR="00E92D54" w:rsidRDefault="00E92D54" w:rsidP="00E92D54">
      <w:pPr>
        <w:pStyle w:val="Code"/>
      </w:pPr>
      <w:r>
        <w:t>use App\Enums\UserRole;</w:t>
      </w:r>
    </w:p>
    <w:p w14:paraId="028B22CB" w14:textId="77777777" w:rsidR="00E92D54" w:rsidRDefault="00E92D54" w:rsidP="00E92D54">
      <w:pPr>
        <w:pStyle w:val="Code"/>
      </w:pPr>
      <w:r>
        <w:t>use App\Models\MaterialUsage;</w:t>
      </w:r>
    </w:p>
    <w:p w14:paraId="2EC27421" w14:textId="77777777" w:rsidR="00E92D54" w:rsidRDefault="00E92D54" w:rsidP="00E92D54">
      <w:pPr>
        <w:pStyle w:val="Code"/>
      </w:pPr>
      <w:r>
        <w:t>use Filament\Widgets\StatsOverviewWidget;</w:t>
      </w:r>
    </w:p>
    <w:p w14:paraId="74EDDA2C" w14:textId="77777777" w:rsidR="00E92D54" w:rsidRDefault="00E92D54" w:rsidP="00E92D54">
      <w:pPr>
        <w:pStyle w:val="Code"/>
      </w:pPr>
      <w:r>
        <w:t>use Filament\Widgets\StatsOverviewWidget\Stat;</w:t>
      </w:r>
    </w:p>
    <w:p w14:paraId="63D7C610" w14:textId="77777777" w:rsidR="00E92D54" w:rsidRDefault="00E92D54" w:rsidP="00E92D54">
      <w:pPr>
        <w:pStyle w:val="Code"/>
      </w:pPr>
      <w:r>
        <w:t>use Illuminate\Support\Carbon;</w:t>
      </w:r>
    </w:p>
    <w:p w14:paraId="67D64C38" w14:textId="77777777" w:rsidR="00E92D54" w:rsidRDefault="00E92D54" w:rsidP="00E92D54">
      <w:pPr>
        <w:pStyle w:val="Code"/>
      </w:pPr>
      <w:r>
        <w:t>use Illuminate\Support\Facades\Auth;</w:t>
      </w:r>
    </w:p>
    <w:p w14:paraId="2336FC94" w14:textId="77777777" w:rsidR="00E92D54" w:rsidRDefault="00E92D54" w:rsidP="00E92D54">
      <w:pPr>
        <w:pStyle w:val="Code"/>
      </w:pPr>
    </w:p>
    <w:p w14:paraId="0F847364" w14:textId="77777777" w:rsidR="00E92D54" w:rsidRDefault="00E92D54" w:rsidP="00E92D54">
      <w:pPr>
        <w:pStyle w:val="Code"/>
      </w:pPr>
      <w:r>
        <w:t>class MaterialUsagesStatsWidget extends StatsOverviewWidget</w:t>
      </w:r>
    </w:p>
    <w:p w14:paraId="674B6A97" w14:textId="77777777" w:rsidR="00E92D54" w:rsidRDefault="00E92D54" w:rsidP="00E92D54">
      <w:pPr>
        <w:pStyle w:val="Code"/>
      </w:pPr>
      <w:r>
        <w:t>{</w:t>
      </w:r>
    </w:p>
    <w:p w14:paraId="53450396" w14:textId="77777777" w:rsidR="00E92D54" w:rsidRDefault="00E92D54" w:rsidP="00E92D54">
      <w:pPr>
        <w:pStyle w:val="Code"/>
      </w:pPr>
      <w:r>
        <w:t xml:space="preserve">    protected ?string $heading = 'Витрати матеріалів';</w:t>
      </w:r>
    </w:p>
    <w:p w14:paraId="19A77E71" w14:textId="77777777" w:rsidR="00E92D54" w:rsidRDefault="00E92D54" w:rsidP="00E92D54">
      <w:pPr>
        <w:pStyle w:val="Code"/>
      </w:pPr>
    </w:p>
    <w:p w14:paraId="49AA6C93" w14:textId="77777777" w:rsidR="00E92D54" w:rsidRDefault="00E92D54" w:rsidP="00E92D54">
      <w:pPr>
        <w:pStyle w:val="Code"/>
      </w:pPr>
      <w:r>
        <w:t xml:space="preserve">    protected function getStats(): array</w:t>
      </w:r>
    </w:p>
    <w:p w14:paraId="2A140DBC" w14:textId="77777777" w:rsidR="00E92D54" w:rsidRDefault="00E92D54" w:rsidP="00E92D54">
      <w:pPr>
        <w:pStyle w:val="Code"/>
      </w:pPr>
      <w:r>
        <w:t xml:space="preserve">    {</w:t>
      </w:r>
    </w:p>
    <w:p w14:paraId="5E5F9FF7" w14:textId="77777777" w:rsidR="00E92D54" w:rsidRDefault="00E92D54" w:rsidP="00E92D54">
      <w:pPr>
        <w:pStyle w:val="Code"/>
      </w:pPr>
      <w:r>
        <w:t xml:space="preserve">        $user = Auth::user();</w:t>
      </w:r>
    </w:p>
    <w:p w14:paraId="1588A930" w14:textId="77777777" w:rsidR="00E92D54" w:rsidRDefault="00E92D54" w:rsidP="00E92D54">
      <w:pPr>
        <w:pStyle w:val="Code"/>
      </w:pPr>
      <w:r>
        <w:t xml:space="preserve">        $query = MaterialUsage::query();</w:t>
      </w:r>
    </w:p>
    <w:p w14:paraId="36CF63D7" w14:textId="77777777" w:rsidR="00E92D54" w:rsidRDefault="00E92D54" w:rsidP="00E92D54">
      <w:pPr>
        <w:pStyle w:val="Code"/>
      </w:pPr>
    </w:p>
    <w:p w14:paraId="4D35FAEF" w14:textId="77777777" w:rsidR="00E92D54" w:rsidRDefault="00E92D54" w:rsidP="00E92D54">
      <w:pPr>
        <w:pStyle w:val="Code"/>
      </w:pPr>
      <w:r>
        <w:t xml:space="preserve">        if ($user &amp;&amp; $user-&gt;role === UserRole::Client) {</w:t>
      </w:r>
    </w:p>
    <w:p w14:paraId="2AE875C5" w14:textId="77777777" w:rsidR="00E92D54" w:rsidRDefault="00E92D54" w:rsidP="00E92D54">
      <w:pPr>
        <w:pStyle w:val="Code"/>
      </w:pPr>
      <w:r>
        <w:t xml:space="preserve">            $query-&gt;whereHas('project', function ($q) use ($user) {</w:t>
      </w:r>
    </w:p>
    <w:p w14:paraId="32FAE354" w14:textId="77777777" w:rsidR="00E92D54" w:rsidRDefault="00E92D54" w:rsidP="00E92D54">
      <w:pPr>
        <w:pStyle w:val="Code"/>
      </w:pPr>
      <w:r>
        <w:t xml:space="preserve">                $q-&gt;where('client_id', $user-&gt;client?-&gt;id);</w:t>
      </w:r>
    </w:p>
    <w:p w14:paraId="5DEFE268" w14:textId="77777777" w:rsidR="00E92D54" w:rsidRDefault="00E92D54" w:rsidP="00E92D54">
      <w:pPr>
        <w:pStyle w:val="Code"/>
      </w:pPr>
      <w:r>
        <w:t xml:space="preserve">            });</w:t>
      </w:r>
    </w:p>
    <w:p w14:paraId="56CDA844" w14:textId="77777777" w:rsidR="00E92D54" w:rsidRDefault="00E92D54" w:rsidP="00E92D54">
      <w:pPr>
        <w:pStyle w:val="Code"/>
      </w:pPr>
      <w:r>
        <w:t xml:space="preserve">        }</w:t>
      </w:r>
    </w:p>
    <w:p w14:paraId="2ABD158A" w14:textId="77777777" w:rsidR="00E92D54" w:rsidRDefault="00E92D54" w:rsidP="00E92D54">
      <w:pPr>
        <w:pStyle w:val="Code"/>
      </w:pPr>
    </w:p>
    <w:p w14:paraId="32F02AFF" w14:textId="77777777" w:rsidR="00E92D54" w:rsidRDefault="00E92D54" w:rsidP="00E92D54">
      <w:pPr>
        <w:pStyle w:val="Code"/>
      </w:pPr>
      <w:r>
        <w:t xml:space="preserve">        $today = Carbon::today();</w:t>
      </w:r>
    </w:p>
    <w:p w14:paraId="42AE46A3" w14:textId="77777777" w:rsidR="00E92D54" w:rsidRDefault="00E92D54" w:rsidP="00E92D54">
      <w:pPr>
        <w:pStyle w:val="Code"/>
      </w:pPr>
    </w:p>
    <w:p w14:paraId="32D8B86D" w14:textId="77777777" w:rsidR="00E92D54" w:rsidRDefault="00E92D54" w:rsidP="00E92D54">
      <w:pPr>
        <w:pStyle w:val="Code"/>
      </w:pPr>
      <w:r>
        <w:t xml:space="preserve">        return [</w:t>
      </w:r>
    </w:p>
    <w:p w14:paraId="3F2805F0" w14:textId="77777777" w:rsidR="00E92D54" w:rsidRDefault="00E92D54" w:rsidP="00E92D54">
      <w:pPr>
        <w:pStyle w:val="Code"/>
      </w:pPr>
      <w:r>
        <w:t xml:space="preserve">            Stat::make('Записів', (clone $query)-&gt;count())</w:t>
      </w:r>
    </w:p>
    <w:p w14:paraId="7D78A7F1" w14:textId="77777777" w:rsidR="00E92D54" w:rsidRDefault="00E92D54" w:rsidP="00E92D54">
      <w:pPr>
        <w:pStyle w:val="Code"/>
      </w:pPr>
      <w:r>
        <w:t xml:space="preserve">                -&gt;icon('heroicon-m-clipboard-document-list')</w:t>
      </w:r>
    </w:p>
    <w:p w14:paraId="18CFCE00" w14:textId="77777777" w:rsidR="00E92D54" w:rsidRDefault="00E92D54" w:rsidP="00E92D54">
      <w:pPr>
        <w:pStyle w:val="Code"/>
      </w:pPr>
      <w:r>
        <w:t xml:space="preserve">                -&gt;color('primary')</w:t>
      </w:r>
    </w:p>
    <w:p w14:paraId="771E9CCE" w14:textId="77777777" w:rsidR="00E92D54" w:rsidRDefault="00E92D54" w:rsidP="00E92D54">
      <w:pPr>
        <w:pStyle w:val="Code"/>
      </w:pPr>
      <w:r>
        <w:t xml:space="preserve">                -&gt;description('Усі записи використання'),</w:t>
      </w:r>
    </w:p>
    <w:p w14:paraId="6C727DA0" w14:textId="77777777" w:rsidR="00E92D54" w:rsidRDefault="00E92D54" w:rsidP="00E92D54">
      <w:pPr>
        <w:pStyle w:val="Code"/>
      </w:pPr>
      <w:r>
        <w:t xml:space="preserve">            Stat::make('Сьогодні', (clone $query)-&gt;whereDate('used_at', $today)-&gt;count())</w:t>
      </w:r>
    </w:p>
    <w:p w14:paraId="7F4A4773" w14:textId="77777777" w:rsidR="00E92D54" w:rsidRDefault="00E92D54" w:rsidP="00E92D54">
      <w:pPr>
        <w:pStyle w:val="Code"/>
      </w:pPr>
      <w:r>
        <w:t xml:space="preserve">                -&gt;icon('heroicon-m-calendar')</w:t>
      </w:r>
    </w:p>
    <w:p w14:paraId="5FA40F5F" w14:textId="77777777" w:rsidR="00E92D54" w:rsidRDefault="00E92D54" w:rsidP="00E92D54">
      <w:pPr>
        <w:pStyle w:val="Code"/>
      </w:pPr>
      <w:r>
        <w:t xml:space="preserve">                -&gt;color('success')</w:t>
      </w:r>
    </w:p>
    <w:p w14:paraId="33EE8E72" w14:textId="77777777" w:rsidR="00E92D54" w:rsidRDefault="00E92D54" w:rsidP="00E92D54">
      <w:pPr>
        <w:pStyle w:val="Code"/>
      </w:pPr>
      <w:r>
        <w:t xml:space="preserve">                -&gt;description('Використано сьогодні'),</w:t>
      </w:r>
    </w:p>
    <w:p w14:paraId="61DB8A92" w14:textId="77777777" w:rsidR="00E92D54" w:rsidRDefault="00E92D54" w:rsidP="00E92D54">
      <w:pPr>
        <w:pStyle w:val="Code"/>
      </w:pPr>
      <w:r>
        <w:t xml:space="preserve">            Stat::make('За 7 днів', (clone $query)-&gt;whereDate('used_at', '&gt;=', $today-&gt;copy()-&gt;subDays(6))-&gt;count())</w:t>
      </w:r>
    </w:p>
    <w:p w14:paraId="3E5FF71A" w14:textId="77777777" w:rsidR="00E92D54" w:rsidRDefault="00E92D54" w:rsidP="00E92D54">
      <w:pPr>
        <w:pStyle w:val="Code"/>
      </w:pPr>
      <w:r>
        <w:t xml:space="preserve">                -&gt;icon('heroicon-m-chart-bar')</w:t>
      </w:r>
    </w:p>
    <w:p w14:paraId="02978826" w14:textId="77777777" w:rsidR="00E92D54" w:rsidRDefault="00E92D54" w:rsidP="00E92D54">
      <w:pPr>
        <w:pStyle w:val="Code"/>
      </w:pPr>
      <w:r>
        <w:t xml:space="preserve">                -&gt;color('info')</w:t>
      </w:r>
    </w:p>
    <w:p w14:paraId="0A4EDC45" w14:textId="77777777" w:rsidR="00E92D54" w:rsidRDefault="00E92D54" w:rsidP="00E92D54">
      <w:pPr>
        <w:pStyle w:val="Code"/>
      </w:pPr>
      <w:r>
        <w:t xml:space="preserve">                -&gt;description('Останній тиждень'),</w:t>
      </w:r>
    </w:p>
    <w:p w14:paraId="0E64FAF8" w14:textId="77777777" w:rsidR="00E92D54" w:rsidRDefault="00E92D54" w:rsidP="00E92D54">
      <w:pPr>
        <w:pStyle w:val="Code"/>
      </w:pPr>
      <w:r>
        <w:t xml:space="preserve">        ];</w:t>
      </w:r>
    </w:p>
    <w:p w14:paraId="52FCB388" w14:textId="77777777" w:rsidR="00E92D54" w:rsidRDefault="00E92D54" w:rsidP="00E92D54">
      <w:pPr>
        <w:pStyle w:val="Code"/>
      </w:pPr>
      <w:r>
        <w:t xml:space="preserve">    }</w:t>
      </w:r>
    </w:p>
    <w:p w14:paraId="438042E2" w14:textId="77777777" w:rsidR="00E92D54" w:rsidRDefault="00E92D54" w:rsidP="00E92D54">
      <w:pPr>
        <w:pStyle w:val="Code"/>
      </w:pPr>
      <w:r>
        <w:t>}</w:t>
      </w:r>
    </w:p>
    <w:p w14:paraId="2A92AB6C" w14:textId="77777777" w:rsidR="00E92D54" w:rsidRDefault="00E92D54" w:rsidP="00E92D54">
      <w:pPr>
        <w:pStyle w:val="Code"/>
      </w:pPr>
      <w:r>
        <w:t>&lt;?php</w:t>
      </w:r>
    </w:p>
    <w:p w14:paraId="57C72779" w14:textId="77777777" w:rsidR="00E92D54" w:rsidRDefault="00E92D54" w:rsidP="00E92D54">
      <w:pPr>
        <w:pStyle w:val="Code"/>
      </w:pPr>
    </w:p>
    <w:p w14:paraId="0E42339D" w14:textId="77777777" w:rsidR="00E92D54" w:rsidRDefault="00E92D54" w:rsidP="00E92D54">
      <w:pPr>
        <w:pStyle w:val="Code"/>
      </w:pPr>
      <w:r>
        <w:t>namespace App\Filament\Widgets;</w:t>
      </w:r>
    </w:p>
    <w:p w14:paraId="1CC2BBAB" w14:textId="77777777" w:rsidR="00E92D54" w:rsidRDefault="00E92D54" w:rsidP="00E92D54">
      <w:pPr>
        <w:pStyle w:val="Code"/>
      </w:pPr>
    </w:p>
    <w:p w14:paraId="75A65A59" w14:textId="77777777" w:rsidR="00E92D54" w:rsidRDefault="00E92D54" w:rsidP="00E92D54">
      <w:pPr>
        <w:pStyle w:val="Code"/>
      </w:pPr>
      <w:r>
        <w:t>use App\Enums\ProjectStatus;</w:t>
      </w:r>
    </w:p>
    <w:p w14:paraId="09E4F043" w14:textId="77777777" w:rsidR="00E92D54" w:rsidRDefault="00E92D54" w:rsidP="00E92D54">
      <w:pPr>
        <w:pStyle w:val="Code"/>
      </w:pPr>
      <w:r>
        <w:t>use App\Enums\UserRole;</w:t>
      </w:r>
    </w:p>
    <w:p w14:paraId="2EE1EB6B" w14:textId="77777777" w:rsidR="00E92D54" w:rsidRDefault="00E92D54" w:rsidP="00E92D54">
      <w:pPr>
        <w:pStyle w:val="Code"/>
      </w:pPr>
      <w:r>
        <w:t>use App\Models\Project;</w:t>
      </w:r>
    </w:p>
    <w:p w14:paraId="2C1140BD" w14:textId="77777777" w:rsidR="00E92D54" w:rsidRDefault="00E92D54" w:rsidP="00E92D54">
      <w:pPr>
        <w:pStyle w:val="Code"/>
      </w:pPr>
      <w:r>
        <w:t>use Filament\Widgets\StatsOverviewWidget;</w:t>
      </w:r>
    </w:p>
    <w:p w14:paraId="2CED5679" w14:textId="77777777" w:rsidR="00E92D54" w:rsidRDefault="00E92D54" w:rsidP="00E92D54">
      <w:pPr>
        <w:pStyle w:val="Code"/>
      </w:pPr>
      <w:r>
        <w:t>use Filament\Widgets\StatsOverviewWidget\Stat;</w:t>
      </w:r>
    </w:p>
    <w:p w14:paraId="281B2232" w14:textId="77777777" w:rsidR="00E92D54" w:rsidRDefault="00E92D54" w:rsidP="00E92D54">
      <w:pPr>
        <w:pStyle w:val="Code"/>
      </w:pPr>
      <w:r>
        <w:t>use Illuminate\Support\Facades\Auth;</w:t>
      </w:r>
    </w:p>
    <w:p w14:paraId="33FBA185" w14:textId="77777777" w:rsidR="00E92D54" w:rsidRDefault="00E92D54" w:rsidP="00E92D54">
      <w:pPr>
        <w:pStyle w:val="Code"/>
      </w:pPr>
    </w:p>
    <w:p w14:paraId="57703E7C" w14:textId="77777777" w:rsidR="00E92D54" w:rsidRDefault="00E92D54" w:rsidP="00E92D54">
      <w:pPr>
        <w:pStyle w:val="Code"/>
      </w:pPr>
      <w:r>
        <w:t>class ProjectsStatsWidget extends StatsOverviewWidget</w:t>
      </w:r>
    </w:p>
    <w:p w14:paraId="081A0CB8" w14:textId="77777777" w:rsidR="00E92D54" w:rsidRDefault="00E92D54" w:rsidP="00E92D54">
      <w:pPr>
        <w:pStyle w:val="Code"/>
      </w:pPr>
      <w:r>
        <w:t>{</w:t>
      </w:r>
    </w:p>
    <w:p w14:paraId="6A669102" w14:textId="77777777" w:rsidR="00E92D54" w:rsidRDefault="00E92D54" w:rsidP="00E92D54">
      <w:pPr>
        <w:pStyle w:val="Code"/>
      </w:pPr>
      <w:r>
        <w:t xml:space="preserve">    protected ?string $heading = 'Проєкти';</w:t>
      </w:r>
    </w:p>
    <w:p w14:paraId="7BD5F355" w14:textId="77777777" w:rsidR="00E92D54" w:rsidRDefault="00E92D54" w:rsidP="00E92D54">
      <w:pPr>
        <w:pStyle w:val="Code"/>
      </w:pPr>
    </w:p>
    <w:p w14:paraId="59E4FC83" w14:textId="77777777" w:rsidR="00E92D54" w:rsidRDefault="00E92D54" w:rsidP="00E92D54">
      <w:pPr>
        <w:pStyle w:val="Code"/>
      </w:pPr>
      <w:r>
        <w:t xml:space="preserve">    protected function getStats(): array</w:t>
      </w:r>
    </w:p>
    <w:p w14:paraId="40B81883" w14:textId="77777777" w:rsidR="00E92D54" w:rsidRDefault="00E92D54" w:rsidP="00E92D54">
      <w:pPr>
        <w:pStyle w:val="Code"/>
      </w:pPr>
      <w:r>
        <w:t xml:space="preserve">    {</w:t>
      </w:r>
    </w:p>
    <w:p w14:paraId="71913B25" w14:textId="77777777" w:rsidR="00E92D54" w:rsidRDefault="00E92D54" w:rsidP="00E92D54">
      <w:pPr>
        <w:pStyle w:val="Code"/>
      </w:pPr>
      <w:r>
        <w:t xml:space="preserve">        $user = Auth::user();</w:t>
      </w:r>
    </w:p>
    <w:p w14:paraId="6B96E74F" w14:textId="77777777" w:rsidR="00E92D54" w:rsidRDefault="00E92D54" w:rsidP="00E92D54">
      <w:pPr>
        <w:pStyle w:val="Code"/>
      </w:pPr>
      <w:r>
        <w:t xml:space="preserve">        $query = Project::query();</w:t>
      </w:r>
    </w:p>
    <w:p w14:paraId="1734BF0F" w14:textId="77777777" w:rsidR="00E92D54" w:rsidRDefault="00E92D54" w:rsidP="00E92D54">
      <w:pPr>
        <w:pStyle w:val="Code"/>
      </w:pPr>
    </w:p>
    <w:p w14:paraId="5D925194" w14:textId="77777777" w:rsidR="00E92D54" w:rsidRDefault="00E92D54" w:rsidP="00E92D54">
      <w:pPr>
        <w:pStyle w:val="Code"/>
      </w:pPr>
      <w:r>
        <w:t xml:space="preserve">        if ($user &amp;&amp; $user-&gt;role === UserRole::Client) {</w:t>
      </w:r>
    </w:p>
    <w:p w14:paraId="51507E45" w14:textId="77777777" w:rsidR="00E92D54" w:rsidRDefault="00E92D54" w:rsidP="00E92D54">
      <w:pPr>
        <w:pStyle w:val="Code"/>
      </w:pPr>
      <w:r>
        <w:t xml:space="preserve">            $query-&gt;where('client_id', $user-&gt;client?-&gt;id);</w:t>
      </w:r>
    </w:p>
    <w:p w14:paraId="1808FF4D" w14:textId="77777777" w:rsidR="00E92D54" w:rsidRDefault="00E92D54" w:rsidP="00E92D54">
      <w:pPr>
        <w:pStyle w:val="Code"/>
      </w:pPr>
      <w:r>
        <w:t xml:space="preserve">        }</w:t>
      </w:r>
    </w:p>
    <w:p w14:paraId="2C36E578" w14:textId="77777777" w:rsidR="00E92D54" w:rsidRDefault="00E92D54" w:rsidP="00E92D54">
      <w:pPr>
        <w:pStyle w:val="Code"/>
      </w:pPr>
    </w:p>
    <w:p w14:paraId="510E04C9" w14:textId="77777777" w:rsidR="00E92D54" w:rsidRDefault="00E92D54" w:rsidP="00E92D54">
      <w:pPr>
        <w:pStyle w:val="Code"/>
      </w:pPr>
      <w:r>
        <w:lastRenderedPageBreak/>
        <w:t xml:space="preserve">        return [</w:t>
      </w:r>
    </w:p>
    <w:p w14:paraId="21DA64D8" w14:textId="77777777" w:rsidR="00E92D54" w:rsidRDefault="00E92D54" w:rsidP="00E92D54">
      <w:pPr>
        <w:pStyle w:val="Code"/>
      </w:pPr>
      <w:r>
        <w:t xml:space="preserve">            Stat::make('Всього', (clone $query)-&gt;count())</w:t>
      </w:r>
    </w:p>
    <w:p w14:paraId="525B736E" w14:textId="77777777" w:rsidR="00E92D54" w:rsidRDefault="00E92D54" w:rsidP="00E92D54">
      <w:pPr>
        <w:pStyle w:val="Code"/>
      </w:pPr>
      <w:r>
        <w:t xml:space="preserve">                -&gt;icon('heroicon-m-folder')</w:t>
      </w:r>
    </w:p>
    <w:p w14:paraId="19682F4F" w14:textId="77777777" w:rsidR="00E92D54" w:rsidRDefault="00E92D54" w:rsidP="00E92D54">
      <w:pPr>
        <w:pStyle w:val="Code"/>
      </w:pPr>
      <w:r>
        <w:t xml:space="preserve">                -&gt;color('primary')</w:t>
      </w:r>
    </w:p>
    <w:p w14:paraId="4CEBB633" w14:textId="77777777" w:rsidR="00E92D54" w:rsidRDefault="00E92D54" w:rsidP="00E92D54">
      <w:pPr>
        <w:pStyle w:val="Code"/>
      </w:pPr>
      <w:r>
        <w:t xml:space="preserve">                -&gt;description('Усі проєкти'),</w:t>
      </w:r>
    </w:p>
    <w:p w14:paraId="09B9ADD4" w14:textId="77777777" w:rsidR="00E92D54" w:rsidRDefault="00E92D54" w:rsidP="00E92D54">
      <w:pPr>
        <w:pStyle w:val="Code"/>
      </w:pPr>
      <w:r>
        <w:t xml:space="preserve">            Stat::make('В процесі', (clone $query)-&gt;where('status', ProjectStatus::InProgress)-&gt;count())</w:t>
      </w:r>
    </w:p>
    <w:p w14:paraId="334E55B0" w14:textId="77777777" w:rsidR="00E92D54" w:rsidRDefault="00E92D54" w:rsidP="00E92D54">
      <w:pPr>
        <w:pStyle w:val="Code"/>
      </w:pPr>
      <w:r>
        <w:t xml:space="preserve">                -&gt;icon('heroicon-m-arrow-path')</w:t>
      </w:r>
    </w:p>
    <w:p w14:paraId="5F3A1934" w14:textId="77777777" w:rsidR="00E92D54" w:rsidRDefault="00E92D54" w:rsidP="00E92D54">
      <w:pPr>
        <w:pStyle w:val="Code"/>
      </w:pPr>
      <w:r>
        <w:t xml:space="preserve">                -&gt;color('info')</w:t>
      </w:r>
    </w:p>
    <w:p w14:paraId="52E5B8AE" w14:textId="77777777" w:rsidR="00E92D54" w:rsidRDefault="00E92D54" w:rsidP="00E92D54">
      <w:pPr>
        <w:pStyle w:val="Code"/>
      </w:pPr>
      <w:r>
        <w:t xml:space="preserve">                -&gt;description('Активні проєкти'),</w:t>
      </w:r>
    </w:p>
    <w:p w14:paraId="51EACE6A" w14:textId="77777777" w:rsidR="00E92D54" w:rsidRDefault="00E92D54" w:rsidP="00E92D54">
      <w:pPr>
        <w:pStyle w:val="Code"/>
      </w:pPr>
      <w:r>
        <w:t xml:space="preserve">            Stat::make('Очікують', (clone $query)-&gt;where('status', ProjectStatus::Pending)-&gt;count())</w:t>
      </w:r>
    </w:p>
    <w:p w14:paraId="37FDA53B" w14:textId="77777777" w:rsidR="00E92D54" w:rsidRDefault="00E92D54" w:rsidP="00E92D54">
      <w:pPr>
        <w:pStyle w:val="Code"/>
      </w:pPr>
      <w:r>
        <w:t xml:space="preserve">                -&gt;icon('heroicon-m-clock')</w:t>
      </w:r>
    </w:p>
    <w:p w14:paraId="18B8916B" w14:textId="77777777" w:rsidR="00E92D54" w:rsidRDefault="00E92D54" w:rsidP="00E92D54">
      <w:pPr>
        <w:pStyle w:val="Code"/>
      </w:pPr>
      <w:r>
        <w:t xml:space="preserve">                -&gt;color('warning')</w:t>
      </w:r>
    </w:p>
    <w:p w14:paraId="7BAF6632" w14:textId="77777777" w:rsidR="00E92D54" w:rsidRDefault="00E92D54" w:rsidP="00E92D54">
      <w:pPr>
        <w:pStyle w:val="Code"/>
      </w:pPr>
      <w:r>
        <w:t xml:space="preserve">                -&gt;description('Ще не стартували'),</w:t>
      </w:r>
    </w:p>
    <w:p w14:paraId="12F09270" w14:textId="77777777" w:rsidR="00E92D54" w:rsidRDefault="00E92D54" w:rsidP="00E92D54">
      <w:pPr>
        <w:pStyle w:val="Code"/>
      </w:pPr>
      <w:r>
        <w:t xml:space="preserve">        ];</w:t>
      </w:r>
    </w:p>
    <w:p w14:paraId="322E9959" w14:textId="77777777" w:rsidR="00E92D54" w:rsidRDefault="00E92D54" w:rsidP="00E92D54">
      <w:pPr>
        <w:pStyle w:val="Code"/>
      </w:pPr>
      <w:r>
        <w:t xml:space="preserve">    }</w:t>
      </w:r>
    </w:p>
    <w:p w14:paraId="40BDA9D3" w14:textId="77777777" w:rsidR="00E92D54" w:rsidRDefault="00E92D54" w:rsidP="00E92D54">
      <w:pPr>
        <w:pStyle w:val="Code"/>
      </w:pPr>
      <w:r>
        <w:t>}</w:t>
      </w:r>
    </w:p>
    <w:p w14:paraId="4728C9DC" w14:textId="77777777" w:rsidR="00E92D54" w:rsidRDefault="00E92D54" w:rsidP="00E92D54">
      <w:pPr>
        <w:pStyle w:val="Code"/>
      </w:pPr>
      <w:r>
        <w:t>&lt;?php</w:t>
      </w:r>
    </w:p>
    <w:p w14:paraId="02D4DE55" w14:textId="77777777" w:rsidR="00E92D54" w:rsidRDefault="00E92D54" w:rsidP="00E92D54">
      <w:pPr>
        <w:pStyle w:val="Code"/>
      </w:pPr>
    </w:p>
    <w:p w14:paraId="3B621B73" w14:textId="77777777" w:rsidR="00E92D54" w:rsidRDefault="00E92D54" w:rsidP="00E92D54">
      <w:pPr>
        <w:pStyle w:val="Code"/>
      </w:pPr>
      <w:r>
        <w:t>namespace App\Filament\Widgets;</w:t>
      </w:r>
    </w:p>
    <w:p w14:paraId="3DC3E9F0" w14:textId="77777777" w:rsidR="00E92D54" w:rsidRDefault="00E92D54" w:rsidP="00E92D54">
      <w:pPr>
        <w:pStyle w:val="Code"/>
      </w:pPr>
    </w:p>
    <w:p w14:paraId="1FF280E5" w14:textId="77777777" w:rsidR="00E92D54" w:rsidRDefault="00E92D54" w:rsidP="00E92D54">
      <w:pPr>
        <w:pStyle w:val="Code"/>
      </w:pPr>
      <w:r>
        <w:t>use App\Enums\ProjectStatus;</w:t>
      </w:r>
    </w:p>
    <w:p w14:paraId="35478977" w14:textId="77777777" w:rsidR="00E92D54" w:rsidRDefault="00E92D54" w:rsidP="00E92D54">
      <w:pPr>
        <w:pStyle w:val="Code"/>
      </w:pPr>
      <w:r>
        <w:t>use App\Enums\UserRole;</w:t>
      </w:r>
    </w:p>
    <w:p w14:paraId="14715D85" w14:textId="77777777" w:rsidR="00E92D54" w:rsidRDefault="00E92D54" w:rsidP="00E92D54">
      <w:pPr>
        <w:pStyle w:val="Code"/>
      </w:pPr>
      <w:r>
        <w:t>use App\Models\Project;</w:t>
      </w:r>
    </w:p>
    <w:p w14:paraId="5C1D6F23" w14:textId="77777777" w:rsidR="00E92D54" w:rsidRDefault="00E92D54" w:rsidP="00E92D54">
      <w:pPr>
        <w:pStyle w:val="Code"/>
      </w:pPr>
      <w:r>
        <w:t>use Filament\Widgets\ChartWidget;</w:t>
      </w:r>
    </w:p>
    <w:p w14:paraId="703D77EA" w14:textId="77777777" w:rsidR="00E92D54" w:rsidRDefault="00E92D54" w:rsidP="00E92D54">
      <w:pPr>
        <w:pStyle w:val="Code"/>
      </w:pPr>
      <w:r>
        <w:t>use Illuminate\Support\Facades\Auth;</w:t>
      </w:r>
    </w:p>
    <w:p w14:paraId="012E42EC" w14:textId="77777777" w:rsidR="00E92D54" w:rsidRDefault="00E92D54" w:rsidP="00E92D54">
      <w:pPr>
        <w:pStyle w:val="Code"/>
      </w:pPr>
    </w:p>
    <w:p w14:paraId="66CA1566" w14:textId="77777777" w:rsidR="00E92D54" w:rsidRDefault="00E92D54" w:rsidP="00E92D54">
      <w:pPr>
        <w:pStyle w:val="Code"/>
      </w:pPr>
      <w:r>
        <w:t>class ProjectsStatusChart extends ChartWidget</w:t>
      </w:r>
    </w:p>
    <w:p w14:paraId="71A3D6B3" w14:textId="77777777" w:rsidR="00E92D54" w:rsidRDefault="00E92D54" w:rsidP="00E92D54">
      <w:pPr>
        <w:pStyle w:val="Code"/>
      </w:pPr>
      <w:r>
        <w:t>{</w:t>
      </w:r>
    </w:p>
    <w:p w14:paraId="357084DE" w14:textId="77777777" w:rsidR="00E92D54" w:rsidRDefault="00E92D54" w:rsidP="00E92D54">
      <w:pPr>
        <w:pStyle w:val="Code"/>
      </w:pPr>
      <w:r>
        <w:t xml:space="preserve">    protected ?string $heading = 'Проєкти: статуси';</w:t>
      </w:r>
    </w:p>
    <w:p w14:paraId="38A60B98" w14:textId="77777777" w:rsidR="00E92D54" w:rsidRDefault="00E92D54" w:rsidP="00E92D54">
      <w:pPr>
        <w:pStyle w:val="Code"/>
      </w:pPr>
    </w:p>
    <w:p w14:paraId="5517A2FB" w14:textId="77777777" w:rsidR="00E92D54" w:rsidRDefault="00E92D54" w:rsidP="00E92D54">
      <w:pPr>
        <w:pStyle w:val="Code"/>
      </w:pPr>
      <w:r>
        <w:t xml:space="preserve">    protected ?string $maxHeight = '250px';</w:t>
      </w:r>
    </w:p>
    <w:p w14:paraId="06D44C15" w14:textId="77777777" w:rsidR="00E92D54" w:rsidRDefault="00E92D54" w:rsidP="00E92D54">
      <w:pPr>
        <w:pStyle w:val="Code"/>
      </w:pPr>
    </w:p>
    <w:p w14:paraId="19776D64" w14:textId="77777777" w:rsidR="00E92D54" w:rsidRDefault="00E92D54" w:rsidP="00E92D54">
      <w:pPr>
        <w:pStyle w:val="Code"/>
      </w:pPr>
      <w:r>
        <w:t xml:space="preserve">    protected function getData(): array</w:t>
      </w:r>
    </w:p>
    <w:p w14:paraId="15AC4BCE" w14:textId="77777777" w:rsidR="00E92D54" w:rsidRDefault="00E92D54" w:rsidP="00E92D54">
      <w:pPr>
        <w:pStyle w:val="Code"/>
      </w:pPr>
      <w:r>
        <w:t xml:space="preserve">    {</w:t>
      </w:r>
    </w:p>
    <w:p w14:paraId="0DE4D357" w14:textId="77777777" w:rsidR="00E92D54" w:rsidRDefault="00E92D54" w:rsidP="00E92D54">
      <w:pPr>
        <w:pStyle w:val="Code"/>
      </w:pPr>
      <w:r>
        <w:t xml:space="preserve">        $user = Auth::user();</w:t>
      </w:r>
    </w:p>
    <w:p w14:paraId="1E8C583F" w14:textId="77777777" w:rsidR="00E92D54" w:rsidRDefault="00E92D54" w:rsidP="00E92D54">
      <w:pPr>
        <w:pStyle w:val="Code"/>
      </w:pPr>
      <w:r>
        <w:t xml:space="preserve">        $query = Project::query();</w:t>
      </w:r>
    </w:p>
    <w:p w14:paraId="09221FBD" w14:textId="77777777" w:rsidR="00E92D54" w:rsidRDefault="00E92D54" w:rsidP="00E92D54">
      <w:pPr>
        <w:pStyle w:val="Code"/>
      </w:pPr>
    </w:p>
    <w:p w14:paraId="7D2847A2" w14:textId="77777777" w:rsidR="00E92D54" w:rsidRDefault="00E92D54" w:rsidP="00E92D54">
      <w:pPr>
        <w:pStyle w:val="Code"/>
      </w:pPr>
      <w:r>
        <w:t xml:space="preserve">        if ($user &amp;&amp; $user-&gt;role === UserRole::Client) {</w:t>
      </w:r>
    </w:p>
    <w:p w14:paraId="0D5117FA" w14:textId="77777777" w:rsidR="00E92D54" w:rsidRDefault="00E92D54" w:rsidP="00E92D54">
      <w:pPr>
        <w:pStyle w:val="Code"/>
      </w:pPr>
      <w:r>
        <w:t xml:space="preserve">            $query-&gt;where('client_id', $user-&gt;client?-&gt;id);</w:t>
      </w:r>
    </w:p>
    <w:p w14:paraId="7B118AB0" w14:textId="77777777" w:rsidR="00E92D54" w:rsidRDefault="00E92D54" w:rsidP="00E92D54">
      <w:pPr>
        <w:pStyle w:val="Code"/>
      </w:pPr>
      <w:r>
        <w:t xml:space="preserve">        }</w:t>
      </w:r>
    </w:p>
    <w:p w14:paraId="6B027CF8" w14:textId="77777777" w:rsidR="00E92D54" w:rsidRDefault="00E92D54" w:rsidP="00E92D54">
      <w:pPr>
        <w:pStyle w:val="Code"/>
      </w:pPr>
    </w:p>
    <w:p w14:paraId="598119D2" w14:textId="77777777" w:rsidR="00E92D54" w:rsidRDefault="00E92D54" w:rsidP="00E92D54">
      <w:pPr>
        <w:pStyle w:val="Code"/>
      </w:pPr>
      <w:r>
        <w:t xml:space="preserve">        $pending = (clone $query)-&gt;where('status', ProjectStatus::Pending)-&gt;count();</w:t>
      </w:r>
    </w:p>
    <w:p w14:paraId="48C88480" w14:textId="77777777" w:rsidR="00E92D54" w:rsidRDefault="00E92D54" w:rsidP="00E92D54">
      <w:pPr>
        <w:pStyle w:val="Code"/>
      </w:pPr>
      <w:r>
        <w:t xml:space="preserve">        $inProgress = (clone $query)-&gt;where('status', ProjectStatus::InProgress)-&gt;count();</w:t>
      </w:r>
    </w:p>
    <w:p w14:paraId="4F8FFBF7" w14:textId="77777777" w:rsidR="00E92D54" w:rsidRDefault="00E92D54" w:rsidP="00E92D54">
      <w:pPr>
        <w:pStyle w:val="Code"/>
      </w:pPr>
      <w:r>
        <w:t xml:space="preserve">        $completed = (clone $query)-&gt;where('status', ProjectStatus::Completed)-&gt;count();</w:t>
      </w:r>
    </w:p>
    <w:p w14:paraId="61C207EC" w14:textId="77777777" w:rsidR="00E92D54" w:rsidRDefault="00E92D54" w:rsidP="00E92D54">
      <w:pPr>
        <w:pStyle w:val="Code"/>
      </w:pPr>
      <w:r>
        <w:t xml:space="preserve">        $cancelled = (clone $query)-&gt;where('status', ProjectStatus::Cancelled)-&gt;count();</w:t>
      </w:r>
    </w:p>
    <w:p w14:paraId="6BB6D6BA" w14:textId="77777777" w:rsidR="00E92D54" w:rsidRDefault="00E92D54" w:rsidP="00E92D54">
      <w:pPr>
        <w:pStyle w:val="Code"/>
      </w:pPr>
    </w:p>
    <w:p w14:paraId="60589049" w14:textId="77777777" w:rsidR="00E92D54" w:rsidRDefault="00E92D54" w:rsidP="00E92D54">
      <w:pPr>
        <w:pStyle w:val="Code"/>
      </w:pPr>
      <w:r>
        <w:t xml:space="preserve">        return [</w:t>
      </w:r>
    </w:p>
    <w:p w14:paraId="40A41DF5" w14:textId="77777777" w:rsidR="00E92D54" w:rsidRDefault="00E92D54" w:rsidP="00E92D54">
      <w:pPr>
        <w:pStyle w:val="Code"/>
      </w:pPr>
      <w:r>
        <w:t xml:space="preserve">            'datasets' =&gt; [</w:t>
      </w:r>
    </w:p>
    <w:p w14:paraId="731E06E2" w14:textId="77777777" w:rsidR="00E92D54" w:rsidRDefault="00E92D54" w:rsidP="00E92D54">
      <w:pPr>
        <w:pStyle w:val="Code"/>
      </w:pPr>
      <w:r>
        <w:t xml:space="preserve">                [</w:t>
      </w:r>
    </w:p>
    <w:p w14:paraId="61FB05DC" w14:textId="77777777" w:rsidR="00E92D54" w:rsidRDefault="00E92D54" w:rsidP="00E92D54">
      <w:pPr>
        <w:pStyle w:val="Code"/>
      </w:pPr>
      <w:r>
        <w:t xml:space="preserve">                    'data' =&gt; [$pending, $inProgress, $completed, $cancelled],</w:t>
      </w:r>
    </w:p>
    <w:p w14:paraId="761CA934" w14:textId="77777777" w:rsidR="00E92D54" w:rsidRDefault="00E92D54" w:rsidP="00E92D54">
      <w:pPr>
        <w:pStyle w:val="Code"/>
      </w:pPr>
      <w:r>
        <w:t xml:space="preserve">                    'backgroundColor' =&gt; ['#f59e0b', '#3b82f6', '#10b981', '#ef4444'],</w:t>
      </w:r>
    </w:p>
    <w:p w14:paraId="44941964" w14:textId="77777777" w:rsidR="00E92D54" w:rsidRDefault="00E92D54" w:rsidP="00E92D54">
      <w:pPr>
        <w:pStyle w:val="Code"/>
      </w:pPr>
      <w:r>
        <w:t xml:space="preserve">                ],</w:t>
      </w:r>
    </w:p>
    <w:p w14:paraId="009EE195" w14:textId="77777777" w:rsidR="00E92D54" w:rsidRDefault="00E92D54" w:rsidP="00E92D54">
      <w:pPr>
        <w:pStyle w:val="Code"/>
      </w:pPr>
      <w:r>
        <w:t xml:space="preserve">            ],</w:t>
      </w:r>
    </w:p>
    <w:p w14:paraId="6A40B2D8" w14:textId="77777777" w:rsidR="00E92D54" w:rsidRDefault="00E92D54" w:rsidP="00E92D54">
      <w:pPr>
        <w:pStyle w:val="Code"/>
      </w:pPr>
      <w:r>
        <w:t xml:space="preserve">            'labels' =&gt; ['Очікує', 'В процесі', 'Завершено', 'Скасовано'],</w:t>
      </w:r>
    </w:p>
    <w:p w14:paraId="4F19FEA2" w14:textId="77777777" w:rsidR="00E92D54" w:rsidRDefault="00E92D54" w:rsidP="00E92D54">
      <w:pPr>
        <w:pStyle w:val="Code"/>
      </w:pPr>
      <w:r>
        <w:t xml:space="preserve">        ];</w:t>
      </w:r>
    </w:p>
    <w:p w14:paraId="334A5CF3" w14:textId="77777777" w:rsidR="00E92D54" w:rsidRDefault="00E92D54" w:rsidP="00E92D54">
      <w:pPr>
        <w:pStyle w:val="Code"/>
      </w:pPr>
      <w:r>
        <w:t xml:space="preserve">    }</w:t>
      </w:r>
    </w:p>
    <w:p w14:paraId="46DCB6C9" w14:textId="77777777" w:rsidR="00E92D54" w:rsidRDefault="00E92D54" w:rsidP="00E92D54">
      <w:pPr>
        <w:pStyle w:val="Code"/>
      </w:pPr>
    </w:p>
    <w:p w14:paraId="1C5D1510" w14:textId="77777777" w:rsidR="00E92D54" w:rsidRDefault="00E92D54" w:rsidP="00E92D54">
      <w:pPr>
        <w:pStyle w:val="Code"/>
      </w:pPr>
      <w:r>
        <w:t xml:space="preserve">    protected function getType(): string</w:t>
      </w:r>
    </w:p>
    <w:p w14:paraId="39FDCAB3" w14:textId="77777777" w:rsidR="00E92D54" w:rsidRDefault="00E92D54" w:rsidP="00E92D54">
      <w:pPr>
        <w:pStyle w:val="Code"/>
      </w:pPr>
      <w:r>
        <w:t xml:space="preserve">    {</w:t>
      </w:r>
    </w:p>
    <w:p w14:paraId="5855FE3B" w14:textId="77777777" w:rsidR="00E92D54" w:rsidRDefault="00E92D54" w:rsidP="00E92D54">
      <w:pPr>
        <w:pStyle w:val="Code"/>
      </w:pPr>
      <w:r>
        <w:t xml:space="preserve">        return 'doughnut';</w:t>
      </w:r>
    </w:p>
    <w:p w14:paraId="76070907" w14:textId="77777777" w:rsidR="00E92D54" w:rsidRDefault="00E92D54" w:rsidP="00E92D54">
      <w:pPr>
        <w:pStyle w:val="Code"/>
      </w:pPr>
      <w:r>
        <w:t xml:space="preserve">    }</w:t>
      </w:r>
    </w:p>
    <w:p w14:paraId="06F24B75" w14:textId="77777777" w:rsidR="00E92D54" w:rsidRDefault="00E92D54" w:rsidP="00E92D54">
      <w:pPr>
        <w:pStyle w:val="Code"/>
      </w:pPr>
      <w:r>
        <w:t>}</w:t>
      </w:r>
    </w:p>
    <w:p w14:paraId="18456900" w14:textId="77777777" w:rsidR="00E92D54" w:rsidRDefault="00E92D54" w:rsidP="00E92D54">
      <w:pPr>
        <w:pStyle w:val="Code"/>
      </w:pPr>
      <w:r>
        <w:t>&lt;?php</w:t>
      </w:r>
    </w:p>
    <w:p w14:paraId="39D9DFE5" w14:textId="77777777" w:rsidR="00E92D54" w:rsidRDefault="00E92D54" w:rsidP="00E92D54">
      <w:pPr>
        <w:pStyle w:val="Code"/>
      </w:pPr>
    </w:p>
    <w:p w14:paraId="766F2530" w14:textId="77777777" w:rsidR="00E92D54" w:rsidRDefault="00E92D54" w:rsidP="00E92D54">
      <w:pPr>
        <w:pStyle w:val="Code"/>
      </w:pPr>
      <w:r>
        <w:t>namespace App\Filament\Widgets;</w:t>
      </w:r>
    </w:p>
    <w:p w14:paraId="20F289D7" w14:textId="77777777" w:rsidR="00E92D54" w:rsidRDefault="00E92D54" w:rsidP="00E92D54">
      <w:pPr>
        <w:pStyle w:val="Code"/>
      </w:pPr>
    </w:p>
    <w:p w14:paraId="139ECA0F" w14:textId="77777777" w:rsidR="00E92D54" w:rsidRDefault="00E92D54" w:rsidP="00E92D54">
      <w:pPr>
        <w:pStyle w:val="Code"/>
      </w:pPr>
      <w:r>
        <w:t>use App\Enums\UserRole;</w:t>
      </w:r>
    </w:p>
    <w:p w14:paraId="4DBA69D4" w14:textId="77777777" w:rsidR="00E92D54" w:rsidRDefault="00E92D54" w:rsidP="00E92D54">
      <w:pPr>
        <w:pStyle w:val="Code"/>
      </w:pPr>
      <w:r>
        <w:t>use App\Models\User;</w:t>
      </w:r>
    </w:p>
    <w:p w14:paraId="037AD5B1" w14:textId="77777777" w:rsidR="00E92D54" w:rsidRDefault="00E92D54" w:rsidP="00E92D54">
      <w:pPr>
        <w:pStyle w:val="Code"/>
      </w:pPr>
      <w:r>
        <w:t>use Filament\Widgets\StatsOverviewWidget;</w:t>
      </w:r>
    </w:p>
    <w:p w14:paraId="1A649B74" w14:textId="77777777" w:rsidR="00E92D54" w:rsidRDefault="00E92D54" w:rsidP="00E92D54">
      <w:pPr>
        <w:pStyle w:val="Code"/>
      </w:pPr>
      <w:r>
        <w:t>use Filament\Widgets\StatsOverviewWidget\Stat;</w:t>
      </w:r>
    </w:p>
    <w:p w14:paraId="20AC74CE" w14:textId="77777777" w:rsidR="00E92D54" w:rsidRDefault="00E92D54" w:rsidP="00E92D54">
      <w:pPr>
        <w:pStyle w:val="Code"/>
      </w:pPr>
      <w:r>
        <w:t>use Illuminate\Support\Facades\Auth;</w:t>
      </w:r>
    </w:p>
    <w:p w14:paraId="1309B724" w14:textId="77777777" w:rsidR="00E92D54" w:rsidRDefault="00E92D54" w:rsidP="00E92D54">
      <w:pPr>
        <w:pStyle w:val="Code"/>
      </w:pPr>
    </w:p>
    <w:p w14:paraId="76C38B4F" w14:textId="77777777" w:rsidR="00E92D54" w:rsidRDefault="00E92D54" w:rsidP="00E92D54">
      <w:pPr>
        <w:pStyle w:val="Code"/>
      </w:pPr>
      <w:r>
        <w:t>class UsersStatsWidget extends StatsOverviewWidget</w:t>
      </w:r>
    </w:p>
    <w:p w14:paraId="46C44E7C" w14:textId="77777777" w:rsidR="00E92D54" w:rsidRDefault="00E92D54" w:rsidP="00E92D54">
      <w:pPr>
        <w:pStyle w:val="Code"/>
      </w:pPr>
      <w:r>
        <w:t>{</w:t>
      </w:r>
    </w:p>
    <w:p w14:paraId="7403BD64" w14:textId="77777777" w:rsidR="00E92D54" w:rsidRDefault="00E92D54" w:rsidP="00E92D54">
      <w:pPr>
        <w:pStyle w:val="Code"/>
      </w:pPr>
      <w:r>
        <w:t xml:space="preserve">    protected ?string $heading = 'Користувачі';</w:t>
      </w:r>
    </w:p>
    <w:p w14:paraId="4E859712" w14:textId="77777777" w:rsidR="00E92D54" w:rsidRDefault="00E92D54" w:rsidP="00E92D54">
      <w:pPr>
        <w:pStyle w:val="Code"/>
      </w:pPr>
    </w:p>
    <w:p w14:paraId="76015D2F" w14:textId="77777777" w:rsidR="00E92D54" w:rsidRDefault="00E92D54" w:rsidP="00E92D54">
      <w:pPr>
        <w:pStyle w:val="Code"/>
      </w:pPr>
      <w:r>
        <w:t xml:space="preserve">    public static function canView(): bool</w:t>
      </w:r>
    </w:p>
    <w:p w14:paraId="2D60D780" w14:textId="77777777" w:rsidR="00E92D54" w:rsidRDefault="00E92D54" w:rsidP="00E92D54">
      <w:pPr>
        <w:pStyle w:val="Code"/>
      </w:pPr>
      <w:r>
        <w:t xml:space="preserve">    {</w:t>
      </w:r>
    </w:p>
    <w:p w14:paraId="7738140D" w14:textId="77777777" w:rsidR="00E92D54" w:rsidRDefault="00E92D54" w:rsidP="00E92D54">
      <w:pPr>
        <w:pStyle w:val="Code"/>
      </w:pPr>
      <w:r>
        <w:t xml:space="preserve">        return in_array(Auth::user()-&gt;role, [UserRole::Admin, UserRole::Manager]);</w:t>
      </w:r>
    </w:p>
    <w:p w14:paraId="3D662CA9" w14:textId="77777777" w:rsidR="00E92D54" w:rsidRDefault="00E92D54" w:rsidP="00E92D54">
      <w:pPr>
        <w:pStyle w:val="Code"/>
      </w:pPr>
      <w:r>
        <w:t xml:space="preserve">    }</w:t>
      </w:r>
    </w:p>
    <w:p w14:paraId="13CC25A4" w14:textId="77777777" w:rsidR="00E92D54" w:rsidRDefault="00E92D54" w:rsidP="00E92D54">
      <w:pPr>
        <w:pStyle w:val="Code"/>
      </w:pPr>
    </w:p>
    <w:p w14:paraId="19CCBAAE" w14:textId="77777777" w:rsidR="00E92D54" w:rsidRDefault="00E92D54" w:rsidP="00E92D54">
      <w:pPr>
        <w:pStyle w:val="Code"/>
      </w:pPr>
      <w:r>
        <w:t xml:space="preserve">    protected function getStats(): array</w:t>
      </w:r>
    </w:p>
    <w:p w14:paraId="5E225E3B" w14:textId="77777777" w:rsidR="00E92D54" w:rsidRDefault="00E92D54" w:rsidP="00E92D54">
      <w:pPr>
        <w:pStyle w:val="Code"/>
      </w:pPr>
      <w:r>
        <w:t xml:space="preserve">    {</w:t>
      </w:r>
    </w:p>
    <w:p w14:paraId="6785E00A" w14:textId="77777777" w:rsidR="00E92D54" w:rsidRDefault="00E92D54" w:rsidP="00E92D54">
      <w:pPr>
        <w:pStyle w:val="Code"/>
      </w:pPr>
      <w:r>
        <w:t xml:space="preserve">        return [</w:t>
      </w:r>
    </w:p>
    <w:p w14:paraId="15F0BAF9" w14:textId="77777777" w:rsidR="00E92D54" w:rsidRDefault="00E92D54" w:rsidP="00E92D54">
      <w:pPr>
        <w:pStyle w:val="Code"/>
      </w:pPr>
      <w:r>
        <w:t xml:space="preserve">            Stat::make('Всього', User::query()-&gt;count())</w:t>
      </w:r>
    </w:p>
    <w:p w14:paraId="4F41A60B" w14:textId="77777777" w:rsidR="00E92D54" w:rsidRDefault="00E92D54" w:rsidP="00E92D54">
      <w:pPr>
        <w:pStyle w:val="Code"/>
      </w:pPr>
      <w:r>
        <w:t xml:space="preserve">                -&gt;icon('heroicon-m-users')</w:t>
      </w:r>
    </w:p>
    <w:p w14:paraId="248BC7B1" w14:textId="77777777" w:rsidR="00E92D54" w:rsidRDefault="00E92D54" w:rsidP="00E92D54">
      <w:pPr>
        <w:pStyle w:val="Code"/>
      </w:pPr>
      <w:r>
        <w:t xml:space="preserve">                -&gt;color('primary')</w:t>
      </w:r>
    </w:p>
    <w:p w14:paraId="2178A705" w14:textId="77777777" w:rsidR="00E92D54" w:rsidRDefault="00E92D54" w:rsidP="00E92D54">
      <w:pPr>
        <w:pStyle w:val="Code"/>
      </w:pPr>
      <w:r>
        <w:t xml:space="preserve">                -&gt;description('Усі користувачі'),</w:t>
      </w:r>
    </w:p>
    <w:p w14:paraId="2CAC3CDD" w14:textId="77777777" w:rsidR="00E92D54" w:rsidRDefault="00E92D54" w:rsidP="00E92D54">
      <w:pPr>
        <w:pStyle w:val="Code"/>
      </w:pPr>
      <w:r>
        <w:t xml:space="preserve">            Stat::make('Адміни', User::query()-&gt;where('role', UserRole::Admin)-&gt;count())</w:t>
      </w:r>
    </w:p>
    <w:p w14:paraId="66A7C027" w14:textId="77777777" w:rsidR="00E92D54" w:rsidRDefault="00E92D54" w:rsidP="00E92D54">
      <w:pPr>
        <w:pStyle w:val="Code"/>
      </w:pPr>
      <w:r>
        <w:t xml:space="preserve">                -&gt;icon('heroicon-m-shield-check')</w:t>
      </w:r>
    </w:p>
    <w:p w14:paraId="4C837827" w14:textId="77777777" w:rsidR="00E92D54" w:rsidRDefault="00E92D54" w:rsidP="00E92D54">
      <w:pPr>
        <w:pStyle w:val="Code"/>
      </w:pPr>
      <w:r>
        <w:t xml:space="preserve">                -&gt;color('danger')</w:t>
      </w:r>
    </w:p>
    <w:p w14:paraId="6AA53DCB" w14:textId="77777777" w:rsidR="00E92D54" w:rsidRDefault="00E92D54" w:rsidP="00E92D54">
      <w:pPr>
        <w:pStyle w:val="Code"/>
      </w:pPr>
      <w:r>
        <w:t xml:space="preserve">                -&gt;description('Повний доступ'),</w:t>
      </w:r>
    </w:p>
    <w:p w14:paraId="6040757A" w14:textId="77777777" w:rsidR="00E92D54" w:rsidRDefault="00E92D54" w:rsidP="00E92D54">
      <w:pPr>
        <w:pStyle w:val="Code"/>
      </w:pPr>
      <w:r>
        <w:t xml:space="preserve">            Stat::make('Техніки', User::query()-&gt;where('role', UserRole::Technician)-&gt;count())</w:t>
      </w:r>
    </w:p>
    <w:p w14:paraId="23E7B645" w14:textId="77777777" w:rsidR="00E92D54" w:rsidRDefault="00E92D54" w:rsidP="00E92D54">
      <w:pPr>
        <w:pStyle w:val="Code"/>
      </w:pPr>
      <w:r>
        <w:t xml:space="preserve">                -&gt;icon('heroicon-m-wrench-screwdriver')</w:t>
      </w:r>
    </w:p>
    <w:p w14:paraId="0B482C98" w14:textId="77777777" w:rsidR="00E92D54" w:rsidRDefault="00E92D54" w:rsidP="00E92D54">
      <w:pPr>
        <w:pStyle w:val="Code"/>
      </w:pPr>
      <w:r>
        <w:t xml:space="preserve">                -&gt;color('info')</w:t>
      </w:r>
    </w:p>
    <w:p w14:paraId="6AE3672F" w14:textId="77777777" w:rsidR="00E92D54" w:rsidRDefault="00E92D54" w:rsidP="00E92D54">
      <w:pPr>
        <w:pStyle w:val="Code"/>
      </w:pPr>
      <w:r>
        <w:t xml:space="preserve">                -&gt;description('Польові роботи'),</w:t>
      </w:r>
    </w:p>
    <w:p w14:paraId="30FA571C" w14:textId="77777777" w:rsidR="00E92D54" w:rsidRDefault="00E92D54" w:rsidP="00E92D54">
      <w:pPr>
        <w:pStyle w:val="Code"/>
      </w:pPr>
      <w:r>
        <w:t xml:space="preserve">        ];</w:t>
      </w:r>
    </w:p>
    <w:p w14:paraId="0EEC8958" w14:textId="77777777" w:rsidR="00E92D54" w:rsidRDefault="00E92D54" w:rsidP="00E92D54">
      <w:pPr>
        <w:pStyle w:val="Code"/>
      </w:pPr>
      <w:r>
        <w:t xml:space="preserve">    }</w:t>
      </w:r>
    </w:p>
    <w:p w14:paraId="235DA2FA" w14:textId="77777777" w:rsidR="00E92D54" w:rsidRDefault="00E92D54" w:rsidP="00E92D54">
      <w:pPr>
        <w:pStyle w:val="Code"/>
      </w:pPr>
      <w:r>
        <w:t>}</w:t>
      </w:r>
    </w:p>
    <w:p w14:paraId="5A421887" w14:textId="77777777" w:rsidR="00E92D54" w:rsidRDefault="00E92D54" w:rsidP="00E92D54">
      <w:pPr>
        <w:pStyle w:val="Code"/>
      </w:pPr>
      <w:r>
        <w:t>&lt;?php</w:t>
      </w:r>
    </w:p>
    <w:p w14:paraId="34B3C65D" w14:textId="77777777" w:rsidR="00E92D54" w:rsidRDefault="00E92D54" w:rsidP="00E92D54">
      <w:pPr>
        <w:pStyle w:val="Code"/>
      </w:pPr>
    </w:p>
    <w:p w14:paraId="6FCDB706" w14:textId="77777777" w:rsidR="00E92D54" w:rsidRDefault="00E92D54" w:rsidP="00E92D54">
      <w:pPr>
        <w:pStyle w:val="Code"/>
      </w:pPr>
      <w:r>
        <w:t>namespace App\Filament\Widgets;</w:t>
      </w:r>
    </w:p>
    <w:p w14:paraId="41F347D5" w14:textId="77777777" w:rsidR="00E92D54" w:rsidRDefault="00E92D54" w:rsidP="00E92D54">
      <w:pPr>
        <w:pStyle w:val="Code"/>
      </w:pPr>
    </w:p>
    <w:p w14:paraId="2D178A86" w14:textId="77777777" w:rsidR="00E92D54" w:rsidRDefault="00E92D54" w:rsidP="00E92D54">
      <w:pPr>
        <w:pStyle w:val="Code"/>
      </w:pPr>
      <w:r>
        <w:t>use App\Enums\UserRole;</w:t>
      </w:r>
    </w:p>
    <w:p w14:paraId="7B2A0FD7" w14:textId="77777777" w:rsidR="00E92D54" w:rsidRDefault="00E92D54" w:rsidP="00E92D54">
      <w:pPr>
        <w:pStyle w:val="Code"/>
      </w:pPr>
      <w:r>
        <w:t>use App\Models\WorkItem;</w:t>
      </w:r>
    </w:p>
    <w:p w14:paraId="17AEB128" w14:textId="77777777" w:rsidR="00E92D54" w:rsidRDefault="00E92D54" w:rsidP="00E92D54">
      <w:pPr>
        <w:pStyle w:val="Code"/>
      </w:pPr>
      <w:r>
        <w:t>use Filament\Widgets\StatsOverviewWidget;</w:t>
      </w:r>
    </w:p>
    <w:p w14:paraId="23CEFD5C" w14:textId="77777777" w:rsidR="00E92D54" w:rsidRDefault="00E92D54" w:rsidP="00E92D54">
      <w:pPr>
        <w:pStyle w:val="Code"/>
      </w:pPr>
      <w:r>
        <w:t>use Filament\Widgets\StatsOverviewWidget\Stat;</w:t>
      </w:r>
    </w:p>
    <w:p w14:paraId="56DA843E" w14:textId="77777777" w:rsidR="00E92D54" w:rsidRDefault="00E92D54" w:rsidP="00E92D54">
      <w:pPr>
        <w:pStyle w:val="Code"/>
      </w:pPr>
      <w:r>
        <w:t>use Illuminate\Support\Facades\Auth;</w:t>
      </w:r>
    </w:p>
    <w:p w14:paraId="181025DA" w14:textId="77777777" w:rsidR="00E92D54" w:rsidRDefault="00E92D54" w:rsidP="00E92D54">
      <w:pPr>
        <w:pStyle w:val="Code"/>
      </w:pPr>
    </w:p>
    <w:p w14:paraId="3E88E22E" w14:textId="77777777" w:rsidR="00E92D54" w:rsidRDefault="00E92D54" w:rsidP="00E92D54">
      <w:pPr>
        <w:pStyle w:val="Code"/>
      </w:pPr>
      <w:r>
        <w:t>class WorkItemsStatsWidget extends StatsOverviewWidget</w:t>
      </w:r>
    </w:p>
    <w:p w14:paraId="2459CB37" w14:textId="77777777" w:rsidR="00E92D54" w:rsidRDefault="00E92D54" w:rsidP="00E92D54">
      <w:pPr>
        <w:pStyle w:val="Code"/>
      </w:pPr>
      <w:r>
        <w:t>{</w:t>
      </w:r>
    </w:p>
    <w:p w14:paraId="23D5C1EB" w14:textId="77777777" w:rsidR="00E92D54" w:rsidRDefault="00E92D54" w:rsidP="00E92D54">
      <w:pPr>
        <w:pStyle w:val="Code"/>
      </w:pPr>
      <w:r>
        <w:t xml:space="preserve">    protected ?string $heading = 'Види робіт';</w:t>
      </w:r>
    </w:p>
    <w:p w14:paraId="5A7D0C0B" w14:textId="77777777" w:rsidR="00E92D54" w:rsidRDefault="00E92D54" w:rsidP="00E92D54">
      <w:pPr>
        <w:pStyle w:val="Code"/>
      </w:pPr>
    </w:p>
    <w:p w14:paraId="0A43DA44" w14:textId="77777777" w:rsidR="00E92D54" w:rsidRDefault="00E92D54" w:rsidP="00E92D54">
      <w:pPr>
        <w:pStyle w:val="Code"/>
      </w:pPr>
      <w:r>
        <w:t xml:space="preserve">    public static function canView(): bool</w:t>
      </w:r>
    </w:p>
    <w:p w14:paraId="68191521" w14:textId="77777777" w:rsidR="00E92D54" w:rsidRDefault="00E92D54" w:rsidP="00E92D54">
      <w:pPr>
        <w:pStyle w:val="Code"/>
      </w:pPr>
      <w:r>
        <w:t xml:space="preserve">    {</w:t>
      </w:r>
    </w:p>
    <w:p w14:paraId="254C7632" w14:textId="77777777" w:rsidR="00E92D54" w:rsidRDefault="00E92D54" w:rsidP="00E92D54">
      <w:pPr>
        <w:pStyle w:val="Code"/>
      </w:pPr>
      <w:r>
        <w:t xml:space="preserve">        return in_array(Auth::user()-&gt;role, [UserRole::Admin, UserRole::Manager]);</w:t>
      </w:r>
    </w:p>
    <w:p w14:paraId="015F2287" w14:textId="77777777" w:rsidR="00E92D54" w:rsidRDefault="00E92D54" w:rsidP="00E92D54">
      <w:pPr>
        <w:pStyle w:val="Code"/>
      </w:pPr>
      <w:r>
        <w:t xml:space="preserve">    }</w:t>
      </w:r>
    </w:p>
    <w:p w14:paraId="39BC37A9" w14:textId="77777777" w:rsidR="00E92D54" w:rsidRDefault="00E92D54" w:rsidP="00E92D54">
      <w:pPr>
        <w:pStyle w:val="Code"/>
      </w:pPr>
    </w:p>
    <w:p w14:paraId="04B02517" w14:textId="77777777" w:rsidR="00E92D54" w:rsidRDefault="00E92D54" w:rsidP="00E92D54">
      <w:pPr>
        <w:pStyle w:val="Code"/>
      </w:pPr>
      <w:r>
        <w:t xml:space="preserve">    protected function getStats(): array</w:t>
      </w:r>
    </w:p>
    <w:p w14:paraId="748BA85D" w14:textId="77777777" w:rsidR="00E92D54" w:rsidRDefault="00E92D54" w:rsidP="00E92D54">
      <w:pPr>
        <w:pStyle w:val="Code"/>
      </w:pPr>
      <w:r>
        <w:t xml:space="preserve">    {</w:t>
      </w:r>
    </w:p>
    <w:p w14:paraId="2CC6DCCA" w14:textId="77777777" w:rsidR="00E92D54" w:rsidRDefault="00E92D54" w:rsidP="00E92D54">
      <w:pPr>
        <w:pStyle w:val="Code"/>
      </w:pPr>
      <w:r>
        <w:t xml:space="preserve">        return [</w:t>
      </w:r>
    </w:p>
    <w:p w14:paraId="64110587" w14:textId="77777777" w:rsidR="00E92D54" w:rsidRDefault="00E92D54" w:rsidP="00E92D54">
      <w:pPr>
        <w:pStyle w:val="Code"/>
      </w:pPr>
      <w:r>
        <w:lastRenderedPageBreak/>
        <w:t xml:space="preserve">            Stat::make('Всього', WorkItem::query()-&gt;count())</w:t>
      </w:r>
    </w:p>
    <w:p w14:paraId="7C0DE534" w14:textId="77777777" w:rsidR="00E92D54" w:rsidRDefault="00E92D54" w:rsidP="00E92D54">
      <w:pPr>
        <w:pStyle w:val="Code"/>
      </w:pPr>
      <w:r>
        <w:t xml:space="preserve">                -&gt;icon('heroicon-m-list-bullet')</w:t>
      </w:r>
    </w:p>
    <w:p w14:paraId="3C1F01F0" w14:textId="77777777" w:rsidR="00E92D54" w:rsidRDefault="00E92D54" w:rsidP="00E92D54">
      <w:pPr>
        <w:pStyle w:val="Code"/>
      </w:pPr>
      <w:r>
        <w:t xml:space="preserve">                -&gt;color('primary')</w:t>
      </w:r>
    </w:p>
    <w:p w14:paraId="0C9A2C62" w14:textId="77777777" w:rsidR="00E92D54" w:rsidRDefault="00E92D54" w:rsidP="00E92D54">
      <w:pPr>
        <w:pStyle w:val="Code"/>
      </w:pPr>
      <w:r>
        <w:t xml:space="preserve">                -&gt;description('Усі види робіт'),</w:t>
      </w:r>
    </w:p>
    <w:p w14:paraId="11A55710" w14:textId="77777777" w:rsidR="00E92D54" w:rsidRDefault="00E92D54" w:rsidP="00E92D54">
      <w:pPr>
        <w:pStyle w:val="Code"/>
      </w:pPr>
      <w:r>
        <w:t xml:space="preserve">            Stat::make('З описом', WorkItem::query()-&gt;whereNotNull('description')-&gt;where('description', '!=', '')-&gt;count())</w:t>
      </w:r>
    </w:p>
    <w:p w14:paraId="0F09C1C7" w14:textId="77777777" w:rsidR="00E92D54" w:rsidRDefault="00E92D54" w:rsidP="00E92D54">
      <w:pPr>
        <w:pStyle w:val="Code"/>
      </w:pPr>
      <w:r>
        <w:t xml:space="preserve">                -&gt;icon('heroicon-m-document-text')</w:t>
      </w:r>
    </w:p>
    <w:p w14:paraId="045BB548" w14:textId="77777777" w:rsidR="00E92D54" w:rsidRDefault="00E92D54" w:rsidP="00E92D54">
      <w:pPr>
        <w:pStyle w:val="Code"/>
      </w:pPr>
      <w:r>
        <w:t xml:space="preserve">                -&gt;color('info')</w:t>
      </w:r>
    </w:p>
    <w:p w14:paraId="4D46314B" w14:textId="77777777" w:rsidR="00E92D54" w:rsidRDefault="00E92D54" w:rsidP="00E92D54">
      <w:pPr>
        <w:pStyle w:val="Code"/>
      </w:pPr>
      <w:r>
        <w:t xml:space="preserve">                -&gt;description('Заповнено поле “Опис”'),</w:t>
      </w:r>
    </w:p>
    <w:p w14:paraId="18DDF58C" w14:textId="77777777" w:rsidR="00E92D54" w:rsidRDefault="00E92D54" w:rsidP="00E92D54">
      <w:pPr>
        <w:pStyle w:val="Code"/>
      </w:pPr>
      <w:r>
        <w:t xml:space="preserve">            Stat::make('З ціною', WorkItem::query()-&gt;where('price', '&gt;', 0)-&gt;count())</w:t>
      </w:r>
    </w:p>
    <w:p w14:paraId="1621B389" w14:textId="77777777" w:rsidR="00E92D54" w:rsidRDefault="00E92D54" w:rsidP="00E92D54">
      <w:pPr>
        <w:pStyle w:val="Code"/>
      </w:pPr>
      <w:r>
        <w:t xml:space="preserve">                -&gt;icon('heroicon-m-currency-dollar')</w:t>
      </w:r>
    </w:p>
    <w:p w14:paraId="25F140AC" w14:textId="77777777" w:rsidR="00E92D54" w:rsidRDefault="00E92D54" w:rsidP="00E92D54">
      <w:pPr>
        <w:pStyle w:val="Code"/>
      </w:pPr>
      <w:r>
        <w:t xml:space="preserve">                -&gt;color('success')</w:t>
      </w:r>
    </w:p>
    <w:p w14:paraId="334ADF47" w14:textId="77777777" w:rsidR="00E92D54" w:rsidRDefault="00E92D54" w:rsidP="00E92D54">
      <w:pPr>
        <w:pStyle w:val="Code"/>
      </w:pPr>
      <w:r>
        <w:t xml:space="preserve">                -&gt;description('Ціна &gt; 0'),</w:t>
      </w:r>
    </w:p>
    <w:p w14:paraId="5A6463A2" w14:textId="77777777" w:rsidR="00E92D54" w:rsidRDefault="00E92D54" w:rsidP="00E92D54">
      <w:pPr>
        <w:pStyle w:val="Code"/>
      </w:pPr>
      <w:r>
        <w:t xml:space="preserve">        ];</w:t>
      </w:r>
    </w:p>
    <w:p w14:paraId="584F2A92" w14:textId="77777777" w:rsidR="00E92D54" w:rsidRDefault="00E92D54" w:rsidP="00E92D54">
      <w:pPr>
        <w:pStyle w:val="Code"/>
      </w:pPr>
      <w:r>
        <w:t xml:space="preserve">    }</w:t>
      </w:r>
    </w:p>
    <w:p w14:paraId="70211261" w14:textId="77777777" w:rsidR="00E92D54" w:rsidRDefault="00E92D54" w:rsidP="00E92D54">
      <w:pPr>
        <w:pStyle w:val="Code"/>
      </w:pPr>
      <w:r>
        <w:t>}</w:t>
      </w:r>
    </w:p>
    <w:p w14:paraId="3FCB104B" w14:textId="77777777" w:rsidR="00E92D54" w:rsidRDefault="00E92D54" w:rsidP="00E92D54">
      <w:pPr>
        <w:pStyle w:val="Code"/>
      </w:pPr>
      <w:r>
        <w:t>&lt;?php</w:t>
      </w:r>
    </w:p>
    <w:p w14:paraId="6C3CED3A" w14:textId="77777777" w:rsidR="00E92D54" w:rsidRDefault="00E92D54" w:rsidP="00E92D54">
      <w:pPr>
        <w:pStyle w:val="Code"/>
      </w:pPr>
    </w:p>
    <w:p w14:paraId="7865BE0E" w14:textId="77777777" w:rsidR="00E92D54" w:rsidRDefault="00E92D54" w:rsidP="00E92D54">
      <w:pPr>
        <w:pStyle w:val="Code"/>
      </w:pPr>
      <w:r>
        <w:t>namespace App\Filament\Widgets;</w:t>
      </w:r>
    </w:p>
    <w:p w14:paraId="7239262E" w14:textId="77777777" w:rsidR="00E92D54" w:rsidRDefault="00E92D54" w:rsidP="00E92D54">
      <w:pPr>
        <w:pStyle w:val="Code"/>
      </w:pPr>
    </w:p>
    <w:p w14:paraId="157A9FBC" w14:textId="77777777" w:rsidR="00E92D54" w:rsidRDefault="00E92D54" w:rsidP="00E92D54">
      <w:pPr>
        <w:pStyle w:val="Code"/>
      </w:pPr>
      <w:r>
        <w:t>use App\Enums\UserRole;</w:t>
      </w:r>
    </w:p>
    <w:p w14:paraId="1C4EADDD" w14:textId="77777777" w:rsidR="00E92D54" w:rsidRDefault="00E92D54" w:rsidP="00E92D54">
      <w:pPr>
        <w:pStyle w:val="Code"/>
      </w:pPr>
      <w:r>
        <w:t>use App\Models\WorkLog;</w:t>
      </w:r>
    </w:p>
    <w:p w14:paraId="1170C477" w14:textId="77777777" w:rsidR="00E92D54" w:rsidRDefault="00E92D54" w:rsidP="00E92D54">
      <w:pPr>
        <w:pStyle w:val="Code"/>
      </w:pPr>
      <w:r>
        <w:t>use Filament\Widgets\StatsOverviewWidget;</w:t>
      </w:r>
    </w:p>
    <w:p w14:paraId="2E2DC028" w14:textId="77777777" w:rsidR="00E92D54" w:rsidRDefault="00E92D54" w:rsidP="00E92D54">
      <w:pPr>
        <w:pStyle w:val="Code"/>
      </w:pPr>
      <w:r>
        <w:t>use Filament\Widgets\StatsOverviewWidget\Stat;</w:t>
      </w:r>
    </w:p>
    <w:p w14:paraId="2C31777A" w14:textId="77777777" w:rsidR="00E92D54" w:rsidRDefault="00E92D54" w:rsidP="00E92D54">
      <w:pPr>
        <w:pStyle w:val="Code"/>
      </w:pPr>
      <w:r>
        <w:t>use Illuminate\Support\Carbon;</w:t>
      </w:r>
    </w:p>
    <w:p w14:paraId="00C15EF6" w14:textId="77777777" w:rsidR="00E92D54" w:rsidRDefault="00E92D54" w:rsidP="00E92D54">
      <w:pPr>
        <w:pStyle w:val="Code"/>
      </w:pPr>
      <w:r>
        <w:t>use Illuminate\Support\Facades\Auth;</w:t>
      </w:r>
    </w:p>
    <w:p w14:paraId="1564BC77" w14:textId="77777777" w:rsidR="00E92D54" w:rsidRDefault="00E92D54" w:rsidP="00E92D54">
      <w:pPr>
        <w:pStyle w:val="Code"/>
      </w:pPr>
    </w:p>
    <w:p w14:paraId="549EE471" w14:textId="77777777" w:rsidR="00E92D54" w:rsidRDefault="00E92D54" w:rsidP="00E92D54">
      <w:pPr>
        <w:pStyle w:val="Code"/>
      </w:pPr>
      <w:r>
        <w:t>class WorkLogsStatsWidget extends StatsOverviewWidget</w:t>
      </w:r>
    </w:p>
    <w:p w14:paraId="6EAEA5C4" w14:textId="77777777" w:rsidR="00E92D54" w:rsidRDefault="00E92D54" w:rsidP="00E92D54">
      <w:pPr>
        <w:pStyle w:val="Code"/>
      </w:pPr>
      <w:r>
        <w:t>{</w:t>
      </w:r>
    </w:p>
    <w:p w14:paraId="3D1A4923" w14:textId="77777777" w:rsidR="00E92D54" w:rsidRDefault="00E92D54" w:rsidP="00E92D54">
      <w:pPr>
        <w:pStyle w:val="Code"/>
      </w:pPr>
      <w:r>
        <w:t xml:space="preserve">    protected ?string $heading = 'Журнал робіт';</w:t>
      </w:r>
    </w:p>
    <w:p w14:paraId="3474A426" w14:textId="77777777" w:rsidR="00E92D54" w:rsidRDefault="00E92D54" w:rsidP="00E92D54">
      <w:pPr>
        <w:pStyle w:val="Code"/>
      </w:pPr>
    </w:p>
    <w:p w14:paraId="79CA16E0" w14:textId="77777777" w:rsidR="00E92D54" w:rsidRDefault="00E92D54" w:rsidP="00E92D54">
      <w:pPr>
        <w:pStyle w:val="Code"/>
      </w:pPr>
      <w:r>
        <w:t xml:space="preserve">    protected function getStats(): array</w:t>
      </w:r>
    </w:p>
    <w:p w14:paraId="58DC7DBE" w14:textId="77777777" w:rsidR="00E92D54" w:rsidRDefault="00E92D54" w:rsidP="00E92D54">
      <w:pPr>
        <w:pStyle w:val="Code"/>
      </w:pPr>
      <w:r>
        <w:t xml:space="preserve">    {</w:t>
      </w:r>
    </w:p>
    <w:p w14:paraId="1DD0D14B" w14:textId="77777777" w:rsidR="00E92D54" w:rsidRDefault="00E92D54" w:rsidP="00E92D54">
      <w:pPr>
        <w:pStyle w:val="Code"/>
      </w:pPr>
      <w:r>
        <w:t xml:space="preserve">        $user = Auth::user();</w:t>
      </w:r>
    </w:p>
    <w:p w14:paraId="6EF9F9F8" w14:textId="77777777" w:rsidR="00E92D54" w:rsidRDefault="00E92D54" w:rsidP="00E92D54">
      <w:pPr>
        <w:pStyle w:val="Code"/>
      </w:pPr>
      <w:r>
        <w:t xml:space="preserve">        $query = WorkLog::query();</w:t>
      </w:r>
    </w:p>
    <w:p w14:paraId="06F78320" w14:textId="77777777" w:rsidR="00E92D54" w:rsidRDefault="00E92D54" w:rsidP="00E92D54">
      <w:pPr>
        <w:pStyle w:val="Code"/>
      </w:pPr>
    </w:p>
    <w:p w14:paraId="606E28FB" w14:textId="77777777" w:rsidR="00E92D54" w:rsidRDefault="00E92D54" w:rsidP="00E92D54">
      <w:pPr>
        <w:pStyle w:val="Code"/>
      </w:pPr>
      <w:r>
        <w:t xml:space="preserve">        if ($user &amp;&amp; $user-&gt;role === UserRole::Technician) {</w:t>
      </w:r>
    </w:p>
    <w:p w14:paraId="7D271486" w14:textId="77777777" w:rsidR="00E92D54" w:rsidRDefault="00E92D54" w:rsidP="00E92D54">
      <w:pPr>
        <w:pStyle w:val="Code"/>
      </w:pPr>
      <w:r>
        <w:t xml:space="preserve">            $query-&gt;where('employee_id', $user-&gt;employee?-&gt;id);</w:t>
      </w:r>
    </w:p>
    <w:p w14:paraId="5F4B55BC" w14:textId="77777777" w:rsidR="00E92D54" w:rsidRDefault="00E92D54" w:rsidP="00E92D54">
      <w:pPr>
        <w:pStyle w:val="Code"/>
      </w:pPr>
      <w:r>
        <w:t xml:space="preserve">        }</w:t>
      </w:r>
    </w:p>
    <w:p w14:paraId="6824ED47" w14:textId="77777777" w:rsidR="00E92D54" w:rsidRDefault="00E92D54" w:rsidP="00E92D54">
      <w:pPr>
        <w:pStyle w:val="Code"/>
      </w:pPr>
    </w:p>
    <w:p w14:paraId="6BAFB0C8" w14:textId="77777777" w:rsidR="00E92D54" w:rsidRDefault="00E92D54" w:rsidP="00E92D54">
      <w:pPr>
        <w:pStyle w:val="Code"/>
      </w:pPr>
      <w:r>
        <w:t xml:space="preserve">        if ($user &amp;&amp; $user-&gt;role === UserRole::Client) {</w:t>
      </w:r>
    </w:p>
    <w:p w14:paraId="4E1DC963" w14:textId="77777777" w:rsidR="00E92D54" w:rsidRDefault="00E92D54" w:rsidP="00E92D54">
      <w:pPr>
        <w:pStyle w:val="Code"/>
      </w:pPr>
      <w:r>
        <w:t xml:space="preserve">            $query-&gt;whereHas('project', function ($q) use ($user) {</w:t>
      </w:r>
    </w:p>
    <w:p w14:paraId="67C3C7FC" w14:textId="77777777" w:rsidR="00E92D54" w:rsidRDefault="00E92D54" w:rsidP="00E92D54">
      <w:pPr>
        <w:pStyle w:val="Code"/>
      </w:pPr>
      <w:r>
        <w:t xml:space="preserve">                $q-&gt;where('client_id', $user-&gt;client?-&gt;id);</w:t>
      </w:r>
    </w:p>
    <w:p w14:paraId="5CDBF366" w14:textId="77777777" w:rsidR="00E92D54" w:rsidRDefault="00E92D54" w:rsidP="00E92D54">
      <w:pPr>
        <w:pStyle w:val="Code"/>
      </w:pPr>
      <w:r>
        <w:t xml:space="preserve">            });</w:t>
      </w:r>
    </w:p>
    <w:p w14:paraId="7D157C9F" w14:textId="77777777" w:rsidR="00E92D54" w:rsidRDefault="00E92D54" w:rsidP="00E92D54">
      <w:pPr>
        <w:pStyle w:val="Code"/>
      </w:pPr>
      <w:r>
        <w:t xml:space="preserve">        }</w:t>
      </w:r>
    </w:p>
    <w:p w14:paraId="3C5AE788" w14:textId="77777777" w:rsidR="00E92D54" w:rsidRDefault="00E92D54" w:rsidP="00E92D54">
      <w:pPr>
        <w:pStyle w:val="Code"/>
      </w:pPr>
    </w:p>
    <w:p w14:paraId="06712B58" w14:textId="77777777" w:rsidR="00E92D54" w:rsidRDefault="00E92D54" w:rsidP="00E92D54">
      <w:pPr>
        <w:pStyle w:val="Code"/>
      </w:pPr>
      <w:r>
        <w:t xml:space="preserve">        $today = Carbon::today();</w:t>
      </w:r>
    </w:p>
    <w:p w14:paraId="3E9887C4" w14:textId="77777777" w:rsidR="00E92D54" w:rsidRDefault="00E92D54" w:rsidP="00E92D54">
      <w:pPr>
        <w:pStyle w:val="Code"/>
      </w:pPr>
    </w:p>
    <w:p w14:paraId="7C9D37E7" w14:textId="77777777" w:rsidR="00E92D54" w:rsidRDefault="00E92D54" w:rsidP="00E92D54">
      <w:pPr>
        <w:pStyle w:val="Code"/>
      </w:pPr>
      <w:r>
        <w:t xml:space="preserve">        return [</w:t>
      </w:r>
    </w:p>
    <w:p w14:paraId="3676809F" w14:textId="77777777" w:rsidR="00E92D54" w:rsidRDefault="00E92D54" w:rsidP="00E92D54">
      <w:pPr>
        <w:pStyle w:val="Code"/>
      </w:pPr>
      <w:r>
        <w:t xml:space="preserve">            Stat::make('Всього', (clone $query)-&gt;count())</w:t>
      </w:r>
    </w:p>
    <w:p w14:paraId="7B311638" w14:textId="77777777" w:rsidR="00E92D54" w:rsidRDefault="00E92D54" w:rsidP="00E92D54">
      <w:pPr>
        <w:pStyle w:val="Code"/>
      </w:pPr>
      <w:r>
        <w:t xml:space="preserve">                -&gt;icon('heroicon-m-clipboard-document-list')</w:t>
      </w:r>
    </w:p>
    <w:p w14:paraId="252E66F8" w14:textId="77777777" w:rsidR="00E92D54" w:rsidRDefault="00E92D54" w:rsidP="00E92D54">
      <w:pPr>
        <w:pStyle w:val="Code"/>
      </w:pPr>
      <w:r>
        <w:t xml:space="preserve">                -&gt;color('primary')</w:t>
      </w:r>
    </w:p>
    <w:p w14:paraId="0030FF0E" w14:textId="77777777" w:rsidR="00E92D54" w:rsidRDefault="00E92D54" w:rsidP="00E92D54">
      <w:pPr>
        <w:pStyle w:val="Code"/>
      </w:pPr>
      <w:r>
        <w:t xml:space="preserve">                -&gt;description('Усі записи журналу робіт'),</w:t>
      </w:r>
    </w:p>
    <w:p w14:paraId="72B57015" w14:textId="77777777" w:rsidR="00E92D54" w:rsidRDefault="00E92D54" w:rsidP="00E92D54">
      <w:pPr>
        <w:pStyle w:val="Code"/>
      </w:pPr>
      <w:r>
        <w:t xml:space="preserve">            Stat::make('Сьогодні', (clone $query)-&gt;whereDate('logged_at', $today)-&gt;count())</w:t>
      </w:r>
    </w:p>
    <w:p w14:paraId="3599D815" w14:textId="77777777" w:rsidR="00E92D54" w:rsidRDefault="00E92D54" w:rsidP="00E92D54">
      <w:pPr>
        <w:pStyle w:val="Code"/>
      </w:pPr>
      <w:r>
        <w:t xml:space="preserve">                -&gt;icon('heroicon-m-calendar-days')</w:t>
      </w:r>
    </w:p>
    <w:p w14:paraId="6A0368A1" w14:textId="77777777" w:rsidR="00E92D54" w:rsidRDefault="00E92D54" w:rsidP="00E92D54">
      <w:pPr>
        <w:pStyle w:val="Code"/>
      </w:pPr>
      <w:r>
        <w:t xml:space="preserve">                -&gt;color('success')</w:t>
      </w:r>
    </w:p>
    <w:p w14:paraId="1FD1E1E0" w14:textId="77777777" w:rsidR="00E92D54" w:rsidRDefault="00E92D54" w:rsidP="00E92D54">
      <w:pPr>
        <w:pStyle w:val="Code"/>
      </w:pPr>
      <w:r>
        <w:t xml:space="preserve">                -&gt;description('Записи за поточний день'),</w:t>
      </w:r>
    </w:p>
    <w:p w14:paraId="51D30BBE" w14:textId="77777777" w:rsidR="00E92D54" w:rsidRDefault="00E92D54" w:rsidP="00E92D54">
      <w:pPr>
        <w:pStyle w:val="Code"/>
      </w:pPr>
      <w:r>
        <w:t xml:space="preserve">            Stat::make('За 7 днів', (clone $query)-&gt;whereDate('logged_at', '&gt;=', $today-&gt;copy()-&gt;subDays(6))-&gt;count())</w:t>
      </w:r>
    </w:p>
    <w:p w14:paraId="287648CC" w14:textId="77777777" w:rsidR="00E92D54" w:rsidRDefault="00E92D54" w:rsidP="00E92D54">
      <w:pPr>
        <w:pStyle w:val="Code"/>
      </w:pPr>
      <w:r>
        <w:t xml:space="preserve">                -&gt;icon('heroicon-m-chart-bar')</w:t>
      </w:r>
    </w:p>
    <w:p w14:paraId="5CD38C9B" w14:textId="77777777" w:rsidR="00E92D54" w:rsidRDefault="00E92D54" w:rsidP="00E92D54">
      <w:pPr>
        <w:pStyle w:val="Code"/>
      </w:pPr>
      <w:r>
        <w:t xml:space="preserve">                -&gt;color('info')</w:t>
      </w:r>
    </w:p>
    <w:p w14:paraId="3AC5EFA0" w14:textId="77777777" w:rsidR="00E92D54" w:rsidRDefault="00E92D54" w:rsidP="00E92D54">
      <w:pPr>
        <w:pStyle w:val="Code"/>
      </w:pPr>
      <w:r>
        <w:t xml:space="preserve">                -&gt;description('Останній тиждень'),</w:t>
      </w:r>
    </w:p>
    <w:p w14:paraId="56869461" w14:textId="77777777" w:rsidR="00E92D54" w:rsidRDefault="00E92D54" w:rsidP="00E92D54">
      <w:pPr>
        <w:pStyle w:val="Code"/>
      </w:pPr>
      <w:r>
        <w:t xml:space="preserve">        ];</w:t>
      </w:r>
    </w:p>
    <w:p w14:paraId="03F7437B" w14:textId="77777777" w:rsidR="00E92D54" w:rsidRDefault="00E92D54" w:rsidP="00E92D54">
      <w:pPr>
        <w:pStyle w:val="Code"/>
      </w:pPr>
      <w:r>
        <w:t xml:space="preserve">    }</w:t>
      </w:r>
    </w:p>
    <w:p w14:paraId="3FE46AEC" w14:textId="77777777" w:rsidR="00E92D54" w:rsidRDefault="00E92D54" w:rsidP="00E92D54">
      <w:pPr>
        <w:pStyle w:val="Code"/>
      </w:pPr>
      <w:r>
        <w:t>}</w:t>
      </w:r>
    </w:p>
    <w:p w14:paraId="38E6C424" w14:textId="77777777" w:rsidR="00E92D54" w:rsidRDefault="00E92D54" w:rsidP="00E92D54">
      <w:pPr>
        <w:pStyle w:val="Code"/>
      </w:pPr>
      <w:r>
        <w:t>&lt;?php</w:t>
      </w:r>
    </w:p>
    <w:p w14:paraId="07FF5BD8" w14:textId="77777777" w:rsidR="00E92D54" w:rsidRDefault="00E92D54" w:rsidP="00E92D54">
      <w:pPr>
        <w:pStyle w:val="Code"/>
      </w:pPr>
    </w:p>
    <w:p w14:paraId="6A731ADF" w14:textId="77777777" w:rsidR="00E92D54" w:rsidRDefault="00E92D54" w:rsidP="00E92D54">
      <w:pPr>
        <w:pStyle w:val="Code"/>
      </w:pPr>
      <w:r>
        <w:t>namespace App\Filament\Widgets;</w:t>
      </w:r>
    </w:p>
    <w:p w14:paraId="5CDAE00F" w14:textId="77777777" w:rsidR="00E92D54" w:rsidRDefault="00E92D54" w:rsidP="00E92D54">
      <w:pPr>
        <w:pStyle w:val="Code"/>
      </w:pPr>
    </w:p>
    <w:p w14:paraId="53D293BD" w14:textId="77777777" w:rsidR="00E92D54" w:rsidRDefault="00E92D54" w:rsidP="00E92D54">
      <w:pPr>
        <w:pStyle w:val="Code"/>
      </w:pPr>
      <w:r>
        <w:t>use App\Enums\UserRole;</w:t>
      </w:r>
    </w:p>
    <w:p w14:paraId="507A8FE7" w14:textId="77777777" w:rsidR="00E92D54" w:rsidRDefault="00E92D54" w:rsidP="00E92D54">
      <w:pPr>
        <w:pStyle w:val="Code"/>
      </w:pPr>
      <w:r>
        <w:t>use App\Models\WorkLog;</w:t>
      </w:r>
    </w:p>
    <w:p w14:paraId="08EF6D62" w14:textId="77777777" w:rsidR="00E92D54" w:rsidRDefault="00E92D54" w:rsidP="00E92D54">
      <w:pPr>
        <w:pStyle w:val="Code"/>
      </w:pPr>
      <w:r>
        <w:t>use Filament\Widgets\ChartWidget;</w:t>
      </w:r>
    </w:p>
    <w:p w14:paraId="6444019F" w14:textId="77777777" w:rsidR="00E92D54" w:rsidRDefault="00E92D54" w:rsidP="00E92D54">
      <w:pPr>
        <w:pStyle w:val="Code"/>
      </w:pPr>
      <w:r>
        <w:t>use Illuminate\Support\Carbon;</w:t>
      </w:r>
    </w:p>
    <w:p w14:paraId="1FFF135F" w14:textId="77777777" w:rsidR="00E92D54" w:rsidRDefault="00E92D54" w:rsidP="00E92D54">
      <w:pPr>
        <w:pStyle w:val="Code"/>
      </w:pPr>
      <w:r>
        <w:t>use Illuminate\Support\Facades\Auth;</w:t>
      </w:r>
    </w:p>
    <w:p w14:paraId="1796D87D" w14:textId="77777777" w:rsidR="00E92D54" w:rsidRDefault="00E92D54" w:rsidP="00E92D54">
      <w:pPr>
        <w:pStyle w:val="Code"/>
      </w:pPr>
    </w:p>
    <w:p w14:paraId="10FBF700" w14:textId="77777777" w:rsidR="00E92D54" w:rsidRDefault="00E92D54" w:rsidP="00E92D54">
      <w:pPr>
        <w:pStyle w:val="Code"/>
      </w:pPr>
      <w:r>
        <w:t>class WorkLogsTrendChart extends ChartWidget</w:t>
      </w:r>
    </w:p>
    <w:p w14:paraId="2D3F6855" w14:textId="77777777" w:rsidR="00E92D54" w:rsidRDefault="00E92D54" w:rsidP="00E92D54">
      <w:pPr>
        <w:pStyle w:val="Code"/>
      </w:pPr>
      <w:r>
        <w:t>{</w:t>
      </w:r>
    </w:p>
    <w:p w14:paraId="74925A98" w14:textId="77777777" w:rsidR="00E92D54" w:rsidRDefault="00E92D54" w:rsidP="00E92D54">
      <w:pPr>
        <w:pStyle w:val="Code"/>
      </w:pPr>
      <w:r>
        <w:t xml:space="preserve">    protected ?string $heading = 'Журнал робіт: динаміка';</w:t>
      </w:r>
    </w:p>
    <w:p w14:paraId="2DAA71A1" w14:textId="77777777" w:rsidR="00E92D54" w:rsidRDefault="00E92D54" w:rsidP="00E92D54">
      <w:pPr>
        <w:pStyle w:val="Code"/>
      </w:pPr>
    </w:p>
    <w:p w14:paraId="7ED6036D" w14:textId="77777777" w:rsidR="00E92D54" w:rsidRDefault="00E92D54" w:rsidP="00E92D54">
      <w:pPr>
        <w:pStyle w:val="Code"/>
      </w:pPr>
      <w:r>
        <w:t xml:space="preserve">    protected int|string|array $columnSpan = 1;</w:t>
      </w:r>
    </w:p>
    <w:p w14:paraId="734E79E9" w14:textId="77777777" w:rsidR="00E92D54" w:rsidRDefault="00E92D54" w:rsidP="00E92D54">
      <w:pPr>
        <w:pStyle w:val="Code"/>
      </w:pPr>
    </w:p>
    <w:p w14:paraId="24A7CFAA" w14:textId="77777777" w:rsidR="00E92D54" w:rsidRDefault="00E92D54" w:rsidP="00E92D54">
      <w:pPr>
        <w:pStyle w:val="Code"/>
      </w:pPr>
      <w:r>
        <w:t xml:space="preserve">    protected ?string $maxHeight = '250px';</w:t>
      </w:r>
    </w:p>
    <w:p w14:paraId="54D67583" w14:textId="77777777" w:rsidR="00E92D54" w:rsidRDefault="00E92D54" w:rsidP="00E92D54">
      <w:pPr>
        <w:pStyle w:val="Code"/>
      </w:pPr>
    </w:p>
    <w:p w14:paraId="42670ABE" w14:textId="77777777" w:rsidR="00E92D54" w:rsidRDefault="00E92D54" w:rsidP="00E92D54">
      <w:pPr>
        <w:pStyle w:val="Code"/>
      </w:pPr>
      <w:r>
        <w:t xml:space="preserve">    protected function getData(): array</w:t>
      </w:r>
    </w:p>
    <w:p w14:paraId="0613E0EF" w14:textId="77777777" w:rsidR="00E92D54" w:rsidRDefault="00E92D54" w:rsidP="00E92D54">
      <w:pPr>
        <w:pStyle w:val="Code"/>
      </w:pPr>
      <w:r>
        <w:t xml:space="preserve">    {</w:t>
      </w:r>
    </w:p>
    <w:p w14:paraId="43A8F65C" w14:textId="77777777" w:rsidR="00E92D54" w:rsidRDefault="00E92D54" w:rsidP="00E92D54">
      <w:pPr>
        <w:pStyle w:val="Code"/>
      </w:pPr>
      <w:r>
        <w:t xml:space="preserve">        $user = Auth::user();</w:t>
      </w:r>
    </w:p>
    <w:p w14:paraId="43FFF07A" w14:textId="77777777" w:rsidR="00E92D54" w:rsidRDefault="00E92D54" w:rsidP="00E92D54">
      <w:pPr>
        <w:pStyle w:val="Code"/>
      </w:pPr>
      <w:r>
        <w:t xml:space="preserve">        $query = WorkLog::query();</w:t>
      </w:r>
    </w:p>
    <w:p w14:paraId="4CB955FB" w14:textId="77777777" w:rsidR="00E92D54" w:rsidRDefault="00E92D54" w:rsidP="00E92D54">
      <w:pPr>
        <w:pStyle w:val="Code"/>
      </w:pPr>
    </w:p>
    <w:p w14:paraId="7D2459F8" w14:textId="77777777" w:rsidR="00E92D54" w:rsidRDefault="00E92D54" w:rsidP="00E92D54">
      <w:pPr>
        <w:pStyle w:val="Code"/>
      </w:pPr>
      <w:r>
        <w:t xml:space="preserve">        if ($user &amp;&amp; $user-&gt;role === UserRole::Technician) {</w:t>
      </w:r>
    </w:p>
    <w:p w14:paraId="769C6C7C" w14:textId="77777777" w:rsidR="00E92D54" w:rsidRDefault="00E92D54" w:rsidP="00E92D54">
      <w:pPr>
        <w:pStyle w:val="Code"/>
      </w:pPr>
      <w:r>
        <w:t xml:space="preserve">            $query-&gt;where('employee_id', $user-&gt;employee?-&gt;id);</w:t>
      </w:r>
    </w:p>
    <w:p w14:paraId="69FAD8BD" w14:textId="77777777" w:rsidR="00E92D54" w:rsidRDefault="00E92D54" w:rsidP="00E92D54">
      <w:pPr>
        <w:pStyle w:val="Code"/>
      </w:pPr>
      <w:r>
        <w:t xml:space="preserve">        }</w:t>
      </w:r>
    </w:p>
    <w:p w14:paraId="5759C910" w14:textId="77777777" w:rsidR="00E92D54" w:rsidRDefault="00E92D54" w:rsidP="00E92D54">
      <w:pPr>
        <w:pStyle w:val="Code"/>
      </w:pPr>
    </w:p>
    <w:p w14:paraId="2A835510" w14:textId="77777777" w:rsidR="00E92D54" w:rsidRDefault="00E92D54" w:rsidP="00E92D54">
      <w:pPr>
        <w:pStyle w:val="Code"/>
      </w:pPr>
      <w:r>
        <w:t xml:space="preserve">        if ($user &amp;&amp; $user-&gt;role === UserRole::Client) {</w:t>
      </w:r>
    </w:p>
    <w:p w14:paraId="0B631005" w14:textId="77777777" w:rsidR="00E92D54" w:rsidRDefault="00E92D54" w:rsidP="00E92D54">
      <w:pPr>
        <w:pStyle w:val="Code"/>
      </w:pPr>
      <w:r>
        <w:t xml:space="preserve">            $query-&gt;whereHas('project', function ($q) use ($user) {</w:t>
      </w:r>
    </w:p>
    <w:p w14:paraId="726A550C" w14:textId="77777777" w:rsidR="00E92D54" w:rsidRDefault="00E92D54" w:rsidP="00E92D54">
      <w:pPr>
        <w:pStyle w:val="Code"/>
      </w:pPr>
      <w:r>
        <w:t xml:space="preserve">                $q-&gt;where('client_id', $user-&gt;client?-&gt;id);</w:t>
      </w:r>
    </w:p>
    <w:p w14:paraId="744DA744" w14:textId="77777777" w:rsidR="00E92D54" w:rsidRDefault="00E92D54" w:rsidP="00E92D54">
      <w:pPr>
        <w:pStyle w:val="Code"/>
      </w:pPr>
      <w:r>
        <w:t xml:space="preserve">            });</w:t>
      </w:r>
    </w:p>
    <w:p w14:paraId="6216C9EC" w14:textId="77777777" w:rsidR="00E92D54" w:rsidRDefault="00E92D54" w:rsidP="00E92D54">
      <w:pPr>
        <w:pStyle w:val="Code"/>
      </w:pPr>
      <w:r>
        <w:t xml:space="preserve">        }</w:t>
      </w:r>
    </w:p>
    <w:p w14:paraId="1F4D4412" w14:textId="77777777" w:rsidR="00E92D54" w:rsidRDefault="00E92D54" w:rsidP="00E92D54">
      <w:pPr>
        <w:pStyle w:val="Code"/>
      </w:pPr>
    </w:p>
    <w:p w14:paraId="72391824" w14:textId="77777777" w:rsidR="00E92D54" w:rsidRDefault="00E92D54" w:rsidP="00E92D54">
      <w:pPr>
        <w:pStyle w:val="Code"/>
      </w:pPr>
      <w:r>
        <w:t xml:space="preserve">        $start = Carbon::today()-&gt;subDays(13);</w:t>
      </w:r>
    </w:p>
    <w:p w14:paraId="1360005C" w14:textId="77777777" w:rsidR="00E92D54" w:rsidRDefault="00E92D54" w:rsidP="00E92D54">
      <w:pPr>
        <w:pStyle w:val="Code"/>
      </w:pPr>
      <w:r>
        <w:t xml:space="preserve">        $end = Carbon::today();</w:t>
      </w:r>
    </w:p>
    <w:p w14:paraId="64FA96D2" w14:textId="77777777" w:rsidR="00E92D54" w:rsidRDefault="00E92D54" w:rsidP="00E92D54">
      <w:pPr>
        <w:pStyle w:val="Code"/>
      </w:pPr>
    </w:p>
    <w:p w14:paraId="7C78E87A" w14:textId="77777777" w:rsidR="00E92D54" w:rsidRDefault="00E92D54" w:rsidP="00E92D54">
      <w:pPr>
        <w:pStyle w:val="Code"/>
      </w:pPr>
      <w:r>
        <w:t xml:space="preserve">        $byDay = $query</w:t>
      </w:r>
    </w:p>
    <w:p w14:paraId="457B89A1" w14:textId="77777777" w:rsidR="00E92D54" w:rsidRDefault="00E92D54" w:rsidP="00E92D54">
      <w:pPr>
        <w:pStyle w:val="Code"/>
      </w:pPr>
      <w:r>
        <w:t xml:space="preserve">            -&gt;whereDate('logged_at', '&gt;=', $start)</w:t>
      </w:r>
    </w:p>
    <w:p w14:paraId="2F5BC253" w14:textId="77777777" w:rsidR="00E92D54" w:rsidRDefault="00E92D54" w:rsidP="00E92D54">
      <w:pPr>
        <w:pStyle w:val="Code"/>
      </w:pPr>
      <w:r>
        <w:t xml:space="preserve">            -&gt;whereDate('logged_at', '&lt;=', $end)</w:t>
      </w:r>
    </w:p>
    <w:p w14:paraId="6E3AC603" w14:textId="77777777" w:rsidR="00E92D54" w:rsidRDefault="00E92D54" w:rsidP="00E92D54">
      <w:pPr>
        <w:pStyle w:val="Code"/>
      </w:pPr>
      <w:r>
        <w:t xml:space="preserve">            -&gt;selectRaw('DATE(logged_at) as day, COUNT(*) as total')</w:t>
      </w:r>
    </w:p>
    <w:p w14:paraId="5FCB5574" w14:textId="77777777" w:rsidR="00E92D54" w:rsidRDefault="00E92D54" w:rsidP="00E92D54">
      <w:pPr>
        <w:pStyle w:val="Code"/>
      </w:pPr>
      <w:r>
        <w:t xml:space="preserve">            -&gt;groupBy('day')</w:t>
      </w:r>
    </w:p>
    <w:p w14:paraId="169A206E" w14:textId="77777777" w:rsidR="00E92D54" w:rsidRDefault="00E92D54" w:rsidP="00E92D54">
      <w:pPr>
        <w:pStyle w:val="Code"/>
      </w:pPr>
      <w:r>
        <w:t xml:space="preserve">            -&gt;orderBy('day')</w:t>
      </w:r>
    </w:p>
    <w:p w14:paraId="31DAD4E8" w14:textId="77777777" w:rsidR="00E92D54" w:rsidRDefault="00E92D54" w:rsidP="00E92D54">
      <w:pPr>
        <w:pStyle w:val="Code"/>
      </w:pPr>
      <w:r>
        <w:t xml:space="preserve">            -&gt;pluck('total', 'day')</w:t>
      </w:r>
    </w:p>
    <w:p w14:paraId="3326A3EB" w14:textId="77777777" w:rsidR="00E92D54" w:rsidRDefault="00E92D54" w:rsidP="00E92D54">
      <w:pPr>
        <w:pStyle w:val="Code"/>
      </w:pPr>
      <w:r>
        <w:t xml:space="preserve">            -&gt;all();</w:t>
      </w:r>
    </w:p>
    <w:p w14:paraId="6C6B4DD4" w14:textId="77777777" w:rsidR="00E92D54" w:rsidRDefault="00E92D54" w:rsidP="00E92D54">
      <w:pPr>
        <w:pStyle w:val="Code"/>
      </w:pPr>
    </w:p>
    <w:p w14:paraId="6B95A796" w14:textId="77777777" w:rsidR="00E92D54" w:rsidRDefault="00E92D54" w:rsidP="00E92D54">
      <w:pPr>
        <w:pStyle w:val="Code"/>
      </w:pPr>
      <w:r>
        <w:t xml:space="preserve">        $labels = [];</w:t>
      </w:r>
    </w:p>
    <w:p w14:paraId="674B2325" w14:textId="77777777" w:rsidR="00E92D54" w:rsidRDefault="00E92D54" w:rsidP="00E92D54">
      <w:pPr>
        <w:pStyle w:val="Code"/>
      </w:pPr>
      <w:r>
        <w:t xml:space="preserve">        $values = [];</w:t>
      </w:r>
    </w:p>
    <w:p w14:paraId="489033CF" w14:textId="77777777" w:rsidR="00E92D54" w:rsidRDefault="00E92D54" w:rsidP="00E92D54">
      <w:pPr>
        <w:pStyle w:val="Code"/>
      </w:pPr>
    </w:p>
    <w:p w14:paraId="5F205F38" w14:textId="77777777" w:rsidR="00E92D54" w:rsidRDefault="00E92D54" w:rsidP="00E92D54">
      <w:pPr>
        <w:pStyle w:val="Code"/>
      </w:pPr>
      <w:r>
        <w:t xml:space="preserve">        for ($date = $start-&gt;copy(); $date-&gt;lte($end); $date-&gt;addDay()) {</w:t>
      </w:r>
    </w:p>
    <w:p w14:paraId="77F1CB12" w14:textId="77777777" w:rsidR="00E92D54" w:rsidRDefault="00E92D54" w:rsidP="00E92D54">
      <w:pPr>
        <w:pStyle w:val="Code"/>
      </w:pPr>
      <w:r>
        <w:t xml:space="preserve">            $key = $date-&gt;toDateString();</w:t>
      </w:r>
    </w:p>
    <w:p w14:paraId="120868AE" w14:textId="77777777" w:rsidR="00E92D54" w:rsidRDefault="00E92D54" w:rsidP="00E92D54">
      <w:pPr>
        <w:pStyle w:val="Code"/>
      </w:pPr>
      <w:r>
        <w:t xml:space="preserve">            $labels[] = $date-&gt;format('d.m');</w:t>
      </w:r>
    </w:p>
    <w:p w14:paraId="67A4877E" w14:textId="77777777" w:rsidR="00E92D54" w:rsidRDefault="00E92D54" w:rsidP="00E92D54">
      <w:pPr>
        <w:pStyle w:val="Code"/>
      </w:pPr>
      <w:r>
        <w:t xml:space="preserve">            $values[] = (int) ($byDay[$key] ?? 0);</w:t>
      </w:r>
    </w:p>
    <w:p w14:paraId="2DEED407" w14:textId="77777777" w:rsidR="00E92D54" w:rsidRDefault="00E92D54" w:rsidP="00E92D54">
      <w:pPr>
        <w:pStyle w:val="Code"/>
      </w:pPr>
      <w:r>
        <w:t xml:space="preserve">        }</w:t>
      </w:r>
    </w:p>
    <w:p w14:paraId="3E48CF8F" w14:textId="77777777" w:rsidR="00E92D54" w:rsidRDefault="00E92D54" w:rsidP="00E92D54">
      <w:pPr>
        <w:pStyle w:val="Code"/>
      </w:pPr>
    </w:p>
    <w:p w14:paraId="0A4F7193" w14:textId="77777777" w:rsidR="00E92D54" w:rsidRDefault="00E92D54" w:rsidP="00E92D54">
      <w:pPr>
        <w:pStyle w:val="Code"/>
      </w:pPr>
      <w:r>
        <w:t xml:space="preserve">        return [</w:t>
      </w:r>
    </w:p>
    <w:p w14:paraId="24C4D8F7" w14:textId="77777777" w:rsidR="00E92D54" w:rsidRDefault="00E92D54" w:rsidP="00E92D54">
      <w:pPr>
        <w:pStyle w:val="Code"/>
      </w:pPr>
      <w:r>
        <w:t xml:space="preserve">            'datasets' =&gt; [</w:t>
      </w:r>
    </w:p>
    <w:p w14:paraId="2EC436ED" w14:textId="77777777" w:rsidR="00E92D54" w:rsidRDefault="00E92D54" w:rsidP="00E92D54">
      <w:pPr>
        <w:pStyle w:val="Code"/>
      </w:pPr>
      <w:r>
        <w:t xml:space="preserve">                [</w:t>
      </w:r>
    </w:p>
    <w:p w14:paraId="387BE89B" w14:textId="77777777" w:rsidR="00E92D54" w:rsidRDefault="00E92D54" w:rsidP="00E92D54">
      <w:pPr>
        <w:pStyle w:val="Code"/>
      </w:pPr>
      <w:r>
        <w:t xml:space="preserve">                    'label' =&gt; 'Записів',</w:t>
      </w:r>
    </w:p>
    <w:p w14:paraId="0497593B" w14:textId="77777777" w:rsidR="00E92D54" w:rsidRDefault="00E92D54" w:rsidP="00E92D54">
      <w:pPr>
        <w:pStyle w:val="Code"/>
      </w:pPr>
      <w:r>
        <w:t xml:space="preserve">                    'data' =&gt; $values,</w:t>
      </w:r>
    </w:p>
    <w:p w14:paraId="3D46D485" w14:textId="77777777" w:rsidR="00E92D54" w:rsidRDefault="00E92D54" w:rsidP="00E92D54">
      <w:pPr>
        <w:pStyle w:val="Code"/>
      </w:pPr>
      <w:r>
        <w:t xml:space="preserve">                    'borderColor' =&gt; '#6366f1',</w:t>
      </w:r>
    </w:p>
    <w:p w14:paraId="6153D2F9" w14:textId="77777777" w:rsidR="00E92D54" w:rsidRDefault="00E92D54" w:rsidP="00E92D54">
      <w:pPr>
        <w:pStyle w:val="Code"/>
      </w:pPr>
      <w:r>
        <w:t xml:space="preserve">                    'backgroundColor' =&gt; 'rgba(99, 102, 241, 0.2)',</w:t>
      </w:r>
    </w:p>
    <w:p w14:paraId="67D1806F" w14:textId="77777777" w:rsidR="00E92D54" w:rsidRDefault="00E92D54" w:rsidP="00E92D54">
      <w:pPr>
        <w:pStyle w:val="Code"/>
      </w:pPr>
      <w:r>
        <w:t xml:space="preserve">                    'fill' =&gt; true,</w:t>
      </w:r>
    </w:p>
    <w:p w14:paraId="6B390454" w14:textId="77777777" w:rsidR="00E92D54" w:rsidRDefault="00E92D54" w:rsidP="00E92D54">
      <w:pPr>
        <w:pStyle w:val="Code"/>
      </w:pPr>
      <w:r>
        <w:t xml:space="preserve">                    'tension' =&gt; 0.3,</w:t>
      </w:r>
    </w:p>
    <w:p w14:paraId="0567FAD6" w14:textId="77777777" w:rsidR="00E92D54" w:rsidRDefault="00E92D54" w:rsidP="00E92D54">
      <w:pPr>
        <w:pStyle w:val="Code"/>
      </w:pPr>
      <w:r>
        <w:t xml:space="preserve">                ],</w:t>
      </w:r>
    </w:p>
    <w:p w14:paraId="010EA203" w14:textId="77777777" w:rsidR="00E92D54" w:rsidRDefault="00E92D54" w:rsidP="00E92D54">
      <w:pPr>
        <w:pStyle w:val="Code"/>
      </w:pPr>
      <w:r>
        <w:t xml:space="preserve">            ],</w:t>
      </w:r>
    </w:p>
    <w:p w14:paraId="2969FE65" w14:textId="77777777" w:rsidR="00E92D54" w:rsidRDefault="00E92D54" w:rsidP="00E92D54">
      <w:pPr>
        <w:pStyle w:val="Code"/>
      </w:pPr>
      <w:r>
        <w:t xml:space="preserve">            'labels' =&gt; $labels,</w:t>
      </w:r>
    </w:p>
    <w:p w14:paraId="62513019" w14:textId="77777777" w:rsidR="00E92D54" w:rsidRDefault="00E92D54" w:rsidP="00E92D54">
      <w:pPr>
        <w:pStyle w:val="Code"/>
      </w:pPr>
      <w:r>
        <w:t xml:space="preserve">        ];</w:t>
      </w:r>
    </w:p>
    <w:p w14:paraId="5FAF1864" w14:textId="77777777" w:rsidR="00E92D54" w:rsidRDefault="00E92D54" w:rsidP="00E92D54">
      <w:pPr>
        <w:pStyle w:val="Code"/>
      </w:pPr>
      <w:r>
        <w:t xml:space="preserve">    }</w:t>
      </w:r>
    </w:p>
    <w:p w14:paraId="5B47ACA9" w14:textId="77777777" w:rsidR="00E92D54" w:rsidRDefault="00E92D54" w:rsidP="00E92D54">
      <w:pPr>
        <w:pStyle w:val="Code"/>
      </w:pPr>
    </w:p>
    <w:p w14:paraId="67B7C4A8" w14:textId="77777777" w:rsidR="00E92D54" w:rsidRDefault="00E92D54" w:rsidP="00E92D54">
      <w:pPr>
        <w:pStyle w:val="Code"/>
      </w:pPr>
      <w:r>
        <w:t xml:space="preserve">    protected function getType(): string</w:t>
      </w:r>
    </w:p>
    <w:p w14:paraId="10004524" w14:textId="77777777" w:rsidR="00E92D54" w:rsidRDefault="00E92D54" w:rsidP="00E92D54">
      <w:pPr>
        <w:pStyle w:val="Code"/>
      </w:pPr>
      <w:r>
        <w:t xml:space="preserve">    {</w:t>
      </w:r>
    </w:p>
    <w:p w14:paraId="75691CF7" w14:textId="77777777" w:rsidR="00E92D54" w:rsidRDefault="00E92D54" w:rsidP="00E92D54">
      <w:pPr>
        <w:pStyle w:val="Code"/>
      </w:pPr>
      <w:r>
        <w:t xml:space="preserve">        return 'line';</w:t>
      </w:r>
    </w:p>
    <w:p w14:paraId="5C8913FC" w14:textId="77777777" w:rsidR="00E92D54" w:rsidRDefault="00E92D54" w:rsidP="00E92D54">
      <w:pPr>
        <w:pStyle w:val="Code"/>
      </w:pPr>
      <w:r>
        <w:t xml:space="preserve">    }</w:t>
      </w:r>
    </w:p>
    <w:p w14:paraId="11D085E3" w14:textId="77777777" w:rsidR="00E92D54" w:rsidRDefault="00E92D54" w:rsidP="00E92D54">
      <w:pPr>
        <w:pStyle w:val="Code"/>
      </w:pPr>
      <w:r>
        <w:t>}</w:t>
      </w:r>
    </w:p>
    <w:p w14:paraId="07AD190E" w14:textId="77777777" w:rsidR="00E92D54" w:rsidRDefault="00E92D54" w:rsidP="00E92D54">
      <w:pPr>
        <w:pStyle w:val="Code"/>
      </w:pPr>
      <w:r>
        <w:t>&lt;?php</w:t>
      </w:r>
    </w:p>
    <w:p w14:paraId="16A6DB6C" w14:textId="77777777" w:rsidR="00E92D54" w:rsidRDefault="00E92D54" w:rsidP="00E92D54">
      <w:pPr>
        <w:pStyle w:val="Code"/>
      </w:pPr>
    </w:p>
    <w:p w14:paraId="1A3C6D97" w14:textId="77777777" w:rsidR="00E92D54" w:rsidRDefault="00E92D54" w:rsidP="00E92D54">
      <w:pPr>
        <w:pStyle w:val="Code"/>
      </w:pPr>
      <w:r>
        <w:t>namespace App\Http\Controllers;</w:t>
      </w:r>
    </w:p>
    <w:p w14:paraId="1B450BE8" w14:textId="77777777" w:rsidR="00E92D54" w:rsidRDefault="00E92D54" w:rsidP="00E92D54">
      <w:pPr>
        <w:pStyle w:val="Code"/>
      </w:pPr>
    </w:p>
    <w:p w14:paraId="42E672C9" w14:textId="77777777" w:rsidR="00E92D54" w:rsidRDefault="00E92D54" w:rsidP="00E92D54">
      <w:pPr>
        <w:pStyle w:val="Code"/>
      </w:pPr>
      <w:r>
        <w:t>abstract class Controller</w:t>
      </w:r>
    </w:p>
    <w:p w14:paraId="1DCE6901" w14:textId="77777777" w:rsidR="00E92D54" w:rsidRDefault="00E92D54" w:rsidP="00E92D54">
      <w:pPr>
        <w:pStyle w:val="Code"/>
      </w:pPr>
      <w:r>
        <w:t>{</w:t>
      </w:r>
    </w:p>
    <w:p w14:paraId="129F18FE" w14:textId="77777777" w:rsidR="00E92D54" w:rsidRDefault="00E92D54" w:rsidP="00E92D54">
      <w:pPr>
        <w:pStyle w:val="Code"/>
      </w:pPr>
      <w:r>
        <w:t xml:space="preserve">    //</w:t>
      </w:r>
    </w:p>
    <w:p w14:paraId="7C8E82A4" w14:textId="77777777" w:rsidR="00E92D54" w:rsidRDefault="00E92D54" w:rsidP="00E92D54">
      <w:pPr>
        <w:pStyle w:val="Code"/>
      </w:pPr>
      <w:r>
        <w:t>}</w:t>
      </w:r>
    </w:p>
    <w:p w14:paraId="0236BA87" w14:textId="77777777" w:rsidR="00E92D54" w:rsidRDefault="00E92D54" w:rsidP="00E92D54">
      <w:pPr>
        <w:pStyle w:val="Code"/>
      </w:pPr>
      <w:r>
        <w:t>&lt;?php</w:t>
      </w:r>
    </w:p>
    <w:p w14:paraId="089E84B8" w14:textId="77777777" w:rsidR="00E92D54" w:rsidRDefault="00E92D54" w:rsidP="00E92D54">
      <w:pPr>
        <w:pStyle w:val="Code"/>
      </w:pPr>
    </w:p>
    <w:p w14:paraId="445638C0" w14:textId="77777777" w:rsidR="00E92D54" w:rsidRDefault="00E92D54" w:rsidP="00E92D54">
      <w:pPr>
        <w:pStyle w:val="Code"/>
      </w:pPr>
      <w:r>
        <w:t>namespace App\Models;</w:t>
      </w:r>
    </w:p>
    <w:p w14:paraId="3ACBE72C" w14:textId="77777777" w:rsidR="00E92D54" w:rsidRDefault="00E92D54" w:rsidP="00E92D54">
      <w:pPr>
        <w:pStyle w:val="Code"/>
      </w:pPr>
    </w:p>
    <w:p w14:paraId="3B704DD7" w14:textId="77777777" w:rsidR="00E92D54" w:rsidRDefault="00E92D54" w:rsidP="00E92D54">
      <w:pPr>
        <w:pStyle w:val="Code"/>
      </w:pPr>
      <w:r>
        <w:t>use Illuminate\Database\Eloquent\Concerns\HasUlids;</w:t>
      </w:r>
    </w:p>
    <w:p w14:paraId="5E66F630" w14:textId="77777777" w:rsidR="00E92D54" w:rsidRDefault="00E92D54" w:rsidP="00E92D54">
      <w:pPr>
        <w:pStyle w:val="Code"/>
      </w:pPr>
      <w:r>
        <w:t>use Illuminate\Database\Eloquent\Model;</w:t>
      </w:r>
    </w:p>
    <w:p w14:paraId="2EFF7B69" w14:textId="77777777" w:rsidR="00E92D54" w:rsidRDefault="00E92D54" w:rsidP="00E92D54">
      <w:pPr>
        <w:pStyle w:val="Code"/>
      </w:pPr>
      <w:r>
        <w:t>use Illuminate\Database\Eloquent\Relations\BelongsTo;</w:t>
      </w:r>
    </w:p>
    <w:p w14:paraId="1A2E3B2C" w14:textId="77777777" w:rsidR="00E92D54" w:rsidRDefault="00E92D54" w:rsidP="00E92D54">
      <w:pPr>
        <w:pStyle w:val="Code"/>
      </w:pPr>
      <w:r>
        <w:t>use Illuminate\Database\Eloquent\Relations\HasMany;</w:t>
      </w:r>
    </w:p>
    <w:p w14:paraId="7AA0BA28" w14:textId="77777777" w:rsidR="00E92D54" w:rsidRDefault="00E92D54" w:rsidP="00E92D54">
      <w:pPr>
        <w:pStyle w:val="Code"/>
      </w:pPr>
    </w:p>
    <w:p w14:paraId="0312930F" w14:textId="77777777" w:rsidR="00E92D54" w:rsidRDefault="00E92D54" w:rsidP="00E92D54">
      <w:pPr>
        <w:pStyle w:val="Code"/>
      </w:pPr>
      <w:r>
        <w:t>class Client extends Model</w:t>
      </w:r>
    </w:p>
    <w:p w14:paraId="7AA06A1B" w14:textId="77777777" w:rsidR="00E92D54" w:rsidRDefault="00E92D54" w:rsidP="00E92D54">
      <w:pPr>
        <w:pStyle w:val="Code"/>
      </w:pPr>
      <w:r>
        <w:t>{</w:t>
      </w:r>
    </w:p>
    <w:p w14:paraId="77138ED6" w14:textId="77777777" w:rsidR="00E92D54" w:rsidRDefault="00E92D54" w:rsidP="00E92D54">
      <w:pPr>
        <w:pStyle w:val="Code"/>
      </w:pPr>
      <w:r>
        <w:t xml:space="preserve">    use HasUlids;</w:t>
      </w:r>
    </w:p>
    <w:p w14:paraId="445B906B" w14:textId="77777777" w:rsidR="00E92D54" w:rsidRDefault="00E92D54" w:rsidP="00E92D54">
      <w:pPr>
        <w:pStyle w:val="Code"/>
      </w:pPr>
    </w:p>
    <w:p w14:paraId="07C02946" w14:textId="77777777" w:rsidR="00E92D54" w:rsidRDefault="00E92D54" w:rsidP="00E92D54">
      <w:pPr>
        <w:pStyle w:val="Code"/>
      </w:pPr>
      <w:r>
        <w:t xml:space="preserve">    protected $fillable = [</w:t>
      </w:r>
    </w:p>
    <w:p w14:paraId="71FC1215" w14:textId="77777777" w:rsidR="00E92D54" w:rsidRDefault="00E92D54" w:rsidP="00E92D54">
      <w:pPr>
        <w:pStyle w:val="Code"/>
      </w:pPr>
      <w:r>
        <w:t xml:space="preserve">        'user_id',</w:t>
      </w:r>
    </w:p>
    <w:p w14:paraId="6E4E9D8C" w14:textId="77777777" w:rsidR="00E92D54" w:rsidRDefault="00E92D54" w:rsidP="00E92D54">
      <w:pPr>
        <w:pStyle w:val="Code"/>
      </w:pPr>
      <w:r>
        <w:t xml:space="preserve">        'name',</w:t>
      </w:r>
    </w:p>
    <w:p w14:paraId="58FEEFAE" w14:textId="77777777" w:rsidR="00E92D54" w:rsidRDefault="00E92D54" w:rsidP="00E92D54">
      <w:pPr>
        <w:pStyle w:val="Code"/>
      </w:pPr>
      <w:r>
        <w:t xml:space="preserve">        'email',</w:t>
      </w:r>
    </w:p>
    <w:p w14:paraId="473DCEBC" w14:textId="77777777" w:rsidR="00E92D54" w:rsidRDefault="00E92D54" w:rsidP="00E92D54">
      <w:pPr>
        <w:pStyle w:val="Code"/>
      </w:pPr>
      <w:r>
        <w:t xml:space="preserve">        'phone',</w:t>
      </w:r>
    </w:p>
    <w:p w14:paraId="2930EB0C" w14:textId="77777777" w:rsidR="00E92D54" w:rsidRDefault="00E92D54" w:rsidP="00E92D54">
      <w:pPr>
        <w:pStyle w:val="Code"/>
      </w:pPr>
      <w:r>
        <w:t xml:space="preserve">        'address',</w:t>
      </w:r>
    </w:p>
    <w:p w14:paraId="54B602A6" w14:textId="77777777" w:rsidR="00E92D54" w:rsidRDefault="00E92D54" w:rsidP="00E92D54">
      <w:pPr>
        <w:pStyle w:val="Code"/>
      </w:pPr>
      <w:r>
        <w:t xml:space="preserve">        'notes',</w:t>
      </w:r>
    </w:p>
    <w:p w14:paraId="65908B98" w14:textId="77777777" w:rsidR="00E92D54" w:rsidRDefault="00E92D54" w:rsidP="00E92D54">
      <w:pPr>
        <w:pStyle w:val="Code"/>
      </w:pPr>
      <w:r>
        <w:t xml:space="preserve">    ];</w:t>
      </w:r>
    </w:p>
    <w:p w14:paraId="754838A2" w14:textId="77777777" w:rsidR="00E92D54" w:rsidRDefault="00E92D54" w:rsidP="00E92D54">
      <w:pPr>
        <w:pStyle w:val="Code"/>
      </w:pPr>
    </w:p>
    <w:p w14:paraId="6EB186B3" w14:textId="77777777" w:rsidR="00E92D54" w:rsidRDefault="00E92D54" w:rsidP="00E92D54">
      <w:pPr>
        <w:pStyle w:val="Code"/>
      </w:pPr>
      <w:r>
        <w:t xml:space="preserve">    public function user(): BelongsTo</w:t>
      </w:r>
    </w:p>
    <w:p w14:paraId="2B8977F1" w14:textId="77777777" w:rsidR="00E92D54" w:rsidRDefault="00E92D54" w:rsidP="00E92D54">
      <w:pPr>
        <w:pStyle w:val="Code"/>
      </w:pPr>
      <w:r>
        <w:t xml:space="preserve">    {</w:t>
      </w:r>
    </w:p>
    <w:p w14:paraId="53CB1637" w14:textId="77777777" w:rsidR="00E92D54" w:rsidRDefault="00E92D54" w:rsidP="00E92D54">
      <w:pPr>
        <w:pStyle w:val="Code"/>
      </w:pPr>
      <w:r>
        <w:t xml:space="preserve">        return $this-&gt;belongsTo(User::class);</w:t>
      </w:r>
    </w:p>
    <w:p w14:paraId="312028A1" w14:textId="77777777" w:rsidR="00E92D54" w:rsidRDefault="00E92D54" w:rsidP="00E92D54">
      <w:pPr>
        <w:pStyle w:val="Code"/>
      </w:pPr>
      <w:r>
        <w:t xml:space="preserve">    }</w:t>
      </w:r>
    </w:p>
    <w:p w14:paraId="39C36A80" w14:textId="77777777" w:rsidR="00E92D54" w:rsidRDefault="00E92D54" w:rsidP="00E92D54">
      <w:pPr>
        <w:pStyle w:val="Code"/>
      </w:pPr>
    </w:p>
    <w:p w14:paraId="18D98B51" w14:textId="77777777" w:rsidR="00E92D54" w:rsidRDefault="00E92D54" w:rsidP="00E92D54">
      <w:pPr>
        <w:pStyle w:val="Code"/>
      </w:pPr>
      <w:r>
        <w:t xml:space="preserve">    public function projects(): HasMany</w:t>
      </w:r>
    </w:p>
    <w:p w14:paraId="6CC25B98" w14:textId="77777777" w:rsidR="00E92D54" w:rsidRDefault="00E92D54" w:rsidP="00E92D54">
      <w:pPr>
        <w:pStyle w:val="Code"/>
      </w:pPr>
      <w:r>
        <w:t xml:space="preserve">    {</w:t>
      </w:r>
    </w:p>
    <w:p w14:paraId="7740C6C2" w14:textId="77777777" w:rsidR="00E92D54" w:rsidRDefault="00E92D54" w:rsidP="00E92D54">
      <w:pPr>
        <w:pStyle w:val="Code"/>
      </w:pPr>
      <w:r>
        <w:t xml:space="preserve">        return $this-&gt;hasMany(Project::class);</w:t>
      </w:r>
    </w:p>
    <w:p w14:paraId="0B15FA17" w14:textId="77777777" w:rsidR="00E92D54" w:rsidRDefault="00E92D54" w:rsidP="00E92D54">
      <w:pPr>
        <w:pStyle w:val="Code"/>
      </w:pPr>
      <w:r>
        <w:t xml:space="preserve">    }</w:t>
      </w:r>
    </w:p>
    <w:p w14:paraId="6527F056" w14:textId="77777777" w:rsidR="00E92D54" w:rsidRDefault="00E92D54" w:rsidP="00E92D54">
      <w:pPr>
        <w:pStyle w:val="Code"/>
      </w:pPr>
      <w:r>
        <w:t>}</w:t>
      </w:r>
    </w:p>
    <w:p w14:paraId="483C04FC" w14:textId="77777777" w:rsidR="00E92D54" w:rsidRDefault="00E92D54" w:rsidP="00E92D54">
      <w:pPr>
        <w:pStyle w:val="Code"/>
      </w:pPr>
      <w:r>
        <w:t>&lt;?php</w:t>
      </w:r>
    </w:p>
    <w:p w14:paraId="4198070C" w14:textId="77777777" w:rsidR="00E92D54" w:rsidRDefault="00E92D54" w:rsidP="00E92D54">
      <w:pPr>
        <w:pStyle w:val="Code"/>
      </w:pPr>
    </w:p>
    <w:p w14:paraId="0053267D" w14:textId="77777777" w:rsidR="00E92D54" w:rsidRDefault="00E92D54" w:rsidP="00E92D54">
      <w:pPr>
        <w:pStyle w:val="Code"/>
      </w:pPr>
      <w:r>
        <w:t>namespace App\Models;</w:t>
      </w:r>
    </w:p>
    <w:p w14:paraId="10F835B2" w14:textId="77777777" w:rsidR="00E92D54" w:rsidRDefault="00E92D54" w:rsidP="00E92D54">
      <w:pPr>
        <w:pStyle w:val="Code"/>
      </w:pPr>
    </w:p>
    <w:p w14:paraId="1D30AE8E" w14:textId="77777777" w:rsidR="00E92D54" w:rsidRDefault="00E92D54" w:rsidP="00E92D54">
      <w:pPr>
        <w:pStyle w:val="Code"/>
      </w:pPr>
      <w:r>
        <w:t>use Illuminate\Database\Eloquent\Concerns\HasUlids;</w:t>
      </w:r>
    </w:p>
    <w:p w14:paraId="6FA54AF7" w14:textId="77777777" w:rsidR="00E92D54" w:rsidRDefault="00E92D54" w:rsidP="00E92D54">
      <w:pPr>
        <w:pStyle w:val="Code"/>
      </w:pPr>
      <w:r>
        <w:t>use Illuminate\Database\Eloquent\Model;</w:t>
      </w:r>
    </w:p>
    <w:p w14:paraId="3339DFCA" w14:textId="77777777" w:rsidR="00E92D54" w:rsidRDefault="00E92D54" w:rsidP="00E92D54">
      <w:pPr>
        <w:pStyle w:val="Code"/>
      </w:pPr>
      <w:r>
        <w:t>use Illuminate\Database\Eloquent\Relations\BelongsTo;</w:t>
      </w:r>
    </w:p>
    <w:p w14:paraId="4E4B1E2D" w14:textId="77777777" w:rsidR="00E92D54" w:rsidRDefault="00E92D54" w:rsidP="00E92D54">
      <w:pPr>
        <w:pStyle w:val="Code"/>
      </w:pPr>
      <w:r>
        <w:t>use Illuminate\Database\Eloquent\Relations\HasMany;</w:t>
      </w:r>
    </w:p>
    <w:p w14:paraId="32D17D5D" w14:textId="77777777" w:rsidR="00E92D54" w:rsidRDefault="00E92D54" w:rsidP="00E92D54">
      <w:pPr>
        <w:pStyle w:val="Code"/>
      </w:pPr>
    </w:p>
    <w:p w14:paraId="29C32A89" w14:textId="77777777" w:rsidR="00E92D54" w:rsidRDefault="00E92D54" w:rsidP="00E92D54">
      <w:pPr>
        <w:pStyle w:val="Code"/>
      </w:pPr>
      <w:r>
        <w:t>class Employee extends Model</w:t>
      </w:r>
    </w:p>
    <w:p w14:paraId="3F4383C4" w14:textId="77777777" w:rsidR="00E92D54" w:rsidRDefault="00E92D54" w:rsidP="00E92D54">
      <w:pPr>
        <w:pStyle w:val="Code"/>
      </w:pPr>
      <w:r>
        <w:t>{</w:t>
      </w:r>
    </w:p>
    <w:p w14:paraId="1C22C04F" w14:textId="77777777" w:rsidR="00E92D54" w:rsidRDefault="00E92D54" w:rsidP="00E92D54">
      <w:pPr>
        <w:pStyle w:val="Code"/>
      </w:pPr>
      <w:r>
        <w:t xml:space="preserve">    use HasUlids;</w:t>
      </w:r>
    </w:p>
    <w:p w14:paraId="7C3862D3" w14:textId="77777777" w:rsidR="00E92D54" w:rsidRDefault="00E92D54" w:rsidP="00E92D54">
      <w:pPr>
        <w:pStyle w:val="Code"/>
      </w:pPr>
    </w:p>
    <w:p w14:paraId="1A342779" w14:textId="77777777" w:rsidR="00E92D54" w:rsidRDefault="00E92D54" w:rsidP="00E92D54">
      <w:pPr>
        <w:pStyle w:val="Code"/>
      </w:pPr>
      <w:r>
        <w:t xml:space="preserve">    protected $fillable = [</w:t>
      </w:r>
    </w:p>
    <w:p w14:paraId="5DDB194F" w14:textId="77777777" w:rsidR="00E92D54" w:rsidRDefault="00E92D54" w:rsidP="00E92D54">
      <w:pPr>
        <w:pStyle w:val="Code"/>
      </w:pPr>
      <w:r>
        <w:t xml:space="preserve">        'user_id',</w:t>
      </w:r>
    </w:p>
    <w:p w14:paraId="3966C910" w14:textId="77777777" w:rsidR="00E92D54" w:rsidRDefault="00E92D54" w:rsidP="00E92D54">
      <w:pPr>
        <w:pStyle w:val="Code"/>
      </w:pPr>
      <w:r>
        <w:t xml:space="preserve">        'full_name',</w:t>
      </w:r>
    </w:p>
    <w:p w14:paraId="373C2ABA" w14:textId="77777777" w:rsidR="00E92D54" w:rsidRDefault="00E92D54" w:rsidP="00E92D54">
      <w:pPr>
        <w:pStyle w:val="Code"/>
      </w:pPr>
      <w:r>
        <w:t xml:space="preserve">        'position',</w:t>
      </w:r>
    </w:p>
    <w:p w14:paraId="1A3FF917" w14:textId="77777777" w:rsidR="00E92D54" w:rsidRDefault="00E92D54" w:rsidP="00E92D54">
      <w:pPr>
        <w:pStyle w:val="Code"/>
      </w:pPr>
      <w:r>
        <w:t xml:space="preserve">        'phone',</w:t>
      </w:r>
    </w:p>
    <w:p w14:paraId="2343A0D4" w14:textId="77777777" w:rsidR="00E92D54" w:rsidRDefault="00E92D54" w:rsidP="00E92D54">
      <w:pPr>
        <w:pStyle w:val="Code"/>
      </w:pPr>
      <w:r>
        <w:t xml:space="preserve">        'hourly_rate',</w:t>
      </w:r>
    </w:p>
    <w:p w14:paraId="747DA4B4" w14:textId="77777777" w:rsidR="00E92D54" w:rsidRDefault="00E92D54" w:rsidP="00E92D54">
      <w:pPr>
        <w:pStyle w:val="Code"/>
      </w:pPr>
      <w:r>
        <w:t xml:space="preserve">    ];</w:t>
      </w:r>
    </w:p>
    <w:p w14:paraId="1324765E" w14:textId="77777777" w:rsidR="00E92D54" w:rsidRDefault="00E92D54" w:rsidP="00E92D54">
      <w:pPr>
        <w:pStyle w:val="Code"/>
      </w:pPr>
    </w:p>
    <w:p w14:paraId="78DDBA0E" w14:textId="77777777" w:rsidR="00E92D54" w:rsidRDefault="00E92D54" w:rsidP="00E92D54">
      <w:pPr>
        <w:pStyle w:val="Code"/>
      </w:pPr>
      <w:r>
        <w:t xml:space="preserve">    public function user(): BelongsTo</w:t>
      </w:r>
    </w:p>
    <w:p w14:paraId="6D3796FB" w14:textId="77777777" w:rsidR="00E92D54" w:rsidRDefault="00E92D54" w:rsidP="00E92D54">
      <w:pPr>
        <w:pStyle w:val="Code"/>
      </w:pPr>
      <w:r>
        <w:t xml:space="preserve">    {</w:t>
      </w:r>
    </w:p>
    <w:p w14:paraId="08A80A9B" w14:textId="77777777" w:rsidR="00E92D54" w:rsidRDefault="00E92D54" w:rsidP="00E92D54">
      <w:pPr>
        <w:pStyle w:val="Code"/>
      </w:pPr>
      <w:r>
        <w:t xml:space="preserve">        return $this-&gt;belongsTo(User::class);</w:t>
      </w:r>
    </w:p>
    <w:p w14:paraId="31AB93AF" w14:textId="77777777" w:rsidR="00E92D54" w:rsidRDefault="00E92D54" w:rsidP="00E92D54">
      <w:pPr>
        <w:pStyle w:val="Code"/>
      </w:pPr>
      <w:r>
        <w:t xml:space="preserve">    }</w:t>
      </w:r>
    </w:p>
    <w:p w14:paraId="1E4D5CF8" w14:textId="77777777" w:rsidR="00E92D54" w:rsidRDefault="00E92D54" w:rsidP="00E92D54">
      <w:pPr>
        <w:pStyle w:val="Code"/>
      </w:pPr>
    </w:p>
    <w:p w14:paraId="18F45902" w14:textId="77777777" w:rsidR="00E92D54" w:rsidRDefault="00E92D54" w:rsidP="00E92D54">
      <w:pPr>
        <w:pStyle w:val="Code"/>
      </w:pPr>
      <w:r>
        <w:t xml:space="preserve">    public function workLogs(): HasMany</w:t>
      </w:r>
    </w:p>
    <w:p w14:paraId="71075D11" w14:textId="77777777" w:rsidR="00E92D54" w:rsidRDefault="00E92D54" w:rsidP="00E92D54">
      <w:pPr>
        <w:pStyle w:val="Code"/>
      </w:pPr>
      <w:r>
        <w:t xml:space="preserve">    {</w:t>
      </w:r>
    </w:p>
    <w:p w14:paraId="428A4FFC" w14:textId="77777777" w:rsidR="00E92D54" w:rsidRDefault="00E92D54" w:rsidP="00E92D54">
      <w:pPr>
        <w:pStyle w:val="Code"/>
      </w:pPr>
      <w:r>
        <w:t xml:space="preserve">        return $this-&gt;hasMany(WorkLog::class);</w:t>
      </w:r>
    </w:p>
    <w:p w14:paraId="4F2B454C" w14:textId="77777777" w:rsidR="00E92D54" w:rsidRDefault="00E92D54" w:rsidP="00E92D54">
      <w:pPr>
        <w:pStyle w:val="Code"/>
      </w:pPr>
      <w:r>
        <w:t xml:space="preserve">    }</w:t>
      </w:r>
    </w:p>
    <w:p w14:paraId="4A0E4AC7" w14:textId="77777777" w:rsidR="00E92D54" w:rsidRDefault="00E92D54" w:rsidP="00E92D54">
      <w:pPr>
        <w:pStyle w:val="Code"/>
      </w:pPr>
      <w:r>
        <w:t>}</w:t>
      </w:r>
    </w:p>
    <w:p w14:paraId="215789CA" w14:textId="77777777" w:rsidR="00E92D54" w:rsidRDefault="00E92D54" w:rsidP="00E92D54">
      <w:pPr>
        <w:pStyle w:val="Code"/>
      </w:pPr>
      <w:r>
        <w:t>&lt;?php</w:t>
      </w:r>
    </w:p>
    <w:p w14:paraId="364DC786" w14:textId="77777777" w:rsidR="00E92D54" w:rsidRDefault="00E92D54" w:rsidP="00E92D54">
      <w:pPr>
        <w:pStyle w:val="Code"/>
      </w:pPr>
    </w:p>
    <w:p w14:paraId="60EC41E9" w14:textId="77777777" w:rsidR="00E92D54" w:rsidRDefault="00E92D54" w:rsidP="00E92D54">
      <w:pPr>
        <w:pStyle w:val="Code"/>
      </w:pPr>
      <w:r>
        <w:t>namespace App\Models;</w:t>
      </w:r>
    </w:p>
    <w:p w14:paraId="62A96681" w14:textId="77777777" w:rsidR="00E92D54" w:rsidRDefault="00E92D54" w:rsidP="00E92D54">
      <w:pPr>
        <w:pStyle w:val="Code"/>
      </w:pPr>
    </w:p>
    <w:p w14:paraId="17CE3B0F" w14:textId="77777777" w:rsidR="00E92D54" w:rsidRDefault="00E92D54" w:rsidP="00E92D54">
      <w:pPr>
        <w:pStyle w:val="Code"/>
      </w:pPr>
      <w:r>
        <w:t>use App\Enums\EquipmentStatus;</w:t>
      </w:r>
    </w:p>
    <w:p w14:paraId="5DBC59E8" w14:textId="77777777" w:rsidR="00E92D54" w:rsidRDefault="00E92D54" w:rsidP="00E92D54">
      <w:pPr>
        <w:pStyle w:val="Code"/>
      </w:pPr>
      <w:r>
        <w:t>use Illuminate\Database\Eloquent\Concerns\HasUlids;</w:t>
      </w:r>
    </w:p>
    <w:p w14:paraId="1DD2009C" w14:textId="77777777" w:rsidR="00E92D54" w:rsidRDefault="00E92D54" w:rsidP="00E92D54">
      <w:pPr>
        <w:pStyle w:val="Code"/>
      </w:pPr>
      <w:r>
        <w:t>use Illuminate\Database\Eloquent\Model;</w:t>
      </w:r>
    </w:p>
    <w:p w14:paraId="1C6E26A8" w14:textId="77777777" w:rsidR="00E92D54" w:rsidRDefault="00E92D54" w:rsidP="00E92D54">
      <w:pPr>
        <w:pStyle w:val="Code"/>
      </w:pPr>
    </w:p>
    <w:p w14:paraId="48CDC788" w14:textId="77777777" w:rsidR="00E92D54" w:rsidRDefault="00E92D54" w:rsidP="00E92D54">
      <w:pPr>
        <w:pStyle w:val="Code"/>
      </w:pPr>
      <w:r>
        <w:t>class Equipment extends Model</w:t>
      </w:r>
    </w:p>
    <w:p w14:paraId="196C97B5" w14:textId="77777777" w:rsidR="00E92D54" w:rsidRDefault="00E92D54" w:rsidP="00E92D54">
      <w:pPr>
        <w:pStyle w:val="Code"/>
      </w:pPr>
      <w:r>
        <w:t>{</w:t>
      </w:r>
    </w:p>
    <w:p w14:paraId="7604B26C" w14:textId="77777777" w:rsidR="00E92D54" w:rsidRDefault="00E92D54" w:rsidP="00E92D54">
      <w:pPr>
        <w:pStyle w:val="Code"/>
      </w:pPr>
      <w:r>
        <w:t xml:space="preserve">    use HasUlids;</w:t>
      </w:r>
    </w:p>
    <w:p w14:paraId="2D3DD7DD" w14:textId="77777777" w:rsidR="00E92D54" w:rsidRDefault="00E92D54" w:rsidP="00E92D54">
      <w:pPr>
        <w:pStyle w:val="Code"/>
      </w:pPr>
    </w:p>
    <w:p w14:paraId="388F123A" w14:textId="77777777" w:rsidR="00E92D54" w:rsidRDefault="00E92D54" w:rsidP="00E92D54">
      <w:pPr>
        <w:pStyle w:val="Code"/>
      </w:pPr>
      <w:r>
        <w:t xml:space="preserve">    protected $fillable = [</w:t>
      </w:r>
    </w:p>
    <w:p w14:paraId="63BB05D9" w14:textId="77777777" w:rsidR="00E92D54" w:rsidRDefault="00E92D54" w:rsidP="00E92D54">
      <w:pPr>
        <w:pStyle w:val="Code"/>
      </w:pPr>
      <w:r>
        <w:t xml:space="preserve">        'name',</w:t>
      </w:r>
    </w:p>
    <w:p w14:paraId="18DC3A50" w14:textId="77777777" w:rsidR="00E92D54" w:rsidRDefault="00E92D54" w:rsidP="00E92D54">
      <w:pPr>
        <w:pStyle w:val="Code"/>
      </w:pPr>
      <w:r>
        <w:t xml:space="preserve">        'serial_number',</w:t>
      </w:r>
    </w:p>
    <w:p w14:paraId="53B5D8CB" w14:textId="77777777" w:rsidR="00E92D54" w:rsidRDefault="00E92D54" w:rsidP="00E92D54">
      <w:pPr>
        <w:pStyle w:val="Code"/>
      </w:pPr>
      <w:r>
        <w:t xml:space="preserve">        'description',</w:t>
      </w:r>
    </w:p>
    <w:p w14:paraId="024AB366" w14:textId="77777777" w:rsidR="00E92D54" w:rsidRDefault="00E92D54" w:rsidP="00E92D54">
      <w:pPr>
        <w:pStyle w:val="Code"/>
      </w:pPr>
      <w:r>
        <w:t xml:space="preserve">        'brand',</w:t>
      </w:r>
    </w:p>
    <w:p w14:paraId="06D106C2" w14:textId="77777777" w:rsidR="00E92D54" w:rsidRDefault="00E92D54" w:rsidP="00E92D54">
      <w:pPr>
        <w:pStyle w:val="Code"/>
      </w:pPr>
      <w:r>
        <w:t xml:space="preserve">        'model',</w:t>
      </w:r>
    </w:p>
    <w:p w14:paraId="1BFCE486" w14:textId="77777777" w:rsidR="00E92D54" w:rsidRDefault="00E92D54" w:rsidP="00E92D54">
      <w:pPr>
        <w:pStyle w:val="Code"/>
      </w:pPr>
      <w:r>
        <w:t xml:space="preserve">        'purchase_date',</w:t>
      </w:r>
    </w:p>
    <w:p w14:paraId="4FD79AF2" w14:textId="77777777" w:rsidR="00E92D54" w:rsidRDefault="00E92D54" w:rsidP="00E92D54">
      <w:pPr>
        <w:pStyle w:val="Code"/>
      </w:pPr>
      <w:r>
        <w:t xml:space="preserve">        'cost',</w:t>
      </w:r>
    </w:p>
    <w:p w14:paraId="1D60224D" w14:textId="77777777" w:rsidR="00E92D54" w:rsidRDefault="00E92D54" w:rsidP="00E92D54">
      <w:pPr>
        <w:pStyle w:val="Code"/>
      </w:pPr>
      <w:r>
        <w:t xml:space="preserve">        'status',</w:t>
      </w:r>
    </w:p>
    <w:p w14:paraId="0C10A0D1" w14:textId="77777777" w:rsidR="00E92D54" w:rsidRDefault="00E92D54" w:rsidP="00E92D54">
      <w:pPr>
        <w:pStyle w:val="Code"/>
      </w:pPr>
      <w:r>
        <w:t xml:space="preserve">    ];</w:t>
      </w:r>
    </w:p>
    <w:p w14:paraId="74F63848" w14:textId="77777777" w:rsidR="00E92D54" w:rsidRDefault="00E92D54" w:rsidP="00E92D54">
      <w:pPr>
        <w:pStyle w:val="Code"/>
      </w:pPr>
    </w:p>
    <w:p w14:paraId="24DA1180" w14:textId="77777777" w:rsidR="00E92D54" w:rsidRDefault="00E92D54" w:rsidP="00E92D54">
      <w:pPr>
        <w:pStyle w:val="Code"/>
      </w:pPr>
      <w:r>
        <w:t xml:space="preserve">    protected $casts = [</w:t>
      </w:r>
    </w:p>
    <w:p w14:paraId="5CDE3257" w14:textId="77777777" w:rsidR="00E92D54" w:rsidRDefault="00E92D54" w:rsidP="00E92D54">
      <w:pPr>
        <w:pStyle w:val="Code"/>
      </w:pPr>
      <w:r>
        <w:t xml:space="preserve">        'status' =&gt; EquipmentStatus::class,</w:t>
      </w:r>
    </w:p>
    <w:p w14:paraId="533E2173" w14:textId="77777777" w:rsidR="00E92D54" w:rsidRDefault="00E92D54" w:rsidP="00E92D54">
      <w:pPr>
        <w:pStyle w:val="Code"/>
      </w:pPr>
      <w:r>
        <w:t xml:space="preserve">        'purchase_date' =&gt; 'date',</w:t>
      </w:r>
    </w:p>
    <w:p w14:paraId="11961D8F" w14:textId="77777777" w:rsidR="00E92D54" w:rsidRDefault="00E92D54" w:rsidP="00E92D54">
      <w:pPr>
        <w:pStyle w:val="Code"/>
      </w:pPr>
      <w:r>
        <w:t xml:space="preserve">        'cost' =&gt; 'decimal:2',</w:t>
      </w:r>
    </w:p>
    <w:p w14:paraId="46F8B630" w14:textId="77777777" w:rsidR="00E92D54" w:rsidRDefault="00E92D54" w:rsidP="00E92D54">
      <w:pPr>
        <w:pStyle w:val="Code"/>
      </w:pPr>
      <w:r>
        <w:t xml:space="preserve">    ];</w:t>
      </w:r>
    </w:p>
    <w:p w14:paraId="4E7234F7" w14:textId="77777777" w:rsidR="00E92D54" w:rsidRDefault="00E92D54" w:rsidP="00E92D54">
      <w:pPr>
        <w:pStyle w:val="Code"/>
      </w:pPr>
      <w:r>
        <w:t>}</w:t>
      </w:r>
    </w:p>
    <w:p w14:paraId="0E66C64B" w14:textId="77777777" w:rsidR="00E92D54" w:rsidRDefault="00E92D54" w:rsidP="00E92D54">
      <w:pPr>
        <w:pStyle w:val="Code"/>
      </w:pPr>
      <w:r>
        <w:t>&lt;?php</w:t>
      </w:r>
    </w:p>
    <w:p w14:paraId="17D1E791" w14:textId="77777777" w:rsidR="00E92D54" w:rsidRDefault="00E92D54" w:rsidP="00E92D54">
      <w:pPr>
        <w:pStyle w:val="Code"/>
      </w:pPr>
    </w:p>
    <w:p w14:paraId="6AAD619E" w14:textId="77777777" w:rsidR="00E92D54" w:rsidRDefault="00E92D54" w:rsidP="00E92D54">
      <w:pPr>
        <w:pStyle w:val="Code"/>
      </w:pPr>
      <w:r>
        <w:t>namespace App\Models;</w:t>
      </w:r>
    </w:p>
    <w:p w14:paraId="1886D03B" w14:textId="77777777" w:rsidR="00E92D54" w:rsidRDefault="00E92D54" w:rsidP="00E92D54">
      <w:pPr>
        <w:pStyle w:val="Code"/>
      </w:pPr>
    </w:p>
    <w:p w14:paraId="06EF1525" w14:textId="77777777" w:rsidR="00E92D54" w:rsidRDefault="00E92D54" w:rsidP="00E92D54">
      <w:pPr>
        <w:pStyle w:val="Code"/>
      </w:pPr>
      <w:r>
        <w:t>use Illuminate\Database\Eloquent\Concerns\HasUlids;</w:t>
      </w:r>
    </w:p>
    <w:p w14:paraId="1D0AD847" w14:textId="77777777" w:rsidR="00E92D54" w:rsidRDefault="00E92D54" w:rsidP="00E92D54">
      <w:pPr>
        <w:pStyle w:val="Code"/>
      </w:pPr>
      <w:r>
        <w:t>use Illuminate\Database\Eloquent\Model;</w:t>
      </w:r>
    </w:p>
    <w:p w14:paraId="4417D93C" w14:textId="77777777" w:rsidR="00E92D54" w:rsidRDefault="00E92D54" w:rsidP="00E92D54">
      <w:pPr>
        <w:pStyle w:val="Code"/>
      </w:pPr>
      <w:r>
        <w:t>use Illuminate\Database\Eloquent\Relations\HasMany;</w:t>
      </w:r>
    </w:p>
    <w:p w14:paraId="61F5AA89" w14:textId="77777777" w:rsidR="00E92D54" w:rsidRDefault="00E92D54" w:rsidP="00E92D54">
      <w:pPr>
        <w:pStyle w:val="Code"/>
      </w:pPr>
    </w:p>
    <w:p w14:paraId="289C3E82" w14:textId="77777777" w:rsidR="00E92D54" w:rsidRDefault="00E92D54" w:rsidP="00E92D54">
      <w:pPr>
        <w:pStyle w:val="Code"/>
      </w:pPr>
      <w:r>
        <w:t>class Material extends Model</w:t>
      </w:r>
    </w:p>
    <w:p w14:paraId="0D16DAEB" w14:textId="77777777" w:rsidR="00E92D54" w:rsidRDefault="00E92D54" w:rsidP="00E92D54">
      <w:pPr>
        <w:pStyle w:val="Code"/>
      </w:pPr>
      <w:r>
        <w:t>{</w:t>
      </w:r>
    </w:p>
    <w:p w14:paraId="40D92D1B" w14:textId="77777777" w:rsidR="00E92D54" w:rsidRDefault="00E92D54" w:rsidP="00E92D54">
      <w:pPr>
        <w:pStyle w:val="Code"/>
      </w:pPr>
      <w:r>
        <w:t xml:space="preserve">    use HasUlids;</w:t>
      </w:r>
    </w:p>
    <w:p w14:paraId="66A44670" w14:textId="77777777" w:rsidR="00E92D54" w:rsidRDefault="00E92D54" w:rsidP="00E92D54">
      <w:pPr>
        <w:pStyle w:val="Code"/>
      </w:pPr>
    </w:p>
    <w:p w14:paraId="472F2A87" w14:textId="77777777" w:rsidR="00E92D54" w:rsidRDefault="00E92D54" w:rsidP="00E92D54">
      <w:pPr>
        <w:pStyle w:val="Code"/>
      </w:pPr>
      <w:r>
        <w:t xml:space="preserve">    protected $fillable = [</w:t>
      </w:r>
    </w:p>
    <w:p w14:paraId="777F4FD6" w14:textId="77777777" w:rsidR="00E92D54" w:rsidRDefault="00E92D54" w:rsidP="00E92D54">
      <w:pPr>
        <w:pStyle w:val="Code"/>
      </w:pPr>
      <w:r>
        <w:t xml:space="preserve">        'name',</w:t>
      </w:r>
    </w:p>
    <w:p w14:paraId="6A26B9EE" w14:textId="77777777" w:rsidR="00E92D54" w:rsidRDefault="00E92D54" w:rsidP="00E92D54">
      <w:pPr>
        <w:pStyle w:val="Code"/>
      </w:pPr>
      <w:r>
        <w:t xml:space="preserve">        'brand',</w:t>
      </w:r>
    </w:p>
    <w:p w14:paraId="6AB7BC98" w14:textId="77777777" w:rsidR="00E92D54" w:rsidRDefault="00E92D54" w:rsidP="00E92D54">
      <w:pPr>
        <w:pStyle w:val="Code"/>
      </w:pPr>
      <w:r>
        <w:t xml:space="preserve">        'model',</w:t>
      </w:r>
    </w:p>
    <w:p w14:paraId="25CB0AF5" w14:textId="77777777" w:rsidR="00E92D54" w:rsidRDefault="00E92D54" w:rsidP="00E92D54">
      <w:pPr>
        <w:pStyle w:val="Code"/>
      </w:pPr>
      <w:r>
        <w:t xml:space="preserve">        'category',</w:t>
      </w:r>
    </w:p>
    <w:p w14:paraId="79701684" w14:textId="77777777" w:rsidR="00E92D54" w:rsidRDefault="00E92D54" w:rsidP="00E92D54">
      <w:pPr>
        <w:pStyle w:val="Code"/>
      </w:pPr>
      <w:r>
        <w:t xml:space="preserve">        'description',</w:t>
      </w:r>
    </w:p>
    <w:p w14:paraId="5C1CCB06" w14:textId="77777777" w:rsidR="00E92D54" w:rsidRDefault="00E92D54" w:rsidP="00E92D54">
      <w:pPr>
        <w:pStyle w:val="Code"/>
      </w:pPr>
      <w:r>
        <w:lastRenderedPageBreak/>
        <w:t xml:space="preserve">        'unit_price',</w:t>
      </w:r>
    </w:p>
    <w:p w14:paraId="57A595CC" w14:textId="77777777" w:rsidR="00E92D54" w:rsidRDefault="00E92D54" w:rsidP="00E92D54">
      <w:pPr>
        <w:pStyle w:val="Code"/>
      </w:pPr>
      <w:r>
        <w:t xml:space="preserve">    ];</w:t>
      </w:r>
    </w:p>
    <w:p w14:paraId="06708D2D" w14:textId="77777777" w:rsidR="00E92D54" w:rsidRDefault="00E92D54" w:rsidP="00E92D54">
      <w:pPr>
        <w:pStyle w:val="Code"/>
      </w:pPr>
    </w:p>
    <w:p w14:paraId="26E4B790" w14:textId="77777777" w:rsidR="00E92D54" w:rsidRDefault="00E92D54" w:rsidP="00E92D54">
      <w:pPr>
        <w:pStyle w:val="Code"/>
      </w:pPr>
      <w:r>
        <w:t xml:space="preserve">    protected $casts = [</w:t>
      </w:r>
    </w:p>
    <w:p w14:paraId="2F62DC57" w14:textId="77777777" w:rsidR="00E92D54" w:rsidRDefault="00E92D54" w:rsidP="00E92D54">
      <w:pPr>
        <w:pStyle w:val="Code"/>
      </w:pPr>
      <w:r>
        <w:t xml:space="preserve">        'category' =&gt; \App\Enums\MaterialCategory::class,</w:t>
      </w:r>
    </w:p>
    <w:p w14:paraId="7EABC4F3" w14:textId="77777777" w:rsidR="00E92D54" w:rsidRDefault="00E92D54" w:rsidP="00E92D54">
      <w:pPr>
        <w:pStyle w:val="Code"/>
      </w:pPr>
      <w:r>
        <w:t xml:space="preserve">        'unit_price' =&gt; 'decimal:2',</w:t>
      </w:r>
    </w:p>
    <w:p w14:paraId="1EAFAC32" w14:textId="77777777" w:rsidR="00E92D54" w:rsidRDefault="00E92D54" w:rsidP="00E92D54">
      <w:pPr>
        <w:pStyle w:val="Code"/>
      </w:pPr>
      <w:r>
        <w:t xml:space="preserve">    ];</w:t>
      </w:r>
    </w:p>
    <w:p w14:paraId="546DAED6" w14:textId="77777777" w:rsidR="00E92D54" w:rsidRDefault="00E92D54" w:rsidP="00E92D54">
      <w:pPr>
        <w:pStyle w:val="Code"/>
      </w:pPr>
    </w:p>
    <w:p w14:paraId="0ED93C2F" w14:textId="77777777" w:rsidR="00E92D54" w:rsidRDefault="00E92D54" w:rsidP="00E92D54">
      <w:pPr>
        <w:pStyle w:val="Code"/>
      </w:pPr>
      <w:r>
        <w:t xml:space="preserve">    public function usages(): HasMany</w:t>
      </w:r>
    </w:p>
    <w:p w14:paraId="3EE694E4" w14:textId="77777777" w:rsidR="00E92D54" w:rsidRDefault="00E92D54" w:rsidP="00E92D54">
      <w:pPr>
        <w:pStyle w:val="Code"/>
      </w:pPr>
      <w:r>
        <w:t xml:space="preserve">    {</w:t>
      </w:r>
    </w:p>
    <w:p w14:paraId="2EEAC30D" w14:textId="77777777" w:rsidR="00E92D54" w:rsidRDefault="00E92D54" w:rsidP="00E92D54">
      <w:pPr>
        <w:pStyle w:val="Code"/>
      </w:pPr>
      <w:r>
        <w:t xml:space="preserve">        return $this-&gt;hasMany(MaterialUsage::class);</w:t>
      </w:r>
    </w:p>
    <w:p w14:paraId="7F49837D" w14:textId="77777777" w:rsidR="00E92D54" w:rsidRDefault="00E92D54" w:rsidP="00E92D54">
      <w:pPr>
        <w:pStyle w:val="Code"/>
      </w:pPr>
      <w:r>
        <w:t xml:space="preserve">    }</w:t>
      </w:r>
    </w:p>
    <w:p w14:paraId="42465456" w14:textId="77777777" w:rsidR="00E92D54" w:rsidRDefault="00E92D54" w:rsidP="00E92D54">
      <w:pPr>
        <w:pStyle w:val="Code"/>
      </w:pPr>
      <w:r>
        <w:t>}</w:t>
      </w:r>
    </w:p>
    <w:p w14:paraId="1F1E3FE2" w14:textId="77777777" w:rsidR="00E92D54" w:rsidRDefault="00E92D54" w:rsidP="00E92D54">
      <w:pPr>
        <w:pStyle w:val="Code"/>
      </w:pPr>
      <w:r>
        <w:t>&lt;?php</w:t>
      </w:r>
    </w:p>
    <w:p w14:paraId="6685965E" w14:textId="77777777" w:rsidR="00E92D54" w:rsidRDefault="00E92D54" w:rsidP="00E92D54">
      <w:pPr>
        <w:pStyle w:val="Code"/>
      </w:pPr>
    </w:p>
    <w:p w14:paraId="2DE6891D" w14:textId="77777777" w:rsidR="00E92D54" w:rsidRDefault="00E92D54" w:rsidP="00E92D54">
      <w:pPr>
        <w:pStyle w:val="Code"/>
      </w:pPr>
      <w:r>
        <w:t>namespace App\Models;</w:t>
      </w:r>
    </w:p>
    <w:p w14:paraId="0026E5C5" w14:textId="77777777" w:rsidR="00E92D54" w:rsidRDefault="00E92D54" w:rsidP="00E92D54">
      <w:pPr>
        <w:pStyle w:val="Code"/>
      </w:pPr>
    </w:p>
    <w:p w14:paraId="6F496DF0" w14:textId="77777777" w:rsidR="00E92D54" w:rsidRDefault="00E92D54" w:rsidP="00E92D54">
      <w:pPr>
        <w:pStyle w:val="Code"/>
      </w:pPr>
      <w:r>
        <w:t>use Illuminate\Database\Eloquent\Concerns\HasUlids;</w:t>
      </w:r>
    </w:p>
    <w:p w14:paraId="6F0B72F1" w14:textId="77777777" w:rsidR="00E92D54" w:rsidRDefault="00E92D54" w:rsidP="00E92D54">
      <w:pPr>
        <w:pStyle w:val="Code"/>
      </w:pPr>
      <w:r>
        <w:t>use Illuminate\Database\Eloquent\Model;</w:t>
      </w:r>
    </w:p>
    <w:p w14:paraId="25457F37" w14:textId="77777777" w:rsidR="00E92D54" w:rsidRDefault="00E92D54" w:rsidP="00E92D54">
      <w:pPr>
        <w:pStyle w:val="Code"/>
      </w:pPr>
      <w:r>
        <w:t>use Illuminate\Database\Eloquent\Relations\BelongsTo;</w:t>
      </w:r>
    </w:p>
    <w:p w14:paraId="762E179A" w14:textId="77777777" w:rsidR="00E92D54" w:rsidRDefault="00E92D54" w:rsidP="00E92D54">
      <w:pPr>
        <w:pStyle w:val="Code"/>
      </w:pPr>
    </w:p>
    <w:p w14:paraId="614C58BE" w14:textId="77777777" w:rsidR="00E92D54" w:rsidRDefault="00E92D54" w:rsidP="00E92D54">
      <w:pPr>
        <w:pStyle w:val="Code"/>
      </w:pPr>
      <w:r>
        <w:t>class MaterialUsage extends Model</w:t>
      </w:r>
    </w:p>
    <w:p w14:paraId="48F55D25" w14:textId="77777777" w:rsidR="00E92D54" w:rsidRDefault="00E92D54" w:rsidP="00E92D54">
      <w:pPr>
        <w:pStyle w:val="Code"/>
      </w:pPr>
      <w:r>
        <w:t>{</w:t>
      </w:r>
    </w:p>
    <w:p w14:paraId="08033268" w14:textId="77777777" w:rsidR="00E92D54" w:rsidRDefault="00E92D54" w:rsidP="00E92D54">
      <w:pPr>
        <w:pStyle w:val="Code"/>
      </w:pPr>
      <w:r>
        <w:t xml:space="preserve">    use HasUlids;</w:t>
      </w:r>
    </w:p>
    <w:p w14:paraId="7DB16AB6" w14:textId="77777777" w:rsidR="00E92D54" w:rsidRDefault="00E92D54" w:rsidP="00E92D54">
      <w:pPr>
        <w:pStyle w:val="Code"/>
      </w:pPr>
    </w:p>
    <w:p w14:paraId="1A57CB65" w14:textId="77777777" w:rsidR="00E92D54" w:rsidRDefault="00E92D54" w:rsidP="00E92D54">
      <w:pPr>
        <w:pStyle w:val="Code"/>
      </w:pPr>
      <w:r>
        <w:t xml:space="preserve">    protected $fillable = [</w:t>
      </w:r>
    </w:p>
    <w:p w14:paraId="35229E29" w14:textId="77777777" w:rsidR="00E92D54" w:rsidRDefault="00E92D54" w:rsidP="00E92D54">
      <w:pPr>
        <w:pStyle w:val="Code"/>
      </w:pPr>
      <w:r>
        <w:t xml:space="preserve">        'project_id',</w:t>
      </w:r>
    </w:p>
    <w:p w14:paraId="0C1A54C7" w14:textId="77777777" w:rsidR="00E92D54" w:rsidRDefault="00E92D54" w:rsidP="00E92D54">
      <w:pPr>
        <w:pStyle w:val="Code"/>
      </w:pPr>
      <w:r>
        <w:t xml:space="preserve">        'material_id',</w:t>
      </w:r>
    </w:p>
    <w:p w14:paraId="69330D83" w14:textId="77777777" w:rsidR="00E92D54" w:rsidRDefault="00E92D54" w:rsidP="00E92D54">
      <w:pPr>
        <w:pStyle w:val="Code"/>
      </w:pPr>
      <w:r>
        <w:t xml:space="preserve">        'quantity',</w:t>
      </w:r>
    </w:p>
    <w:p w14:paraId="669A55C5" w14:textId="77777777" w:rsidR="00E92D54" w:rsidRDefault="00E92D54" w:rsidP="00E92D54">
      <w:pPr>
        <w:pStyle w:val="Code"/>
      </w:pPr>
      <w:r>
        <w:t xml:space="preserve">        'used_at',</w:t>
      </w:r>
    </w:p>
    <w:p w14:paraId="49D95815" w14:textId="77777777" w:rsidR="00E92D54" w:rsidRDefault="00E92D54" w:rsidP="00E92D54">
      <w:pPr>
        <w:pStyle w:val="Code"/>
      </w:pPr>
      <w:r>
        <w:t xml:space="preserve">    ];</w:t>
      </w:r>
    </w:p>
    <w:p w14:paraId="3214FE96" w14:textId="77777777" w:rsidR="00E92D54" w:rsidRDefault="00E92D54" w:rsidP="00E92D54">
      <w:pPr>
        <w:pStyle w:val="Code"/>
      </w:pPr>
    </w:p>
    <w:p w14:paraId="6A779BFA" w14:textId="77777777" w:rsidR="00E92D54" w:rsidRDefault="00E92D54" w:rsidP="00E92D54">
      <w:pPr>
        <w:pStyle w:val="Code"/>
      </w:pPr>
      <w:r>
        <w:t xml:space="preserve">    protected $casts = [</w:t>
      </w:r>
    </w:p>
    <w:p w14:paraId="09A7BDB6" w14:textId="77777777" w:rsidR="00E92D54" w:rsidRDefault="00E92D54" w:rsidP="00E92D54">
      <w:pPr>
        <w:pStyle w:val="Code"/>
      </w:pPr>
      <w:r>
        <w:t xml:space="preserve">        'used_at' =&gt; 'date',</w:t>
      </w:r>
    </w:p>
    <w:p w14:paraId="03259436" w14:textId="77777777" w:rsidR="00E92D54" w:rsidRDefault="00E92D54" w:rsidP="00E92D54">
      <w:pPr>
        <w:pStyle w:val="Code"/>
      </w:pPr>
      <w:r>
        <w:t xml:space="preserve">    ];</w:t>
      </w:r>
    </w:p>
    <w:p w14:paraId="53B38BB8" w14:textId="77777777" w:rsidR="00E92D54" w:rsidRDefault="00E92D54" w:rsidP="00E92D54">
      <w:pPr>
        <w:pStyle w:val="Code"/>
      </w:pPr>
    </w:p>
    <w:p w14:paraId="2A040337" w14:textId="77777777" w:rsidR="00E92D54" w:rsidRDefault="00E92D54" w:rsidP="00E92D54">
      <w:pPr>
        <w:pStyle w:val="Code"/>
      </w:pPr>
      <w:r>
        <w:t xml:space="preserve">    public function project(): BelongsTo</w:t>
      </w:r>
    </w:p>
    <w:p w14:paraId="76FC18A3" w14:textId="77777777" w:rsidR="00E92D54" w:rsidRDefault="00E92D54" w:rsidP="00E92D54">
      <w:pPr>
        <w:pStyle w:val="Code"/>
      </w:pPr>
      <w:r>
        <w:t xml:space="preserve">    {</w:t>
      </w:r>
    </w:p>
    <w:p w14:paraId="404A263E" w14:textId="77777777" w:rsidR="00E92D54" w:rsidRDefault="00E92D54" w:rsidP="00E92D54">
      <w:pPr>
        <w:pStyle w:val="Code"/>
      </w:pPr>
      <w:r>
        <w:t xml:space="preserve">        return $this-&gt;belongsTo(Project::class);</w:t>
      </w:r>
    </w:p>
    <w:p w14:paraId="77A9EA44" w14:textId="77777777" w:rsidR="00E92D54" w:rsidRDefault="00E92D54" w:rsidP="00E92D54">
      <w:pPr>
        <w:pStyle w:val="Code"/>
      </w:pPr>
      <w:r>
        <w:t xml:space="preserve">    }</w:t>
      </w:r>
    </w:p>
    <w:p w14:paraId="4C8D396C" w14:textId="77777777" w:rsidR="00E92D54" w:rsidRDefault="00E92D54" w:rsidP="00E92D54">
      <w:pPr>
        <w:pStyle w:val="Code"/>
      </w:pPr>
    </w:p>
    <w:p w14:paraId="60E0D4DA" w14:textId="77777777" w:rsidR="00E92D54" w:rsidRDefault="00E92D54" w:rsidP="00E92D54">
      <w:pPr>
        <w:pStyle w:val="Code"/>
      </w:pPr>
      <w:r>
        <w:t xml:space="preserve">    public function material(): BelongsTo</w:t>
      </w:r>
    </w:p>
    <w:p w14:paraId="2C528943" w14:textId="77777777" w:rsidR="00E92D54" w:rsidRDefault="00E92D54" w:rsidP="00E92D54">
      <w:pPr>
        <w:pStyle w:val="Code"/>
      </w:pPr>
      <w:r>
        <w:t xml:space="preserve">    {</w:t>
      </w:r>
    </w:p>
    <w:p w14:paraId="75688F8D" w14:textId="77777777" w:rsidR="00E92D54" w:rsidRDefault="00E92D54" w:rsidP="00E92D54">
      <w:pPr>
        <w:pStyle w:val="Code"/>
      </w:pPr>
      <w:r>
        <w:t xml:space="preserve">        return $this-&gt;belongsTo(Material::class);</w:t>
      </w:r>
    </w:p>
    <w:p w14:paraId="4758079D" w14:textId="77777777" w:rsidR="00E92D54" w:rsidRDefault="00E92D54" w:rsidP="00E92D54">
      <w:pPr>
        <w:pStyle w:val="Code"/>
      </w:pPr>
      <w:r>
        <w:t xml:space="preserve">    }</w:t>
      </w:r>
    </w:p>
    <w:p w14:paraId="1728E163" w14:textId="77777777" w:rsidR="00E92D54" w:rsidRDefault="00E92D54" w:rsidP="00E92D54">
      <w:pPr>
        <w:pStyle w:val="Code"/>
      </w:pPr>
      <w:r>
        <w:t>}</w:t>
      </w:r>
    </w:p>
    <w:p w14:paraId="165B5428" w14:textId="77777777" w:rsidR="00E92D54" w:rsidRDefault="00E92D54" w:rsidP="00E92D54">
      <w:pPr>
        <w:pStyle w:val="Code"/>
      </w:pPr>
      <w:r>
        <w:t>&lt;?php</w:t>
      </w:r>
    </w:p>
    <w:p w14:paraId="48B8370E" w14:textId="77777777" w:rsidR="00E92D54" w:rsidRDefault="00E92D54" w:rsidP="00E92D54">
      <w:pPr>
        <w:pStyle w:val="Code"/>
      </w:pPr>
    </w:p>
    <w:p w14:paraId="5E24FA96" w14:textId="77777777" w:rsidR="00E92D54" w:rsidRDefault="00E92D54" w:rsidP="00E92D54">
      <w:pPr>
        <w:pStyle w:val="Code"/>
      </w:pPr>
      <w:r>
        <w:t>namespace App\Models;</w:t>
      </w:r>
    </w:p>
    <w:p w14:paraId="4BAE38EA" w14:textId="77777777" w:rsidR="00E92D54" w:rsidRDefault="00E92D54" w:rsidP="00E92D54">
      <w:pPr>
        <w:pStyle w:val="Code"/>
      </w:pPr>
    </w:p>
    <w:p w14:paraId="75CA3C7A" w14:textId="77777777" w:rsidR="00E92D54" w:rsidRDefault="00E92D54" w:rsidP="00E92D54">
      <w:pPr>
        <w:pStyle w:val="Code"/>
      </w:pPr>
      <w:r>
        <w:t>use App\Enums\ProjectStatus;</w:t>
      </w:r>
    </w:p>
    <w:p w14:paraId="6A7EFB7F" w14:textId="77777777" w:rsidR="00E92D54" w:rsidRDefault="00E92D54" w:rsidP="00E92D54">
      <w:pPr>
        <w:pStyle w:val="Code"/>
      </w:pPr>
      <w:r>
        <w:t>use Illuminate\Database\Eloquent\Concerns\HasUlids;</w:t>
      </w:r>
    </w:p>
    <w:p w14:paraId="248315A0" w14:textId="77777777" w:rsidR="00E92D54" w:rsidRDefault="00E92D54" w:rsidP="00E92D54">
      <w:pPr>
        <w:pStyle w:val="Code"/>
      </w:pPr>
      <w:r>
        <w:t>use Illuminate\Database\Eloquent\Model;</w:t>
      </w:r>
    </w:p>
    <w:p w14:paraId="53E15079" w14:textId="77777777" w:rsidR="00E92D54" w:rsidRDefault="00E92D54" w:rsidP="00E92D54">
      <w:pPr>
        <w:pStyle w:val="Code"/>
      </w:pPr>
      <w:r>
        <w:t>use Illuminate\Database\Eloquent\Relations\BelongsTo;</w:t>
      </w:r>
    </w:p>
    <w:p w14:paraId="05D91863" w14:textId="77777777" w:rsidR="00E92D54" w:rsidRDefault="00E92D54" w:rsidP="00E92D54">
      <w:pPr>
        <w:pStyle w:val="Code"/>
      </w:pPr>
      <w:r>
        <w:t>use Illuminate\Database\Eloquent\Relations\HasMany;</w:t>
      </w:r>
    </w:p>
    <w:p w14:paraId="74894D0D" w14:textId="77777777" w:rsidR="00E92D54" w:rsidRDefault="00E92D54" w:rsidP="00E92D54">
      <w:pPr>
        <w:pStyle w:val="Code"/>
      </w:pPr>
    </w:p>
    <w:p w14:paraId="525DE9AD" w14:textId="77777777" w:rsidR="00E92D54" w:rsidRDefault="00E92D54" w:rsidP="00E92D54">
      <w:pPr>
        <w:pStyle w:val="Code"/>
      </w:pPr>
      <w:r>
        <w:t>class Project extends Model</w:t>
      </w:r>
    </w:p>
    <w:p w14:paraId="77DA78B9" w14:textId="77777777" w:rsidR="00E92D54" w:rsidRDefault="00E92D54" w:rsidP="00E92D54">
      <w:pPr>
        <w:pStyle w:val="Code"/>
      </w:pPr>
      <w:r>
        <w:t>{</w:t>
      </w:r>
    </w:p>
    <w:p w14:paraId="13563A1C" w14:textId="77777777" w:rsidR="00E92D54" w:rsidRDefault="00E92D54" w:rsidP="00E92D54">
      <w:pPr>
        <w:pStyle w:val="Code"/>
      </w:pPr>
      <w:r>
        <w:t xml:space="preserve">    use HasUlids;</w:t>
      </w:r>
    </w:p>
    <w:p w14:paraId="6E000309" w14:textId="77777777" w:rsidR="00E92D54" w:rsidRDefault="00E92D54" w:rsidP="00E92D54">
      <w:pPr>
        <w:pStyle w:val="Code"/>
      </w:pPr>
    </w:p>
    <w:p w14:paraId="11815952" w14:textId="77777777" w:rsidR="00E92D54" w:rsidRDefault="00E92D54" w:rsidP="00E92D54">
      <w:pPr>
        <w:pStyle w:val="Code"/>
      </w:pPr>
      <w:r>
        <w:t xml:space="preserve">    protected $fillable = [</w:t>
      </w:r>
    </w:p>
    <w:p w14:paraId="2A4C6BBE" w14:textId="77777777" w:rsidR="00E92D54" w:rsidRDefault="00E92D54" w:rsidP="00E92D54">
      <w:pPr>
        <w:pStyle w:val="Code"/>
      </w:pPr>
      <w:r>
        <w:t xml:space="preserve">        'client_id',</w:t>
      </w:r>
    </w:p>
    <w:p w14:paraId="50CE2067" w14:textId="77777777" w:rsidR="00E92D54" w:rsidRDefault="00E92D54" w:rsidP="00E92D54">
      <w:pPr>
        <w:pStyle w:val="Code"/>
      </w:pPr>
      <w:r>
        <w:t xml:space="preserve">        'name',</w:t>
      </w:r>
    </w:p>
    <w:p w14:paraId="0EBDFB18" w14:textId="77777777" w:rsidR="00E92D54" w:rsidRDefault="00E92D54" w:rsidP="00E92D54">
      <w:pPr>
        <w:pStyle w:val="Code"/>
      </w:pPr>
      <w:r>
        <w:t xml:space="preserve">        'description',</w:t>
      </w:r>
    </w:p>
    <w:p w14:paraId="29567BDF" w14:textId="77777777" w:rsidR="00E92D54" w:rsidRDefault="00E92D54" w:rsidP="00E92D54">
      <w:pPr>
        <w:pStyle w:val="Code"/>
      </w:pPr>
      <w:r>
        <w:t xml:space="preserve">        'status',</w:t>
      </w:r>
    </w:p>
    <w:p w14:paraId="75DADDAB" w14:textId="77777777" w:rsidR="00E92D54" w:rsidRDefault="00E92D54" w:rsidP="00E92D54">
      <w:pPr>
        <w:pStyle w:val="Code"/>
      </w:pPr>
      <w:r>
        <w:t xml:space="preserve">        'address',</w:t>
      </w:r>
    </w:p>
    <w:p w14:paraId="6876EA25" w14:textId="77777777" w:rsidR="00E92D54" w:rsidRDefault="00E92D54" w:rsidP="00E92D54">
      <w:pPr>
        <w:pStyle w:val="Code"/>
      </w:pPr>
      <w:r>
        <w:t xml:space="preserve">        'start_date',</w:t>
      </w:r>
    </w:p>
    <w:p w14:paraId="3501858D" w14:textId="77777777" w:rsidR="00E92D54" w:rsidRDefault="00E92D54" w:rsidP="00E92D54">
      <w:pPr>
        <w:pStyle w:val="Code"/>
      </w:pPr>
      <w:r>
        <w:t xml:space="preserve">        'end_date',</w:t>
      </w:r>
    </w:p>
    <w:p w14:paraId="166D5295" w14:textId="77777777" w:rsidR="00E92D54" w:rsidRDefault="00E92D54" w:rsidP="00E92D54">
      <w:pPr>
        <w:pStyle w:val="Code"/>
      </w:pPr>
      <w:r>
        <w:t xml:space="preserve">    ];</w:t>
      </w:r>
    </w:p>
    <w:p w14:paraId="7B05E83B" w14:textId="77777777" w:rsidR="00E92D54" w:rsidRDefault="00E92D54" w:rsidP="00E92D54">
      <w:pPr>
        <w:pStyle w:val="Code"/>
      </w:pPr>
    </w:p>
    <w:p w14:paraId="2CAB11ED" w14:textId="77777777" w:rsidR="00E92D54" w:rsidRDefault="00E92D54" w:rsidP="00E92D54">
      <w:pPr>
        <w:pStyle w:val="Code"/>
      </w:pPr>
      <w:r>
        <w:t xml:space="preserve">    protected $casts = [</w:t>
      </w:r>
    </w:p>
    <w:p w14:paraId="39DB798E" w14:textId="77777777" w:rsidR="00E92D54" w:rsidRDefault="00E92D54" w:rsidP="00E92D54">
      <w:pPr>
        <w:pStyle w:val="Code"/>
      </w:pPr>
      <w:r>
        <w:t xml:space="preserve">        'start_date' =&gt; 'date',</w:t>
      </w:r>
    </w:p>
    <w:p w14:paraId="33D308DD" w14:textId="77777777" w:rsidR="00E92D54" w:rsidRDefault="00E92D54" w:rsidP="00E92D54">
      <w:pPr>
        <w:pStyle w:val="Code"/>
      </w:pPr>
      <w:r>
        <w:t xml:space="preserve">        'end_date' =&gt; 'date',</w:t>
      </w:r>
    </w:p>
    <w:p w14:paraId="4207DCAD" w14:textId="77777777" w:rsidR="00E92D54" w:rsidRDefault="00E92D54" w:rsidP="00E92D54">
      <w:pPr>
        <w:pStyle w:val="Code"/>
      </w:pPr>
      <w:r>
        <w:t xml:space="preserve">        'status' =&gt; ProjectStatus::class,</w:t>
      </w:r>
    </w:p>
    <w:p w14:paraId="42A9C33F" w14:textId="77777777" w:rsidR="00E92D54" w:rsidRDefault="00E92D54" w:rsidP="00E92D54">
      <w:pPr>
        <w:pStyle w:val="Code"/>
      </w:pPr>
      <w:r>
        <w:t xml:space="preserve">    ];</w:t>
      </w:r>
    </w:p>
    <w:p w14:paraId="05B41F08" w14:textId="77777777" w:rsidR="00E92D54" w:rsidRDefault="00E92D54" w:rsidP="00E92D54">
      <w:pPr>
        <w:pStyle w:val="Code"/>
      </w:pPr>
    </w:p>
    <w:p w14:paraId="6A1732E5" w14:textId="77777777" w:rsidR="00E92D54" w:rsidRDefault="00E92D54" w:rsidP="00E92D54">
      <w:pPr>
        <w:pStyle w:val="Code"/>
      </w:pPr>
      <w:r>
        <w:t xml:space="preserve">    public function client(): BelongsTo</w:t>
      </w:r>
    </w:p>
    <w:p w14:paraId="170875DA" w14:textId="77777777" w:rsidR="00E92D54" w:rsidRDefault="00E92D54" w:rsidP="00E92D54">
      <w:pPr>
        <w:pStyle w:val="Code"/>
      </w:pPr>
      <w:r>
        <w:t xml:space="preserve">    {</w:t>
      </w:r>
    </w:p>
    <w:p w14:paraId="3A9DECEF" w14:textId="77777777" w:rsidR="00E92D54" w:rsidRDefault="00E92D54" w:rsidP="00E92D54">
      <w:pPr>
        <w:pStyle w:val="Code"/>
      </w:pPr>
      <w:r>
        <w:t xml:space="preserve">        return $this-&gt;belongsTo(Client::class);</w:t>
      </w:r>
    </w:p>
    <w:p w14:paraId="57976444" w14:textId="77777777" w:rsidR="00E92D54" w:rsidRDefault="00E92D54" w:rsidP="00E92D54">
      <w:pPr>
        <w:pStyle w:val="Code"/>
      </w:pPr>
      <w:r>
        <w:t xml:space="preserve">    }</w:t>
      </w:r>
    </w:p>
    <w:p w14:paraId="65EE5D91" w14:textId="77777777" w:rsidR="00E92D54" w:rsidRDefault="00E92D54" w:rsidP="00E92D54">
      <w:pPr>
        <w:pStyle w:val="Code"/>
      </w:pPr>
    </w:p>
    <w:p w14:paraId="04886DDA" w14:textId="77777777" w:rsidR="00E92D54" w:rsidRDefault="00E92D54" w:rsidP="00E92D54">
      <w:pPr>
        <w:pStyle w:val="Code"/>
      </w:pPr>
      <w:r>
        <w:t xml:space="preserve">    public function workLogs(): HasMany</w:t>
      </w:r>
    </w:p>
    <w:p w14:paraId="00EB0670" w14:textId="77777777" w:rsidR="00E92D54" w:rsidRDefault="00E92D54" w:rsidP="00E92D54">
      <w:pPr>
        <w:pStyle w:val="Code"/>
      </w:pPr>
      <w:r>
        <w:t xml:space="preserve">    {</w:t>
      </w:r>
    </w:p>
    <w:p w14:paraId="536299AE" w14:textId="77777777" w:rsidR="00E92D54" w:rsidRDefault="00E92D54" w:rsidP="00E92D54">
      <w:pPr>
        <w:pStyle w:val="Code"/>
      </w:pPr>
      <w:r>
        <w:t xml:space="preserve">        return $this-&gt;hasMany(WorkLog::class);</w:t>
      </w:r>
    </w:p>
    <w:p w14:paraId="08AE7B63" w14:textId="77777777" w:rsidR="00E92D54" w:rsidRDefault="00E92D54" w:rsidP="00E92D54">
      <w:pPr>
        <w:pStyle w:val="Code"/>
      </w:pPr>
      <w:r>
        <w:t xml:space="preserve">    }</w:t>
      </w:r>
    </w:p>
    <w:p w14:paraId="28C0355F" w14:textId="77777777" w:rsidR="00E92D54" w:rsidRDefault="00E92D54" w:rsidP="00E92D54">
      <w:pPr>
        <w:pStyle w:val="Code"/>
      </w:pPr>
    </w:p>
    <w:p w14:paraId="70CC3E06" w14:textId="77777777" w:rsidR="00E92D54" w:rsidRDefault="00E92D54" w:rsidP="00E92D54">
      <w:pPr>
        <w:pStyle w:val="Code"/>
      </w:pPr>
      <w:r>
        <w:t xml:space="preserve">    public function materialUsages(): HasMany</w:t>
      </w:r>
    </w:p>
    <w:p w14:paraId="66745514" w14:textId="77777777" w:rsidR="00E92D54" w:rsidRDefault="00E92D54" w:rsidP="00E92D54">
      <w:pPr>
        <w:pStyle w:val="Code"/>
      </w:pPr>
      <w:r>
        <w:t xml:space="preserve">    {</w:t>
      </w:r>
    </w:p>
    <w:p w14:paraId="17F0C57F" w14:textId="77777777" w:rsidR="00E92D54" w:rsidRDefault="00E92D54" w:rsidP="00E92D54">
      <w:pPr>
        <w:pStyle w:val="Code"/>
      </w:pPr>
      <w:r>
        <w:t xml:space="preserve">        return $this-&gt;hasMany(MaterialUsage::class);</w:t>
      </w:r>
    </w:p>
    <w:p w14:paraId="0AD55BD4" w14:textId="77777777" w:rsidR="00E92D54" w:rsidRDefault="00E92D54" w:rsidP="00E92D54">
      <w:pPr>
        <w:pStyle w:val="Code"/>
      </w:pPr>
      <w:r>
        <w:t xml:space="preserve">    }</w:t>
      </w:r>
    </w:p>
    <w:p w14:paraId="36307A74" w14:textId="77777777" w:rsidR="00E92D54" w:rsidRDefault="00E92D54" w:rsidP="00E92D54">
      <w:pPr>
        <w:pStyle w:val="Code"/>
      </w:pPr>
      <w:r>
        <w:t>}</w:t>
      </w:r>
    </w:p>
    <w:p w14:paraId="7CD694F2" w14:textId="77777777" w:rsidR="00E92D54" w:rsidRDefault="00E92D54" w:rsidP="00E92D54">
      <w:pPr>
        <w:pStyle w:val="Code"/>
      </w:pPr>
      <w:r>
        <w:t>&lt;?php</w:t>
      </w:r>
    </w:p>
    <w:p w14:paraId="4F1CFBD4" w14:textId="77777777" w:rsidR="00E92D54" w:rsidRDefault="00E92D54" w:rsidP="00E92D54">
      <w:pPr>
        <w:pStyle w:val="Code"/>
      </w:pPr>
    </w:p>
    <w:p w14:paraId="25F5CDDB" w14:textId="77777777" w:rsidR="00E92D54" w:rsidRDefault="00E92D54" w:rsidP="00E92D54">
      <w:pPr>
        <w:pStyle w:val="Code"/>
      </w:pPr>
      <w:r>
        <w:t>namespace App\Models;</w:t>
      </w:r>
    </w:p>
    <w:p w14:paraId="61E71C3B" w14:textId="77777777" w:rsidR="00E92D54" w:rsidRDefault="00E92D54" w:rsidP="00E92D54">
      <w:pPr>
        <w:pStyle w:val="Code"/>
      </w:pPr>
    </w:p>
    <w:p w14:paraId="7A32DCD2" w14:textId="77777777" w:rsidR="00E92D54" w:rsidRDefault="00E92D54" w:rsidP="00E92D54">
      <w:pPr>
        <w:pStyle w:val="Code"/>
      </w:pPr>
      <w:r>
        <w:t>use App\Enums\UserRole;</w:t>
      </w:r>
    </w:p>
    <w:p w14:paraId="0C4E58E2" w14:textId="77777777" w:rsidR="00E92D54" w:rsidRDefault="00E92D54" w:rsidP="00E92D54">
      <w:pPr>
        <w:pStyle w:val="Code"/>
      </w:pPr>
      <w:r>
        <w:t>use Illuminate\Database\Eloquent\Attributes\Fillable;</w:t>
      </w:r>
    </w:p>
    <w:p w14:paraId="34B47B7E" w14:textId="77777777" w:rsidR="00E92D54" w:rsidRDefault="00E92D54" w:rsidP="00E92D54">
      <w:pPr>
        <w:pStyle w:val="Code"/>
      </w:pPr>
      <w:r>
        <w:t>use Illuminate\Database\Eloquent\Attributes\Hidden;</w:t>
      </w:r>
    </w:p>
    <w:p w14:paraId="0AF25CC1" w14:textId="77777777" w:rsidR="00E92D54" w:rsidRDefault="00E92D54" w:rsidP="00E92D54">
      <w:pPr>
        <w:pStyle w:val="Code"/>
      </w:pPr>
      <w:r>
        <w:t>use Illuminate\Database\Eloquent\Concerns\HasUlids;</w:t>
      </w:r>
    </w:p>
    <w:p w14:paraId="0EDD12A3" w14:textId="77777777" w:rsidR="00E92D54" w:rsidRDefault="00E92D54" w:rsidP="00E92D54">
      <w:pPr>
        <w:pStyle w:val="Code"/>
      </w:pPr>
      <w:r>
        <w:t>use Illuminate\Database\Eloquent\Relations\HasOne;</w:t>
      </w:r>
    </w:p>
    <w:p w14:paraId="5220A55F" w14:textId="77777777" w:rsidR="00E92D54" w:rsidRDefault="00E92D54" w:rsidP="00E92D54">
      <w:pPr>
        <w:pStyle w:val="Code"/>
      </w:pPr>
      <w:r>
        <w:t>use Illuminate\Foundation\Auth\User as Authenticatable;</w:t>
      </w:r>
    </w:p>
    <w:p w14:paraId="49750328" w14:textId="77777777" w:rsidR="00E92D54" w:rsidRDefault="00E92D54" w:rsidP="00E92D54">
      <w:pPr>
        <w:pStyle w:val="Code"/>
      </w:pPr>
      <w:r>
        <w:t>use Illuminate\Notifications\Notifiable;</w:t>
      </w:r>
    </w:p>
    <w:p w14:paraId="2906E09C" w14:textId="77777777" w:rsidR="00E92D54" w:rsidRDefault="00E92D54" w:rsidP="00E92D54">
      <w:pPr>
        <w:pStyle w:val="Code"/>
      </w:pPr>
    </w:p>
    <w:p w14:paraId="07E39AAA" w14:textId="77777777" w:rsidR="00E92D54" w:rsidRDefault="00E92D54" w:rsidP="00E92D54">
      <w:pPr>
        <w:pStyle w:val="Code"/>
      </w:pPr>
      <w:r>
        <w:t>#[Fillable(['name', 'email', 'password', 'role'])]</w:t>
      </w:r>
    </w:p>
    <w:p w14:paraId="41B12501" w14:textId="77777777" w:rsidR="00E92D54" w:rsidRDefault="00E92D54" w:rsidP="00E92D54">
      <w:pPr>
        <w:pStyle w:val="Code"/>
      </w:pPr>
      <w:r>
        <w:t>#[Hidden(['password', 'remember_token'])]</w:t>
      </w:r>
    </w:p>
    <w:p w14:paraId="43E56883" w14:textId="77777777" w:rsidR="00E92D54" w:rsidRDefault="00E92D54" w:rsidP="00E92D54">
      <w:pPr>
        <w:pStyle w:val="Code"/>
      </w:pPr>
      <w:r>
        <w:t>class User extends Authenticatable</w:t>
      </w:r>
    </w:p>
    <w:p w14:paraId="52E73890" w14:textId="77777777" w:rsidR="00E92D54" w:rsidRDefault="00E92D54" w:rsidP="00E92D54">
      <w:pPr>
        <w:pStyle w:val="Code"/>
      </w:pPr>
      <w:r>
        <w:t>{</w:t>
      </w:r>
    </w:p>
    <w:p w14:paraId="0B71D763" w14:textId="77777777" w:rsidR="00E92D54" w:rsidRDefault="00E92D54" w:rsidP="00E92D54">
      <w:pPr>
        <w:pStyle w:val="Code"/>
      </w:pPr>
      <w:r>
        <w:t xml:space="preserve">    use HasUlids, Notifiable;</w:t>
      </w:r>
    </w:p>
    <w:p w14:paraId="2960BA19" w14:textId="77777777" w:rsidR="00E92D54" w:rsidRDefault="00E92D54" w:rsidP="00E92D54">
      <w:pPr>
        <w:pStyle w:val="Code"/>
      </w:pPr>
    </w:p>
    <w:p w14:paraId="7ED00F58" w14:textId="77777777" w:rsidR="00E92D54" w:rsidRDefault="00E92D54" w:rsidP="00E92D54">
      <w:pPr>
        <w:pStyle w:val="Code"/>
      </w:pPr>
      <w:r>
        <w:t xml:space="preserve">    public function employee(): HasOne</w:t>
      </w:r>
    </w:p>
    <w:p w14:paraId="0EE9A100" w14:textId="77777777" w:rsidR="00E92D54" w:rsidRDefault="00E92D54" w:rsidP="00E92D54">
      <w:pPr>
        <w:pStyle w:val="Code"/>
      </w:pPr>
      <w:r>
        <w:t xml:space="preserve">    {</w:t>
      </w:r>
    </w:p>
    <w:p w14:paraId="33D2448F" w14:textId="77777777" w:rsidR="00E92D54" w:rsidRDefault="00E92D54" w:rsidP="00E92D54">
      <w:pPr>
        <w:pStyle w:val="Code"/>
      </w:pPr>
      <w:r>
        <w:t xml:space="preserve">        return $this-&gt;hasOne(Employee::class);</w:t>
      </w:r>
    </w:p>
    <w:p w14:paraId="249CE756" w14:textId="77777777" w:rsidR="00E92D54" w:rsidRDefault="00E92D54" w:rsidP="00E92D54">
      <w:pPr>
        <w:pStyle w:val="Code"/>
      </w:pPr>
      <w:r>
        <w:t xml:space="preserve">    }</w:t>
      </w:r>
    </w:p>
    <w:p w14:paraId="3263895D" w14:textId="77777777" w:rsidR="00E92D54" w:rsidRDefault="00E92D54" w:rsidP="00E92D54">
      <w:pPr>
        <w:pStyle w:val="Code"/>
      </w:pPr>
    </w:p>
    <w:p w14:paraId="2F997453" w14:textId="77777777" w:rsidR="00E92D54" w:rsidRDefault="00E92D54" w:rsidP="00E92D54">
      <w:pPr>
        <w:pStyle w:val="Code"/>
      </w:pPr>
      <w:r>
        <w:t xml:space="preserve">    public function client(): HasOne</w:t>
      </w:r>
    </w:p>
    <w:p w14:paraId="2D106F31" w14:textId="77777777" w:rsidR="00E92D54" w:rsidRDefault="00E92D54" w:rsidP="00E92D54">
      <w:pPr>
        <w:pStyle w:val="Code"/>
      </w:pPr>
      <w:r>
        <w:t xml:space="preserve">    {</w:t>
      </w:r>
    </w:p>
    <w:p w14:paraId="6A8678E0" w14:textId="77777777" w:rsidR="00E92D54" w:rsidRDefault="00E92D54" w:rsidP="00E92D54">
      <w:pPr>
        <w:pStyle w:val="Code"/>
      </w:pPr>
      <w:r>
        <w:t xml:space="preserve">        return $this-&gt;hasOne(Client::class);</w:t>
      </w:r>
    </w:p>
    <w:p w14:paraId="43D80D8E" w14:textId="77777777" w:rsidR="00E92D54" w:rsidRDefault="00E92D54" w:rsidP="00E92D54">
      <w:pPr>
        <w:pStyle w:val="Code"/>
      </w:pPr>
      <w:r>
        <w:t xml:space="preserve">    }</w:t>
      </w:r>
    </w:p>
    <w:p w14:paraId="528CD4CE" w14:textId="77777777" w:rsidR="00E92D54" w:rsidRDefault="00E92D54" w:rsidP="00E92D54">
      <w:pPr>
        <w:pStyle w:val="Code"/>
      </w:pPr>
    </w:p>
    <w:p w14:paraId="7FCCC2F7" w14:textId="77777777" w:rsidR="00E92D54" w:rsidRDefault="00E92D54" w:rsidP="00E92D54">
      <w:pPr>
        <w:pStyle w:val="Code"/>
      </w:pPr>
      <w:r>
        <w:t xml:space="preserve">    protected function casts(): array</w:t>
      </w:r>
    </w:p>
    <w:p w14:paraId="6D607FA7" w14:textId="77777777" w:rsidR="00E92D54" w:rsidRDefault="00E92D54" w:rsidP="00E92D54">
      <w:pPr>
        <w:pStyle w:val="Code"/>
      </w:pPr>
      <w:r>
        <w:t xml:space="preserve">    {</w:t>
      </w:r>
    </w:p>
    <w:p w14:paraId="2A0E28AC" w14:textId="77777777" w:rsidR="00E92D54" w:rsidRDefault="00E92D54" w:rsidP="00E92D54">
      <w:pPr>
        <w:pStyle w:val="Code"/>
      </w:pPr>
      <w:r>
        <w:t xml:space="preserve">        return [</w:t>
      </w:r>
    </w:p>
    <w:p w14:paraId="7C3B23D3" w14:textId="77777777" w:rsidR="00E92D54" w:rsidRDefault="00E92D54" w:rsidP="00E92D54">
      <w:pPr>
        <w:pStyle w:val="Code"/>
      </w:pPr>
      <w:r>
        <w:t xml:space="preserve">            'password' =&gt; 'hashed',</w:t>
      </w:r>
    </w:p>
    <w:p w14:paraId="03DA5196" w14:textId="77777777" w:rsidR="00E92D54" w:rsidRDefault="00E92D54" w:rsidP="00E92D54">
      <w:pPr>
        <w:pStyle w:val="Code"/>
      </w:pPr>
      <w:r>
        <w:t xml:space="preserve">            'role' =&gt; UserRole::class,</w:t>
      </w:r>
    </w:p>
    <w:p w14:paraId="6978ABC0" w14:textId="77777777" w:rsidR="00E92D54" w:rsidRDefault="00E92D54" w:rsidP="00E92D54">
      <w:pPr>
        <w:pStyle w:val="Code"/>
      </w:pPr>
      <w:r>
        <w:t xml:space="preserve">        ];</w:t>
      </w:r>
    </w:p>
    <w:p w14:paraId="5561D0CC" w14:textId="77777777" w:rsidR="00E92D54" w:rsidRDefault="00E92D54" w:rsidP="00E92D54">
      <w:pPr>
        <w:pStyle w:val="Code"/>
      </w:pPr>
      <w:r>
        <w:t xml:space="preserve">    }</w:t>
      </w:r>
    </w:p>
    <w:p w14:paraId="2493F91A" w14:textId="77777777" w:rsidR="00E92D54" w:rsidRDefault="00E92D54" w:rsidP="00E92D54">
      <w:pPr>
        <w:pStyle w:val="Code"/>
      </w:pPr>
      <w:r>
        <w:t>}</w:t>
      </w:r>
    </w:p>
    <w:p w14:paraId="5BC82FDD" w14:textId="77777777" w:rsidR="00E92D54" w:rsidRDefault="00E92D54" w:rsidP="00E92D54">
      <w:pPr>
        <w:pStyle w:val="Code"/>
      </w:pPr>
      <w:r>
        <w:t>&lt;?php</w:t>
      </w:r>
    </w:p>
    <w:p w14:paraId="29E10DD3" w14:textId="77777777" w:rsidR="00E92D54" w:rsidRDefault="00E92D54" w:rsidP="00E92D54">
      <w:pPr>
        <w:pStyle w:val="Code"/>
      </w:pPr>
    </w:p>
    <w:p w14:paraId="39DC17A4" w14:textId="77777777" w:rsidR="00E92D54" w:rsidRDefault="00E92D54" w:rsidP="00E92D54">
      <w:pPr>
        <w:pStyle w:val="Code"/>
      </w:pPr>
      <w:r>
        <w:t>namespace App\Models;</w:t>
      </w:r>
    </w:p>
    <w:p w14:paraId="4B83CD10" w14:textId="77777777" w:rsidR="00E92D54" w:rsidRDefault="00E92D54" w:rsidP="00E92D54">
      <w:pPr>
        <w:pStyle w:val="Code"/>
      </w:pPr>
    </w:p>
    <w:p w14:paraId="1A5EBA87" w14:textId="77777777" w:rsidR="00E92D54" w:rsidRDefault="00E92D54" w:rsidP="00E92D54">
      <w:pPr>
        <w:pStyle w:val="Code"/>
      </w:pPr>
      <w:r>
        <w:t>use Illuminate\Database\Eloquent\Concerns\HasUlids;</w:t>
      </w:r>
    </w:p>
    <w:p w14:paraId="3F268D1B" w14:textId="77777777" w:rsidR="00E92D54" w:rsidRDefault="00E92D54" w:rsidP="00E92D54">
      <w:pPr>
        <w:pStyle w:val="Code"/>
      </w:pPr>
      <w:r>
        <w:t>use Illuminate\Database\Eloquent\Model;</w:t>
      </w:r>
    </w:p>
    <w:p w14:paraId="45002A43" w14:textId="77777777" w:rsidR="00E92D54" w:rsidRDefault="00E92D54" w:rsidP="00E92D54">
      <w:pPr>
        <w:pStyle w:val="Code"/>
      </w:pPr>
      <w:r>
        <w:t>use Illuminate\Database\Eloquent\Relations\HasMany;</w:t>
      </w:r>
    </w:p>
    <w:p w14:paraId="326223EF" w14:textId="77777777" w:rsidR="00E92D54" w:rsidRDefault="00E92D54" w:rsidP="00E92D54">
      <w:pPr>
        <w:pStyle w:val="Code"/>
      </w:pPr>
    </w:p>
    <w:p w14:paraId="7A094842" w14:textId="77777777" w:rsidR="00E92D54" w:rsidRDefault="00E92D54" w:rsidP="00E92D54">
      <w:pPr>
        <w:pStyle w:val="Code"/>
      </w:pPr>
      <w:r>
        <w:t>class WorkItem extends Model</w:t>
      </w:r>
    </w:p>
    <w:p w14:paraId="51261445" w14:textId="77777777" w:rsidR="00E92D54" w:rsidRDefault="00E92D54" w:rsidP="00E92D54">
      <w:pPr>
        <w:pStyle w:val="Code"/>
      </w:pPr>
      <w:r>
        <w:t>{</w:t>
      </w:r>
    </w:p>
    <w:p w14:paraId="3CE4847E" w14:textId="77777777" w:rsidR="00E92D54" w:rsidRDefault="00E92D54" w:rsidP="00E92D54">
      <w:pPr>
        <w:pStyle w:val="Code"/>
      </w:pPr>
      <w:r>
        <w:t xml:space="preserve">    use HasUlids;</w:t>
      </w:r>
    </w:p>
    <w:p w14:paraId="25BB9F0E" w14:textId="77777777" w:rsidR="00E92D54" w:rsidRDefault="00E92D54" w:rsidP="00E92D54">
      <w:pPr>
        <w:pStyle w:val="Code"/>
      </w:pPr>
    </w:p>
    <w:p w14:paraId="29D1A84A" w14:textId="77777777" w:rsidR="00E92D54" w:rsidRDefault="00E92D54" w:rsidP="00E92D54">
      <w:pPr>
        <w:pStyle w:val="Code"/>
      </w:pPr>
      <w:r>
        <w:t xml:space="preserve">    protected $fillable = [</w:t>
      </w:r>
    </w:p>
    <w:p w14:paraId="6B31EE4E" w14:textId="77777777" w:rsidR="00E92D54" w:rsidRDefault="00E92D54" w:rsidP="00E92D54">
      <w:pPr>
        <w:pStyle w:val="Code"/>
      </w:pPr>
      <w:r>
        <w:t xml:space="preserve">        'name',</w:t>
      </w:r>
    </w:p>
    <w:p w14:paraId="759014DA" w14:textId="77777777" w:rsidR="00E92D54" w:rsidRDefault="00E92D54" w:rsidP="00E92D54">
      <w:pPr>
        <w:pStyle w:val="Code"/>
      </w:pPr>
      <w:r>
        <w:t xml:space="preserve">        'description',</w:t>
      </w:r>
    </w:p>
    <w:p w14:paraId="337CEC67" w14:textId="77777777" w:rsidR="00E92D54" w:rsidRDefault="00E92D54" w:rsidP="00E92D54">
      <w:pPr>
        <w:pStyle w:val="Code"/>
      </w:pPr>
      <w:r>
        <w:t xml:space="preserve">        'unit',</w:t>
      </w:r>
    </w:p>
    <w:p w14:paraId="5A85F2F9" w14:textId="77777777" w:rsidR="00E92D54" w:rsidRDefault="00E92D54" w:rsidP="00E92D54">
      <w:pPr>
        <w:pStyle w:val="Code"/>
      </w:pPr>
      <w:r>
        <w:t xml:space="preserve">        'price',</w:t>
      </w:r>
    </w:p>
    <w:p w14:paraId="5FC72634" w14:textId="77777777" w:rsidR="00E92D54" w:rsidRDefault="00E92D54" w:rsidP="00E92D54">
      <w:pPr>
        <w:pStyle w:val="Code"/>
      </w:pPr>
      <w:r>
        <w:t xml:space="preserve">    ];</w:t>
      </w:r>
    </w:p>
    <w:p w14:paraId="76117A5F" w14:textId="77777777" w:rsidR="00E92D54" w:rsidRDefault="00E92D54" w:rsidP="00E92D54">
      <w:pPr>
        <w:pStyle w:val="Code"/>
      </w:pPr>
    </w:p>
    <w:p w14:paraId="1790746B" w14:textId="77777777" w:rsidR="00E92D54" w:rsidRDefault="00E92D54" w:rsidP="00E92D54">
      <w:pPr>
        <w:pStyle w:val="Code"/>
      </w:pPr>
      <w:r>
        <w:t xml:space="preserve">    public function workLogs(): HasMany</w:t>
      </w:r>
    </w:p>
    <w:p w14:paraId="1BCEE18C" w14:textId="77777777" w:rsidR="00E92D54" w:rsidRDefault="00E92D54" w:rsidP="00E92D54">
      <w:pPr>
        <w:pStyle w:val="Code"/>
      </w:pPr>
      <w:r>
        <w:t xml:space="preserve">    {</w:t>
      </w:r>
    </w:p>
    <w:p w14:paraId="6AAF85EF" w14:textId="77777777" w:rsidR="00E92D54" w:rsidRDefault="00E92D54" w:rsidP="00E92D54">
      <w:pPr>
        <w:pStyle w:val="Code"/>
      </w:pPr>
      <w:r>
        <w:t xml:space="preserve">        return $this-&gt;hasMany(WorkLog::class);</w:t>
      </w:r>
    </w:p>
    <w:p w14:paraId="6AB20600" w14:textId="77777777" w:rsidR="00E92D54" w:rsidRDefault="00E92D54" w:rsidP="00E92D54">
      <w:pPr>
        <w:pStyle w:val="Code"/>
      </w:pPr>
      <w:r>
        <w:t xml:space="preserve">    }</w:t>
      </w:r>
    </w:p>
    <w:p w14:paraId="4A9D2895" w14:textId="77777777" w:rsidR="00E92D54" w:rsidRDefault="00E92D54" w:rsidP="00E92D54">
      <w:pPr>
        <w:pStyle w:val="Code"/>
      </w:pPr>
      <w:r>
        <w:t>}</w:t>
      </w:r>
    </w:p>
    <w:p w14:paraId="0A2ABC44" w14:textId="77777777" w:rsidR="00E92D54" w:rsidRDefault="00E92D54" w:rsidP="00E92D54">
      <w:pPr>
        <w:pStyle w:val="Code"/>
      </w:pPr>
      <w:r>
        <w:t>&lt;?php</w:t>
      </w:r>
    </w:p>
    <w:p w14:paraId="248531E7" w14:textId="77777777" w:rsidR="00E92D54" w:rsidRDefault="00E92D54" w:rsidP="00E92D54">
      <w:pPr>
        <w:pStyle w:val="Code"/>
      </w:pPr>
    </w:p>
    <w:p w14:paraId="24D84369" w14:textId="77777777" w:rsidR="00E92D54" w:rsidRDefault="00E92D54" w:rsidP="00E92D54">
      <w:pPr>
        <w:pStyle w:val="Code"/>
      </w:pPr>
      <w:r>
        <w:t>namespace App\Models;</w:t>
      </w:r>
    </w:p>
    <w:p w14:paraId="179EDA7B" w14:textId="77777777" w:rsidR="00E92D54" w:rsidRDefault="00E92D54" w:rsidP="00E92D54">
      <w:pPr>
        <w:pStyle w:val="Code"/>
      </w:pPr>
    </w:p>
    <w:p w14:paraId="4430512A" w14:textId="77777777" w:rsidR="00E92D54" w:rsidRDefault="00E92D54" w:rsidP="00E92D54">
      <w:pPr>
        <w:pStyle w:val="Code"/>
      </w:pPr>
      <w:r>
        <w:t>use Illuminate\Database\Eloquent\Concerns\HasUlids;</w:t>
      </w:r>
    </w:p>
    <w:p w14:paraId="0CA67FBE" w14:textId="77777777" w:rsidR="00E92D54" w:rsidRDefault="00E92D54" w:rsidP="00E92D54">
      <w:pPr>
        <w:pStyle w:val="Code"/>
      </w:pPr>
      <w:r>
        <w:t>use Illuminate\Database\Eloquent\Model;</w:t>
      </w:r>
    </w:p>
    <w:p w14:paraId="6A7F5A70" w14:textId="77777777" w:rsidR="00E92D54" w:rsidRDefault="00E92D54" w:rsidP="00E92D54">
      <w:pPr>
        <w:pStyle w:val="Code"/>
      </w:pPr>
      <w:r>
        <w:t>use Illuminate\Database\Eloquent\Relations\BelongsTo;</w:t>
      </w:r>
    </w:p>
    <w:p w14:paraId="32BD604B" w14:textId="77777777" w:rsidR="00E92D54" w:rsidRDefault="00E92D54" w:rsidP="00E92D54">
      <w:pPr>
        <w:pStyle w:val="Code"/>
      </w:pPr>
    </w:p>
    <w:p w14:paraId="2623DC6A" w14:textId="77777777" w:rsidR="00E92D54" w:rsidRDefault="00E92D54" w:rsidP="00E92D54">
      <w:pPr>
        <w:pStyle w:val="Code"/>
      </w:pPr>
      <w:r>
        <w:t>class WorkLog extends Model</w:t>
      </w:r>
    </w:p>
    <w:p w14:paraId="48CB86B4" w14:textId="77777777" w:rsidR="00E92D54" w:rsidRDefault="00E92D54" w:rsidP="00E92D54">
      <w:pPr>
        <w:pStyle w:val="Code"/>
      </w:pPr>
      <w:r>
        <w:t>{</w:t>
      </w:r>
    </w:p>
    <w:p w14:paraId="42FB8A12" w14:textId="77777777" w:rsidR="00E92D54" w:rsidRDefault="00E92D54" w:rsidP="00E92D54">
      <w:pPr>
        <w:pStyle w:val="Code"/>
      </w:pPr>
      <w:r>
        <w:t xml:space="preserve">    use HasUlids;</w:t>
      </w:r>
    </w:p>
    <w:p w14:paraId="46ECB6D8" w14:textId="77777777" w:rsidR="00E92D54" w:rsidRDefault="00E92D54" w:rsidP="00E92D54">
      <w:pPr>
        <w:pStyle w:val="Code"/>
      </w:pPr>
    </w:p>
    <w:p w14:paraId="022F624D" w14:textId="77777777" w:rsidR="00E92D54" w:rsidRDefault="00E92D54" w:rsidP="00E92D54">
      <w:pPr>
        <w:pStyle w:val="Code"/>
      </w:pPr>
      <w:r>
        <w:t xml:space="preserve">    protected $fillable = [</w:t>
      </w:r>
    </w:p>
    <w:p w14:paraId="6EDAD1AD" w14:textId="77777777" w:rsidR="00E92D54" w:rsidRDefault="00E92D54" w:rsidP="00E92D54">
      <w:pPr>
        <w:pStyle w:val="Code"/>
      </w:pPr>
      <w:r>
        <w:t xml:space="preserve">        'project_id',</w:t>
      </w:r>
    </w:p>
    <w:p w14:paraId="5BAAD269" w14:textId="77777777" w:rsidR="00E92D54" w:rsidRDefault="00E92D54" w:rsidP="00E92D54">
      <w:pPr>
        <w:pStyle w:val="Code"/>
      </w:pPr>
      <w:r>
        <w:t xml:space="preserve">        'employee_id',</w:t>
      </w:r>
    </w:p>
    <w:p w14:paraId="4356DA97" w14:textId="77777777" w:rsidR="00E92D54" w:rsidRDefault="00E92D54" w:rsidP="00E92D54">
      <w:pPr>
        <w:pStyle w:val="Code"/>
      </w:pPr>
      <w:r>
        <w:t xml:space="preserve">        'work_item_id',</w:t>
      </w:r>
    </w:p>
    <w:p w14:paraId="760CA187" w14:textId="77777777" w:rsidR="00E92D54" w:rsidRDefault="00E92D54" w:rsidP="00E92D54">
      <w:pPr>
        <w:pStyle w:val="Code"/>
      </w:pPr>
      <w:r>
        <w:t xml:space="preserve">        'quantity',</w:t>
      </w:r>
    </w:p>
    <w:p w14:paraId="5D9DAD9B" w14:textId="77777777" w:rsidR="00E92D54" w:rsidRDefault="00E92D54" w:rsidP="00E92D54">
      <w:pPr>
        <w:pStyle w:val="Code"/>
      </w:pPr>
      <w:r>
        <w:t xml:space="preserve">        'logged_at',</w:t>
      </w:r>
    </w:p>
    <w:p w14:paraId="0519ED00" w14:textId="77777777" w:rsidR="00E92D54" w:rsidRDefault="00E92D54" w:rsidP="00E92D54">
      <w:pPr>
        <w:pStyle w:val="Code"/>
      </w:pPr>
      <w:r>
        <w:t xml:space="preserve">        'notes',</w:t>
      </w:r>
    </w:p>
    <w:p w14:paraId="4EA5DCBC" w14:textId="77777777" w:rsidR="00E92D54" w:rsidRDefault="00E92D54" w:rsidP="00E92D54">
      <w:pPr>
        <w:pStyle w:val="Code"/>
      </w:pPr>
      <w:r>
        <w:t xml:space="preserve">    ];</w:t>
      </w:r>
    </w:p>
    <w:p w14:paraId="4C11F9EE" w14:textId="77777777" w:rsidR="00E92D54" w:rsidRDefault="00E92D54" w:rsidP="00E92D54">
      <w:pPr>
        <w:pStyle w:val="Code"/>
      </w:pPr>
    </w:p>
    <w:p w14:paraId="68ADECEF" w14:textId="77777777" w:rsidR="00E92D54" w:rsidRDefault="00E92D54" w:rsidP="00E92D54">
      <w:pPr>
        <w:pStyle w:val="Code"/>
      </w:pPr>
      <w:r>
        <w:t xml:space="preserve">    protected $casts = [</w:t>
      </w:r>
    </w:p>
    <w:p w14:paraId="736785FB" w14:textId="77777777" w:rsidR="00E92D54" w:rsidRDefault="00E92D54" w:rsidP="00E92D54">
      <w:pPr>
        <w:pStyle w:val="Code"/>
      </w:pPr>
      <w:r>
        <w:t xml:space="preserve">        'logged_at' =&gt; 'date',</w:t>
      </w:r>
    </w:p>
    <w:p w14:paraId="658BE35F" w14:textId="77777777" w:rsidR="00E92D54" w:rsidRDefault="00E92D54" w:rsidP="00E92D54">
      <w:pPr>
        <w:pStyle w:val="Code"/>
      </w:pPr>
      <w:r>
        <w:t xml:space="preserve">    ];</w:t>
      </w:r>
    </w:p>
    <w:p w14:paraId="429E90A6" w14:textId="77777777" w:rsidR="00E92D54" w:rsidRDefault="00E92D54" w:rsidP="00E92D54">
      <w:pPr>
        <w:pStyle w:val="Code"/>
      </w:pPr>
    </w:p>
    <w:p w14:paraId="582001AD" w14:textId="77777777" w:rsidR="00E92D54" w:rsidRDefault="00E92D54" w:rsidP="00E92D54">
      <w:pPr>
        <w:pStyle w:val="Code"/>
      </w:pPr>
      <w:r>
        <w:t xml:space="preserve">    public function project(): BelongsTo</w:t>
      </w:r>
    </w:p>
    <w:p w14:paraId="5EED2DBA" w14:textId="77777777" w:rsidR="00E92D54" w:rsidRDefault="00E92D54" w:rsidP="00E92D54">
      <w:pPr>
        <w:pStyle w:val="Code"/>
      </w:pPr>
      <w:r>
        <w:t xml:space="preserve">    {</w:t>
      </w:r>
    </w:p>
    <w:p w14:paraId="4C001747" w14:textId="77777777" w:rsidR="00E92D54" w:rsidRDefault="00E92D54" w:rsidP="00E92D54">
      <w:pPr>
        <w:pStyle w:val="Code"/>
      </w:pPr>
      <w:r>
        <w:t xml:space="preserve">        return $this-&gt;belongsTo(Project::class);</w:t>
      </w:r>
    </w:p>
    <w:p w14:paraId="3A89EF69" w14:textId="77777777" w:rsidR="00E92D54" w:rsidRDefault="00E92D54" w:rsidP="00E92D54">
      <w:pPr>
        <w:pStyle w:val="Code"/>
      </w:pPr>
      <w:r>
        <w:t xml:space="preserve">    }</w:t>
      </w:r>
    </w:p>
    <w:p w14:paraId="58B26935" w14:textId="77777777" w:rsidR="00E92D54" w:rsidRDefault="00E92D54" w:rsidP="00E92D54">
      <w:pPr>
        <w:pStyle w:val="Code"/>
      </w:pPr>
    </w:p>
    <w:p w14:paraId="4F7AFCD5" w14:textId="77777777" w:rsidR="00E92D54" w:rsidRDefault="00E92D54" w:rsidP="00E92D54">
      <w:pPr>
        <w:pStyle w:val="Code"/>
      </w:pPr>
      <w:r>
        <w:t xml:space="preserve">    public function employee(): BelongsTo</w:t>
      </w:r>
    </w:p>
    <w:p w14:paraId="3C424468" w14:textId="77777777" w:rsidR="00E92D54" w:rsidRDefault="00E92D54" w:rsidP="00E92D54">
      <w:pPr>
        <w:pStyle w:val="Code"/>
      </w:pPr>
      <w:r>
        <w:t xml:space="preserve">    {</w:t>
      </w:r>
    </w:p>
    <w:p w14:paraId="55471921" w14:textId="77777777" w:rsidR="00E92D54" w:rsidRDefault="00E92D54" w:rsidP="00E92D54">
      <w:pPr>
        <w:pStyle w:val="Code"/>
      </w:pPr>
      <w:r>
        <w:t xml:space="preserve">        return $this-&gt;belongsTo(Employee::class);</w:t>
      </w:r>
    </w:p>
    <w:p w14:paraId="239BEE8B" w14:textId="77777777" w:rsidR="00E92D54" w:rsidRDefault="00E92D54" w:rsidP="00E92D54">
      <w:pPr>
        <w:pStyle w:val="Code"/>
      </w:pPr>
      <w:r>
        <w:t xml:space="preserve">    }</w:t>
      </w:r>
    </w:p>
    <w:p w14:paraId="301AFF06" w14:textId="77777777" w:rsidR="00E92D54" w:rsidRDefault="00E92D54" w:rsidP="00E92D54">
      <w:pPr>
        <w:pStyle w:val="Code"/>
      </w:pPr>
    </w:p>
    <w:p w14:paraId="16B64952" w14:textId="77777777" w:rsidR="00E92D54" w:rsidRDefault="00E92D54" w:rsidP="00E92D54">
      <w:pPr>
        <w:pStyle w:val="Code"/>
      </w:pPr>
      <w:r>
        <w:t xml:space="preserve">    public function workItem(): BelongsTo</w:t>
      </w:r>
    </w:p>
    <w:p w14:paraId="6A2794D8" w14:textId="77777777" w:rsidR="00E92D54" w:rsidRDefault="00E92D54" w:rsidP="00E92D54">
      <w:pPr>
        <w:pStyle w:val="Code"/>
      </w:pPr>
      <w:r>
        <w:t xml:space="preserve">    {</w:t>
      </w:r>
    </w:p>
    <w:p w14:paraId="0B861C4E" w14:textId="77777777" w:rsidR="00E92D54" w:rsidRDefault="00E92D54" w:rsidP="00E92D54">
      <w:pPr>
        <w:pStyle w:val="Code"/>
      </w:pPr>
      <w:r>
        <w:t xml:space="preserve">        return $this-&gt;belongsTo(WorkItem::class);</w:t>
      </w:r>
    </w:p>
    <w:p w14:paraId="32F89D26" w14:textId="77777777" w:rsidR="00E92D54" w:rsidRDefault="00E92D54" w:rsidP="00E92D54">
      <w:pPr>
        <w:pStyle w:val="Code"/>
      </w:pPr>
      <w:r>
        <w:t xml:space="preserve">    }</w:t>
      </w:r>
    </w:p>
    <w:p w14:paraId="06B19938" w14:textId="77777777" w:rsidR="00E92D54" w:rsidRDefault="00E92D54" w:rsidP="00E92D54">
      <w:pPr>
        <w:pStyle w:val="Code"/>
      </w:pPr>
      <w:r>
        <w:t>}</w:t>
      </w:r>
    </w:p>
    <w:p w14:paraId="664FA7B9" w14:textId="77777777" w:rsidR="00E92D54" w:rsidRDefault="00E92D54" w:rsidP="00E92D54">
      <w:pPr>
        <w:pStyle w:val="Code"/>
      </w:pPr>
      <w:r>
        <w:t>&lt;?php</w:t>
      </w:r>
    </w:p>
    <w:p w14:paraId="18E24EC2" w14:textId="77777777" w:rsidR="00E92D54" w:rsidRDefault="00E92D54" w:rsidP="00E92D54">
      <w:pPr>
        <w:pStyle w:val="Code"/>
      </w:pPr>
    </w:p>
    <w:p w14:paraId="3CF42731" w14:textId="77777777" w:rsidR="00E92D54" w:rsidRDefault="00E92D54" w:rsidP="00E92D54">
      <w:pPr>
        <w:pStyle w:val="Code"/>
      </w:pPr>
      <w:r>
        <w:t>namespace App\Policies;</w:t>
      </w:r>
    </w:p>
    <w:p w14:paraId="7D905DE9" w14:textId="77777777" w:rsidR="00E92D54" w:rsidRDefault="00E92D54" w:rsidP="00E92D54">
      <w:pPr>
        <w:pStyle w:val="Code"/>
      </w:pPr>
    </w:p>
    <w:p w14:paraId="266FAF0E" w14:textId="77777777" w:rsidR="00E92D54" w:rsidRDefault="00E92D54" w:rsidP="00E92D54">
      <w:pPr>
        <w:pStyle w:val="Code"/>
      </w:pPr>
      <w:r>
        <w:t>use App\Enums\UserRole;</w:t>
      </w:r>
    </w:p>
    <w:p w14:paraId="259B65DC" w14:textId="77777777" w:rsidR="00E92D54" w:rsidRDefault="00E92D54" w:rsidP="00E92D54">
      <w:pPr>
        <w:pStyle w:val="Code"/>
      </w:pPr>
      <w:r>
        <w:t>use App\Models\Client;</w:t>
      </w:r>
    </w:p>
    <w:p w14:paraId="559F5E1F" w14:textId="77777777" w:rsidR="00E92D54" w:rsidRDefault="00E92D54" w:rsidP="00E92D54">
      <w:pPr>
        <w:pStyle w:val="Code"/>
      </w:pPr>
      <w:r>
        <w:t>use App\Models\User;</w:t>
      </w:r>
    </w:p>
    <w:p w14:paraId="5DEAA3C0" w14:textId="77777777" w:rsidR="00E92D54" w:rsidRDefault="00E92D54" w:rsidP="00E92D54">
      <w:pPr>
        <w:pStyle w:val="Code"/>
      </w:pPr>
    </w:p>
    <w:p w14:paraId="0D98EA73" w14:textId="77777777" w:rsidR="00E92D54" w:rsidRDefault="00E92D54" w:rsidP="00E92D54">
      <w:pPr>
        <w:pStyle w:val="Code"/>
      </w:pPr>
      <w:r>
        <w:t>class ClientPolicy</w:t>
      </w:r>
    </w:p>
    <w:p w14:paraId="3E66EE42" w14:textId="77777777" w:rsidR="00E92D54" w:rsidRDefault="00E92D54" w:rsidP="00E92D54">
      <w:pPr>
        <w:pStyle w:val="Code"/>
      </w:pPr>
      <w:r>
        <w:t>{</w:t>
      </w:r>
    </w:p>
    <w:p w14:paraId="0DCF2176" w14:textId="77777777" w:rsidR="00E92D54" w:rsidRDefault="00E92D54" w:rsidP="00E92D54">
      <w:pPr>
        <w:pStyle w:val="Code"/>
      </w:pPr>
      <w:r>
        <w:t xml:space="preserve">    public function before(User $user, string $ability): ?bool</w:t>
      </w:r>
    </w:p>
    <w:p w14:paraId="5E436A48" w14:textId="77777777" w:rsidR="00E92D54" w:rsidRDefault="00E92D54" w:rsidP="00E92D54">
      <w:pPr>
        <w:pStyle w:val="Code"/>
      </w:pPr>
      <w:r>
        <w:t xml:space="preserve">    {</w:t>
      </w:r>
    </w:p>
    <w:p w14:paraId="5B5131C2" w14:textId="77777777" w:rsidR="00E92D54" w:rsidRDefault="00E92D54" w:rsidP="00E92D54">
      <w:pPr>
        <w:pStyle w:val="Code"/>
      </w:pPr>
      <w:r>
        <w:t xml:space="preserve">        if ($user-&gt;role === UserRole::Admin) {</w:t>
      </w:r>
    </w:p>
    <w:p w14:paraId="54EEC501" w14:textId="77777777" w:rsidR="00E92D54" w:rsidRDefault="00E92D54" w:rsidP="00E92D54">
      <w:pPr>
        <w:pStyle w:val="Code"/>
      </w:pPr>
      <w:r>
        <w:t xml:space="preserve">            return true;</w:t>
      </w:r>
    </w:p>
    <w:p w14:paraId="670895EC" w14:textId="77777777" w:rsidR="00E92D54" w:rsidRDefault="00E92D54" w:rsidP="00E92D54">
      <w:pPr>
        <w:pStyle w:val="Code"/>
      </w:pPr>
      <w:r>
        <w:t xml:space="preserve">        }</w:t>
      </w:r>
    </w:p>
    <w:p w14:paraId="4F6C616A" w14:textId="77777777" w:rsidR="00E92D54" w:rsidRDefault="00E92D54" w:rsidP="00E92D54">
      <w:pPr>
        <w:pStyle w:val="Code"/>
      </w:pPr>
    </w:p>
    <w:p w14:paraId="0BE201D1" w14:textId="77777777" w:rsidR="00E92D54" w:rsidRDefault="00E92D54" w:rsidP="00E92D54">
      <w:pPr>
        <w:pStyle w:val="Code"/>
      </w:pPr>
      <w:r>
        <w:t xml:space="preserve">        return null;</w:t>
      </w:r>
    </w:p>
    <w:p w14:paraId="786C6E63" w14:textId="77777777" w:rsidR="00E92D54" w:rsidRDefault="00E92D54" w:rsidP="00E92D54">
      <w:pPr>
        <w:pStyle w:val="Code"/>
      </w:pPr>
      <w:r>
        <w:t xml:space="preserve">    }</w:t>
      </w:r>
    </w:p>
    <w:p w14:paraId="72D3C665" w14:textId="77777777" w:rsidR="00E92D54" w:rsidRDefault="00E92D54" w:rsidP="00E92D54">
      <w:pPr>
        <w:pStyle w:val="Code"/>
      </w:pPr>
    </w:p>
    <w:p w14:paraId="416F0967" w14:textId="77777777" w:rsidR="00E92D54" w:rsidRDefault="00E92D54" w:rsidP="00E92D54">
      <w:pPr>
        <w:pStyle w:val="Code"/>
      </w:pPr>
      <w:r>
        <w:t xml:space="preserve">    public function viewAny(User $user): bool</w:t>
      </w:r>
    </w:p>
    <w:p w14:paraId="5BC87FDF" w14:textId="77777777" w:rsidR="00E92D54" w:rsidRDefault="00E92D54" w:rsidP="00E92D54">
      <w:pPr>
        <w:pStyle w:val="Code"/>
      </w:pPr>
      <w:r>
        <w:t xml:space="preserve">    {</w:t>
      </w:r>
    </w:p>
    <w:p w14:paraId="35DE647B" w14:textId="77777777" w:rsidR="00E92D54" w:rsidRDefault="00E92D54" w:rsidP="00E92D54">
      <w:pPr>
        <w:pStyle w:val="Code"/>
      </w:pPr>
      <w:r>
        <w:t xml:space="preserve">        return $user-&gt;role === UserRole::Manager;</w:t>
      </w:r>
    </w:p>
    <w:p w14:paraId="2FC18DB0" w14:textId="77777777" w:rsidR="00E92D54" w:rsidRDefault="00E92D54" w:rsidP="00E92D54">
      <w:pPr>
        <w:pStyle w:val="Code"/>
      </w:pPr>
      <w:r>
        <w:t xml:space="preserve">    }</w:t>
      </w:r>
    </w:p>
    <w:p w14:paraId="2F656BF6" w14:textId="77777777" w:rsidR="00E92D54" w:rsidRDefault="00E92D54" w:rsidP="00E92D54">
      <w:pPr>
        <w:pStyle w:val="Code"/>
      </w:pPr>
    </w:p>
    <w:p w14:paraId="60EB79BB" w14:textId="77777777" w:rsidR="00E92D54" w:rsidRDefault="00E92D54" w:rsidP="00E92D54">
      <w:pPr>
        <w:pStyle w:val="Code"/>
      </w:pPr>
      <w:r>
        <w:t xml:space="preserve">    public function view(User $user, Client $model): bool</w:t>
      </w:r>
    </w:p>
    <w:p w14:paraId="44A9F212" w14:textId="77777777" w:rsidR="00E92D54" w:rsidRDefault="00E92D54" w:rsidP="00E92D54">
      <w:pPr>
        <w:pStyle w:val="Code"/>
      </w:pPr>
      <w:r>
        <w:t xml:space="preserve">    {</w:t>
      </w:r>
    </w:p>
    <w:p w14:paraId="46B86F09" w14:textId="77777777" w:rsidR="00E92D54" w:rsidRDefault="00E92D54" w:rsidP="00E92D54">
      <w:pPr>
        <w:pStyle w:val="Code"/>
      </w:pPr>
      <w:r>
        <w:t xml:space="preserve">        if ($user-&gt;role === UserRole::Manager) {</w:t>
      </w:r>
    </w:p>
    <w:p w14:paraId="2C888596" w14:textId="77777777" w:rsidR="00E92D54" w:rsidRDefault="00E92D54" w:rsidP="00E92D54">
      <w:pPr>
        <w:pStyle w:val="Code"/>
      </w:pPr>
      <w:r>
        <w:t xml:space="preserve">            return true;</w:t>
      </w:r>
    </w:p>
    <w:p w14:paraId="0C7992C1" w14:textId="77777777" w:rsidR="00E92D54" w:rsidRDefault="00E92D54" w:rsidP="00E92D54">
      <w:pPr>
        <w:pStyle w:val="Code"/>
      </w:pPr>
      <w:r>
        <w:t xml:space="preserve">        }</w:t>
      </w:r>
    </w:p>
    <w:p w14:paraId="2EFF9FA0" w14:textId="77777777" w:rsidR="00E92D54" w:rsidRDefault="00E92D54" w:rsidP="00E92D54">
      <w:pPr>
        <w:pStyle w:val="Code"/>
      </w:pPr>
    </w:p>
    <w:p w14:paraId="1F9B88BB" w14:textId="77777777" w:rsidR="00E92D54" w:rsidRDefault="00E92D54" w:rsidP="00E92D54">
      <w:pPr>
        <w:pStyle w:val="Code"/>
      </w:pPr>
      <w:r>
        <w:t xml:space="preserve">        return $user-&gt;client?-&gt;id === $model-&gt;id;</w:t>
      </w:r>
    </w:p>
    <w:p w14:paraId="2CD92BFA" w14:textId="77777777" w:rsidR="00E92D54" w:rsidRDefault="00E92D54" w:rsidP="00E92D54">
      <w:pPr>
        <w:pStyle w:val="Code"/>
      </w:pPr>
      <w:r>
        <w:t xml:space="preserve">    }</w:t>
      </w:r>
    </w:p>
    <w:p w14:paraId="2278D895" w14:textId="77777777" w:rsidR="00E92D54" w:rsidRDefault="00E92D54" w:rsidP="00E92D54">
      <w:pPr>
        <w:pStyle w:val="Code"/>
      </w:pPr>
    </w:p>
    <w:p w14:paraId="11199FE7" w14:textId="77777777" w:rsidR="00E92D54" w:rsidRDefault="00E92D54" w:rsidP="00E92D54">
      <w:pPr>
        <w:pStyle w:val="Code"/>
      </w:pPr>
      <w:r>
        <w:t xml:space="preserve">    public function create(User $user): bool</w:t>
      </w:r>
    </w:p>
    <w:p w14:paraId="1F18173E" w14:textId="77777777" w:rsidR="00E92D54" w:rsidRDefault="00E92D54" w:rsidP="00E92D54">
      <w:pPr>
        <w:pStyle w:val="Code"/>
      </w:pPr>
      <w:r>
        <w:t xml:space="preserve">    {</w:t>
      </w:r>
    </w:p>
    <w:p w14:paraId="7A407372" w14:textId="77777777" w:rsidR="00E92D54" w:rsidRDefault="00E92D54" w:rsidP="00E92D54">
      <w:pPr>
        <w:pStyle w:val="Code"/>
      </w:pPr>
      <w:r>
        <w:t xml:space="preserve">        return $user-&gt;role === UserRole::Manager;</w:t>
      </w:r>
    </w:p>
    <w:p w14:paraId="1599D906" w14:textId="77777777" w:rsidR="00E92D54" w:rsidRDefault="00E92D54" w:rsidP="00E92D54">
      <w:pPr>
        <w:pStyle w:val="Code"/>
      </w:pPr>
      <w:r>
        <w:t xml:space="preserve">    }</w:t>
      </w:r>
    </w:p>
    <w:p w14:paraId="4A27715A" w14:textId="77777777" w:rsidR="00E92D54" w:rsidRDefault="00E92D54" w:rsidP="00E92D54">
      <w:pPr>
        <w:pStyle w:val="Code"/>
      </w:pPr>
    </w:p>
    <w:p w14:paraId="6634700C" w14:textId="77777777" w:rsidR="00E92D54" w:rsidRDefault="00E92D54" w:rsidP="00E92D54">
      <w:pPr>
        <w:pStyle w:val="Code"/>
      </w:pPr>
      <w:r>
        <w:t xml:space="preserve">    public function update(User $user, Client $model): bool</w:t>
      </w:r>
    </w:p>
    <w:p w14:paraId="04BB5AD9" w14:textId="77777777" w:rsidR="00E92D54" w:rsidRDefault="00E92D54" w:rsidP="00E92D54">
      <w:pPr>
        <w:pStyle w:val="Code"/>
      </w:pPr>
      <w:r>
        <w:t xml:space="preserve">    {</w:t>
      </w:r>
    </w:p>
    <w:p w14:paraId="2298EC2F" w14:textId="77777777" w:rsidR="00E92D54" w:rsidRDefault="00E92D54" w:rsidP="00E92D54">
      <w:pPr>
        <w:pStyle w:val="Code"/>
      </w:pPr>
      <w:r>
        <w:t xml:space="preserve">        return $user-&gt;role === UserRole::Manager;</w:t>
      </w:r>
    </w:p>
    <w:p w14:paraId="5FA98723" w14:textId="77777777" w:rsidR="00E92D54" w:rsidRDefault="00E92D54" w:rsidP="00E92D54">
      <w:pPr>
        <w:pStyle w:val="Code"/>
      </w:pPr>
      <w:r>
        <w:t xml:space="preserve">    }</w:t>
      </w:r>
    </w:p>
    <w:p w14:paraId="05B22F2C" w14:textId="77777777" w:rsidR="00E92D54" w:rsidRDefault="00E92D54" w:rsidP="00E92D54">
      <w:pPr>
        <w:pStyle w:val="Code"/>
      </w:pPr>
    </w:p>
    <w:p w14:paraId="1FC85C37" w14:textId="77777777" w:rsidR="00E92D54" w:rsidRDefault="00E92D54" w:rsidP="00E92D54">
      <w:pPr>
        <w:pStyle w:val="Code"/>
      </w:pPr>
      <w:r>
        <w:t xml:space="preserve">    public function delete(User $user, Client $model): bool</w:t>
      </w:r>
    </w:p>
    <w:p w14:paraId="64866A6B" w14:textId="77777777" w:rsidR="00E92D54" w:rsidRDefault="00E92D54" w:rsidP="00E92D54">
      <w:pPr>
        <w:pStyle w:val="Code"/>
      </w:pPr>
      <w:r>
        <w:t xml:space="preserve">    {</w:t>
      </w:r>
    </w:p>
    <w:p w14:paraId="13AD6CCE" w14:textId="77777777" w:rsidR="00E92D54" w:rsidRDefault="00E92D54" w:rsidP="00E92D54">
      <w:pPr>
        <w:pStyle w:val="Code"/>
      </w:pPr>
      <w:r>
        <w:t xml:space="preserve">        return false;</w:t>
      </w:r>
    </w:p>
    <w:p w14:paraId="7F33DDD1" w14:textId="77777777" w:rsidR="00E92D54" w:rsidRDefault="00E92D54" w:rsidP="00E92D54">
      <w:pPr>
        <w:pStyle w:val="Code"/>
      </w:pPr>
      <w:r>
        <w:t xml:space="preserve">    }</w:t>
      </w:r>
    </w:p>
    <w:p w14:paraId="03D1A9F8" w14:textId="77777777" w:rsidR="00E92D54" w:rsidRDefault="00E92D54" w:rsidP="00E92D54">
      <w:pPr>
        <w:pStyle w:val="Code"/>
      </w:pPr>
      <w:r>
        <w:t>}</w:t>
      </w:r>
    </w:p>
    <w:p w14:paraId="1D723922" w14:textId="77777777" w:rsidR="00E92D54" w:rsidRDefault="00E92D54" w:rsidP="00E92D54">
      <w:pPr>
        <w:pStyle w:val="Code"/>
      </w:pPr>
      <w:r>
        <w:t>&lt;?php</w:t>
      </w:r>
    </w:p>
    <w:p w14:paraId="42067D02" w14:textId="77777777" w:rsidR="00E92D54" w:rsidRDefault="00E92D54" w:rsidP="00E92D54">
      <w:pPr>
        <w:pStyle w:val="Code"/>
      </w:pPr>
    </w:p>
    <w:p w14:paraId="0DF67D49" w14:textId="77777777" w:rsidR="00E92D54" w:rsidRDefault="00E92D54" w:rsidP="00E92D54">
      <w:pPr>
        <w:pStyle w:val="Code"/>
      </w:pPr>
      <w:r>
        <w:t>namespace App\Policies;</w:t>
      </w:r>
    </w:p>
    <w:p w14:paraId="44311EE7" w14:textId="77777777" w:rsidR="00E92D54" w:rsidRDefault="00E92D54" w:rsidP="00E92D54">
      <w:pPr>
        <w:pStyle w:val="Code"/>
      </w:pPr>
    </w:p>
    <w:p w14:paraId="2B7B6567" w14:textId="77777777" w:rsidR="00E92D54" w:rsidRDefault="00E92D54" w:rsidP="00E92D54">
      <w:pPr>
        <w:pStyle w:val="Code"/>
      </w:pPr>
      <w:r>
        <w:t>use App\Enums\UserRole;</w:t>
      </w:r>
    </w:p>
    <w:p w14:paraId="37EDDFF5" w14:textId="77777777" w:rsidR="00E92D54" w:rsidRDefault="00E92D54" w:rsidP="00E92D54">
      <w:pPr>
        <w:pStyle w:val="Code"/>
      </w:pPr>
      <w:r>
        <w:t>use App\Models\Employee;</w:t>
      </w:r>
    </w:p>
    <w:p w14:paraId="3BB5950B" w14:textId="77777777" w:rsidR="00E92D54" w:rsidRDefault="00E92D54" w:rsidP="00E92D54">
      <w:pPr>
        <w:pStyle w:val="Code"/>
      </w:pPr>
      <w:r>
        <w:t>use App\Models\User;</w:t>
      </w:r>
    </w:p>
    <w:p w14:paraId="40239512" w14:textId="77777777" w:rsidR="00E92D54" w:rsidRDefault="00E92D54" w:rsidP="00E92D54">
      <w:pPr>
        <w:pStyle w:val="Code"/>
      </w:pPr>
    </w:p>
    <w:p w14:paraId="301AB7B8" w14:textId="77777777" w:rsidR="00E92D54" w:rsidRDefault="00E92D54" w:rsidP="00E92D54">
      <w:pPr>
        <w:pStyle w:val="Code"/>
      </w:pPr>
      <w:r>
        <w:t>class EmployeePolicy</w:t>
      </w:r>
    </w:p>
    <w:p w14:paraId="0C06E211" w14:textId="77777777" w:rsidR="00E92D54" w:rsidRDefault="00E92D54" w:rsidP="00E92D54">
      <w:pPr>
        <w:pStyle w:val="Code"/>
      </w:pPr>
      <w:r>
        <w:t>{</w:t>
      </w:r>
    </w:p>
    <w:p w14:paraId="7F1B5FF1" w14:textId="77777777" w:rsidR="00E92D54" w:rsidRDefault="00E92D54" w:rsidP="00E92D54">
      <w:pPr>
        <w:pStyle w:val="Code"/>
      </w:pPr>
      <w:r>
        <w:t xml:space="preserve">    public function before(User $user, string $ability): ?bool</w:t>
      </w:r>
    </w:p>
    <w:p w14:paraId="583CA27A" w14:textId="77777777" w:rsidR="00E92D54" w:rsidRDefault="00E92D54" w:rsidP="00E92D54">
      <w:pPr>
        <w:pStyle w:val="Code"/>
      </w:pPr>
      <w:r>
        <w:t xml:space="preserve">    {</w:t>
      </w:r>
    </w:p>
    <w:p w14:paraId="2931FAF6" w14:textId="77777777" w:rsidR="00E92D54" w:rsidRDefault="00E92D54" w:rsidP="00E92D54">
      <w:pPr>
        <w:pStyle w:val="Code"/>
      </w:pPr>
      <w:r>
        <w:t xml:space="preserve">        if ($user-&gt;role === UserRole::Admin) {</w:t>
      </w:r>
    </w:p>
    <w:p w14:paraId="7D7584A2" w14:textId="77777777" w:rsidR="00E92D54" w:rsidRDefault="00E92D54" w:rsidP="00E92D54">
      <w:pPr>
        <w:pStyle w:val="Code"/>
      </w:pPr>
      <w:r>
        <w:t xml:space="preserve">            return true;</w:t>
      </w:r>
    </w:p>
    <w:p w14:paraId="206E2FD1" w14:textId="77777777" w:rsidR="00E92D54" w:rsidRDefault="00E92D54" w:rsidP="00E92D54">
      <w:pPr>
        <w:pStyle w:val="Code"/>
      </w:pPr>
      <w:r>
        <w:t xml:space="preserve">        }</w:t>
      </w:r>
    </w:p>
    <w:p w14:paraId="3E2D2D3B" w14:textId="77777777" w:rsidR="00E92D54" w:rsidRDefault="00E92D54" w:rsidP="00E92D54">
      <w:pPr>
        <w:pStyle w:val="Code"/>
      </w:pPr>
    </w:p>
    <w:p w14:paraId="662D1523" w14:textId="77777777" w:rsidR="00E92D54" w:rsidRDefault="00E92D54" w:rsidP="00E92D54">
      <w:pPr>
        <w:pStyle w:val="Code"/>
      </w:pPr>
      <w:r>
        <w:t xml:space="preserve">        return null;</w:t>
      </w:r>
    </w:p>
    <w:p w14:paraId="6A90BE59" w14:textId="77777777" w:rsidR="00E92D54" w:rsidRDefault="00E92D54" w:rsidP="00E92D54">
      <w:pPr>
        <w:pStyle w:val="Code"/>
      </w:pPr>
      <w:r>
        <w:t xml:space="preserve">    }</w:t>
      </w:r>
    </w:p>
    <w:p w14:paraId="4DE345FB" w14:textId="77777777" w:rsidR="00E92D54" w:rsidRDefault="00E92D54" w:rsidP="00E92D54">
      <w:pPr>
        <w:pStyle w:val="Code"/>
      </w:pPr>
    </w:p>
    <w:p w14:paraId="23008C5F" w14:textId="77777777" w:rsidR="00E92D54" w:rsidRDefault="00E92D54" w:rsidP="00E92D54">
      <w:pPr>
        <w:pStyle w:val="Code"/>
      </w:pPr>
      <w:r>
        <w:t xml:space="preserve">    public function viewAny(User $user): bool</w:t>
      </w:r>
    </w:p>
    <w:p w14:paraId="6715D859" w14:textId="77777777" w:rsidR="00E92D54" w:rsidRDefault="00E92D54" w:rsidP="00E92D54">
      <w:pPr>
        <w:pStyle w:val="Code"/>
      </w:pPr>
      <w:r>
        <w:t xml:space="preserve">    {</w:t>
      </w:r>
    </w:p>
    <w:p w14:paraId="4C19C53E" w14:textId="77777777" w:rsidR="00E92D54" w:rsidRDefault="00E92D54" w:rsidP="00E92D54">
      <w:pPr>
        <w:pStyle w:val="Code"/>
      </w:pPr>
      <w:r>
        <w:t xml:space="preserve">        return $user-&gt;role === UserRole::Manager;</w:t>
      </w:r>
    </w:p>
    <w:p w14:paraId="13B0BF7B" w14:textId="77777777" w:rsidR="00E92D54" w:rsidRDefault="00E92D54" w:rsidP="00E92D54">
      <w:pPr>
        <w:pStyle w:val="Code"/>
      </w:pPr>
      <w:r>
        <w:t xml:space="preserve">    }</w:t>
      </w:r>
    </w:p>
    <w:p w14:paraId="7EAE90FF" w14:textId="77777777" w:rsidR="00E92D54" w:rsidRDefault="00E92D54" w:rsidP="00E92D54">
      <w:pPr>
        <w:pStyle w:val="Code"/>
      </w:pPr>
    </w:p>
    <w:p w14:paraId="09FD7323" w14:textId="77777777" w:rsidR="00E92D54" w:rsidRDefault="00E92D54" w:rsidP="00E92D54">
      <w:pPr>
        <w:pStyle w:val="Code"/>
      </w:pPr>
      <w:r>
        <w:t xml:space="preserve">    public function view(User $user, Employee $employee): bool</w:t>
      </w:r>
    </w:p>
    <w:p w14:paraId="5B36B9CA" w14:textId="77777777" w:rsidR="00E92D54" w:rsidRDefault="00E92D54" w:rsidP="00E92D54">
      <w:pPr>
        <w:pStyle w:val="Code"/>
      </w:pPr>
      <w:r>
        <w:t xml:space="preserve">    {</w:t>
      </w:r>
    </w:p>
    <w:p w14:paraId="5D825D70" w14:textId="77777777" w:rsidR="00E92D54" w:rsidRDefault="00E92D54" w:rsidP="00E92D54">
      <w:pPr>
        <w:pStyle w:val="Code"/>
      </w:pPr>
      <w:r>
        <w:t xml:space="preserve">        if ($user-&gt;role === UserRole::Manager) {</w:t>
      </w:r>
    </w:p>
    <w:p w14:paraId="6D477078" w14:textId="77777777" w:rsidR="00E92D54" w:rsidRDefault="00E92D54" w:rsidP="00E92D54">
      <w:pPr>
        <w:pStyle w:val="Code"/>
      </w:pPr>
      <w:r>
        <w:t xml:space="preserve">            return true;</w:t>
      </w:r>
    </w:p>
    <w:p w14:paraId="68B2A32D" w14:textId="77777777" w:rsidR="00E92D54" w:rsidRDefault="00E92D54" w:rsidP="00E92D54">
      <w:pPr>
        <w:pStyle w:val="Code"/>
      </w:pPr>
      <w:r>
        <w:t xml:space="preserve">        }</w:t>
      </w:r>
    </w:p>
    <w:p w14:paraId="282AF1A8" w14:textId="77777777" w:rsidR="00E92D54" w:rsidRDefault="00E92D54" w:rsidP="00E92D54">
      <w:pPr>
        <w:pStyle w:val="Code"/>
      </w:pPr>
    </w:p>
    <w:p w14:paraId="12857A9F" w14:textId="77777777" w:rsidR="00E92D54" w:rsidRDefault="00E92D54" w:rsidP="00E92D54">
      <w:pPr>
        <w:pStyle w:val="Code"/>
      </w:pPr>
      <w:r>
        <w:t xml:space="preserve">        return $user-&gt;employee?-&gt;id === $employee-&gt;id;</w:t>
      </w:r>
    </w:p>
    <w:p w14:paraId="25BDEF45" w14:textId="77777777" w:rsidR="00E92D54" w:rsidRDefault="00E92D54" w:rsidP="00E92D54">
      <w:pPr>
        <w:pStyle w:val="Code"/>
      </w:pPr>
      <w:r>
        <w:t xml:space="preserve">    }</w:t>
      </w:r>
    </w:p>
    <w:p w14:paraId="0290E4D0" w14:textId="77777777" w:rsidR="00E92D54" w:rsidRDefault="00E92D54" w:rsidP="00E92D54">
      <w:pPr>
        <w:pStyle w:val="Code"/>
      </w:pPr>
    </w:p>
    <w:p w14:paraId="0BA6C2A0" w14:textId="77777777" w:rsidR="00E92D54" w:rsidRDefault="00E92D54" w:rsidP="00E92D54">
      <w:pPr>
        <w:pStyle w:val="Code"/>
      </w:pPr>
      <w:r>
        <w:t xml:space="preserve">    public function create(User $user): bool</w:t>
      </w:r>
    </w:p>
    <w:p w14:paraId="17853D69" w14:textId="77777777" w:rsidR="00E92D54" w:rsidRDefault="00E92D54" w:rsidP="00E92D54">
      <w:pPr>
        <w:pStyle w:val="Code"/>
      </w:pPr>
      <w:r>
        <w:t xml:space="preserve">    {</w:t>
      </w:r>
    </w:p>
    <w:p w14:paraId="6D91A1F9" w14:textId="77777777" w:rsidR="00E92D54" w:rsidRDefault="00E92D54" w:rsidP="00E92D54">
      <w:pPr>
        <w:pStyle w:val="Code"/>
      </w:pPr>
      <w:r>
        <w:t xml:space="preserve">        return $user-&gt;role === UserRole::Manager;</w:t>
      </w:r>
    </w:p>
    <w:p w14:paraId="06FFD14C" w14:textId="77777777" w:rsidR="00E92D54" w:rsidRDefault="00E92D54" w:rsidP="00E92D54">
      <w:pPr>
        <w:pStyle w:val="Code"/>
      </w:pPr>
      <w:r>
        <w:lastRenderedPageBreak/>
        <w:t xml:space="preserve">    }</w:t>
      </w:r>
    </w:p>
    <w:p w14:paraId="1F0D07D5" w14:textId="77777777" w:rsidR="00E92D54" w:rsidRDefault="00E92D54" w:rsidP="00E92D54">
      <w:pPr>
        <w:pStyle w:val="Code"/>
      </w:pPr>
    </w:p>
    <w:p w14:paraId="51F24B32" w14:textId="77777777" w:rsidR="00E92D54" w:rsidRDefault="00E92D54" w:rsidP="00E92D54">
      <w:pPr>
        <w:pStyle w:val="Code"/>
      </w:pPr>
      <w:r>
        <w:t xml:space="preserve">    public function update(User $user, Employee $employee): bool</w:t>
      </w:r>
    </w:p>
    <w:p w14:paraId="573BAEAE" w14:textId="77777777" w:rsidR="00E92D54" w:rsidRDefault="00E92D54" w:rsidP="00E92D54">
      <w:pPr>
        <w:pStyle w:val="Code"/>
      </w:pPr>
      <w:r>
        <w:t xml:space="preserve">    {</w:t>
      </w:r>
    </w:p>
    <w:p w14:paraId="27A92A2C" w14:textId="77777777" w:rsidR="00E92D54" w:rsidRDefault="00E92D54" w:rsidP="00E92D54">
      <w:pPr>
        <w:pStyle w:val="Code"/>
      </w:pPr>
      <w:r>
        <w:t xml:space="preserve">        return $user-&gt;role === UserRole::Manager;</w:t>
      </w:r>
    </w:p>
    <w:p w14:paraId="1FC38F1C" w14:textId="77777777" w:rsidR="00E92D54" w:rsidRDefault="00E92D54" w:rsidP="00E92D54">
      <w:pPr>
        <w:pStyle w:val="Code"/>
      </w:pPr>
      <w:r>
        <w:t xml:space="preserve">    }</w:t>
      </w:r>
    </w:p>
    <w:p w14:paraId="2C55F6B2" w14:textId="77777777" w:rsidR="00E92D54" w:rsidRDefault="00E92D54" w:rsidP="00E92D54">
      <w:pPr>
        <w:pStyle w:val="Code"/>
      </w:pPr>
    </w:p>
    <w:p w14:paraId="78E5D61D" w14:textId="77777777" w:rsidR="00E92D54" w:rsidRDefault="00E92D54" w:rsidP="00E92D54">
      <w:pPr>
        <w:pStyle w:val="Code"/>
      </w:pPr>
      <w:r>
        <w:t xml:space="preserve">    public function delete(User $user, Employee $employee): bool</w:t>
      </w:r>
    </w:p>
    <w:p w14:paraId="2454135E" w14:textId="77777777" w:rsidR="00E92D54" w:rsidRDefault="00E92D54" w:rsidP="00E92D54">
      <w:pPr>
        <w:pStyle w:val="Code"/>
      </w:pPr>
      <w:r>
        <w:t xml:space="preserve">    {</w:t>
      </w:r>
    </w:p>
    <w:p w14:paraId="4877C84D" w14:textId="77777777" w:rsidR="00E92D54" w:rsidRDefault="00E92D54" w:rsidP="00E92D54">
      <w:pPr>
        <w:pStyle w:val="Code"/>
      </w:pPr>
      <w:r>
        <w:t xml:space="preserve">        return false;</w:t>
      </w:r>
    </w:p>
    <w:p w14:paraId="364C12EE" w14:textId="77777777" w:rsidR="00E92D54" w:rsidRDefault="00E92D54" w:rsidP="00E92D54">
      <w:pPr>
        <w:pStyle w:val="Code"/>
      </w:pPr>
      <w:r>
        <w:t xml:space="preserve">    }</w:t>
      </w:r>
    </w:p>
    <w:p w14:paraId="1F7F0FF3" w14:textId="77777777" w:rsidR="00E92D54" w:rsidRDefault="00E92D54" w:rsidP="00E92D54">
      <w:pPr>
        <w:pStyle w:val="Code"/>
      </w:pPr>
      <w:r>
        <w:t>}</w:t>
      </w:r>
    </w:p>
    <w:p w14:paraId="6893AECC" w14:textId="77777777" w:rsidR="00E92D54" w:rsidRDefault="00E92D54" w:rsidP="00E92D54">
      <w:pPr>
        <w:pStyle w:val="Code"/>
      </w:pPr>
      <w:r>
        <w:t>&lt;?php</w:t>
      </w:r>
    </w:p>
    <w:p w14:paraId="04A5B9EE" w14:textId="77777777" w:rsidR="00E92D54" w:rsidRDefault="00E92D54" w:rsidP="00E92D54">
      <w:pPr>
        <w:pStyle w:val="Code"/>
      </w:pPr>
    </w:p>
    <w:p w14:paraId="64DA8F90" w14:textId="77777777" w:rsidR="00E92D54" w:rsidRDefault="00E92D54" w:rsidP="00E92D54">
      <w:pPr>
        <w:pStyle w:val="Code"/>
      </w:pPr>
      <w:r>
        <w:t>namespace App\Policies;</w:t>
      </w:r>
    </w:p>
    <w:p w14:paraId="2FC278AE" w14:textId="77777777" w:rsidR="00E92D54" w:rsidRDefault="00E92D54" w:rsidP="00E92D54">
      <w:pPr>
        <w:pStyle w:val="Code"/>
      </w:pPr>
    </w:p>
    <w:p w14:paraId="529C7E3B" w14:textId="77777777" w:rsidR="00E92D54" w:rsidRDefault="00E92D54" w:rsidP="00E92D54">
      <w:pPr>
        <w:pStyle w:val="Code"/>
      </w:pPr>
      <w:r>
        <w:t>use App\Enums\UserRole;</w:t>
      </w:r>
    </w:p>
    <w:p w14:paraId="58A38129" w14:textId="77777777" w:rsidR="00E92D54" w:rsidRDefault="00E92D54" w:rsidP="00E92D54">
      <w:pPr>
        <w:pStyle w:val="Code"/>
      </w:pPr>
      <w:r>
        <w:t>use App\Models\Equipment;</w:t>
      </w:r>
    </w:p>
    <w:p w14:paraId="139EF909" w14:textId="77777777" w:rsidR="00E92D54" w:rsidRDefault="00E92D54" w:rsidP="00E92D54">
      <w:pPr>
        <w:pStyle w:val="Code"/>
      </w:pPr>
      <w:r>
        <w:t>use App\Models\User;</w:t>
      </w:r>
    </w:p>
    <w:p w14:paraId="54C47A67" w14:textId="77777777" w:rsidR="00E92D54" w:rsidRDefault="00E92D54" w:rsidP="00E92D54">
      <w:pPr>
        <w:pStyle w:val="Code"/>
      </w:pPr>
    </w:p>
    <w:p w14:paraId="10989ABC" w14:textId="77777777" w:rsidR="00E92D54" w:rsidRDefault="00E92D54" w:rsidP="00E92D54">
      <w:pPr>
        <w:pStyle w:val="Code"/>
      </w:pPr>
      <w:r>
        <w:t>class EquipmentPolicy</w:t>
      </w:r>
    </w:p>
    <w:p w14:paraId="4974E58E" w14:textId="77777777" w:rsidR="00E92D54" w:rsidRDefault="00E92D54" w:rsidP="00E92D54">
      <w:pPr>
        <w:pStyle w:val="Code"/>
      </w:pPr>
      <w:r>
        <w:t>{</w:t>
      </w:r>
    </w:p>
    <w:p w14:paraId="24974876" w14:textId="77777777" w:rsidR="00E92D54" w:rsidRDefault="00E92D54" w:rsidP="00E92D54">
      <w:pPr>
        <w:pStyle w:val="Code"/>
      </w:pPr>
      <w:r>
        <w:t xml:space="preserve">    public function before(User $user, string $ability): ?bool</w:t>
      </w:r>
    </w:p>
    <w:p w14:paraId="5AC3A278" w14:textId="77777777" w:rsidR="00E92D54" w:rsidRDefault="00E92D54" w:rsidP="00E92D54">
      <w:pPr>
        <w:pStyle w:val="Code"/>
      </w:pPr>
      <w:r>
        <w:t xml:space="preserve">    {</w:t>
      </w:r>
    </w:p>
    <w:p w14:paraId="1E3CBA00" w14:textId="77777777" w:rsidR="00E92D54" w:rsidRDefault="00E92D54" w:rsidP="00E92D54">
      <w:pPr>
        <w:pStyle w:val="Code"/>
      </w:pPr>
      <w:r>
        <w:t xml:space="preserve">        if ($user-&gt;role === UserRole::Admin) {</w:t>
      </w:r>
    </w:p>
    <w:p w14:paraId="1AB854C4" w14:textId="77777777" w:rsidR="00E92D54" w:rsidRDefault="00E92D54" w:rsidP="00E92D54">
      <w:pPr>
        <w:pStyle w:val="Code"/>
      </w:pPr>
      <w:r>
        <w:t xml:space="preserve">            return true;</w:t>
      </w:r>
    </w:p>
    <w:p w14:paraId="2C98909C" w14:textId="77777777" w:rsidR="00E92D54" w:rsidRDefault="00E92D54" w:rsidP="00E92D54">
      <w:pPr>
        <w:pStyle w:val="Code"/>
      </w:pPr>
      <w:r>
        <w:t xml:space="preserve">        }</w:t>
      </w:r>
    </w:p>
    <w:p w14:paraId="73F08D5B" w14:textId="77777777" w:rsidR="00E92D54" w:rsidRDefault="00E92D54" w:rsidP="00E92D54">
      <w:pPr>
        <w:pStyle w:val="Code"/>
      </w:pPr>
    </w:p>
    <w:p w14:paraId="6E6BD058" w14:textId="77777777" w:rsidR="00E92D54" w:rsidRDefault="00E92D54" w:rsidP="00E92D54">
      <w:pPr>
        <w:pStyle w:val="Code"/>
      </w:pPr>
      <w:r>
        <w:t xml:space="preserve">        return null;</w:t>
      </w:r>
    </w:p>
    <w:p w14:paraId="3924BC93" w14:textId="77777777" w:rsidR="00E92D54" w:rsidRDefault="00E92D54" w:rsidP="00E92D54">
      <w:pPr>
        <w:pStyle w:val="Code"/>
      </w:pPr>
      <w:r>
        <w:t xml:space="preserve">    }</w:t>
      </w:r>
    </w:p>
    <w:p w14:paraId="51632FF0" w14:textId="77777777" w:rsidR="00E92D54" w:rsidRDefault="00E92D54" w:rsidP="00E92D54">
      <w:pPr>
        <w:pStyle w:val="Code"/>
      </w:pPr>
    </w:p>
    <w:p w14:paraId="6532F08A" w14:textId="77777777" w:rsidR="00E92D54" w:rsidRDefault="00E92D54" w:rsidP="00E92D54">
      <w:pPr>
        <w:pStyle w:val="Code"/>
      </w:pPr>
      <w:r>
        <w:t xml:space="preserve">    public function viewAny(User $user): bool</w:t>
      </w:r>
    </w:p>
    <w:p w14:paraId="6E42BC9D" w14:textId="77777777" w:rsidR="00E92D54" w:rsidRDefault="00E92D54" w:rsidP="00E92D54">
      <w:pPr>
        <w:pStyle w:val="Code"/>
      </w:pPr>
      <w:r>
        <w:t xml:space="preserve">    {</w:t>
      </w:r>
    </w:p>
    <w:p w14:paraId="114AD51D" w14:textId="77777777" w:rsidR="00E92D54" w:rsidRDefault="00E92D54" w:rsidP="00E92D54">
      <w:pPr>
        <w:pStyle w:val="Code"/>
      </w:pPr>
      <w:r>
        <w:t xml:space="preserve">        return in_array($user-&gt;role, [UserRole::Manager, UserRole::Technician]);</w:t>
      </w:r>
    </w:p>
    <w:p w14:paraId="7EDE7998" w14:textId="77777777" w:rsidR="00E92D54" w:rsidRDefault="00E92D54" w:rsidP="00E92D54">
      <w:pPr>
        <w:pStyle w:val="Code"/>
      </w:pPr>
      <w:r>
        <w:t xml:space="preserve">    }</w:t>
      </w:r>
    </w:p>
    <w:p w14:paraId="37EBC809" w14:textId="77777777" w:rsidR="00E92D54" w:rsidRDefault="00E92D54" w:rsidP="00E92D54">
      <w:pPr>
        <w:pStyle w:val="Code"/>
      </w:pPr>
    </w:p>
    <w:p w14:paraId="6B65D902" w14:textId="77777777" w:rsidR="00E92D54" w:rsidRDefault="00E92D54" w:rsidP="00E92D54">
      <w:pPr>
        <w:pStyle w:val="Code"/>
      </w:pPr>
      <w:r>
        <w:t xml:space="preserve">    public function view(User $user, Equipment $equipment): bool</w:t>
      </w:r>
    </w:p>
    <w:p w14:paraId="3D431677" w14:textId="77777777" w:rsidR="00E92D54" w:rsidRDefault="00E92D54" w:rsidP="00E92D54">
      <w:pPr>
        <w:pStyle w:val="Code"/>
      </w:pPr>
      <w:r>
        <w:t xml:space="preserve">    {</w:t>
      </w:r>
    </w:p>
    <w:p w14:paraId="51C1AD12" w14:textId="77777777" w:rsidR="00E92D54" w:rsidRDefault="00E92D54" w:rsidP="00E92D54">
      <w:pPr>
        <w:pStyle w:val="Code"/>
      </w:pPr>
      <w:r>
        <w:t xml:space="preserve">        return in_array($user-&gt;role, [UserRole::Manager, UserRole::Technician]);</w:t>
      </w:r>
    </w:p>
    <w:p w14:paraId="0E195D37" w14:textId="77777777" w:rsidR="00E92D54" w:rsidRDefault="00E92D54" w:rsidP="00E92D54">
      <w:pPr>
        <w:pStyle w:val="Code"/>
      </w:pPr>
      <w:r>
        <w:t xml:space="preserve">    }</w:t>
      </w:r>
    </w:p>
    <w:p w14:paraId="7E19BA01" w14:textId="77777777" w:rsidR="00E92D54" w:rsidRDefault="00E92D54" w:rsidP="00E92D54">
      <w:pPr>
        <w:pStyle w:val="Code"/>
      </w:pPr>
    </w:p>
    <w:p w14:paraId="3C01ACF4" w14:textId="77777777" w:rsidR="00E92D54" w:rsidRDefault="00E92D54" w:rsidP="00E92D54">
      <w:pPr>
        <w:pStyle w:val="Code"/>
      </w:pPr>
      <w:r>
        <w:t xml:space="preserve">    public function create(User $user): bool</w:t>
      </w:r>
    </w:p>
    <w:p w14:paraId="2754D865" w14:textId="77777777" w:rsidR="00E92D54" w:rsidRDefault="00E92D54" w:rsidP="00E92D54">
      <w:pPr>
        <w:pStyle w:val="Code"/>
      </w:pPr>
      <w:r>
        <w:t xml:space="preserve">    {</w:t>
      </w:r>
    </w:p>
    <w:p w14:paraId="7CFE66AA" w14:textId="77777777" w:rsidR="00E92D54" w:rsidRDefault="00E92D54" w:rsidP="00E92D54">
      <w:pPr>
        <w:pStyle w:val="Code"/>
      </w:pPr>
      <w:r>
        <w:t xml:space="preserve">        return $user-&gt;role === UserRole::Manager;</w:t>
      </w:r>
    </w:p>
    <w:p w14:paraId="46B58F01" w14:textId="77777777" w:rsidR="00E92D54" w:rsidRDefault="00E92D54" w:rsidP="00E92D54">
      <w:pPr>
        <w:pStyle w:val="Code"/>
      </w:pPr>
      <w:r>
        <w:t xml:space="preserve">    }</w:t>
      </w:r>
    </w:p>
    <w:p w14:paraId="3E3BEDF5" w14:textId="77777777" w:rsidR="00E92D54" w:rsidRDefault="00E92D54" w:rsidP="00E92D54">
      <w:pPr>
        <w:pStyle w:val="Code"/>
      </w:pPr>
    </w:p>
    <w:p w14:paraId="1C24AC9E" w14:textId="77777777" w:rsidR="00E92D54" w:rsidRDefault="00E92D54" w:rsidP="00E92D54">
      <w:pPr>
        <w:pStyle w:val="Code"/>
      </w:pPr>
      <w:r>
        <w:t xml:space="preserve">    public function update(User $user, Equipment $equipment): bool</w:t>
      </w:r>
    </w:p>
    <w:p w14:paraId="45FEF05B" w14:textId="77777777" w:rsidR="00E92D54" w:rsidRDefault="00E92D54" w:rsidP="00E92D54">
      <w:pPr>
        <w:pStyle w:val="Code"/>
      </w:pPr>
      <w:r>
        <w:t xml:space="preserve">    {</w:t>
      </w:r>
    </w:p>
    <w:p w14:paraId="6057AD6C" w14:textId="77777777" w:rsidR="00E92D54" w:rsidRDefault="00E92D54" w:rsidP="00E92D54">
      <w:pPr>
        <w:pStyle w:val="Code"/>
      </w:pPr>
      <w:r>
        <w:t xml:space="preserve">        return in_array($user-&gt;role, [UserRole::Manager, UserRole::Technician]);</w:t>
      </w:r>
    </w:p>
    <w:p w14:paraId="1EA4E453" w14:textId="77777777" w:rsidR="00E92D54" w:rsidRDefault="00E92D54" w:rsidP="00E92D54">
      <w:pPr>
        <w:pStyle w:val="Code"/>
      </w:pPr>
      <w:r>
        <w:t xml:space="preserve">    }</w:t>
      </w:r>
    </w:p>
    <w:p w14:paraId="36D800B2" w14:textId="77777777" w:rsidR="00E92D54" w:rsidRDefault="00E92D54" w:rsidP="00E92D54">
      <w:pPr>
        <w:pStyle w:val="Code"/>
      </w:pPr>
    </w:p>
    <w:p w14:paraId="179F7D84" w14:textId="77777777" w:rsidR="00E92D54" w:rsidRDefault="00E92D54" w:rsidP="00E92D54">
      <w:pPr>
        <w:pStyle w:val="Code"/>
      </w:pPr>
      <w:r>
        <w:t xml:space="preserve">    public function delete(User $user, Equipment $equipment): bool</w:t>
      </w:r>
    </w:p>
    <w:p w14:paraId="5C9EE40E" w14:textId="77777777" w:rsidR="00E92D54" w:rsidRDefault="00E92D54" w:rsidP="00E92D54">
      <w:pPr>
        <w:pStyle w:val="Code"/>
      </w:pPr>
      <w:r>
        <w:t xml:space="preserve">    {</w:t>
      </w:r>
    </w:p>
    <w:p w14:paraId="569FC247" w14:textId="77777777" w:rsidR="00E92D54" w:rsidRDefault="00E92D54" w:rsidP="00E92D54">
      <w:pPr>
        <w:pStyle w:val="Code"/>
      </w:pPr>
      <w:r>
        <w:t xml:space="preserve">        return false;</w:t>
      </w:r>
    </w:p>
    <w:p w14:paraId="49ED0BCA" w14:textId="77777777" w:rsidR="00E92D54" w:rsidRDefault="00E92D54" w:rsidP="00E92D54">
      <w:pPr>
        <w:pStyle w:val="Code"/>
      </w:pPr>
      <w:r>
        <w:t xml:space="preserve">    }</w:t>
      </w:r>
    </w:p>
    <w:p w14:paraId="25EA10BD" w14:textId="77777777" w:rsidR="00E92D54" w:rsidRDefault="00E92D54" w:rsidP="00E92D54">
      <w:pPr>
        <w:pStyle w:val="Code"/>
      </w:pPr>
      <w:r>
        <w:t>}</w:t>
      </w:r>
    </w:p>
    <w:p w14:paraId="1F90D9A9" w14:textId="77777777" w:rsidR="00E92D54" w:rsidRDefault="00E92D54" w:rsidP="00E92D54">
      <w:pPr>
        <w:pStyle w:val="Code"/>
      </w:pPr>
      <w:r>
        <w:t>&lt;?php</w:t>
      </w:r>
    </w:p>
    <w:p w14:paraId="12FAE850" w14:textId="77777777" w:rsidR="00E92D54" w:rsidRDefault="00E92D54" w:rsidP="00E92D54">
      <w:pPr>
        <w:pStyle w:val="Code"/>
      </w:pPr>
    </w:p>
    <w:p w14:paraId="3EAEF637" w14:textId="77777777" w:rsidR="00E92D54" w:rsidRDefault="00E92D54" w:rsidP="00E92D54">
      <w:pPr>
        <w:pStyle w:val="Code"/>
      </w:pPr>
      <w:r>
        <w:t>namespace App\Policies;</w:t>
      </w:r>
    </w:p>
    <w:p w14:paraId="59287BD0" w14:textId="77777777" w:rsidR="00E92D54" w:rsidRDefault="00E92D54" w:rsidP="00E92D54">
      <w:pPr>
        <w:pStyle w:val="Code"/>
      </w:pPr>
    </w:p>
    <w:p w14:paraId="0122C09E" w14:textId="77777777" w:rsidR="00E92D54" w:rsidRDefault="00E92D54" w:rsidP="00E92D54">
      <w:pPr>
        <w:pStyle w:val="Code"/>
      </w:pPr>
      <w:r>
        <w:t>use App\Enums\UserRole;</w:t>
      </w:r>
    </w:p>
    <w:p w14:paraId="2D443003" w14:textId="77777777" w:rsidR="00E92D54" w:rsidRDefault="00E92D54" w:rsidP="00E92D54">
      <w:pPr>
        <w:pStyle w:val="Code"/>
      </w:pPr>
      <w:r>
        <w:t>use App\Models\Material;</w:t>
      </w:r>
    </w:p>
    <w:p w14:paraId="2BF2A8ED" w14:textId="77777777" w:rsidR="00E92D54" w:rsidRDefault="00E92D54" w:rsidP="00E92D54">
      <w:pPr>
        <w:pStyle w:val="Code"/>
      </w:pPr>
      <w:r>
        <w:t>use App\Models\User;</w:t>
      </w:r>
    </w:p>
    <w:p w14:paraId="1747562B" w14:textId="77777777" w:rsidR="00E92D54" w:rsidRDefault="00E92D54" w:rsidP="00E92D54">
      <w:pPr>
        <w:pStyle w:val="Code"/>
      </w:pPr>
    </w:p>
    <w:p w14:paraId="26C16516" w14:textId="77777777" w:rsidR="00E92D54" w:rsidRDefault="00E92D54" w:rsidP="00E92D54">
      <w:pPr>
        <w:pStyle w:val="Code"/>
      </w:pPr>
      <w:r>
        <w:t>class MaterialPolicy</w:t>
      </w:r>
    </w:p>
    <w:p w14:paraId="644FB453" w14:textId="77777777" w:rsidR="00E92D54" w:rsidRDefault="00E92D54" w:rsidP="00E92D54">
      <w:pPr>
        <w:pStyle w:val="Code"/>
      </w:pPr>
      <w:r>
        <w:t>{</w:t>
      </w:r>
    </w:p>
    <w:p w14:paraId="60C5C69B" w14:textId="77777777" w:rsidR="00E92D54" w:rsidRDefault="00E92D54" w:rsidP="00E92D54">
      <w:pPr>
        <w:pStyle w:val="Code"/>
      </w:pPr>
      <w:r>
        <w:t xml:space="preserve">    public function before(User $user, string $ability): ?bool</w:t>
      </w:r>
    </w:p>
    <w:p w14:paraId="1E61006D" w14:textId="77777777" w:rsidR="00E92D54" w:rsidRDefault="00E92D54" w:rsidP="00E92D54">
      <w:pPr>
        <w:pStyle w:val="Code"/>
      </w:pPr>
      <w:r>
        <w:t xml:space="preserve">    {</w:t>
      </w:r>
    </w:p>
    <w:p w14:paraId="0A5A2074" w14:textId="77777777" w:rsidR="00E92D54" w:rsidRDefault="00E92D54" w:rsidP="00E92D54">
      <w:pPr>
        <w:pStyle w:val="Code"/>
      </w:pPr>
      <w:r>
        <w:t xml:space="preserve">        if ($user-&gt;role === UserRole::Admin) {</w:t>
      </w:r>
    </w:p>
    <w:p w14:paraId="3E9BC73A" w14:textId="77777777" w:rsidR="00E92D54" w:rsidRDefault="00E92D54" w:rsidP="00E92D54">
      <w:pPr>
        <w:pStyle w:val="Code"/>
      </w:pPr>
      <w:r>
        <w:t xml:space="preserve">            return true;</w:t>
      </w:r>
    </w:p>
    <w:p w14:paraId="7936C1AD" w14:textId="77777777" w:rsidR="00E92D54" w:rsidRDefault="00E92D54" w:rsidP="00E92D54">
      <w:pPr>
        <w:pStyle w:val="Code"/>
      </w:pPr>
      <w:r>
        <w:t xml:space="preserve">        }</w:t>
      </w:r>
    </w:p>
    <w:p w14:paraId="44B1003C" w14:textId="77777777" w:rsidR="00E92D54" w:rsidRDefault="00E92D54" w:rsidP="00E92D54">
      <w:pPr>
        <w:pStyle w:val="Code"/>
      </w:pPr>
    </w:p>
    <w:p w14:paraId="5562D756" w14:textId="77777777" w:rsidR="00E92D54" w:rsidRDefault="00E92D54" w:rsidP="00E92D54">
      <w:pPr>
        <w:pStyle w:val="Code"/>
      </w:pPr>
      <w:r>
        <w:t xml:space="preserve">        return null;</w:t>
      </w:r>
    </w:p>
    <w:p w14:paraId="4BEBDA67" w14:textId="77777777" w:rsidR="00E92D54" w:rsidRDefault="00E92D54" w:rsidP="00E92D54">
      <w:pPr>
        <w:pStyle w:val="Code"/>
      </w:pPr>
      <w:r>
        <w:t xml:space="preserve">    }</w:t>
      </w:r>
    </w:p>
    <w:p w14:paraId="32268B4B" w14:textId="77777777" w:rsidR="00E92D54" w:rsidRDefault="00E92D54" w:rsidP="00E92D54">
      <w:pPr>
        <w:pStyle w:val="Code"/>
      </w:pPr>
    </w:p>
    <w:p w14:paraId="0BBA88FA" w14:textId="77777777" w:rsidR="00E92D54" w:rsidRDefault="00E92D54" w:rsidP="00E92D54">
      <w:pPr>
        <w:pStyle w:val="Code"/>
      </w:pPr>
      <w:r>
        <w:t xml:space="preserve">    public function viewAny(User $user): bool</w:t>
      </w:r>
    </w:p>
    <w:p w14:paraId="0E25924D" w14:textId="77777777" w:rsidR="00E92D54" w:rsidRDefault="00E92D54" w:rsidP="00E92D54">
      <w:pPr>
        <w:pStyle w:val="Code"/>
      </w:pPr>
      <w:r>
        <w:t xml:space="preserve">    {</w:t>
      </w:r>
    </w:p>
    <w:p w14:paraId="526A3F48" w14:textId="77777777" w:rsidR="00E92D54" w:rsidRDefault="00E92D54" w:rsidP="00E92D54">
      <w:pPr>
        <w:pStyle w:val="Code"/>
      </w:pPr>
      <w:r>
        <w:t xml:space="preserve">        return in_array($user-&gt;role, [UserRole::Manager, UserRole::Technician]);</w:t>
      </w:r>
    </w:p>
    <w:p w14:paraId="510A868C" w14:textId="77777777" w:rsidR="00E92D54" w:rsidRDefault="00E92D54" w:rsidP="00E92D54">
      <w:pPr>
        <w:pStyle w:val="Code"/>
      </w:pPr>
      <w:r>
        <w:t xml:space="preserve">    }</w:t>
      </w:r>
    </w:p>
    <w:p w14:paraId="1BD87716" w14:textId="77777777" w:rsidR="00E92D54" w:rsidRDefault="00E92D54" w:rsidP="00E92D54">
      <w:pPr>
        <w:pStyle w:val="Code"/>
      </w:pPr>
    </w:p>
    <w:p w14:paraId="5A5D52BE" w14:textId="77777777" w:rsidR="00E92D54" w:rsidRDefault="00E92D54" w:rsidP="00E92D54">
      <w:pPr>
        <w:pStyle w:val="Code"/>
      </w:pPr>
      <w:r>
        <w:t xml:space="preserve">    public function view(User $user, Material $material): bool</w:t>
      </w:r>
    </w:p>
    <w:p w14:paraId="493C355D" w14:textId="77777777" w:rsidR="00E92D54" w:rsidRDefault="00E92D54" w:rsidP="00E92D54">
      <w:pPr>
        <w:pStyle w:val="Code"/>
      </w:pPr>
      <w:r>
        <w:t xml:space="preserve">    {</w:t>
      </w:r>
    </w:p>
    <w:p w14:paraId="25D811AB" w14:textId="77777777" w:rsidR="00E92D54" w:rsidRDefault="00E92D54" w:rsidP="00E92D54">
      <w:pPr>
        <w:pStyle w:val="Code"/>
      </w:pPr>
      <w:r>
        <w:t xml:space="preserve">        return in_array($user-&gt;role, [UserRole::Manager, UserRole::Technician]);</w:t>
      </w:r>
    </w:p>
    <w:p w14:paraId="6D2AA1A3" w14:textId="77777777" w:rsidR="00E92D54" w:rsidRDefault="00E92D54" w:rsidP="00E92D54">
      <w:pPr>
        <w:pStyle w:val="Code"/>
      </w:pPr>
      <w:r>
        <w:t xml:space="preserve">    }</w:t>
      </w:r>
    </w:p>
    <w:p w14:paraId="1787E639" w14:textId="77777777" w:rsidR="00E92D54" w:rsidRDefault="00E92D54" w:rsidP="00E92D54">
      <w:pPr>
        <w:pStyle w:val="Code"/>
      </w:pPr>
    </w:p>
    <w:p w14:paraId="5397E3DC" w14:textId="77777777" w:rsidR="00E92D54" w:rsidRDefault="00E92D54" w:rsidP="00E92D54">
      <w:pPr>
        <w:pStyle w:val="Code"/>
      </w:pPr>
      <w:r>
        <w:t xml:space="preserve">    public function create(User $user): bool</w:t>
      </w:r>
    </w:p>
    <w:p w14:paraId="050D4FE2" w14:textId="77777777" w:rsidR="00E92D54" w:rsidRDefault="00E92D54" w:rsidP="00E92D54">
      <w:pPr>
        <w:pStyle w:val="Code"/>
      </w:pPr>
      <w:r>
        <w:t xml:space="preserve">    {</w:t>
      </w:r>
    </w:p>
    <w:p w14:paraId="6ABE4639" w14:textId="77777777" w:rsidR="00E92D54" w:rsidRDefault="00E92D54" w:rsidP="00E92D54">
      <w:pPr>
        <w:pStyle w:val="Code"/>
      </w:pPr>
      <w:r>
        <w:t xml:space="preserve">        return $user-&gt;role === UserRole::Manager;</w:t>
      </w:r>
    </w:p>
    <w:p w14:paraId="2098F098" w14:textId="77777777" w:rsidR="00E92D54" w:rsidRDefault="00E92D54" w:rsidP="00E92D54">
      <w:pPr>
        <w:pStyle w:val="Code"/>
      </w:pPr>
      <w:r>
        <w:t xml:space="preserve">    }</w:t>
      </w:r>
    </w:p>
    <w:p w14:paraId="2652C2AC" w14:textId="77777777" w:rsidR="00E92D54" w:rsidRDefault="00E92D54" w:rsidP="00E92D54">
      <w:pPr>
        <w:pStyle w:val="Code"/>
      </w:pPr>
    </w:p>
    <w:p w14:paraId="500316F3" w14:textId="77777777" w:rsidR="00E92D54" w:rsidRDefault="00E92D54" w:rsidP="00E92D54">
      <w:pPr>
        <w:pStyle w:val="Code"/>
      </w:pPr>
      <w:r>
        <w:t xml:space="preserve">    public function update(User $user, Material $material): bool</w:t>
      </w:r>
    </w:p>
    <w:p w14:paraId="219459A5" w14:textId="77777777" w:rsidR="00E92D54" w:rsidRDefault="00E92D54" w:rsidP="00E92D54">
      <w:pPr>
        <w:pStyle w:val="Code"/>
      </w:pPr>
      <w:r>
        <w:t xml:space="preserve">    {</w:t>
      </w:r>
    </w:p>
    <w:p w14:paraId="533FE1F6" w14:textId="77777777" w:rsidR="00E92D54" w:rsidRDefault="00E92D54" w:rsidP="00E92D54">
      <w:pPr>
        <w:pStyle w:val="Code"/>
      </w:pPr>
      <w:r>
        <w:t xml:space="preserve">        return $user-&gt;role === UserRole::Manager;</w:t>
      </w:r>
    </w:p>
    <w:p w14:paraId="54CC7E19" w14:textId="77777777" w:rsidR="00E92D54" w:rsidRDefault="00E92D54" w:rsidP="00E92D54">
      <w:pPr>
        <w:pStyle w:val="Code"/>
      </w:pPr>
      <w:r>
        <w:t xml:space="preserve">    }</w:t>
      </w:r>
    </w:p>
    <w:p w14:paraId="440E55DB" w14:textId="77777777" w:rsidR="00E92D54" w:rsidRDefault="00E92D54" w:rsidP="00E92D54">
      <w:pPr>
        <w:pStyle w:val="Code"/>
      </w:pPr>
    </w:p>
    <w:p w14:paraId="7500850D" w14:textId="77777777" w:rsidR="00E92D54" w:rsidRDefault="00E92D54" w:rsidP="00E92D54">
      <w:pPr>
        <w:pStyle w:val="Code"/>
      </w:pPr>
      <w:r>
        <w:t xml:space="preserve">    public function delete(User $user, Material $material): bool</w:t>
      </w:r>
    </w:p>
    <w:p w14:paraId="2FFD4367" w14:textId="77777777" w:rsidR="00E92D54" w:rsidRDefault="00E92D54" w:rsidP="00E92D54">
      <w:pPr>
        <w:pStyle w:val="Code"/>
      </w:pPr>
      <w:r>
        <w:t xml:space="preserve">    {</w:t>
      </w:r>
    </w:p>
    <w:p w14:paraId="220F8DAD" w14:textId="77777777" w:rsidR="00E92D54" w:rsidRDefault="00E92D54" w:rsidP="00E92D54">
      <w:pPr>
        <w:pStyle w:val="Code"/>
      </w:pPr>
      <w:r>
        <w:t xml:space="preserve">        return false;</w:t>
      </w:r>
    </w:p>
    <w:p w14:paraId="49BAF5B9" w14:textId="77777777" w:rsidR="00E92D54" w:rsidRDefault="00E92D54" w:rsidP="00E92D54">
      <w:pPr>
        <w:pStyle w:val="Code"/>
      </w:pPr>
      <w:r>
        <w:t xml:space="preserve">    }</w:t>
      </w:r>
    </w:p>
    <w:p w14:paraId="247185D0" w14:textId="77777777" w:rsidR="00E92D54" w:rsidRDefault="00E92D54" w:rsidP="00E92D54">
      <w:pPr>
        <w:pStyle w:val="Code"/>
      </w:pPr>
      <w:r>
        <w:t>}</w:t>
      </w:r>
    </w:p>
    <w:p w14:paraId="32273A9B" w14:textId="77777777" w:rsidR="00E92D54" w:rsidRDefault="00E92D54" w:rsidP="00E92D54">
      <w:pPr>
        <w:pStyle w:val="Code"/>
      </w:pPr>
      <w:r>
        <w:t>&lt;?php</w:t>
      </w:r>
    </w:p>
    <w:p w14:paraId="26000F12" w14:textId="77777777" w:rsidR="00E92D54" w:rsidRDefault="00E92D54" w:rsidP="00E92D54">
      <w:pPr>
        <w:pStyle w:val="Code"/>
      </w:pPr>
    </w:p>
    <w:p w14:paraId="6B4EF94E" w14:textId="77777777" w:rsidR="00E92D54" w:rsidRDefault="00E92D54" w:rsidP="00E92D54">
      <w:pPr>
        <w:pStyle w:val="Code"/>
      </w:pPr>
      <w:r>
        <w:t>namespace App\Policies;</w:t>
      </w:r>
    </w:p>
    <w:p w14:paraId="4FBF2863" w14:textId="77777777" w:rsidR="00E92D54" w:rsidRDefault="00E92D54" w:rsidP="00E92D54">
      <w:pPr>
        <w:pStyle w:val="Code"/>
      </w:pPr>
    </w:p>
    <w:p w14:paraId="737D2BF6" w14:textId="77777777" w:rsidR="00E92D54" w:rsidRDefault="00E92D54" w:rsidP="00E92D54">
      <w:pPr>
        <w:pStyle w:val="Code"/>
      </w:pPr>
      <w:r>
        <w:t>use App\Enums\UserRole;</w:t>
      </w:r>
    </w:p>
    <w:p w14:paraId="240C7FF1" w14:textId="77777777" w:rsidR="00E92D54" w:rsidRDefault="00E92D54" w:rsidP="00E92D54">
      <w:pPr>
        <w:pStyle w:val="Code"/>
      </w:pPr>
      <w:r>
        <w:t>use App\Models\MaterialUsage;</w:t>
      </w:r>
    </w:p>
    <w:p w14:paraId="0E9518E5" w14:textId="77777777" w:rsidR="00E92D54" w:rsidRDefault="00E92D54" w:rsidP="00E92D54">
      <w:pPr>
        <w:pStyle w:val="Code"/>
      </w:pPr>
      <w:r>
        <w:t>use App\Models\User;</w:t>
      </w:r>
    </w:p>
    <w:p w14:paraId="08E8C297" w14:textId="77777777" w:rsidR="00E92D54" w:rsidRDefault="00E92D54" w:rsidP="00E92D54">
      <w:pPr>
        <w:pStyle w:val="Code"/>
      </w:pPr>
    </w:p>
    <w:p w14:paraId="647DD393" w14:textId="77777777" w:rsidR="00E92D54" w:rsidRDefault="00E92D54" w:rsidP="00E92D54">
      <w:pPr>
        <w:pStyle w:val="Code"/>
      </w:pPr>
      <w:r>
        <w:t>class MaterialUsagePolicy</w:t>
      </w:r>
    </w:p>
    <w:p w14:paraId="4A2A9B7F" w14:textId="77777777" w:rsidR="00E92D54" w:rsidRDefault="00E92D54" w:rsidP="00E92D54">
      <w:pPr>
        <w:pStyle w:val="Code"/>
      </w:pPr>
      <w:r>
        <w:t>{</w:t>
      </w:r>
    </w:p>
    <w:p w14:paraId="5F9C42F5" w14:textId="77777777" w:rsidR="00E92D54" w:rsidRDefault="00E92D54" w:rsidP="00E92D54">
      <w:pPr>
        <w:pStyle w:val="Code"/>
      </w:pPr>
      <w:r>
        <w:t xml:space="preserve">    public function before(User $user, string $ability): ?bool</w:t>
      </w:r>
    </w:p>
    <w:p w14:paraId="08C19975" w14:textId="77777777" w:rsidR="00E92D54" w:rsidRDefault="00E92D54" w:rsidP="00E92D54">
      <w:pPr>
        <w:pStyle w:val="Code"/>
      </w:pPr>
      <w:r>
        <w:t xml:space="preserve">    {</w:t>
      </w:r>
    </w:p>
    <w:p w14:paraId="0628D8ED" w14:textId="77777777" w:rsidR="00E92D54" w:rsidRDefault="00E92D54" w:rsidP="00E92D54">
      <w:pPr>
        <w:pStyle w:val="Code"/>
      </w:pPr>
      <w:r>
        <w:t xml:space="preserve">        if ($user-&gt;role === UserRole::Admin) {</w:t>
      </w:r>
    </w:p>
    <w:p w14:paraId="6816B125" w14:textId="77777777" w:rsidR="00E92D54" w:rsidRDefault="00E92D54" w:rsidP="00E92D54">
      <w:pPr>
        <w:pStyle w:val="Code"/>
      </w:pPr>
      <w:r>
        <w:t xml:space="preserve">            return true;</w:t>
      </w:r>
    </w:p>
    <w:p w14:paraId="4996C95C" w14:textId="77777777" w:rsidR="00E92D54" w:rsidRDefault="00E92D54" w:rsidP="00E92D54">
      <w:pPr>
        <w:pStyle w:val="Code"/>
      </w:pPr>
      <w:r>
        <w:t xml:space="preserve">        }</w:t>
      </w:r>
    </w:p>
    <w:p w14:paraId="38B79DFF" w14:textId="77777777" w:rsidR="00E92D54" w:rsidRDefault="00E92D54" w:rsidP="00E92D54">
      <w:pPr>
        <w:pStyle w:val="Code"/>
      </w:pPr>
    </w:p>
    <w:p w14:paraId="773515BA" w14:textId="77777777" w:rsidR="00E92D54" w:rsidRDefault="00E92D54" w:rsidP="00E92D54">
      <w:pPr>
        <w:pStyle w:val="Code"/>
      </w:pPr>
      <w:r>
        <w:t xml:space="preserve">        return null;</w:t>
      </w:r>
    </w:p>
    <w:p w14:paraId="4A8F7575" w14:textId="77777777" w:rsidR="00E92D54" w:rsidRDefault="00E92D54" w:rsidP="00E92D54">
      <w:pPr>
        <w:pStyle w:val="Code"/>
      </w:pPr>
      <w:r>
        <w:t xml:space="preserve">    }</w:t>
      </w:r>
    </w:p>
    <w:p w14:paraId="7C99F120" w14:textId="77777777" w:rsidR="00E92D54" w:rsidRDefault="00E92D54" w:rsidP="00E92D54">
      <w:pPr>
        <w:pStyle w:val="Code"/>
      </w:pPr>
    </w:p>
    <w:p w14:paraId="38C460D8" w14:textId="77777777" w:rsidR="00E92D54" w:rsidRDefault="00E92D54" w:rsidP="00E92D54">
      <w:pPr>
        <w:pStyle w:val="Code"/>
      </w:pPr>
      <w:r>
        <w:t xml:space="preserve">    public function viewAny(User $user): bool</w:t>
      </w:r>
    </w:p>
    <w:p w14:paraId="60C420FF" w14:textId="77777777" w:rsidR="00E92D54" w:rsidRDefault="00E92D54" w:rsidP="00E92D54">
      <w:pPr>
        <w:pStyle w:val="Code"/>
      </w:pPr>
      <w:r>
        <w:t xml:space="preserve">    {</w:t>
      </w:r>
    </w:p>
    <w:p w14:paraId="5F32D15E" w14:textId="77777777" w:rsidR="00E92D54" w:rsidRDefault="00E92D54" w:rsidP="00E92D54">
      <w:pPr>
        <w:pStyle w:val="Code"/>
      </w:pPr>
      <w:r>
        <w:t xml:space="preserve">        return in_array($user-&gt;role, [UserRole::Manager, UserRole::Technician, UserRole::Client]);</w:t>
      </w:r>
    </w:p>
    <w:p w14:paraId="3B96F138" w14:textId="77777777" w:rsidR="00E92D54" w:rsidRDefault="00E92D54" w:rsidP="00E92D54">
      <w:pPr>
        <w:pStyle w:val="Code"/>
      </w:pPr>
      <w:r>
        <w:t xml:space="preserve">    }</w:t>
      </w:r>
    </w:p>
    <w:p w14:paraId="28B0C4AA" w14:textId="77777777" w:rsidR="00E92D54" w:rsidRDefault="00E92D54" w:rsidP="00E92D54">
      <w:pPr>
        <w:pStyle w:val="Code"/>
      </w:pPr>
    </w:p>
    <w:p w14:paraId="20758700" w14:textId="77777777" w:rsidR="00E92D54" w:rsidRDefault="00E92D54" w:rsidP="00E92D54">
      <w:pPr>
        <w:pStyle w:val="Code"/>
      </w:pPr>
      <w:r>
        <w:t xml:space="preserve">    public function view(User $user, MaterialUsage $materialUsage): bool</w:t>
      </w:r>
    </w:p>
    <w:p w14:paraId="57C8CB4A" w14:textId="77777777" w:rsidR="00E92D54" w:rsidRDefault="00E92D54" w:rsidP="00E92D54">
      <w:pPr>
        <w:pStyle w:val="Code"/>
      </w:pPr>
      <w:r>
        <w:t xml:space="preserve">    {</w:t>
      </w:r>
    </w:p>
    <w:p w14:paraId="4D2BA9E0" w14:textId="77777777" w:rsidR="00E92D54" w:rsidRDefault="00E92D54" w:rsidP="00E92D54">
      <w:pPr>
        <w:pStyle w:val="Code"/>
      </w:pPr>
      <w:r>
        <w:t xml:space="preserve">        if (in_array($user-&gt;role, [UserRole::Manager, UserRole::Technician])) {</w:t>
      </w:r>
    </w:p>
    <w:p w14:paraId="1F20E7F8" w14:textId="77777777" w:rsidR="00E92D54" w:rsidRDefault="00E92D54" w:rsidP="00E92D54">
      <w:pPr>
        <w:pStyle w:val="Code"/>
      </w:pPr>
      <w:r>
        <w:t xml:space="preserve">            return true;</w:t>
      </w:r>
    </w:p>
    <w:p w14:paraId="4C6FD6A8" w14:textId="77777777" w:rsidR="00E92D54" w:rsidRDefault="00E92D54" w:rsidP="00E92D54">
      <w:pPr>
        <w:pStyle w:val="Code"/>
      </w:pPr>
      <w:r>
        <w:t xml:space="preserve">        }</w:t>
      </w:r>
    </w:p>
    <w:p w14:paraId="798AC265" w14:textId="77777777" w:rsidR="00E92D54" w:rsidRDefault="00E92D54" w:rsidP="00E92D54">
      <w:pPr>
        <w:pStyle w:val="Code"/>
      </w:pPr>
    </w:p>
    <w:p w14:paraId="5B5094F3" w14:textId="77777777" w:rsidR="00E92D54" w:rsidRDefault="00E92D54" w:rsidP="00E92D54">
      <w:pPr>
        <w:pStyle w:val="Code"/>
      </w:pPr>
      <w:r>
        <w:lastRenderedPageBreak/>
        <w:t xml:space="preserve">        if ($user-&gt;role === UserRole::Client) {</w:t>
      </w:r>
    </w:p>
    <w:p w14:paraId="3D6F1CA6" w14:textId="77777777" w:rsidR="00E92D54" w:rsidRDefault="00E92D54" w:rsidP="00E92D54">
      <w:pPr>
        <w:pStyle w:val="Code"/>
      </w:pPr>
      <w:r>
        <w:t xml:space="preserve">            return $materialUsage-&gt;project?-&gt;client_id === $user-&gt;client?-&gt;id;</w:t>
      </w:r>
    </w:p>
    <w:p w14:paraId="6AAAD522" w14:textId="77777777" w:rsidR="00E92D54" w:rsidRDefault="00E92D54" w:rsidP="00E92D54">
      <w:pPr>
        <w:pStyle w:val="Code"/>
      </w:pPr>
      <w:r>
        <w:t xml:space="preserve">        }</w:t>
      </w:r>
    </w:p>
    <w:p w14:paraId="36BF6879" w14:textId="77777777" w:rsidR="00E92D54" w:rsidRDefault="00E92D54" w:rsidP="00E92D54">
      <w:pPr>
        <w:pStyle w:val="Code"/>
      </w:pPr>
    </w:p>
    <w:p w14:paraId="6817ABBE" w14:textId="77777777" w:rsidR="00E92D54" w:rsidRDefault="00E92D54" w:rsidP="00E92D54">
      <w:pPr>
        <w:pStyle w:val="Code"/>
      </w:pPr>
      <w:r>
        <w:t xml:space="preserve">        return false;</w:t>
      </w:r>
    </w:p>
    <w:p w14:paraId="6F24844B" w14:textId="77777777" w:rsidR="00E92D54" w:rsidRDefault="00E92D54" w:rsidP="00E92D54">
      <w:pPr>
        <w:pStyle w:val="Code"/>
      </w:pPr>
      <w:r>
        <w:t xml:space="preserve">    }</w:t>
      </w:r>
    </w:p>
    <w:p w14:paraId="66F41D24" w14:textId="77777777" w:rsidR="00E92D54" w:rsidRDefault="00E92D54" w:rsidP="00E92D54">
      <w:pPr>
        <w:pStyle w:val="Code"/>
      </w:pPr>
    </w:p>
    <w:p w14:paraId="3E0EDD7F" w14:textId="77777777" w:rsidR="00E92D54" w:rsidRDefault="00E92D54" w:rsidP="00E92D54">
      <w:pPr>
        <w:pStyle w:val="Code"/>
      </w:pPr>
      <w:r>
        <w:t xml:space="preserve">    public function create(User $user): bool</w:t>
      </w:r>
    </w:p>
    <w:p w14:paraId="5B542ECC" w14:textId="77777777" w:rsidR="00E92D54" w:rsidRDefault="00E92D54" w:rsidP="00E92D54">
      <w:pPr>
        <w:pStyle w:val="Code"/>
      </w:pPr>
      <w:r>
        <w:t xml:space="preserve">    {</w:t>
      </w:r>
    </w:p>
    <w:p w14:paraId="479423E5" w14:textId="77777777" w:rsidR="00E92D54" w:rsidRDefault="00E92D54" w:rsidP="00E92D54">
      <w:pPr>
        <w:pStyle w:val="Code"/>
      </w:pPr>
      <w:r>
        <w:t xml:space="preserve">        return in_array($user-&gt;role, [UserRole::Manager, UserRole::Technician]);</w:t>
      </w:r>
    </w:p>
    <w:p w14:paraId="1931F597" w14:textId="77777777" w:rsidR="00E92D54" w:rsidRDefault="00E92D54" w:rsidP="00E92D54">
      <w:pPr>
        <w:pStyle w:val="Code"/>
      </w:pPr>
      <w:r>
        <w:t xml:space="preserve">    }</w:t>
      </w:r>
    </w:p>
    <w:p w14:paraId="2CA75CD3" w14:textId="77777777" w:rsidR="00E92D54" w:rsidRDefault="00E92D54" w:rsidP="00E92D54">
      <w:pPr>
        <w:pStyle w:val="Code"/>
      </w:pPr>
    </w:p>
    <w:p w14:paraId="2BA0E29F" w14:textId="77777777" w:rsidR="00E92D54" w:rsidRDefault="00E92D54" w:rsidP="00E92D54">
      <w:pPr>
        <w:pStyle w:val="Code"/>
      </w:pPr>
      <w:r>
        <w:t xml:space="preserve">    public function update(User $user, MaterialUsage $materialUsage): bool</w:t>
      </w:r>
    </w:p>
    <w:p w14:paraId="5622AAAD" w14:textId="77777777" w:rsidR="00E92D54" w:rsidRDefault="00E92D54" w:rsidP="00E92D54">
      <w:pPr>
        <w:pStyle w:val="Code"/>
      </w:pPr>
      <w:r>
        <w:t xml:space="preserve">    {</w:t>
      </w:r>
    </w:p>
    <w:p w14:paraId="0AFAA28A" w14:textId="77777777" w:rsidR="00E92D54" w:rsidRDefault="00E92D54" w:rsidP="00E92D54">
      <w:pPr>
        <w:pStyle w:val="Code"/>
      </w:pPr>
      <w:r>
        <w:t xml:space="preserve">        return in_array($user-&gt;role, [UserRole::Manager, UserRole::Technician]);</w:t>
      </w:r>
    </w:p>
    <w:p w14:paraId="4C3A4CFE" w14:textId="77777777" w:rsidR="00E92D54" w:rsidRDefault="00E92D54" w:rsidP="00E92D54">
      <w:pPr>
        <w:pStyle w:val="Code"/>
      </w:pPr>
      <w:r>
        <w:t xml:space="preserve">    }</w:t>
      </w:r>
    </w:p>
    <w:p w14:paraId="73A88356" w14:textId="77777777" w:rsidR="00E92D54" w:rsidRDefault="00E92D54" w:rsidP="00E92D54">
      <w:pPr>
        <w:pStyle w:val="Code"/>
      </w:pPr>
    </w:p>
    <w:p w14:paraId="22C37CFF" w14:textId="77777777" w:rsidR="00E92D54" w:rsidRDefault="00E92D54" w:rsidP="00E92D54">
      <w:pPr>
        <w:pStyle w:val="Code"/>
      </w:pPr>
      <w:r>
        <w:t xml:space="preserve">    public function delete(User $user, MaterialUsage $materialUsage): bool</w:t>
      </w:r>
    </w:p>
    <w:p w14:paraId="409EF4C4" w14:textId="77777777" w:rsidR="00E92D54" w:rsidRDefault="00E92D54" w:rsidP="00E92D54">
      <w:pPr>
        <w:pStyle w:val="Code"/>
      </w:pPr>
      <w:r>
        <w:t xml:space="preserve">    {</w:t>
      </w:r>
    </w:p>
    <w:p w14:paraId="2D20CA89" w14:textId="77777777" w:rsidR="00E92D54" w:rsidRDefault="00E92D54" w:rsidP="00E92D54">
      <w:pPr>
        <w:pStyle w:val="Code"/>
      </w:pPr>
      <w:r>
        <w:t xml:space="preserve">        return $user-&gt;role === UserRole::Manager;</w:t>
      </w:r>
    </w:p>
    <w:p w14:paraId="5E06C09C" w14:textId="77777777" w:rsidR="00E92D54" w:rsidRDefault="00E92D54" w:rsidP="00E92D54">
      <w:pPr>
        <w:pStyle w:val="Code"/>
      </w:pPr>
      <w:r>
        <w:t xml:space="preserve">    }</w:t>
      </w:r>
    </w:p>
    <w:p w14:paraId="44180E84" w14:textId="77777777" w:rsidR="00E92D54" w:rsidRDefault="00E92D54" w:rsidP="00E92D54">
      <w:pPr>
        <w:pStyle w:val="Code"/>
      </w:pPr>
      <w:r>
        <w:t>}</w:t>
      </w:r>
    </w:p>
    <w:p w14:paraId="69F1C2BB" w14:textId="77777777" w:rsidR="00E92D54" w:rsidRDefault="00E92D54" w:rsidP="00E92D54">
      <w:pPr>
        <w:pStyle w:val="Code"/>
      </w:pPr>
      <w:r>
        <w:t>&lt;?php</w:t>
      </w:r>
    </w:p>
    <w:p w14:paraId="7AC86588" w14:textId="77777777" w:rsidR="00E92D54" w:rsidRDefault="00E92D54" w:rsidP="00E92D54">
      <w:pPr>
        <w:pStyle w:val="Code"/>
      </w:pPr>
    </w:p>
    <w:p w14:paraId="74EC1E4B" w14:textId="77777777" w:rsidR="00E92D54" w:rsidRDefault="00E92D54" w:rsidP="00E92D54">
      <w:pPr>
        <w:pStyle w:val="Code"/>
      </w:pPr>
      <w:r>
        <w:t>namespace App\Policies;</w:t>
      </w:r>
    </w:p>
    <w:p w14:paraId="2153283F" w14:textId="77777777" w:rsidR="00E92D54" w:rsidRDefault="00E92D54" w:rsidP="00E92D54">
      <w:pPr>
        <w:pStyle w:val="Code"/>
      </w:pPr>
    </w:p>
    <w:p w14:paraId="0E3BBC40" w14:textId="77777777" w:rsidR="00E92D54" w:rsidRDefault="00E92D54" w:rsidP="00E92D54">
      <w:pPr>
        <w:pStyle w:val="Code"/>
      </w:pPr>
      <w:r>
        <w:t>use App\Enums\UserRole;</w:t>
      </w:r>
    </w:p>
    <w:p w14:paraId="24B1A20B" w14:textId="77777777" w:rsidR="00E92D54" w:rsidRDefault="00E92D54" w:rsidP="00E92D54">
      <w:pPr>
        <w:pStyle w:val="Code"/>
      </w:pPr>
      <w:r>
        <w:t>use App\Models\Project;</w:t>
      </w:r>
    </w:p>
    <w:p w14:paraId="4DA23BB7" w14:textId="77777777" w:rsidR="00E92D54" w:rsidRDefault="00E92D54" w:rsidP="00E92D54">
      <w:pPr>
        <w:pStyle w:val="Code"/>
      </w:pPr>
      <w:r>
        <w:t>use App\Models\User;</w:t>
      </w:r>
    </w:p>
    <w:p w14:paraId="63D9AC67" w14:textId="77777777" w:rsidR="00E92D54" w:rsidRDefault="00E92D54" w:rsidP="00E92D54">
      <w:pPr>
        <w:pStyle w:val="Code"/>
      </w:pPr>
    </w:p>
    <w:p w14:paraId="30B7CBDA" w14:textId="77777777" w:rsidR="00E92D54" w:rsidRDefault="00E92D54" w:rsidP="00E92D54">
      <w:pPr>
        <w:pStyle w:val="Code"/>
      </w:pPr>
      <w:r>
        <w:t>class ProjectPolicy</w:t>
      </w:r>
    </w:p>
    <w:p w14:paraId="16143B45" w14:textId="77777777" w:rsidR="00E92D54" w:rsidRDefault="00E92D54" w:rsidP="00E92D54">
      <w:pPr>
        <w:pStyle w:val="Code"/>
      </w:pPr>
      <w:r>
        <w:t>{</w:t>
      </w:r>
    </w:p>
    <w:p w14:paraId="21328E13" w14:textId="77777777" w:rsidR="00E92D54" w:rsidRDefault="00E92D54" w:rsidP="00E92D54">
      <w:pPr>
        <w:pStyle w:val="Code"/>
      </w:pPr>
      <w:r>
        <w:t xml:space="preserve">    public function before(User $user, string $ability): ?bool</w:t>
      </w:r>
    </w:p>
    <w:p w14:paraId="2B8137BC" w14:textId="77777777" w:rsidR="00E92D54" w:rsidRDefault="00E92D54" w:rsidP="00E92D54">
      <w:pPr>
        <w:pStyle w:val="Code"/>
      </w:pPr>
      <w:r>
        <w:t xml:space="preserve">    {</w:t>
      </w:r>
    </w:p>
    <w:p w14:paraId="1743F00E" w14:textId="77777777" w:rsidR="00E92D54" w:rsidRDefault="00E92D54" w:rsidP="00E92D54">
      <w:pPr>
        <w:pStyle w:val="Code"/>
      </w:pPr>
      <w:r>
        <w:t xml:space="preserve">        if ($user-&gt;role === UserRole::Admin) {</w:t>
      </w:r>
    </w:p>
    <w:p w14:paraId="245D0AE0" w14:textId="77777777" w:rsidR="00E92D54" w:rsidRDefault="00E92D54" w:rsidP="00E92D54">
      <w:pPr>
        <w:pStyle w:val="Code"/>
      </w:pPr>
      <w:r>
        <w:t xml:space="preserve">            return true;</w:t>
      </w:r>
    </w:p>
    <w:p w14:paraId="2076F949" w14:textId="77777777" w:rsidR="00E92D54" w:rsidRDefault="00E92D54" w:rsidP="00E92D54">
      <w:pPr>
        <w:pStyle w:val="Code"/>
      </w:pPr>
      <w:r>
        <w:t xml:space="preserve">        }</w:t>
      </w:r>
    </w:p>
    <w:p w14:paraId="0F462B0E" w14:textId="77777777" w:rsidR="00E92D54" w:rsidRDefault="00E92D54" w:rsidP="00E92D54">
      <w:pPr>
        <w:pStyle w:val="Code"/>
      </w:pPr>
    </w:p>
    <w:p w14:paraId="11EE8125" w14:textId="77777777" w:rsidR="00E92D54" w:rsidRDefault="00E92D54" w:rsidP="00E92D54">
      <w:pPr>
        <w:pStyle w:val="Code"/>
      </w:pPr>
      <w:r>
        <w:t xml:space="preserve">        return null;</w:t>
      </w:r>
    </w:p>
    <w:p w14:paraId="05DD1FBE" w14:textId="77777777" w:rsidR="00E92D54" w:rsidRDefault="00E92D54" w:rsidP="00E92D54">
      <w:pPr>
        <w:pStyle w:val="Code"/>
      </w:pPr>
      <w:r>
        <w:t xml:space="preserve">    }</w:t>
      </w:r>
    </w:p>
    <w:p w14:paraId="0F177173" w14:textId="77777777" w:rsidR="00E92D54" w:rsidRDefault="00E92D54" w:rsidP="00E92D54">
      <w:pPr>
        <w:pStyle w:val="Code"/>
      </w:pPr>
    </w:p>
    <w:p w14:paraId="11680FD0" w14:textId="77777777" w:rsidR="00E92D54" w:rsidRDefault="00E92D54" w:rsidP="00E92D54">
      <w:pPr>
        <w:pStyle w:val="Code"/>
      </w:pPr>
      <w:r>
        <w:t xml:space="preserve">    public function viewAny(User $user): bool</w:t>
      </w:r>
    </w:p>
    <w:p w14:paraId="60335988" w14:textId="77777777" w:rsidR="00E92D54" w:rsidRDefault="00E92D54" w:rsidP="00E92D54">
      <w:pPr>
        <w:pStyle w:val="Code"/>
      </w:pPr>
      <w:r>
        <w:t xml:space="preserve">    {</w:t>
      </w:r>
    </w:p>
    <w:p w14:paraId="2CFE8E60" w14:textId="77777777" w:rsidR="00E92D54" w:rsidRDefault="00E92D54" w:rsidP="00E92D54">
      <w:pPr>
        <w:pStyle w:val="Code"/>
      </w:pPr>
      <w:r>
        <w:t xml:space="preserve">        return in_array($user-&gt;role, [UserRole::Manager, UserRole::Technician, UserRole::Client]);</w:t>
      </w:r>
    </w:p>
    <w:p w14:paraId="3CA8B5CB" w14:textId="77777777" w:rsidR="00E92D54" w:rsidRDefault="00E92D54" w:rsidP="00E92D54">
      <w:pPr>
        <w:pStyle w:val="Code"/>
      </w:pPr>
      <w:r>
        <w:t xml:space="preserve">    }</w:t>
      </w:r>
    </w:p>
    <w:p w14:paraId="2F52FA13" w14:textId="77777777" w:rsidR="00E92D54" w:rsidRDefault="00E92D54" w:rsidP="00E92D54">
      <w:pPr>
        <w:pStyle w:val="Code"/>
      </w:pPr>
    </w:p>
    <w:p w14:paraId="1D506FC4" w14:textId="77777777" w:rsidR="00E92D54" w:rsidRDefault="00E92D54" w:rsidP="00E92D54">
      <w:pPr>
        <w:pStyle w:val="Code"/>
      </w:pPr>
      <w:r>
        <w:t xml:space="preserve">    public function view(User $user, Project $project): bool</w:t>
      </w:r>
    </w:p>
    <w:p w14:paraId="31DC62E8" w14:textId="77777777" w:rsidR="00E92D54" w:rsidRDefault="00E92D54" w:rsidP="00E92D54">
      <w:pPr>
        <w:pStyle w:val="Code"/>
      </w:pPr>
      <w:r>
        <w:t xml:space="preserve">    {</w:t>
      </w:r>
    </w:p>
    <w:p w14:paraId="6ECB3AAA" w14:textId="77777777" w:rsidR="00E92D54" w:rsidRDefault="00E92D54" w:rsidP="00E92D54">
      <w:pPr>
        <w:pStyle w:val="Code"/>
      </w:pPr>
      <w:r>
        <w:t xml:space="preserve">        if ($user-&gt;role === UserRole::Manager || $user-&gt;role === UserRole::Technician) {</w:t>
      </w:r>
    </w:p>
    <w:p w14:paraId="05968A8A" w14:textId="77777777" w:rsidR="00E92D54" w:rsidRDefault="00E92D54" w:rsidP="00E92D54">
      <w:pPr>
        <w:pStyle w:val="Code"/>
      </w:pPr>
      <w:r>
        <w:t xml:space="preserve">            return true;</w:t>
      </w:r>
    </w:p>
    <w:p w14:paraId="7B4D907E" w14:textId="77777777" w:rsidR="00E92D54" w:rsidRDefault="00E92D54" w:rsidP="00E92D54">
      <w:pPr>
        <w:pStyle w:val="Code"/>
      </w:pPr>
      <w:r>
        <w:t xml:space="preserve">        }</w:t>
      </w:r>
    </w:p>
    <w:p w14:paraId="69AD3319" w14:textId="77777777" w:rsidR="00E92D54" w:rsidRDefault="00E92D54" w:rsidP="00E92D54">
      <w:pPr>
        <w:pStyle w:val="Code"/>
      </w:pPr>
    </w:p>
    <w:p w14:paraId="348E33B4" w14:textId="77777777" w:rsidR="00E92D54" w:rsidRDefault="00E92D54" w:rsidP="00E92D54">
      <w:pPr>
        <w:pStyle w:val="Code"/>
      </w:pPr>
      <w:r>
        <w:t xml:space="preserve">        if ($user-&gt;role === UserRole::Client) {</w:t>
      </w:r>
    </w:p>
    <w:p w14:paraId="4E625043" w14:textId="77777777" w:rsidR="00E92D54" w:rsidRDefault="00E92D54" w:rsidP="00E92D54">
      <w:pPr>
        <w:pStyle w:val="Code"/>
      </w:pPr>
      <w:r>
        <w:t xml:space="preserve">            return $project-&gt;client_id === $user-&gt;client?-&gt;id;</w:t>
      </w:r>
    </w:p>
    <w:p w14:paraId="2CAE0C4F" w14:textId="77777777" w:rsidR="00E92D54" w:rsidRDefault="00E92D54" w:rsidP="00E92D54">
      <w:pPr>
        <w:pStyle w:val="Code"/>
      </w:pPr>
      <w:r>
        <w:t xml:space="preserve">        }</w:t>
      </w:r>
    </w:p>
    <w:p w14:paraId="2C1AF0BE" w14:textId="77777777" w:rsidR="00E92D54" w:rsidRDefault="00E92D54" w:rsidP="00E92D54">
      <w:pPr>
        <w:pStyle w:val="Code"/>
      </w:pPr>
    </w:p>
    <w:p w14:paraId="20926BC9" w14:textId="77777777" w:rsidR="00E92D54" w:rsidRDefault="00E92D54" w:rsidP="00E92D54">
      <w:pPr>
        <w:pStyle w:val="Code"/>
      </w:pPr>
      <w:r>
        <w:t xml:space="preserve">        return false;</w:t>
      </w:r>
    </w:p>
    <w:p w14:paraId="2C3DD1CA" w14:textId="77777777" w:rsidR="00E92D54" w:rsidRDefault="00E92D54" w:rsidP="00E92D54">
      <w:pPr>
        <w:pStyle w:val="Code"/>
      </w:pPr>
      <w:r>
        <w:t xml:space="preserve">    }</w:t>
      </w:r>
    </w:p>
    <w:p w14:paraId="5AA60F11" w14:textId="77777777" w:rsidR="00E92D54" w:rsidRDefault="00E92D54" w:rsidP="00E92D54">
      <w:pPr>
        <w:pStyle w:val="Code"/>
      </w:pPr>
    </w:p>
    <w:p w14:paraId="2F9CF377" w14:textId="77777777" w:rsidR="00E92D54" w:rsidRDefault="00E92D54" w:rsidP="00E92D54">
      <w:pPr>
        <w:pStyle w:val="Code"/>
      </w:pPr>
      <w:r>
        <w:t xml:space="preserve">    public function create(User $user): bool</w:t>
      </w:r>
    </w:p>
    <w:p w14:paraId="3334F279" w14:textId="77777777" w:rsidR="00E92D54" w:rsidRDefault="00E92D54" w:rsidP="00E92D54">
      <w:pPr>
        <w:pStyle w:val="Code"/>
      </w:pPr>
      <w:r>
        <w:t xml:space="preserve">    {</w:t>
      </w:r>
    </w:p>
    <w:p w14:paraId="1146E86C" w14:textId="77777777" w:rsidR="00E92D54" w:rsidRDefault="00E92D54" w:rsidP="00E92D54">
      <w:pPr>
        <w:pStyle w:val="Code"/>
      </w:pPr>
      <w:r>
        <w:t xml:space="preserve">        return $user-&gt;role === UserRole::Manager;</w:t>
      </w:r>
    </w:p>
    <w:p w14:paraId="684F3041" w14:textId="77777777" w:rsidR="00E92D54" w:rsidRDefault="00E92D54" w:rsidP="00E92D54">
      <w:pPr>
        <w:pStyle w:val="Code"/>
      </w:pPr>
      <w:r>
        <w:t xml:space="preserve">    }</w:t>
      </w:r>
    </w:p>
    <w:p w14:paraId="40FB1038" w14:textId="77777777" w:rsidR="00E92D54" w:rsidRDefault="00E92D54" w:rsidP="00E92D54">
      <w:pPr>
        <w:pStyle w:val="Code"/>
      </w:pPr>
    </w:p>
    <w:p w14:paraId="7AAA0FAE" w14:textId="77777777" w:rsidR="00E92D54" w:rsidRDefault="00E92D54" w:rsidP="00E92D54">
      <w:pPr>
        <w:pStyle w:val="Code"/>
      </w:pPr>
      <w:r>
        <w:t xml:space="preserve">    public function update(User $user, Project $project): bool</w:t>
      </w:r>
    </w:p>
    <w:p w14:paraId="69287028" w14:textId="77777777" w:rsidR="00E92D54" w:rsidRDefault="00E92D54" w:rsidP="00E92D54">
      <w:pPr>
        <w:pStyle w:val="Code"/>
      </w:pPr>
      <w:r>
        <w:t xml:space="preserve">    {</w:t>
      </w:r>
    </w:p>
    <w:p w14:paraId="4F63A8BD" w14:textId="77777777" w:rsidR="00E92D54" w:rsidRDefault="00E92D54" w:rsidP="00E92D54">
      <w:pPr>
        <w:pStyle w:val="Code"/>
      </w:pPr>
      <w:r>
        <w:t xml:space="preserve">        return $user-&gt;role === UserRole::Manager;</w:t>
      </w:r>
    </w:p>
    <w:p w14:paraId="3D4D3E51" w14:textId="77777777" w:rsidR="00E92D54" w:rsidRDefault="00E92D54" w:rsidP="00E92D54">
      <w:pPr>
        <w:pStyle w:val="Code"/>
      </w:pPr>
      <w:r>
        <w:t xml:space="preserve">    }</w:t>
      </w:r>
    </w:p>
    <w:p w14:paraId="575C733B" w14:textId="77777777" w:rsidR="00E92D54" w:rsidRDefault="00E92D54" w:rsidP="00E92D54">
      <w:pPr>
        <w:pStyle w:val="Code"/>
      </w:pPr>
    </w:p>
    <w:p w14:paraId="10BD750E" w14:textId="77777777" w:rsidR="00E92D54" w:rsidRDefault="00E92D54" w:rsidP="00E92D54">
      <w:pPr>
        <w:pStyle w:val="Code"/>
      </w:pPr>
      <w:r>
        <w:t xml:space="preserve">    public function delete(User $user, Project $project): bool</w:t>
      </w:r>
    </w:p>
    <w:p w14:paraId="4F404CA9" w14:textId="77777777" w:rsidR="00E92D54" w:rsidRDefault="00E92D54" w:rsidP="00E92D54">
      <w:pPr>
        <w:pStyle w:val="Code"/>
      </w:pPr>
      <w:r>
        <w:t xml:space="preserve">    {</w:t>
      </w:r>
    </w:p>
    <w:p w14:paraId="70C9E089" w14:textId="77777777" w:rsidR="00E92D54" w:rsidRDefault="00E92D54" w:rsidP="00E92D54">
      <w:pPr>
        <w:pStyle w:val="Code"/>
      </w:pPr>
      <w:r>
        <w:t xml:space="preserve">        return false;</w:t>
      </w:r>
    </w:p>
    <w:p w14:paraId="0BB7CC40" w14:textId="77777777" w:rsidR="00E92D54" w:rsidRDefault="00E92D54" w:rsidP="00E92D54">
      <w:pPr>
        <w:pStyle w:val="Code"/>
      </w:pPr>
      <w:r>
        <w:t xml:space="preserve">    }</w:t>
      </w:r>
    </w:p>
    <w:p w14:paraId="25237D0E" w14:textId="77777777" w:rsidR="00E92D54" w:rsidRDefault="00E92D54" w:rsidP="00E92D54">
      <w:pPr>
        <w:pStyle w:val="Code"/>
      </w:pPr>
      <w:r>
        <w:t>}</w:t>
      </w:r>
    </w:p>
    <w:p w14:paraId="5D8158B4" w14:textId="77777777" w:rsidR="00E92D54" w:rsidRDefault="00E92D54" w:rsidP="00E92D54">
      <w:pPr>
        <w:pStyle w:val="Code"/>
      </w:pPr>
      <w:r>
        <w:t>&lt;?php</w:t>
      </w:r>
    </w:p>
    <w:p w14:paraId="4634CA55" w14:textId="77777777" w:rsidR="00E92D54" w:rsidRDefault="00E92D54" w:rsidP="00E92D54">
      <w:pPr>
        <w:pStyle w:val="Code"/>
      </w:pPr>
    </w:p>
    <w:p w14:paraId="7242E9A8" w14:textId="77777777" w:rsidR="00E92D54" w:rsidRDefault="00E92D54" w:rsidP="00E92D54">
      <w:pPr>
        <w:pStyle w:val="Code"/>
      </w:pPr>
      <w:r>
        <w:t>namespace App\Policies;</w:t>
      </w:r>
    </w:p>
    <w:p w14:paraId="0C0AB683" w14:textId="77777777" w:rsidR="00E92D54" w:rsidRDefault="00E92D54" w:rsidP="00E92D54">
      <w:pPr>
        <w:pStyle w:val="Code"/>
      </w:pPr>
    </w:p>
    <w:p w14:paraId="12088966" w14:textId="77777777" w:rsidR="00E92D54" w:rsidRDefault="00E92D54" w:rsidP="00E92D54">
      <w:pPr>
        <w:pStyle w:val="Code"/>
      </w:pPr>
      <w:r>
        <w:t>use App\Enums\UserRole;</w:t>
      </w:r>
    </w:p>
    <w:p w14:paraId="6C8BBE4E" w14:textId="77777777" w:rsidR="00E92D54" w:rsidRDefault="00E92D54" w:rsidP="00E92D54">
      <w:pPr>
        <w:pStyle w:val="Code"/>
      </w:pPr>
      <w:r>
        <w:t>use App\Models\User;</w:t>
      </w:r>
    </w:p>
    <w:p w14:paraId="4810B5A4" w14:textId="77777777" w:rsidR="00E92D54" w:rsidRDefault="00E92D54" w:rsidP="00E92D54">
      <w:pPr>
        <w:pStyle w:val="Code"/>
      </w:pPr>
    </w:p>
    <w:p w14:paraId="44151F6E" w14:textId="77777777" w:rsidR="00E92D54" w:rsidRDefault="00E92D54" w:rsidP="00E92D54">
      <w:pPr>
        <w:pStyle w:val="Code"/>
      </w:pPr>
      <w:r>
        <w:t>class UserPolicy</w:t>
      </w:r>
    </w:p>
    <w:p w14:paraId="7963AA68" w14:textId="77777777" w:rsidR="00E92D54" w:rsidRDefault="00E92D54" w:rsidP="00E92D54">
      <w:pPr>
        <w:pStyle w:val="Code"/>
      </w:pPr>
      <w:r>
        <w:t>{</w:t>
      </w:r>
    </w:p>
    <w:p w14:paraId="7F8D43C0" w14:textId="77777777" w:rsidR="00E92D54" w:rsidRDefault="00E92D54" w:rsidP="00E92D54">
      <w:pPr>
        <w:pStyle w:val="Code"/>
      </w:pPr>
      <w:r>
        <w:t xml:space="preserve">    public function before(User $user, string $ability): ?bool</w:t>
      </w:r>
    </w:p>
    <w:p w14:paraId="696D1336" w14:textId="77777777" w:rsidR="00E92D54" w:rsidRDefault="00E92D54" w:rsidP="00E92D54">
      <w:pPr>
        <w:pStyle w:val="Code"/>
      </w:pPr>
      <w:r>
        <w:t xml:space="preserve">    {</w:t>
      </w:r>
    </w:p>
    <w:p w14:paraId="1886DF34" w14:textId="77777777" w:rsidR="00E92D54" w:rsidRDefault="00E92D54" w:rsidP="00E92D54">
      <w:pPr>
        <w:pStyle w:val="Code"/>
      </w:pPr>
      <w:r>
        <w:t xml:space="preserve">        if ($user-&gt;role === UserRole::Admin) {</w:t>
      </w:r>
    </w:p>
    <w:p w14:paraId="092D868A" w14:textId="77777777" w:rsidR="00E92D54" w:rsidRDefault="00E92D54" w:rsidP="00E92D54">
      <w:pPr>
        <w:pStyle w:val="Code"/>
      </w:pPr>
      <w:r>
        <w:t xml:space="preserve">            return true;</w:t>
      </w:r>
    </w:p>
    <w:p w14:paraId="328F1BE6" w14:textId="77777777" w:rsidR="00E92D54" w:rsidRDefault="00E92D54" w:rsidP="00E92D54">
      <w:pPr>
        <w:pStyle w:val="Code"/>
      </w:pPr>
      <w:r>
        <w:t xml:space="preserve">        }</w:t>
      </w:r>
    </w:p>
    <w:p w14:paraId="372E1023" w14:textId="77777777" w:rsidR="00E92D54" w:rsidRDefault="00E92D54" w:rsidP="00E92D54">
      <w:pPr>
        <w:pStyle w:val="Code"/>
      </w:pPr>
    </w:p>
    <w:p w14:paraId="7D2DD06C" w14:textId="77777777" w:rsidR="00E92D54" w:rsidRDefault="00E92D54" w:rsidP="00E92D54">
      <w:pPr>
        <w:pStyle w:val="Code"/>
      </w:pPr>
      <w:r>
        <w:t xml:space="preserve">        return null;</w:t>
      </w:r>
    </w:p>
    <w:p w14:paraId="61A1CAE6" w14:textId="77777777" w:rsidR="00E92D54" w:rsidRDefault="00E92D54" w:rsidP="00E92D54">
      <w:pPr>
        <w:pStyle w:val="Code"/>
      </w:pPr>
      <w:r>
        <w:t xml:space="preserve">    }</w:t>
      </w:r>
    </w:p>
    <w:p w14:paraId="16F1C993" w14:textId="77777777" w:rsidR="00E92D54" w:rsidRDefault="00E92D54" w:rsidP="00E92D54">
      <w:pPr>
        <w:pStyle w:val="Code"/>
      </w:pPr>
    </w:p>
    <w:p w14:paraId="54CED515" w14:textId="77777777" w:rsidR="00E92D54" w:rsidRDefault="00E92D54" w:rsidP="00E92D54">
      <w:pPr>
        <w:pStyle w:val="Code"/>
      </w:pPr>
      <w:r>
        <w:t xml:space="preserve">    public function viewAny(User $user): bool</w:t>
      </w:r>
    </w:p>
    <w:p w14:paraId="1DD167D0" w14:textId="77777777" w:rsidR="00E92D54" w:rsidRDefault="00E92D54" w:rsidP="00E92D54">
      <w:pPr>
        <w:pStyle w:val="Code"/>
      </w:pPr>
      <w:r>
        <w:t xml:space="preserve">    {</w:t>
      </w:r>
    </w:p>
    <w:p w14:paraId="05886098" w14:textId="77777777" w:rsidR="00E92D54" w:rsidRDefault="00E92D54" w:rsidP="00E92D54">
      <w:pPr>
        <w:pStyle w:val="Code"/>
      </w:pPr>
      <w:r>
        <w:t xml:space="preserve">        return $user-&gt;role === UserRole::Manager;</w:t>
      </w:r>
    </w:p>
    <w:p w14:paraId="5BEE6C60" w14:textId="77777777" w:rsidR="00E92D54" w:rsidRDefault="00E92D54" w:rsidP="00E92D54">
      <w:pPr>
        <w:pStyle w:val="Code"/>
      </w:pPr>
      <w:r>
        <w:t xml:space="preserve">    }</w:t>
      </w:r>
    </w:p>
    <w:p w14:paraId="64C091D0" w14:textId="77777777" w:rsidR="00E92D54" w:rsidRDefault="00E92D54" w:rsidP="00E92D54">
      <w:pPr>
        <w:pStyle w:val="Code"/>
      </w:pPr>
    </w:p>
    <w:p w14:paraId="4AA6CAD4" w14:textId="77777777" w:rsidR="00E92D54" w:rsidRDefault="00E92D54" w:rsidP="00E92D54">
      <w:pPr>
        <w:pStyle w:val="Code"/>
      </w:pPr>
      <w:r>
        <w:t xml:space="preserve">    public function view(User $user, User $model): bool</w:t>
      </w:r>
    </w:p>
    <w:p w14:paraId="7BC000ED" w14:textId="77777777" w:rsidR="00E92D54" w:rsidRDefault="00E92D54" w:rsidP="00E92D54">
      <w:pPr>
        <w:pStyle w:val="Code"/>
      </w:pPr>
      <w:r>
        <w:t xml:space="preserve">    {</w:t>
      </w:r>
    </w:p>
    <w:p w14:paraId="0FF0831B" w14:textId="77777777" w:rsidR="00E92D54" w:rsidRDefault="00E92D54" w:rsidP="00E92D54">
      <w:pPr>
        <w:pStyle w:val="Code"/>
      </w:pPr>
      <w:r>
        <w:t xml:space="preserve">        if ($user-&gt;role === UserRole::Manager) {</w:t>
      </w:r>
    </w:p>
    <w:p w14:paraId="18E251CB" w14:textId="77777777" w:rsidR="00E92D54" w:rsidRDefault="00E92D54" w:rsidP="00E92D54">
      <w:pPr>
        <w:pStyle w:val="Code"/>
      </w:pPr>
      <w:r>
        <w:t xml:space="preserve">            return true;</w:t>
      </w:r>
    </w:p>
    <w:p w14:paraId="3D6887F4" w14:textId="77777777" w:rsidR="00E92D54" w:rsidRDefault="00E92D54" w:rsidP="00E92D54">
      <w:pPr>
        <w:pStyle w:val="Code"/>
      </w:pPr>
      <w:r>
        <w:t xml:space="preserve">        }</w:t>
      </w:r>
    </w:p>
    <w:p w14:paraId="6E345FBF" w14:textId="77777777" w:rsidR="00E92D54" w:rsidRDefault="00E92D54" w:rsidP="00E92D54">
      <w:pPr>
        <w:pStyle w:val="Code"/>
      </w:pPr>
    </w:p>
    <w:p w14:paraId="6A4A26DC" w14:textId="77777777" w:rsidR="00E92D54" w:rsidRDefault="00E92D54" w:rsidP="00E92D54">
      <w:pPr>
        <w:pStyle w:val="Code"/>
      </w:pPr>
      <w:r>
        <w:t xml:space="preserve">        return $user-&gt;id === $model-&gt;id;</w:t>
      </w:r>
    </w:p>
    <w:p w14:paraId="39C1A528" w14:textId="77777777" w:rsidR="00E92D54" w:rsidRDefault="00E92D54" w:rsidP="00E92D54">
      <w:pPr>
        <w:pStyle w:val="Code"/>
      </w:pPr>
      <w:r>
        <w:t xml:space="preserve">    }</w:t>
      </w:r>
    </w:p>
    <w:p w14:paraId="54E9C433" w14:textId="77777777" w:rsidR="00E92D54" w:rsidRDefault="00E92D54" w:rsidP="00E92D54">
      <w:pPr>
        <w:pStyle w:val="Code"/>
      </w:pPr>
    </w:p>
    <w:p w14:paraId="2718BC1C" w14:textId="77777777" w:rsidR="00E92D54" w:rsidRDefault="00E92D54" w:rsidP="00E92D54">
      <w:pPr>
        <w:pStyle w:val="Code"/>
      </w:pPr>
      <w:r>
        <w:t xml:space="preserve">    public function create(User $user): bool</w:t>
      </w:r>
    </w:p>
    <w:p w14:paraId="7AF54101" w14:textId="77777777" w:rsidR="00E92D54" w:rsidRDefault="00E92D54" w:rsidP="00E92D54">
      <w:pPr>
        <w:pStyle w:val="Code"/>
      </w:pPr>
      <w:r>
        <w:t xml:space="preserve">    {</w:t>
      </w:r>
    </w:p>
    <w:p w14:paraId="2DCBC477" w14:textId="77777777" w:rsidR="00E92D54" w:rsidRDefault="00E92D54" w:rsidP="00E92D54">
      <w:pPr>
        <w:pStyle w:val="Code"/>
      </w:pPr>
      <w:r>
        <w:t xml:space="preserve">        return $user-&gt;role === UserRole::Manager;</w:t>
      </w:r>
    </w:p>
    <w:p w14:paraId="7D3CE1DE" w14:textId="77777777" w:rsidR="00E92D54" w:rsidRDefault="00E92D54" w:rsidP="00E92D54">
      <w:pPr>
        <w:pStyle w:val="Code"/>
      </w:pPr>
      <w:r>
        <w:t xml:space="preserve">    }</w:t>
      </w:r>
    </w:p>
    <w:p w14:paraId="23B1FD48" w14:textId="77777777" w:rsidR="00E92D54" w:rsidRDefault="00E92D54" w:rsidP="00E92D54">
      <w:pPr>
        <w:pStyle w:val="Code"/>
      </w:pPr>
    </w:p>
    <w:p w14:paraId="7E4E81E7" w14:textId="77777777" w:rsidR="00E92D54" w:rsidRDefault="00E92D54" w:rsidP="00E92D54">
      <w:pPr>
        <w:pStyle w:val="Code"/>
      </w:pPr>
      <w:r>
        <w:t xml:space="preserve">    public function update(User $user, User $model): bool</w:t>
      </w:r>
    </w:p>
    <w:p w14:paraId="24DA7773" w14:textId="77777777" w:rsidR="00E92D54" w:rsidRDefault="00E92D54" w:rsidP="00E92D54">
      <w:pPr>
        <w:pStyle w:val="Code"/>
      </w:pPr>
      <w:r>
        <w:t xml:space="preserve">    {</w:t>
      </w:r>
    </w:p>
    <w:p w14:paraId="6C254C6B" w14:textId="77777777" w:rsidR="00E92D54" w:rsidRDefault="00E92D54" w:rsidP="00E92D54">
      <w:pPr>
        <w:pStyle w:val="Code"/>
      </w:pPr>
      <w:r>
        <w:t xml:space="preserve">        if ($user-&gt;role === UserRole::Manager) {</w:t>
      </w:r>
    </w:p>
    <w:p w14:paraId="6DF1964F" w14:textId="77777777" w:rsidR="00E92D54" w:rsidRDefault="00E92D54" w:rsidP="00E92D54">
      <w:pPr>
        <w:pStyle w:val="Code"/>
      </w:pPr>
      <w:r>
        <w:t xml:space="preserve">            return $model-&gt;role !== UserRole::Admin &amp;&amp; $model-&gt;role !== UserRole::Manager;</w:t>
      </w:r>
    </w:p>
    <w:p w14:paraId="68205533" w14:textId="77777777" w:rsidR="00E92D54" w:rsidRDefault="00E92D54" w:rsidP="00E92D54">
      <w:pPr>
        <w:pStyle w:val="Code"/>
      </w:pPr>
      <w:r>
        <w:t xml:space="preserve">        }</w:t>
      </w:r>
    </w:p>
    <w:p w14:paraId="3B717326" w14:textId="77777777" w:rsidR="00E92D54" w:rsidRDefault="00E92D54" w:rsidP="00E92D54">
      <w:pPr>
        <w:pStyle w:val="Code"/>
      </w:pPr>
    </w:p>
    <w:p w14:paraId="0A5B48AF" w14:textId="77777777" w:rsidR="00E92D54" w:rsidRDefault="00E92D54" w:rsidP="00E92D54">
      <w:pPr>
        <w:pStyle w:val="Code"/>
      </w:pPr>
      <w:r>
        <w:t xml:space="preserve">        return $user-&gt;id === $model-&gt;id;</w:t>
      </w:r>
    </w:p>
    <w:p w14:paraId="6B0006D0" w14:textId="77777777" w:rsidR="00E92D54" w:rsidRDefault="00E92D54" w:rsidP="00E92D54">
      <w:pPr>
        <w:pStyle w:val="Code"/>
      </w:pPr>
      <w:r>
        <w:t xml:space="preserve">    }</w:t>
      </w:r>
    </w:p>
    <w:p w14:paraId="7B123DF7" w14:textId="77777777" w:rsidR="00E92D54" w:rsidRDefault="00E92D54" w:rsidP="00E92D54">
      <w:pPr>
        <w:pStyle w:val="Code"/>
      </w:pPr>
    </w:p>
    <w:p w14:paraId="05E015DC" w14:textId="77777777" w:rsidR="00E92D54" w:rsidRDefault="00E92D54" w:rsidP="00E92D54">
      <w:pPr>
        <w:pStyle w:val="Code"/>
      </w:pPr>
      <w:r>
        <w:t xml:space="preserve">    public function delete(User $user, User $model): bool</w:t>
      </w:r>
    </w:p>
    <w:p w14:paraId="00B34668" w14:textId="77777777" w:rsidR="00E92D54" w:rsidRDefault="00E92D54" w:rsidP="00E92D54">
      <w:pPr>
        <w:pStyle w:val="Code"/>
      </w:pPr>
      <w:r>
        <w:t xml:space="preserve">    {</w:t>
      </w:r>
    </w:p>
    <w:p w14:paraId="78A0C112" w14:textId="77777777" w:rsidR="00E92D54" w:rsidRDefault="00E92D54" w:rsidP="00E92D54">
      <w:pPr>
        <w:pStyle w:val="Code"/>
      </w:pPr>
      <w:r>
        <w:t xml:space="preserve">        return false;</w:t>
      </w:r>
    </w:p>
    <w:p w14:paraId="4A1BBFB5" w14:textId="77777777" w:rsidR="00E92D54" w:rsidRDefault="00E92D54" w:rsidP="00E92D54">
      <w:pPr>
        <w:pStyle w:val="Code"/>
      </w:pPr>
      <w:r>
        <w:t xml:space="preserve">    }</w:t>
      </w:r>
    </w:p>
    <w:p w14:paraId="259664FD" w14:textId="77777777" w:rsidR="00E92D54" w:rsidRDefault="00E92D54" w:rsidP="00E92D54">
      <w:pPr>
        <w:pStyle w:val="Code"/>
      </w:pPr>
      <w:r>
        <w:t>}</w:t>
      </w:r>
    </w:p>
    <w:p w14:paraId="15ACF669" w14:textId="77777777" w:rsidR="00E92D54" w:rsidRDefault="00E92D54" w:rsidP="00E92D54">
      <w:pPr>
        <w:pStyle w:val="Code"/>
      </w:pPr>
      <w:r>
        <w:t>&lt;?php</w:t>
      </w:r>
    </w:p>
    <w:p w14:paraId="2775CBF9" w14:textId="77777777" w:rsidR="00E92D54" w:rsidRDefault="00E92D54" w:rsidP="00E92D54">
      <w:pPr>
        <w:pStyle w:val="Code"/>
      </w:pPr>
    </w:p>
    <w:p w14:paraId="6D1EE147" w14:textId="77777777" w:rsidR="00E92D54" w:rsidRDefault="00E92D54" w:rsidP="00E92D54">
      <w:pPr>
        <w:pStyle w:val="Code"/>
      </w:pPr>
      <w:r>
        <w:t>namespace App\Policies;</w:t>
      </w:r>
    </w:p>
    <w:p w14:paraId="54B5481E" w14:textId="77777777" w:rsidR="00E92D54" w:rsidRDefault="00E92D54" w:rsidP="00E92D54">
      <w:pPr>
        <w:pStyle w:val="Code"/>
      </w:pPr>
    </w:p>
    <w:p w14:paraId="499C9352" w14:textId="77777777" w:rsidR="00E92D54" w:rsidRDefault="00E92D54" w:rsidP="00E92D54">
      <w:pPr>
        <w:pStyle w:val="Code"/>
      </w:pPr>
      <w:r>
        <w:t>use App\Enums\UserRole;</w:t>
      </w:r>
    </w:p>
    <w:p w14:paraId="16CC8443" w14:textId="77777777" w:rsidR="00E92D54" w:rsidRDefault="00E92D54" w:rsidP="00E92D54">
      <w:pPr>
        <w:pStyle w:val="Code"/>
      </w:pPr>
      <w:r>
        <w:t>use App\Models\User;</w:t>
      </w:r>
    </w:p>
    <w:p w14:paraId="3EFABF27" w14:textId="77777777" w:rsidR="00E92D54" w:rsidRDefault="00E92D54" w:rsidP="00E92D54">
      <w:pPr>
        <w:pStyle w:val="Code"/>
      </w:pPr>
      <w:r>
        <w:lastRenderedPageBreak/>
        <w:t>use App\Models\WorkItem;</w:t>
      </w:r>
    </w:p>
    <w:p w14:paraId="34841994" w14:textId="77777777" w:rsidR="00E92D54" w:rsidRDefault="00E92D54" w:rsidP="00E92D54">
      <w:pPr>
        <w:pStyle w:val="Code"/>
      </w:pPr>
    </w:p>
    <w:p w14:paraId="4AD61782" w14:textId="77777777" w:rsidR="00E92D54" w:rsidRDefault="00E92D54" w:rsidP="00E92D54">
      <w:pPr>
        <w:pStyle w:val="Code"/>
      </w:pPr>
      <w:r>
        <w:t>class WorkItemPolicy</w:t>
      </w:r>
    </w:p>
    <w:p w14:paraId="1250C0C7" w14:textId="77777777" w:rsidR="00E92D54" w:rsidRDefault="00E92D54" w:rsidP="00E92D54">
      <w:pPr>
        <w:pStyle w:val="Code"/>
      </w:pPr>
      <w:r>
        <w:t>{</w:t>
      </w:r>
    </w:p>
    <w:p w14:paraId="3F005102" w14:textId="77777777" w:rsidR="00E92D54" w:rsidRDefault="00E92D54" w:rsidP="00E92D54">
      <w:pPr>
        <w:pStyle w:val="Code"/>
      </w:pPr>
      <w:r>
        <w:t xml:space="preserve">    public function before(User $user, string $ability): ?bool</w:t>
      </w:r>
    </w:p>
    <w:p w14:paraId="0A3094D8" w14:textId="77777777" w:rsidR="00E92D54" w:rsidRDefault="00E92D54" w:rsidP="00E92D54">
      <w:pPr>
        <w:pStyle w:val="Code"/>
      </w:pPr>
      <w:r>
        <w:t xml:space="preserve">    {</w:t>
      </w:r>
    </w:p>
    <w:p w14:paraId="04CAD127" w14:textId="77777777" w:rsidR="00E92D54" w:rsidRDefault="00E92D54" w:rsidP="00E92D54">
      <w:pPr>
        <w:pStyle w:val="Code"/>
      </w:pPr>
      <w:r>
        <w:t xml:space="preserve">        if ($user-&gt;role === UserRole::Admin) {</w:t>
      </w:r>
    </w:p>
    <w:p w14:paraId="73C67EDC" w14:textId="77777777" w:rsidR="00E92D54" w:rsidRDefault="00E92D54" w:rsidP="00E92D54">
      <w:pPr>
        <w:pStyle w:val="Code"/>
      </w:pPr>
      <w:r>
        <w:t xml:space="preserve">            return true;</w:t>
      </w:r>
    </w:p>
    <w:p w14:paraId="20FDB8E2" w14:textId="77777777" w:rsidR="00E92D54" w:rsidRDefault="00E92D54" w:rsidP="00E92D54">
      <w:pPr>
        <w:pStyle w:val="Code"/>
      </w:pPr>
      <w:r>
        <w:t xml:space="preserve">        }</w:t>
      </w:r>
    </w:p>
    <w:p w14:paraId="40AA6C6D" w14:textId="77777777" w:rsidR="00E92D54" w:rsidRDefault="00E92D54" w:rsidP="00E92D54">
      <w:pPr>
        <w:pStyle w:val="Code"/>
      </w:pPr>
    </w:p>
    <w:p w14:paraId="650E5F85" w14:textId="77777777" w:rsidR="00E92D54" w:rsidRDefault="00E92D54" w:rsidP="00E92D54">
      <w:pPr>
        <w:pStyle w:val="Code"/>
      </w:pPr>
      <w:r>
        <w:t xml:space="preserve">        return null;</w:t>
      </w:r>
    </w:p>
    <w:p w14:paraId="73736DEB" w14:textId="77777777" w:rsidR="00E92D54" w:rsidRDefault="00E92D54" w:rsidP="00E92D54">
      <w:pPr>
        <w:pStyle w:val="Code"/>
      </w:pPr>
      <w:r>
        <w:t xml:space="preserve">    }</w:t>
      </w:r>
    </w:p>
    <w:p w14:paraId="2E4CD333" w14:textId="77777777" w:rsidR="00E92D54" w:rsidRDefault="00E92D54" w:rsidP="00E92D54">
      <w:pPr>
        <w:pStyle w:val="Code"/>
      </w:pPr>
    </w:p>
    <w:p w14:paraId="544F04B2" w14:textId="77777777" w:rsidR="00E92D54" w:rsidRDefault="00E92D54" w:rsidP="00E92D54">
      <w:pPr>
        <w:pStyle w:val="Code"/>
      </w:pPr>
      <w:r>
        <w:t xml:space="preserve">    public function viewAny(User $user): bool</w:t>
      </w:r>
    </w:p>
    <w:p w14:paraId="76741134" w14:textId="77777777" w:rsidR="00E92D54" w:rsidRDefault="00E92D54" w:rsidP="00E92D54">
      <w:pPr>
        <w:pStyle w:val="Code"/>
      </w:pPr>
      <w:r>
        <w:t xml:space="preserve">    {</w:t>
      </w:r>
    </w:p>
    <w:p w14:paraId="5DC4F159" w14:textId="77777777" w:rsidR="00E92D54" w:rsidRDefault="00E92D54" w:rsidP="00E92D54">
      <w:pPr>
        <w:pStyle w:val="Code"/>
      </w:pPr>
      <w:r>
        <w:t xml:space="preserve">        return in_array($user-&gt;role, [UserRole::Manager, UserRole::Technician]);</w:t>
      </w:r>
    </w:p>
    <w:p w14:paraId="676BCE1A" w14:textId="77777777" w:rsidR="00E92D54" w:rsidRDefault="00E92D54" w:rsidP="00E92D54">
      <w:pPr>
        <w:pStyle w:val="Code"/>
      </w:pPr>
      <w:r>
        <w:t xml:space="preserve">    }</w:t>
      </w:r>
    </w:p>
    <w:p w14:paraId="2DCEB56E" w14:textId="77777777" w:rsidR="00E92D54" w:rsidRDefault="00E92D54" w:rsidP="00E92D54">
      <w:pPr>
        <w:pStyle w:val="Code"/>
      </w:pPr>
    </w:p>
    <w:p w14:paraId="6E130BB5" w14:textId="77777777" w:rsidR="00E92D54" w:rsidRDefault="00E92D54" w:rsidP="00E92D54">
      <w:pPr>
        <w:pStyle w:val="Code"/>
      </w:pPr>
      <w:r>
        <w:t xml:space="preserve">    public function view(User $user, WorkItem $workItem): bool</w:t>
      </w:r>
    </w:p>
    <w:p w14:paraId="6BB51B48" w14:textId="77777777" w:rsidR="00E92D54" w:rsidRDefault="00E92D54" w:rsidP="00E92D54">
      <w:pPr>
        <w:pStyle w:val="Code"/>
      </w:pPr>
      <w:r>
        <w:t xml:space="preserve">    {</w:t>
      </w:r>
    </w:p>
    <w:p w14:paraId="1DE4952A" w14:textId="77777777" w:rsidR="00E92D54" w:rsidRDefault="00E92D54" w:rsidP="00E92D54">
      <w:pPr>
        <w:pStyle w:val="Code"/>
      </w:pPr>
      <w:r>
        <w:t xml:space="preserve">        return in_array($user-&gt;role, [UserRole::Manager, UserRole::Technician]);</w:t>
      </w:r>
    </w:p>
    <w:p w14:paraId="653B3769" w14:textId="77777777" w:rsidR="00E92D54" w:rsidRDefault="00E92D54" w:rsidP="00E92D54">
      <w:pPr>
        <w:pStyle w:val="Code"/>
      </w:pPr>
      <w:r>
        <w:t xml:space="preserve">    }</w:t>
      </w:r>
    </w:p>
    <w:p w14:paraId="2BC9981A" w14:textId="77777777" w:rsidR="00E92D54" w:rsidRDefault="00E92D54" w:rsidP="00E92D54">
      <w:pPr>
        <w:pStyle w:val="Code"/>
      </w:pPr>
    </w:p>
    <w:p w14:paraId="6FDCF8EE" w14:textId="77777777" w:rsidR="00E92D54" w:rsidRDefault="00E92D54" w:rsidP="00E92D54">
      <w:pPr>
        <w:pStyle w:val="Code"/>
      </w:pPr>
      <w:r>
        <w:t xml:space="preserve">    public function create(User $user): bool</w:t>
      </w:r>
    </w:p>
    <w:p w14:paraId="0B46BA5A" w14:textId="77777777" w:rsidR="00E92D54" w:rsidRDefault="00E92D54" w:rsidP="00E92D54">
      <w:pPr>
        <w:pStyle w:val="Code"/>
      </w:pPr>
      <w:r>
        <w:t xml:space="preserve">    {</w:t>
      </w:r>
    </w:p>
    <w:p w14:paraId="3367B3C9" w14:textId="77777777" w:rsidR="00E92D54" w:rsidRDefault="00E92D54" w:rsidP="00E92D54">
      <w:pPr>
        <w:pStyle w:val="Code"/>
      </w:pPr>
      <w:r>
        <w:t xml:space="preserve">        return $user-&gt;role === UserRole::Manager;</w:t>
      </w:r>
    </w:p>
    <w:p w14:paraId="2C68FC7D" w14:textId="77777777" w:rsidR="00E92D54" w:rsidRDefault="00E92D54" w:rsidP="00E92D54">
      <w:pPr>
        <w:pStyle w:val="Code"/>
      </w:pPr>
      <w:r>
        <w:t xml:space="preserve">    }</w:t>
      </w:r>
    </w:p>
    <w:p w14:paraId="52AB126A" w14:textId="77777777" w:rsidR="00E92D54" w:rsidRDefault="00E92D54" w:rsidP="00E92D54">
      <w:pPr>
        <w:pStyle w:val="Code"/>
      </w:pPr>
    </w:p>
    <w:p w14:paraId="07EE3F88" w14:textId="77777777" w:rsidR="00E92D54" w:rsidRDefault="00E92D54" w:rsidP="00E92D54">
      <w:pPr>
        <w:pStyle w:val="Code"/>
      </w:pPr>
      <w:r>
        <w:t xml:space="preserve">    public function update(User $user, WorkItem $workItem): bool</w:t>
      </w:r>
    </w:p>
    <w:p w14:paraId="5A0801C5" w14:textId="77777777" w:rsidR="00E92D54" w:rsidRDefault="00E92D54" w:rsidP="00E92D54">
      <w:pPr>
        <w:pStyle w:val="Code"/>
      </w:pPr>
      <w:r>
        <w:t xml:space="preserve">    {</w:t>
      </w:r>
    </w:p>
    <w:p w14:paraId="0038D9B5" w14:textId="77777777" w:rsidR="00E92D54" w:rsidRDefault="00E92D54" w:rsidP="00E92D54">
      <w:pPr>
        <w:pStyle w:val="Code"/>
      </w:pPr>
      <w:r>
        <w:t xml:space="preserve">        return $user-&gt;role === UserRole::Manager;</w:t>
      </w:r>
    </w:p>
    <w:p w14:paraId="2004A0E4" w14:textId="77777777" w:rsidR="00E92D54" w:rsidRDefault="00E92D54" w:rsidP="00E92D54">
      <w:pPr>
        <w:pStyle w:val="Code"/>
      </w:pPr>
      <w:r>
        <w:t xml:space="preserve">    }</w:t>
      </w:r>
    </w:p>
    <w:p w14:paraId="6C9CFDC7" w14:textId="77777777" w:rsidR="00E92D54" w:rsidRDefault="00E92D54" w:rsidP="00E92D54">
      <w:pPr>
        <w:pStyle w:val="Code"/>
      </w:pPr>
    </w:p>
    <w:p w14:paraId="5DC0B74C" w14:textId="77777777" w:rsidR="00E92D54" w:rsidRDefault="00E92D54" w:rsidP="00E92D54">
      <w:pPr>
        <w:pStyle w:val="Code"/>
      </w:pPr>
      <w:r>
        <w:t xml:space="preserve">    public function delete(User $user, WorkItem $workItem): bool</w:t>
      </w:r>
    </w:p>
    <w:p w14:paraId="4544D020" w14:textId="77777777" w:rsidR="00E92D54" w:rsidRDefault="00E92D54" w:rsidP="00E92D54">
      <w:pPr>
        <w:pStyle w:val="Code"/>
      </w:pPr>
      <w:r>
        <w:t xml:space="preserve">    {</w:t>
      </w:r>
    </w:p>
    <w:p w14:paraId="7BF13C94" w14:textId="77777777" w:rsidR="00E92D54" w:rsidRDefault="00E92D54" w:rsidP="00E92D54">
      <w:pPr>
        <w:pStyle w:val="Code"/>
      </w:pPr>
      <w:r>
        <w:t xml:space="preserve">        return false;</w:t>
      </w:r>
    </w:p>
    <w:p w14:paraId="70ADFB9D" w14:textId="77777777" w:rsidR="00E92D54" w:rsidRDefault="00E92D54" w:rsidP="00E92D54">
      <w:pPr>
        <w:pStyle w:val="Code"/>
      </w:pPr>
      <w:r>
        <w:t xml:space="preserve">    }</w:t>
      </w:r>
    </w:p>
    <w:p w14:paraId="5D9AADFE" w14:textId="77777777" w:rsidR="00E92D54" w:rsidRDefault="00E92D54" w:rsidP="00E92D54">
      <w:pPr>
        <w:pStyle w:val="Code"/>
      </w:pPr>
      <w:r>
        <w:t>}</w:t>
      </w:r>
    </w:p>
    <w:p w14:paraId="1211E223" w14:textId="77777777" w:rsidR="00E92D54" w:rsidRDefault="00E92D54" w:rsidP="00E92D54">
      <w:pPr>
        <w:pStyle w:val="Code"/>
      </w:pPr>
      <w:r>
        <w:t>&lt;?php</w:t>
      </w:r>
    </w:p>
    <w:p w14:paraId="531D0BAA" w14:textId="77777777" w:rsidR="00E92D54" w:rsidRDefault="00E92D54" w:rsidP="00E92D54">
      <w:pPr>
        <w:pStyle w:val="Code"/>
      </w:pPr>
    </w:p>
    <w:p w14:paraId="1C556661" w14:textId="77777777" w:rsidR="00E92D54" w:rsidRDefault="00E92D54" w:rsidP="00E92D54">
      <w:pPr>
        <w:pStyle w:val="Code"/>
      </w:pPr>
      <w:r>
        <w:t>namespace App\Policies;</w:t>
      </w:r>
    </w:p>
    <w:p w14:paraId="1345671D" w14:textId="77777777" w:rsidR="00E92D54" w:rsidRDefault="00E92D54" w:rsidP="00E92D54">
      <w:pPr>
        <w:pStyle w:val="Code"/>
      </w:pPr>
    </w:p>
    <w:p w14:paraId="68918F23" w14:textId="77777777" w:rsidR="00E92D54" w:rsidRDefault="00E92D54" w:rsidP="00E92D54">
      <w:pPr>
        <w:pStyle w:val="Code"/>
      </w:pPr>
      <w:r>
        <w:t>use App\Enums\UserRole;</w:t>
      </w:r>
    </w:p>
    <w:p w14:paraId="332D161F" w14:textId="77777777" w:rsidR="00E92D54" w:rsidRDefault="00E92D54" w:rsidP="00E92D54">
      <w:pPr>
        <w:pStyle w:val="Code"/>
      </w:pPr>
      <w:r>
        <w:t>use App\Models\User;</w:t>
      </w:r>
    </w:p>
    <w:p w14:paraId="63B66605" w14:textId="77777777" w:rsidR="00E92D54" w:rsidRDefault="00E92D54" w:rsidP="00E92D54">
      <w:pPr>
        <w:pStyle w:val="Code"/>
      </w:pPr>
      <w:r>
        <w:t>use App\Models\WorkLog;</w:t>
      </w:r>
    </w:p>
    <w:p w14:paraId="6774C7F3" w14:textId="77777777" w:rsidR="00E92D54" w:rsidRDefault="00E92D54" w:rsidP="00E92D54">
      <w:pPr>
        <w:pStyle w:val="Code"/>
      </w:pPr>
    </w:p>
    <w:p w14:paraId="062791F8" w14:textId="77777777" w:rsidR="00E92D54" w:rsidRDefault="00E92D54" w:rsidP="00E92D54">
      <w:pPr>
        <w:pStyle w:val="Code"/>
      </w:pPr>
      <w:r>
        <w:t>class WorkLogPolicy</w:t>
      </w:r>
    </w:p>
    <w:p w14:paraId="37177EA8" w14:textId="77777777" w:rsidR="00E92D54" w:rsidRDefault="00E92D54" w:rsidP="00E92D54">
      <w:pPr>
        <w:pStyle w:val="Code"/>
      </w:pPr>
      <w:r>
        <w:t>{</w:t>
      </w:r>
    </w:p>
    <w:p w14:paraId="1B62C947" w14:textId="77777777" w:rsidR="00E92D54" w:rsidRDefault="00E92D54" w:rsidP="00E92D54">
      <w:pPr>
        <w:pStyle w:val="Code"/>
      </w:pPr>
      <w:r>
        <w:t xml:space="preserve">    public function before(User $user, string $ability): ?bool</w:t>
      </w:r>
    </w:p>
    <w:p w14:paraId="37D05EE4" w14:textId="77777777" w:rsidR="00E92D54" w:rsidRDefault="00E92D54" w:rsidP="00E92D54">
      <w:pPr>
        <w:pStyle w:val="Code"/>
      </w:pPr>
      <w:r>
        <w:t xml:space="preserve">    {</w:t>
      </w:r>
    </w:p>
    <w:p w14:paraId="4FD53036" w14:textId="77777777" w:rsidR="00E92D54" w:rsidRDefault="00E92D54" w:rsidP="00E92D54">
      <w:pPr>
        <w:pStyle w:val="Code"/>
      </w:pPr>
      <w:r>
        <w:t xml:space="preserve">        if ($user-&gt;role === UserRole::Admin) {</w:t>
      </w:r>
    </w:p>
    <w:p w14:paraId="40A76A39" w14:textId="77777777" w:rsidR="00E92D54" w:rsidRDefault="00E92D54" w:rsidP="00E92D54">
      <w:pPr>
        <w:pStyle w:val="Code"/>
      </w:pPr>
      <w:r>
        <w:t xml:space="preserve">            return true;</w:t>
      </w:r>
    </w:p>
    <w:p w14:paraId="71A2E80B" w14:textId="77777777" w:rsidR="00E92D54" w:rsidRDefault="00E92D54" w:rsidP="00E92D54">
      <w:pPr>
        <w:pStyle w:val="Code"/>
      </w:pPr>
      <w:r>
        <w:t xml:space="preserve">        }</w:t>
      </w:r>
    </w:p>
    <w:p w14:paraId="11ACD7F3" w14:textId="77777777" w:rsidR="00E92D54" w:rsidRDefault="00E92D54" w:rsidP="00E92D54">
      <w:pPr>
        <w:pStyle w:val="Code"/>
      </w:pPr>
    </w:p>
    <w:p w14:paraId="2EE532C3" w14:textId="77777777" w:rsidR="00E92D54" w:rsidRDefault="00E92D54" w:rsidP="00E92D54">
      <w:pPr>
        <w:pStyle w:val="Code"/>
      </w:pPr>
      <w:r>
        <w:t xml:space="preserve">        return null;</w:t>
      </w:r>
    </w:p>
    <w:p w14:paraId="29D92022" w14:textId="77777777" w:rsidR="00E92D54" w:rsidRDefault="00E92D54" w:rsidP="00E92D54">
      <w:pPr>
        <w:pStyle w:val="Code"/>
      </w:pPr>
      <w:r>
        <w:t xml:space="preserve">    }</w:t>
      </w:r>
    </w:p>
    <w:p w14:paraId="09B28229" w14:textId="77777777" w:rsidR="00E92D54" w:rsidRDefault="00E92D54" w:rsidP="00E92D54">
      <w:pPr>
        <w:pStyle w:val="Code"/>
      </w:pPr>
    </w:p>
    <w:p w14:paraId="20380F27" w14:textId="77777777" w:rsidR="00E92D54" w:rsidRDefault="00E92D54" w:rsidP="00E92D54">
      <w:pPr>
        <w:pStyle w:val="Code"/>
      </w:pPr>
      <w:r>
        <w:t xml:space="preserve">    public function viewAny(User $user): bool</w:t>
      </w:r>
    </w:p>
    <w:p w14:paraId="21A9FDBF" w14:textId="77777777" w:rsidR="00E92D54" w:rsidRDefault="00E92D54" w:rsidP="00E92D54">
      <w:pPr>
        <w:pStyle w:val="Code"/>
      </w:pPr>
      <w:r>
        <w:t xml:space="preserve">    {</w:t>
      </w:r>
    </w:p>
    <w:p w14:paraId="1178532B" w14:textId="77777777" w:rsidR="00E92D54" w:rsidRDefault="00E92D54" w:rsidP="00E92D54">
      <w:pPr>
        <w:pStyle w:val="Code"/>
      </w:pPr>
      <w:r>
        <w:t xml:space="preserve">        return in_array($user-&gt;role, [UserRole::Manager, UserRole::Technician, UserRole::Client]);</w:t>
      </w:r>
    </w:p>
    <w:p w14:paraId="501B56BC" w14:textId="77777777" w:rsidR="00E92D54" w:rsidRDefault="00E92D54" w:rsidP="00E92D54">
      <w:pPr>
        <w:pStyle w:val="Code"/>
      </w:pPr>
      <w:r>
        <w:t xml:space="preserve">    }</w:t>
      </w:r>
    </w:p>
    <w:p w14:paraId="43DB5A64" w14:textId="77777777" w:rsidR="00E92D54" w:rsidRDefault="00E92D54" w:rsidP="00E92D54">
      <w:pPr>
        <w:pStyle w:val="Code"/>
      </w:pPr>
    </w:p>
    <w:p w14:paraId="51277DFA" w14:textId="77777777" w:rsidR="00E92D54" w:rsidRDefault="00E92D54" w:rsidP="00E92D54">
      <w:pPr>
        <w:pStyle w:val="Code"/>
      </w:pPr>
      <w:r>
        <w:t xml:space="preserve">    public function view(User $user, WorkLog $workLog): bool</w:t>
      </w:r>
    </w:p>
    <w:p w14:paraId="7318BCE1" w14:textId="77777777" w:rsidR="00E92D54" w:rsidRDefault="00E92D54" w:rsidP="00E92D54">
      <w:pPr>
        <w:pStyle w:val="Code"/>
      </w:pPr>
      <w:r>
        <w:t xml:space="preserve">    {</w:t>
      </w:r>
    </w:p>
    <w:p w14:paraId="1712F482" w14:textId="77777777" w:rsidR="00E92D54" w:rsidRDefault="00E92D54" w:rsidP="00E92D54">
      <w:pPr>
        <w:pStyle w:val="Code"/>
      </w:pPr>
      <w:r>
        <w:t xml:space="preserve">        if ($user-&gt;role === UserRole::Manager) {</w:t>
      </w:r>
    </w:p>
    <w:p w14:paraId="4D3AE0F0" w14:textId="77777777" w:rsidR="00E92D54" w:rsidRDefault="00E92D54" w:rsidP="00E92D54">
      <w:pPr>
        <w:pStyle w:val="Code"/>
      </w:pPr>
      <w:r>
        <w:t xml:space="preserve">            return true;</w:t>
      </w:r>
    </w:p>
    <w:p w14:paraId="66D43C7D" w14:textId="77777777" w:rsidR="00E92D54" w:rsidRDefault="00E92D54" w:rsidP="00E92D54">
      <w:pPr>
        <w:pStyle w:val="Code"/>
      </w:pPr>
      <w:r>
        <w:t xml:space="preserve">        }</w:t>
      </w:r>
    </w:p>
    <w:p w14:paraId="7721776D" w14:textId="77777777" w:rsidR="00E92D54" w:rsidRDefault="00E92D54" w:rsidP="00E92D54">
      <w:pPr>
        <w:pStyle w:val="Code"/>
      </w:pPr>
    </w:p>
    <w:p w14:paraId="59EF7FA4" w14:textId="77777777" w:rsidR="00E92D54" w:rsidRDefault="00E92D54" w:rsidP="00E92D54">
      <w:pPr>
        <w:pStyle w:val="Code"/>
      </w:pPr>
      <w:r>
        <w:t xml:space="preserve">        if ($user-&gt;role === UserRole::Technician) {</w:t>
      </w:r>
    </w:p>
    <w:p w14:paraId="540097E9" w14:textId="77777777" w:rsidR="00E92D54" w:rsidRDefault="00E92D54" w:rsidP="00E92D54">
      <w:pPr>
        <w:pStyle w:val="Code"/>
      </w:pPr>
      <w:r>
        <w:t xml:space="preserve">            return $workLog-&gt;employee_id === $user-&gt;employee?-&gt;id;</w:t>
      </w:r>
    </w:p>
    <w:p w14:paraId="35D09D9C" w14:textId="77777777" w:rsidR="00E92D54" w:rsidRDefault="00E92D54" w:rsidP="00E92D54">
      <w:pPr>
        <w:pStyle w:val="Code"/>
      </w:pPr>
      <w:r>
        <w:t xml:space="preserve">        }</w:t>
      </w:r>
    </w:p>
    <w:p w14:paraId="1F3B4CF4" w14:textId="77777777" w:rsidR="00E92D54" w:rsidRDefault="00E92D54" w:rsidP="00E92D54">
      <w:pPr>
        <w:pStyle w:val="Code"/>
      </w:pPr>
    </w:p>
    <w:p w14:paraId="4103F9F8" w14:textId="77777777" w:rsidR="00E92D54" w:rsidRDefault="00E92D54" w:rsidP="00E92D54">
      <w:pPr>
        <w:pStyle w:val="Code"/>
      </w:pPr>
      <w:r>
        <w:t xml:space="preserve">        if ($user-&gt;role === UserRole::Client) {</w:t>
      </w:r>
    </w:p>
    <w:p w14:paraId="509963F4" w14:textId="77777777" w:rsidR="00E92D54" w:rsidRDefault="00E92D54" w:rsidP="00E92D54">
      <w:pPr>
        <w:pStyle w:val="Code"/>
      </w:pPr>
      <w:r>
        <w:t xml:space="preserve">            return $workLog-&gt;project?-&gt;client_id === $user-&gt;client?-&gt;id;</w:t>
      </w:r>
    </w:p>
    <w:p w14:paraId="279C5EB6" w14:textId="77777777" w:rsidR="00E92D54" w:rsidRDefault="00E92D54" w:rsidP="00E92D54">
      <w:pPr>
        <w:pStyle w:val="Code"/>
      </w:pPr>
      <w:r>
        <w:t xml:space="preserve">        }</w:t>
      </w:r>
    </w:p>
    <w:p w14:paraId="34EA2224" w14:textId="77777777" w:rsidR="00E92D54" w:rsidRDefault="00E92D54" w:rsidP="00E92D54">
      <w:pPr>
        <w:pStyle w:val="Code"/>
      </w:pPr>
    </w:p>
    <w:p w14:paraId="152C977F" w14:textId="77777777" w:rsidR="00E92D54" w:rsidRDefault="00E92D54" w:rsidP="00E92D54">
      <w:pPr>
        <w:pStyle w:val="Code"/>
      </w:pPr>
      <w:r>
        <w:t xml:space="preserve">        return false;</w:t>
      </w:r>
    </w:p>
    <w:p w14:paraId="6ABCA37F" w14:textId="77777777" w:rsidR="00E92D54" w:rsidRDefault="00E92D54" w:rsidP="00E92D54">
      <w:pPr>
        <w:pStyle w:val="Code"/>
      </w:pPr>
      <w:r>
        <w:t xml:space="preserve">    }</w:t>
      </w:r>
    </w:p>
    <w:p w14:paraId="61D94076" w14:textId="77777777" w:rsidR="00E92D54" w:rsidRDefault="00E92D54" w:rsidP="00E92D54">
      <w:pPr>
        <w:pStyle w:val="Code"/>
      </w:pPr>
    </w:p>
    <w:p w14:paraId="668ADC56" w14:textId="77777777" w:rsidR="00E92D54" w:rsidRDefault="00E92D54" w:rsidP="00E92D54">
      <w:pPr>
        <w:pStyle w:val="Code"/>
      </w:pPr>
      <w:r>
        <w:t xml:space="preserve">    public function create(User $user): bool</w:t>
      </w:r>
    </w:p>
    <w:p w14:paraId="7833B78A" w14:textId="77777777" w:rsidR="00E92D54" w:rsidRDefault="00E92D54" w:rsidP="00E92D54">
      <w:pPr>
        <w:pStyle w:val="Code"/>
      </w:pPr>
      <w:r>
        <w:t xml:space="preserve">    {</w:t>
      </w:r>
    </w:p>
    <w:p w14:paraId="73152357" w14:textId="77777777" w:rsidR="00E92D54" w:rsidRDefault="00E92D54" w:rsidP="00E92D54">
      <w:pPr>
        <w:pStyle w:val="Code"/>
      </w:pPr>
      <w:r>
        <w:t xml:space="preserve">        return in_array($user-&gt;role, [UserRole::Manager, UserRole::Technician]);</w:t>
      </w:r>
    </w:p>
    <w:p w14:paraId="0CF9A457" w14:textId="77777777" w:rsidR="00E92D54" w:rsidRDefault="00E92D54" w:rsidP="00E92D54">
      <w:pPr>
        <w:pStyle w:val="Code"/>
      </w:pPr>
      <w:r>
        <w:t xml:space="preserve">    }</w:t>
      </w:r>
    </w:p>
    <w:p w14:paraId="60224817" w14:textId="77777777" w:rsidR="00E92D54" w:rsidRDefault="00E92D54" w:rsidP="00E92D54">
      <w:pPr>
        <w:pStyle w:val="Code"/>
      </w:pPr>
    </w:p>
    <w:p w14:paraId="1E3473D2" w14:textId="77777777" w:rsidR="00E92D54" w:rsidRDefault="00E92D54" w:rsidP="00E92D54">
      <w:pPr>
        <w:pStyle w:val="Code"/>
      </w:pPr>
      <w:r>
        <w:t xml:space="preserve">    public function update(User $user, WorkLog $workLog): bool</w:t>
      </w:r>
    </w:p>
    <w:p w14:paraId="5D4C147B" w14:textId="77777777" w:rsidR="00E92D54" w:rsidRDefault="00E92D54" w:rsidP="00E92D54">
      <w:pPr>
        <w:pStyle w:val="Code"/>
      </w:pPr>
      <w:r>
        <w:t xml:space="preserve">    {</w:t>
      </w:r>
    </w:p>
    <w:p w14:paraId="4ABAA0AE" w14:textId="77777777" w:rsidR="00E92D54" w:rsidRDefault="00E92D54" w:rsidP="00E92D54">
      <w:pPr>
        <w:pStyle w:val="Code"/>
      </w:pPr>
      <w:r>
        <w:t xml:space="preserve">        if ($user-&gt;role === UserRole::Manager) {</w:t>
      </w:r>
    </w:p>
    <w:p w14:paraId="74B2FF8F" w14:textId="77777777" w:rsidR="00E92D54" w:rsidRDefault="00E92D54" w:rsidP="00E92D54">
      <w:pPr>
        <w:pStyle w:val="Code"/>
      </w:pPr>
      <w:r>
        <w:t xml:space="preserve">            return true;</w:t>
      </w:r>
    </w:p>
    <w:p w14:paraId="120314AD" w14:textId="77777777" w:rsidR="00E92D54" w:rsidRDefault="00E92D54" w:rsidP="00E92D54">
      <w:pPr>
        <w:pStyle w:val="Code"/>
      </w:pPr>
      <w:r>
        <w:t xml:space="preserve">        }</w:t>
      </w:r>
    </w:p>
    <w:p w14:paraId="1B3CF0EA" w14:textId="77777777" w:rsidR="00E92D54" w:rsidRDefault="00E92D54" w:rsidP="00E92D54">
      <w:pPr>
        <w:pStyle w:val="Code"/>
      </w:pPr>
    </w:p>
    <w:p w14:paraId="0BF3001A" w14:textId="77777777" w:rsidR="00E92D54" w:rsidRDefault="00E92D54" w:rsidP="00E92D54">
      <w:pPr>
        <w:pStyle w:val="Code"/>
      </w:pPr>
      <w:r>
        <w:t xml:space="preserve">        if ($user-&gt;role === UserRole::Technician) {</w:t>
      </w:r>
    </w:p>
    <w:p w14:paraId="045796AD" w14:textId="77777777" w:rsidR="00E92D54" w:rsidRDefault="00E92D54" w:rsidP="00E92D54">
      <w:pPr>
        <w:pStyle w:val="Code"/>
      </w:pPr>
      <w:r>
        <w:t xml:space="preserve">            return $workLog-&gt;employee_id === $user-&gt;employee?-&gt;id;</w:t>
      </w:r>
    </w:p>
    <w:p w14:paraId="2F3C2B4A" w14:textId="77777777" w:rsidR="00E92D54" w:rsidRDefault="00E92D54" w:rsidP="00E92D54">
      <w:pPr>
        <w:pStyle w:val="Code"/>
      </w:pPr>
      <w:r>
        <w:t xml:space="preserve">        }</w:t>
      </w:r>
    </w:p>
    <w:p w14:paraId="32557174" w14:textId="77777777" w:rsidR="00E92D54" w:rsidRDefault="00E92D54" w:rsidP="00E92D54">
      <w:pPr>
        <w:pStyle w:val="Code"/>
      </w:pPr>
    </w:p>
    <w:p w14:paraId="12EE3221" w14:textId="77777777" w:rsidR="00E92D54" w:rsidRDefault="00E92D54" w:rsidP="00E92D54">
      <w:pPr>
        <w:pStyle w:val="Code"/>
      </w:pPr>
      <w:r>
        <w:t xml:space="preserve">        return false;</w:t>
      </w:r>
    </w:p>
    <w:p w14:paraId="5705DE4C" w14:textId="77777777" w:rsidR="00E92D54" w:rsidRDefault="00E92D54" w:rsidP="00E92D54">
      <w:pPr>
        <w:pStyle w:val="Code"/>
      </w:pPr>
      <w:r>
        <w:t xml:space="preserve">    }</w:t>
      </w:r>
    </w:p>
    <w:p w14:paraId="172E004C" w14:textId="77777777" w:rsidR="00E92D54" w:rsidRDefault="00E92D54" w:rsidP="00E92D54">
      <w:pPr>
        <w:pStyle w:val="Code"/>
      </w:pPr>
    </w:p>
    <w:p w14:paraId="5ACE32A8" w14:textId="77777777" w:rsidR="00E92D54" w:rsidRDefault="00E92D54" w:rsidP="00E92D54">
      <w:pPr>
        <w:pStyle w:val="Code"/>
      </w:pPr>
      <w:r>
        <w:t xml:space="preserve">    public function delete(User $user, WorkLog $workLog): bool</w:t>
      </w:r>
    </w:p>
    <w:p w14:paraId="337A4913" w14:textId="77777777" w:rsidR="00E92D54" w:rsidRDefault="00E92D54" w:rsidP="00E92D54">
      <w:pPr>
        <w:pStyle w:val="Code"/>
      </w:pPr>
      <w:r>
        <w:t xml:space="preserve">    {</w:t>
      </w:r>
    </w:p>
    <w:p w14:paraId="755222E9" w14:textId="77777777" w:rsidR="00E92D54" w:rsidRDefault="00E92D54" w:rsidP="00E92D54">
      <w:pPr>
        <w:pStyle w:val="Code"/>
      </w:pPr>
      <w:r>
        <w:t xml:space="preserve">        if ($user-&gt;role === UserRole::Manager) {</w:t>
      </w:r>
    </w:p>
    <w:p w14:paraId="6B1229A5" w14:textId="77777777" w:rsidR="00E92D54" w:rsidRDefault="00E92D54" w:rsidP="00E92D54">
      <w:pPr>
        <w:pStyle w:val="Code"/>
      </w:pPr>
      <w:r>
        <w:t xml:space="preserve">            return true;</w:t>
      </w:r>
    </w:p>
    <w:p w14:paraId="32D49973" w14:textId="77777777" w:rsidR="00E92D54" w:rsidRDefault="00E92D54" w:rsidP="00E92D54">
      <w:pPr>
        <w:pStyle w:val="Code"/>
      </w:pPr>
      <w:r>
        <w:t xml:space="preserve">        }</w:t>
      </w:r>
    </w:p>
    <w:p w14:paraId="210FAA05" w14:textId="77777777" w:rsidR="00E92D54" w:rsidRDefault="00E92D54" w:rsidP="00E92D54">
      <w:pPr>
        <w:pStyle w:val="Code"/>
      </w:pPr>
    </w:p>
    <w:p w14:paraId="70FA421A" w14:textId="77777777" w:rsidR="00E92D54" w:rsidRDefault="00E92D54" w:rsidP="00E92D54">
      <w:pPr>
        <w:pStyle w:val="Code"/>
      </w:pPr>
      <w:r>
        <w:t xml:space="preserve">        if ($user-&gt;role === UserRole::Technician) {</w:t>
      </w:r>
    </w:p>
    <w:p w14:paraId="4BC6D9CE" w14:textId="77777777" w:rsidR="00E92D54" w:rsidRDefault="00E92D54" w:rsidP="00E92D54">
      <w:pPr>
        <w:pStyle w:val="Code"/>
      </w:pPr>
      <w:r>
        <w:t xml:space="preserve">            return $workLog-&gt;employee_id === $user-&gt;employee?-&gt;id;</w:t>
      </w:r>
    </w:p>
    <w:p w14:paraId="269E7F24" w14:textId="77777777" w:rsidR="00E92D54" w:rsidRDefault="00E92D54" w:rsidP="00E92D54">
      <w:pPr>
        <w:pStyle w:val="Code"/>
      </w:pPr>
      <w:r>
        <w:t xml:space="preserve">        }</w:t>
      </w:r>
    </w:p>
    <w:p w14:paraId="2980509C" w14:textId="77777777" w:rsidR="00E92D54" w:rsidRDefault="00E92D54" w:rsidP="00E92D54">
      <w:pPr>
        <w:pStyle w:val="Code"/>
      </w:pPr>
    </w:p>
    <w:p w14:paraId="3AA143EB" w14:textId="77777777" w:rsidR="00E92D54" w:rsidRDefault="00E92D54" w:rsidP="00E92D54">
      <w:pPr>
        <w:pStyle w:val="Code"/>
      </w:pPr>
      <w:r>
        <w:t xml:space="preserve">        return false;</w:t>
      </w:r>
    </w:p>
    <w:p w14:paraId="57B760A4" w14:textId="77777777" w:rsidR="00E92D54" w:rsidRDefault="00E92D54" w:rsidP="00E92D54">
      <w:pPr>
        <w:pStyle w:val="Code"/>
      </w:pPr>
      <w:r>
        <w:t xml:space="preserve">    }</w:t>
      </w:r>
    </w:p>
    <w:p w14:paraId="31035E5A" w14:textId="77777777" w:rsidR="00E92D54" w:rsidRDefault="00E92D54" w:rsidP="00E92D54">
      <w:pPr>
        <w:pStyle w:val="Code"/>
      </w:pPr>
      <w:r>
        <w:t>}</w:t>
      </w:r>
    </w:p>
    <w:p w14:paraId="69477650" w14:textId="77777777" w:rsidR="00E92D54" w:rsidRDefault="00E92D54" w:rsidP="00E92D54">
      <w:pPr>
        <w:pStyle w:val="Code"/>
      </w:pPr>
      <w:r>
        <w:t>&lt;?php</w:t>
      </w:r>
    </w:p>
    <w:p w14:paraId="7592D02C" w14:textId="77777777" w:rsidR="00E92D54" w:rsidRDefault="00E92D54" w:rsidP="00E92D54">
      <w:pPr>
        <w:pStyle w:val="Code"/>
      </w:pPr>
    </w:p>
    <w:p w14:paraId="1C492485" w14:textId="77777777" w:rsidR="00E92D54" w:rsidRDefault="00E92D54" w:rsidP="00E92D54">
      <w:pPr>
        <w:pStyle w:val="Code"/>
      </w:pPr>
      <w:r>
        <w:t>namespace App\Providers;</w:t>
      </w:r>
    </w:p>
    <w:p w14:paraId="3D0AB199" w14:textId="77777777" w:rsidR="00E92D54" w:rsidRDefault="00E92D54" w:rsidP="00E92D54">
      <w:pPr>
        <w:pStyle w:val="Code"/>
      </w:pPr>
    </w:p>
    <w:p w14:paraId="5E4C05A9" w14:textId="77777777" w:rsidR="00E92D54" w:rsidRDefault="00E92D54" w:rsidP="00E92D54">
      <w:pPr>
        <w:pStyle w:val="Code"/>
      </w:pPr>
      <w:r>
        <w:t>use Illuminate\Support\ServiceProvider;</w:t>
      </w:r>
    </w:p>
    <w:p w14:paraId="2581FE63" w14:textId="77777777" w:rsidR="00E92D54" w:rsidRDefault="00E92D54" w:rsidP="00E92D54">
      <w:pPr>
        <w:pStyle w:val="Code"/>
      </w:pPr>
    </w:p>
    <w:p w14:paraId="0708D537" w14:textId="77777777" w:rsidR="00E92D54" w:rsidRDefault="00E92D54" w:rsidP="00E92D54">
      <w:pPr>
        <w:pStyle w:val="Code"/>
      </w:pPr>
      <w:r>
        <w:t>class AppServiceProvider extends ServiceProvider</w:t>
      </w:r>
    </w:p>
    <w:p w14:paraId="78E849C3" w14:textId="77777777" w:rsidR="00E92D54" w:rsidRDefault="00E92D54" w:rsidP="00E92D54">
      <w:pPr>
        <w:pStyle w:val="Code"/>
      </w:pPr>
      <w:r>
        <w:t>{</w:t>
      </w:r>
    </w:p>
    <w:p w14:paraId="0262B32F" w14:textId="77777777" w:rsidR="00E92D54" w:rsidRDefault="00E92D54" w:rsidP="00E92D54">
      <w:pPr>
        <w:pStyle w:val="Code"/>
      </w:pPr>
      <w:r>
        <w:t xml:space="preserve">    public function register(): void</w:t>
      </w:r>
    </w:p>
    <w:p w14:paraId="1F80B093" w14:textId="77777777" w:rsidR="00E92D54" w:rsidRDefault="00E92D54" w:rsidP="00E92D54">
      <w:pPr>
        <w:pStyle w:val="Code"/>
      </w:pPr>
      <w:r>
        <w:t xml:space="preserve">    {</w:t>
      </w:r>
    </w:p>
    <w:p w14:paraId="2702A81C" w14:textId="77777777" w:rsidR="00E92D54" w:rsidRDefault="00E92D54" w:rsidP="00E92D54">
      <w:pPr>
        <w:pStyle w:val="Code"/>
      </w:pPr>
      <w:r>
        <w:t xml:space="preserve">    }</w:t>
      </w:r>
    </w:p>
    <w:p w14:paraId="2BF80733" w14:textId="77777777" w:rsidR="00E92D54" w:rsidRDefault="00E92D54" w:rsidP="00E92D54">
      <w:pPr>
        <w:pStyle w:val="Code"/>
      </w:pPr>
    </w:p>
    <w:p w14:paraId="6538FEE0" w14:textId="77777777" w:rsidR="00E92D54" w:rsidRDefault="00E92D54" w:rsidP="00E92D54">
      <w:pPr>
        <w:pStyle w:val="Code"/>
      </w:pPr>
      <w:r>
        <w:t xml:space="preserve">    public function boot(): void</w:t>
      </w:r>
    </w:p>
    <w:p w14:paraId="5696BEED" w14:textId="77777777" w:rsidR="00E92D54" w:rsidRDefault="00E92D54" w:rsidP="00E92D54">
      <w:pPr>
        <w:pStyle w:val="Code"/>
      </w:pPr>
      <w:r>
        <w:t xml:space="preserve">    {</w:t>
      </w:r>
    </w:p>
    <w:p w14:paraId="702764FC" w14:textId="77777777" w:rsidR="00E92D54" w:rsidRDefault="00E92D54" w:rsidP="00E92D54">
      <w:pPr>
        <w:pStyle w:val="Code"/>
      </w:pPr>
      <w:r>
        <w:t xml:space="preserve">    }</w:t>
      </w:r>
    </w:p>
    <w:p w14:paraId="3259FE0D" w14:textId="77777777" w:rsidR="00E92D54" w:rsidRDefault="00E92D54" w:rsidP="00E92D54">
      <w:pPr>
        <w:pStyle w:val="Code"/>
      </w:pPr>
      <w:r>
        <w:t>}</w:t>
      </w:r>
    </w:p>
    <w:p w14:paraId="4173FEC8" w14:textId="77777777" w:rsidR="00E92D54" w:rsidRDefault="00E92D54" w:rsidP="00E92D54">
      <w:pPr>
        <w:pStyle w:val="Code"/>
      </w:pPr>
      <w:r>
        <w:t>&lt;?php</w:t>
      </w:r>
    </w:p>
    <w:p w14:paraId="1A021221" w14:textId="77777777" w:rsidR="00E92D54" w:rsidRDefault="00E92D54" w:rsidP="00E92D54">
      <w:pPr>
        <w:pStyle w:val="Code"/>
      </w:pPr>
    </w:p>
    <w:p w14:paraId="5C7E3CCD" w14:textId="77777777" w:rsidR="00E92D54" w:rsidRDefault="00E92D54" w:rsidP="00E92D54">
      <w:pPr>
        <w:pStyle w:val="Code"/>
      </w:pPr>
      <w:r>
        <w:t>namespace App\Providers\Filament;</w:t>
      </w:r>
    </w:p>
    <w:p w14:paraId="71EF62E1" w14:textId="77777777" w:rsidR="00E92D54" w:rsidRDefault="00E92D54" w:rsidP="00E92D54">
      <w:pPr>
        <w:pStyle w:val="Code"/>
      </w:pPr>
    </w:p>
    <w:p w14:paraId="07B14CD9" w14:textId="77777777" w:rsidR="00E92D54" w:rsidRDefault="00E92D54" w:rsidP="00E92D54">
      <w:pPr>
        <w:pStyle w:val="Code"/>
      </w:pPr>
      <w:r>
        <w:lastRenderedPageBreak/>
        <w:t>use DiogoGPinto\AuthUIEnhancer\AuthUIEnhancerPlugin;</w:t>
      </w:r>
    </w:p>
    <w:p w14:paraId="37DDE518" w14:textId="77777777" w:rsidR="00E92D54" w:rsidRDefault="00E92D54" w:rsidP="00E92D54">
      <w:pPr>
        <w:pStyle w:val="Code"/>
      </w:pPr>
      <w:r>
        <w:t>use Filament\Http\Middleware\Authenticate;</w:t>
      </w:r>
    </w:p>
    <w:p w14:paraId="56AA8F67" w14:textId="77777777" w:rsidR="00E92D54" w:rsidRDefault="00E92D54" w:rsidP="00E92D54">
      <w:pPr>
        <w:pStyle w:val="Code"/>
      </w:pPr>
      <w:r>
        <w:t>use Filament\Http\Middleware\AuthenticateSession;</w:t>
      </w:r>
    </w:p>
    <w:p w14:paraId="684C3968" w14:textId="77777777" w:rsidR="00E92D54" w:rsidRDefault="00E92D54" w:rsidP="00E92D54">
      <w:pPr>
        <w:pStyle w:val="Code"/>
      </w:pPr>
      <w:r>
        <w:t>use Filament\Http\Middleware\DisableBladeIconComponents;</w:t>
      </w:r>
    </w:p>
    <w:p w14:paraId="4F434690" w14:textId="77777777" w:rsidR="00E92D54" w:rsidRDefault="00E92D54" w:rsidP="00E92D54">
      <w:pPr>
        <w:pStyle w:val="Code"/>
      </w:pPr>
      <w:r>
        <w:t>use Filament\Http\Middleware\DispatchServingFilamentEvent;</w:t>
      </w:r>
    </w:p>
    <w:p w14:paraId="62F6DED9" w14:textId="77777777" w:rsidR="00E92D54" w:rsidRDefault="00E92D54" w:rsidP="00E92D54">
      <w:pPr>
        <w:pStyle w:val="Code"/>
      </w:pPr>
      <w:r>
        <w:t>use Filament\Pages\Dashboard;</w:t>
      </w:r>
    </w:p>
    <w:p w14:paraId="33D0112F" w14:textId="77777777" w:rsidR="00E92D54" w:rsidRDefault="00E92D54" w:rsidP="00E92D54">
      <w:pPr>
        <w:pStyle w:val="Code"/>
      </w:pPr>
      <w:r>
        <w:t>use Filament\Panel;</w:t>
      </w:r>
    </w:p>
    <w:p w14:paraId="5030168F" w14:textId="77777777" w:rsidR="00E92D54" w:rsidRDefault="00E92D54" w:rsidP="00E92D54">
      <w:pPr>
        <w:pStyle w:val="Code"/>
      </w:pPr>
      <w:r>
        <w:t>use Filament\PanelProvider;</w:t>
      </w:r>
    </w:p>
    <w:p w14:paraId="5FDE47A9" w14:textId="77777777" w:rsidR="00E92D54" w:rsidRDefault="00E92D54" w:rsidP="00E92D54">
      <w:pPr>
        <w:pStyle w:val="Code"/>
      </w:pPr>
      <w:r>
        <w:t>use Filament\Widgets\AccountWidget;</w:t>
      </w:r>
    </w:p>
    <w:p w14:paraId="6D7004D2" w14:textId="77777777" w:rsidR="00E92D54" w:rsidRDefault="00E92D54" w:rsidP="00E92D54">
      <w:pPr>
        <w:pStyle w:val="Code"/>
      </w:pPr>
      <w:r>
        <w:t>use Filament\Widgets\FilamentInfoWidget;</w:t>
      </w:r>
    </w:p>
    <w:p w14:paraId="7D75D1BD" w14:textId="77777777" w:rsidR="00E92D54" w:rsidRDefault="00E92D54" w:rsidP="00E92D54">
      <w:pPr>
        <w:pStyle w:val="Code"/>
      </w:pPr>
      <w:r>
        <w:t>use Illuminate\Cookie\Middleware\AddQueuedCookiesToResponse;</w:t>
      </w:r>
    </w:p>
    <w:p w14:paraId="2BFC3DC4" w14:textId="77777777" w:rsidR="00E92D54" w:rsidRDefault="00E92D54" w:rsidP="00E92D54">
      <w:pPr>
        <w:pStyle w:val="Code"/>
      </w:pPr>
      <w:r>
        <w:t>use Illuminate\Cookie\Middleware\EncryptCookies;</w:t>
      </w:r>
    </w:p>
    <w:p w14:paraId="06DA56A8" w14:textId="77777777" w:rsidR="00E92D54" w:rsidRDefault="00E92D54" w:rsidP="00E92D54">
      <w:pPr>
        <w:pStyle w:val="Code"/>
      </w:pPr>
      <w:r>
        <w:t>use Illuminate\Foundation\Http\Middleware\PreventRequestForgery;</w:t>
      </w:r>
    </w:p>
    <w:p w14:paraId="013B2554" w14:textId="77777777" w:rsidR="00E92D54" w:rsidRDefault="00E92D54" w:rsidP="00E92D54">
      <w:pPr>
        <w:pStyle w:val="Code"/>
      </w:pPr>
      <w:r>
        <w:t>use Illuminate\Routing\Middleware\SubstituteBindings;</w:t>
      </w:r>
    </w:p>
    <w:p w14:paraId="5513C721" w14:textId="77777777" w:rsidR="00E92D54" w:rsidRDefault="00E92D54" w:rsidP="00E92D54">
      <w:pPr>
        <w:pStyle w:val="Code"/>
      </w:pPr>
      <w:r>
        <w:t>use Illuminate\Session\Middleware\StartSession;</w:t>
      </w:r>
    </w:p>
    <w:p w14:paraId="72CB1EFE" w14:textId="77777777" w:rsidR="00E92D54" w:rsidRDefault="00E92D54" w:rsidP="00E92D54">
      <w:pPr>
        <w:pStyle w:val="Code"/>
      </w:pPr>
      <w:r>
        <w:t>use Illuminate\View\Middleware\ShareErrorsFromSession;</w:t>
      </w:r>
    </w:p>
    <w:p w14:paraId="7570F20D" w14:textId="77777777" w:rsidR="00E92D54" w:rsidRDefault="00E92D54" w:rsidP="00E92D54">
      <w:pPr>
        <w:pStyle w:val="Code"/>
      </w:pPr>
      <w:r>
        <w:t>use notwonderful\FilamentMoonlightTheme\MoonlightTheme;</w:t>
      </w:r>
    </w:p>
    <w:p w14:paraId="0902DFA0" w14:textId="77777777" w:rsidR="00E92D54" w:rsidRDefault="00E92D54" w:rsidP="00E92D54">
      <w:pPr>
        <w:pStyle w:val="Code"/>
      </w:pPr>
      <w:r>
        <w:t>use Openplain\FilamentShadcnTheme\Color;</w:t>
      </w:r>
    </w:p>
    <w:p w14:paraId="4E49BD30" w14:textId="77777777" w:rsidR="00E92D54" w:rsidRDefault="00E92D54" w:rsidP="00E92D54">
      <w:pPr>
        <w:pStyle w:val="Code"/>
      </w:pPr>
    </w:p>
    <w:p w14:paraId="7DEBBFE3" w14:textId="77777777" w:rsidR="00E92D54" w:rsidRDefault="00E92D54" w:rsidP="00E92D54">
      <w:pPr>
        <w:pStyle w:val="Code"/>
      </w:pPr>
      <w:r>
        <w:t>class AdminPanelProvider extends PanelProvider</w:t>
      </w:r>
    </w:p>
    <w:p w14:paraId="582D656B" w14:textId="77777777" w:rsidR="00E92D54" w:rsidRDefault="00E92D54" w:rsidP="00E92D54">
      <w:pPr>
        <w:pStyle w:val="Code"/>
      </w:pPr>
      <w:r>
        <w:t>{</w:t>
      </w:r>
    </w:p>
    <w:p w14:paraId="6098A0BF" w14:textId="77777777" w:rsidR="00E92D54" w:rsidRDefault="00E92D54" w:rsidP="00E92D54">
      <w:pPr>
        <w:pStyle w:val="Code"/>
      </w:pPr>
      <w:r>
        <w:t xml:space="preserve">    public function panel(Panel $panel): Panel</w:t>
      </w:r>
    </w:p>
    <w:p w14:paraId="5A5BA849" w14:textId="77777777" w:rsidR="00E92D54" w:rsidRDefault="00E92D54" w:rsidP="00E92D54">
      <w:pPr>
        <w:pStyle w:val="Code"/>
      </w:pPr>
      <w:r>
        <w:t xml:space="preserve">    {</w:t>
      </w:r>
    </w:p>
    <w:p w14:paraId="0953DDC0" w14:textId="77777777" w:rsidR="00E92D54" w:rsidRDefault="00E92D54" w:rsidP="00E92D54">
      <w:pPr>
        <w:pStyle w:val="Code"/>
      </w:pPr>
      <w:r>
        <w:t xml:space="preserve">        return $panel</w:t>
      </w:r>
    </w:p>
    <w:p w14:paraId="716ED16F" w14:textId="77777777" w:rsidR="00E92D54" w:rsidRDefault="00E92D54" w:rsidP="00E92D54">
      <w:pPr>
        <w:pStyle w:val="Code"/>
      </w:pPr>
      <w:r>
        <w:t xml:space="preserve">            -&gt;default()</w:t>
      </w:r>
    </w:p>
    <w:p w14:paraId="4365827D" w14:textId="77777777" w:rsidR="00E92D54" w:rsidRDefault="00E92D54" w:rsidP="00E92D54">
      <w:pPr>
        <w:pStyle w:val="Code"/>
      </w:pPr>
      <w:r>
        <w:t xml:space="preserve">            -&gt;id('admin')</w:t>
      </w:r>
    </w:p>
    <w:p w14:paraId="284BD64B" w14:textId="77777777" w:rsidR="00E92D54" w:rsidRDefault="00E92D54" w:rsidP="00E92D54">
      <w:pPr>
        <w:pStyle w:val="Code"/>
      </w:pPr>
      <w:r>
        <w:t xml:space="preserve">            -&gt;path('')</w:t>
      </w:r>
    </w:p>
    <w:p w14:paraId="0068CFC5" w14:textId="77777777" w:rsidR="00E92D54" w:rsidRDefault="00E92D54" w:rsidP="00E92D54">
      <w:pPr>
        <w:pStyle w:val="Code"/>
      </w:pPr>
      <w:r>
        <w:t xml:space="preserve">            -&gt;viteTheme('resources/css/filament/admin/theme.css')</w:t>
      </w:r>
    </w:p>
    <w:p w14:paraId="4FF767D8" w14:textId="77777777" w:rsidR="00E92D54" w:rsidRDefault="00E92D54" w:rsidP="00E92D54">
      <w:pPr>
        <w:pStyle w:val="Code"/>
      </w:pPr>
      <w:r>
        <w:t xml:space="preserve">            -&gt;login()</w:t>
      </w:r>
    </w:p>
    <w:p w14:paraId="6157BAE9" w14:textId="77777777" w:rsidR="00E92D54" w:rsidRDefault="00E92D54" w:rsidP="00E92D54">
      <w:pPr>
        <w:pStyle w:val="Code"/>
      </w:pPr>
      <w:r>
        <w:t xml:space="preserve">            -&gt;favicon('images/favicon.png')</w:t>
      </w:r>
    </w:p>
    <w:p w14:paraId="7DAA6504" w14:textId="77777777" w:rsidR="00E92D54" w:rsidRDefault="00E92D54" w:rsidP="00E92D54">
      <w:pPr>
        <w:pStyle w:val="Code"/>
      </w:pPr>
      <w:r>
        <w:t xml:space="preserve">            -&gt;globalSearch(false)</w:t>
      </w:r>
    </w:p>
    <w:p w14:paraId="0CF24BA2" w14:textId="77777777" w:rsidR="00E92D54" w:rsidRDefault="00E92D54" w:rsidP="00E92D54">
      <w:pPr>
        <w:pStyle w:val="Code"/>
      </w:pPr>
      <w:r>
        <w:t xml:space="preserve">            -&gt;emailVerification()</w:t>
      </w:r>
    </w:p>
    <w:p w14:paraId="464C3F06" w14:textId="77777777" w:rsidR="00E92D54" w:rsidRDefault="00E92D54" w:rsidP="00E92D54">
      <w:pPr>
        <w:pStyle w:val="Code"/>
      </w:pPr>
      <w:r>
        <w:t xml:space="preserve">            -&gt;colors([</w:t>
      </w:r>
    </w:p>
    <w:p w14:paraId="761A935B" w14:textId="77777777" w:rsidR="00E92D54" w:rsidRDefault="00E92D54" w:rsidP="00E92D54">
      <w:pPr>
        <w:pStyle w:val="Code"/>
      </w:pPr>
      <w:r>
        <w:t xml:space="preserve">                'primary' =&gt; Color::Violet,</w:t>
      </w:r>
    </w:p>
    <w:p w14:paraId="74940384" w14:textId="77777777" w:rsidR="00E92D54" w:rsidRDefault="00E92D54" w:rsidP="00E92D54">
      <w:pPr>
        <w:pStyle w:val="Code"/>
      </w:pPr>
      <w:r>
        <w:t xml:space="preserve">            ])</w:t>
      </w:r>
    </w:p>
    <w:p w14:paraId="6D57C9B9" w14:textId="77777777" w:rsidR="00E92D54" w:rsidRDefault="00E92D54" w:rsidP="00E92D54">
      <w:pPr>
        <w:pStyle w:val="Code"/>
      </w:pPr>
      <w:r>
        <w:t xml:space="preserve">            -&gt;spa()</w:t>
      </w:r>
    </w:p>
    <w:p w14:paraId="5BE2B844" w14:textId="77777777" w:rsidR="00E92D54" w:rsidRDefault="00E92D54" w:rsidP="00E92D54">
      <w:pPr>
        <w:pStyle w:val="Code"/>
      </w:pPr>
      <w:r>
        <w:t xml:space="preserve">            -&gt;darkMode(false)</w:t>
      </w:r>
    </w:p>
    <w:p w14:paraId="23C3DE80" w14:textId="77777777" w:rsidR="00E92D54" w:rsidRDefault="00E92D54" w:rsidP="00E92D54">
      <w:pPr>
        <w:pStyle w:val="Code"/>
      </w:pPr>
      <w:r>
        <w:t xml:space="preserve">            -&gt;plugins([</w:t>
      </w:r>
    </w:p>
    <w:p w14:paraId="2C3B8727" w14:textId="77777777" w:rsidR="00E92D54" w:rsidRDefault="00E92D54" w:rsidP="00E92D54">
      <w:pPr>
        <w:pStyle w:val="Code"/>
      </w:pPr>
      <w:r>
        <w:t xml:space="preserve">                MoonlightTheme::make(),</w:t>
      </w:r>
    </w:p>
    <w:p w14:paraId="02BCB4EB" w14:textId="77777777" w:rsidR="00E92D54" w:rsidRDefault="00E92D54" w:rsidP="00E92D54">
      <w:pPr>
        <w:pStyle w:val="Code"/>
      </w:pPr>
      <w:r>
        <w:t xml:space="preserve">                AuthUIEnhancerPlugin::make()</w:t>
      </w:r>
    </w:p>
    <w:p w14:paraId="1C75555E" w14:textId="77777777" w:rsidR="00E92D54" w:rsidRDefault="00E92D54" w:rsidP="00E92D54">
      <w:pPr>
        <w:pStyle w:val="Code"/>
      </w:pPr>
      <w:r>
        <w:t xml:space="preserve">                    -&gt;formPanelPosition('right')</w:t>
      </w:r>
    </w:p>
    <w:p w14:paraId="5C58C141" w14:textId="77777777" w:rsidR="00E92D54" w:rsidRDefault="00E92D54" w:rsidP="00E92D54">
      <w:pPr>
        <w:pStyle w:val="Code"/>
      </w:pPr>
      <w:r>
        <w:t xml:space="preserve">                    -&gt;formPanelWidth('45%')</w:t>
      </w:r>
    </w:p>
    <w:p w14:paraId="53FABDBE" w14:textId="77777777" w:rsidR="00E92D54" w:rsidRDefault="00E92D54" w:rsidP="00E92D54">
      <w:pPr>
        <w:pStyle w:val="Code"/>
      </w:pPr>
      <w:r>
        <w:t xml:space="preserve">                    -&gt;emptyPanelBackgroundImageUrl(asset('images/auth/electrical-bg.png'))</w:t>
      </w:r>
    </w:p>
    <w:p w14:paraId="554E07C6" w14:textId="77777777" w:rsidR="00E92D54" w:rsidRDefault="00E92D54" w:rsidP="00E92D54">
      <w:pPr>
        <w:pStyle w:val="Code"/>
      </w:pPr>
      <w:r>
        <w:t xml:space="preserve">                    -&gt;emptyPanelBackgroundImageOpacity('65%')</w:t>
      </w:r>
    </w:p>
    <w:p w14:paraId="2D8D2A65" w14:textId="77777777" w:rsidR="00E92D54" w:rsidRDefault="00E92D54" w:rsidP="00E92D54">
      <w:pPr>
        <w:pStyle w:val="Code"/>
      </w:pPr>
      <w:r>
        <w:t xml:space="preserve">                    -&gt;showEmptyPanelOnMobile(false),</w:t>
      </w:r>
    </w:p>
    <w:p w14:paraId="1BA03B03" w14:textId="77777777" w:rsidR="00E92D54" w:rsidRDefault="00E92D54" w:rsidP="00E92D54">
      <w:pPr>
        <w:pStyle w:val="Code"/>
      </w:pPr>
      <w:r>
        <w:t xml:space="preserve">            ])</w:t>
      </w:r>
    </w:p>
    <w:p w14:paraId="6D049F27" w14:textId="77777777" w:rsidR="00E92D54" w:rsidRDefault="00E92D54" w:rsidP="00E92D54">
      <w:pPr>
        <w:pStyle w:val="Code"/>
      </w:pPr>
      <w:r>
        <w:t xml:space="preserve">            -&gt;discoverResources(in: app_path('Filament/Resources'), for: 'App\Filament\Resources')</w:t>
      </w:r>
    </w:p>
    <w:p w14:paraId="655A9CCB" w14:textId="77777777" w:rsidR="00E92D54" w:rsidRDefault="00E92D54" w:rsidP="00E92D54">
      <w:pPr>
        <w:pStyle w:val="Code"/>
      </w:pPr>
      <w:r>
        <w:t xml:space="preserve">            -&gt;discoverPages(in: app_path('Filament/Pages'), for: 'App\Filament\Pages')</w:t>
      </w:r>
    </w:p>
    <w:p w14:paraId="603DFAE0" w14:textId="77777777" w:rsidR="00E92D54" w:rsidRDefault="00E92D54" w:rsidP="00E92D54">
      <w:pPr>
        <w:pStyle w:val="Code"/>
      </w:pPr>
      <w:r>
        <w:t xml:space="preserve">            -&gt;discoverWidgets(in: app_path('Filament/Widgets'), for: 'App\Filament\Widgets')</w:t>
      </w:r>
    </w:p>
    <w:p w14:paraId="44CE4921" w14:textId="77777777" w:rsidR="00E92D54" w:rsidRDefault="00E92D54" w:rsidP="00E92D54">
      <w:pPr>
        <w:pStyle w:val="Code"/>
      </w:pPr>
      <w:r>
        <w:t xml:space="preserve">            -&gt;middleware([</w:t>
      </w:r>
    </w:p>
    <w:p w14:paraId="38D84417" w14:textId="77777777" w:rsidR="00E92D54" w:rsidRDefault="00E92D54" w:rsidP="00E92D54">
      <w:pPr>
        <w:pStyle w:val="Code"/>
      </w:pPr>
      <w:r>
        <w:t xml:space="preserve">                EncryptCookies::class,</w:t>
      </w:r>
    </w:p>
    <w:p w14:paraId="5BB8FCAC" w14:textId="77777777" w:rsidR="00E92D54" w:rsidRDefault="00E92D54" w:rsidP="00E92D54">
      <w:pPr>
        <w:pStyle w:val="Code"/>
      </w:pPr>
      <w:r>
        <w:t xml:space="preserve">                AddQueuedCookiesToResponse::class,</w:t>
      </w:r>
    </w:p>
    <w:p w14:paraId="62C235EA" w14:textId="77777777" w:rsidR="00E92D54" w:rsidRDefault="00E92D54" w:rsidP="00E92D54">
      <w:pPr>
        <w:pStyle w:val="Code"/>
      </w:pPr>
      <w:r>
        <w:t xml:space="preserve">                StartSession::class,</w:t>
      </w:r>
    </w:p>
    <w:p w14:paraId="4F9B2D45" w14:textId="77777777" w:rsidR="00E92D54" w:rsidRDefault="00E92D54" w:rsidP="00E92D54">
      <w:pPr>
        <w:pStyle w:val="Code"/>
      </w:pPr>
      <w:r>
        <w:t xml:space="preserve">                AuthenticateSession::class,</w:t>
      </w:r>
    </w:p>
    <w:p w14:paraId="0F24930D" w14:textId="77777777" w:rsidR="00E92D54" w:rsidRDefault="00E92D54" w:rsidP="00E92D54">
      <w:pPr>
        <w:pStyle w:val="Code"/>
      </w:pPr>
      <w:r>
        <w:t xml:space="preserve">                ShareErrorsFromSession::class,</w:t>
      </w:r>
    </w:p>
    <w:p w14:paraId="092A0B2E" w14:textId="77777777" w:rsidR="00E92D54" w:rsidRDefault="00E92D54" w:rsidP="00E92D54">
      <w:pPr>
        <w:pStyle w:val="Code"/>
      </w:pPr>
      <w:r>
        <w:t xml:space="preserve">                PreventRequestForgery::class,</w:t>
      </w:r>
    </w:p>
    <w:p w14:paraId="2CFB92B1" w14:textId="77777777" w:rsidR="00E92D54" w:rsidRDefault="00E92D54" w:rsidP="00E92D54">
      <w:pPr>
        <w:pStyle w:val="Code"/>
      </w:pPr>
      <w:r>
        <w:t xml:space="preserve">                SubstituteBindings::class,</w:t>
      </w:r>
    </w:p>
    <w:p w14:paraId="4A3765DE" w14:textId="77777777" w:rsidR="00E92D54" w:rsidRDefault="00E92D54" w:rsidP="00E92D54">
      <w:pPr>
        <w:pStyle w:val="Code"/>
      </w:pPr>
      <w:r>
        <w:t xml:space="preserve">                DisableBladeIconComponents::class,</w:t>
      </w:r>
    </w:p>
    <w:p w14:paraId="4A4BE01F" w14:textId="77777777" w:rsidR="00E92D54" w:rsidRDefault="00E92D54" w:rsidP="00E92D54">
      <w:pPr>
        <w:pStyle w:val="Code"/>
      </w:pPr>
      <w:r>
        <w:t xml:space="preserve">                DispatchServingFilamentEvent::class,</w:t>
      </w:r>
    </w:p>
    <w:p w14:paraId="5BE1E35F" w14:textId="77777777" w:rsidR="00E92D54" w:rsidRDefault="00E92D54" w:rsidP="00E92D54">
      <w:pPr>
        <w:pStyle w:val="Code"/>
      </w:pPr>
      <w:r>
        <w:t xml:space="preserve">            ])</w:t>
      </w:r>
    </w:p>
    <w:p w14:paraId="03DC92C0" w14:textId="77777777" w:rsidR="00E92D54" w:rsidRDefault="00E92D54" w:rsidP="00E92D54">
      <w:pPr>
        <w:pStyle w:val="Code"/>
      </w:pPr>
      <w:r>
        <w:t xml:space="preserve">            -&gt;authMiddleware([</w:t>
      </w:r>
    </w:p>
    <w:p w14:paraId="3FF67E0E" w14:textId="77777777" w:rsidR="00E92D54" w:rsidRDefault="00E92D54" w:rsidP="00E92D54">
      <w:pPr>
        <w:pStyle w:val="Code"/>
      </w:pPr>
      <w:r>
        <w:t xml:space="preserve">                Authenticate::class,</w:t>
      </w:r>
    </w:p>
    <w:p w14:paraId="6E4EC2AA" w14:textId="77777777" w:rsidR="00E92D54" w:rsidRDefault="00E92D54" w:rsidP="00E92D54">
      <w:pPr>
        <w:pStyle w:val="Code"/>
      </w:pPr>
      <w:r>
        <w:t xml:space="preserve">            ]);</w:t>
      </w:r>
    </w:p>
    <w:p w14:paraId="5E8EDCF5" w14:textId="77777777" w:rsidR="00E92D54" w:rsidRDefault="00E92D54" w:rsidP="00E92D54">
      <w:pPr>
        <w:pStyle w:val="Code"/>
      </w:pPr>
      <w:r>
        <w:t xml:space="preserve">    }</w:t>
      </w:r>
    </w:p>
    <w:p w14:paraId="31F806D4" w14:textId="29BF7DBE" w:rsidR="00E92D54" w:rsidRDefault="00E92D54" w:rsidP="00E92D54">
      <w:pPr>
        <w:pStyle w:val="Code"/>
      </w:pPr>
      <w:r>
        <w:t>}</w:t>
      </w:r>
    </w:p>
    <w:p w14:paraId="2CED027A" w14:textId="77777777" w:rsidR="00E92D54" w:rsidRDefault="00E92D54" w:rsidP="00E92D54">
      <w:pPr>
        <w:pStyle w:val="Code"/>
      </w:pPr>
      <w:r>
        <w:t>&lt;?php</w:t>
      </w:r>
    </w:p>
    <w:p w14:paraId="1B84D02C" w14:textId="77777777" w:rsidR="00E92D54" w:rsidRDefault="00E92D54" w:rsidP="00E92D54">
      <w:pPr>
        <w:pStyle w:val="Code"/>
      </w:pPr>
    </w:p>
    <w:p w14:paraId="5132F742" w14:textId="77777777" w:rsidR="00E92D54" w:rsidRDefault="00E92D54" w:rsidP="00E92D54">
      <w:pPr>
        <w:pStyle w:val="Code"/>
      </w:pPr>
      <w:r>
        <w:t>use Illuminate\Database\Migrations\Migration;</w:t>
      </w:r>
    </w:p>
    <w:p w14:paraId="2B447F90" w14:textId="77777777" w:rsidR="00E92D54" w:rsidRDefault="00E92D54" w:rsidP="00E92D54">
      <w:pPr>
        <w:pStyle w:val="Code"/>
      </w:pPr>
      <w:r>
        <w:t>use Illuminate\Database\Schema\Blueprint;</w:t>
      </w:r>
    </w:p>
    <w:p w14:paraId="7DDE6FF4" w14:textId="77777777" w:rsidR="00E92D54" w:rsidRDefault="00E92D54" w:rsidP="00E92D54">
      <w:pPr>
        <w:pStyle w:val="Code"/>
      </w:pPr>
      <w:r>
        <w:t>use Illuminate\Support\Facades\Schema;</w:t>
      </w:r>
    </w:p>
    <w:p w14:paraId="5979F021" w14:textId="77777777" w:rsidR="00E92D54" w:rsidRDefault="00E92D54" w:rsidP="00E92D54">
      <w:pPr>
        <w:pStyle w:val="Code"/>
      </w:pPr>
    </w:p>
    <w:p w14:paraId="35FE1202" w14:textId="77777777" w:rsidR="00E92D54" w:rsidRDefault="00E92D54" w:rsidP="00E92D54">
      <w:pPr>
        <w:pStyle w:val="Code"/>
      </w:pPr>
      <w:r>
        <w:t>return new class extends Migration</w:t>
      </w:r>
    </w:p>
    <w:p w14:paraId="6F059F68" w14:textId="77777777" w:rsidR="00E92D54" w:rsidRDefault="00E92D54" w:rsidP="00E92D54">
      <w:pPr>
        <w:pStyle w:val="Code"/>
      </w:pPr>
      <w:r>
        <w:t>{</w:t>
      </w:r>
    </w:p>
    <w:p w14:paraId="45C139F7" w14:textId="77777777" w:rsidR="00E92D54" w:rsidRDefault="00E92D54" w:rsidP="00E92D54">
      <w:pPr>
        <w:pStyle w:val="Code"/>
      </w:pPr>
      <w:r>
        <w:t xml:space="preserve">    public function up(): void</w:t>
      </w:r>
    </w:p>
    <w:p w14:paraId="20D982D6" w14:textId="77777777" w:rsidR="00E92D54" w:rsidRDefault="00E92D54" w:rsidP="00E92D54">
      <w:pPr>
        <w:pStyle w:val="Code"/>
      </w:pPr>
      <w:r>
        <w:t xml:space="preserve">    {</w:t>
      </w:r>
    </w:p>
    <w:p w14:paraId="537D17DE" w14:textId="77777777" w:rsidR="00E92D54" w:rsidRDefault="00E92D54" w:rsidP="00E92D54">
      <w:pPr>
        <w:pStyle w:val="Code"/>
      </w:pPr>
      <w:r>
        <w:t xml:space="preserve">        Schema::create('users', function (Blueprint $table) {</w:t>
      </w:r>
    </w:p>
    <w:p w14:paraId="01098E79" w14:textId="77777777" w:rsidR="00E92D54" w:rsidRDefault="00E92D54" w:rsidP="00E92D54">
      <w:pPr>
        <w:pStyle w:val="Code"/>
      </w:pPr>
      <w:r>
        <w:t xml:space="preserve">            $table-&gt;ulid('id')-&gt;primary();</w:t>
      </w:r>
    </w:p>
    <w:p w14:paraId="66AB5DDE" w14:textId="77777777" w:rsidR="00E92D54" w:rsidRDefault="00E92D54" w:rsidP="00E92D54">
      <w:pPr>
        <w:pStyle w:val="Code"/>
      </w:pPr>
      <w:r>
        <w:t xml:space="preserve">            $table-&gt;string('name');</w:t>
      </w:r>
    </w:p>
    <w:p w14:paraId="573D0A67" w14:textId="77777777" w:rsidR="00E92D54" w:rsidRDefault="00E92D54" w:rsidP="00E92D54">
      <w:pPr>
        <w:pStyle w:val="Code"/>
      </w:pPr>
      <w:r>
        <w:t xml:space="preserve">            $table-&gt;string('email')-&gt;unique();</w:t>
      </w:r>
    </w:p>
    <w:p w14:paraId="5BC50747" w14:textId="77777777" w:rsidR="00E92D54" w:rsidRDefault="00E92D54" w:rsidP="00E92D54">
      <w:pPr>
        <w:pStyle w:val="Code"/>
      </w:pPr>
      <w:r>
        <w:t xml:space="preserve">            $table-&gt;timestamp('email_verified_at')-&gt;nullable();</w:t>
      </w:r>
    </w:p>
    <w:p w14:paraId="30B52448" w14:textId="77777777" w:rsidR="00E92D54" w:rsidRDefault="00E92D54" w:rsidP="00E92D54">
      <w:pPr>
        <w:pStyle w:val="Code"/>
      </w:pPr>
      <w:r>
        <w:t xml:space="preserve">            $table-&gt;string('password');</w:t>
      </w:r>
    </w:p>
    <w:p w14:paraId="303DB0CE" w14:textId="77777777" w:rsidR="00E92D54" w:rsidRDefault="00E92D54" w:rsidP="00E92D54">
      <w:pPr>
        <w:pStyle w:val="Code"/>
      </w:pPr>
      <w:r>
        <w:t xml:space="preserve">            $table-&gt;rememberToken();</w:t>
      </w:r>
    </w:p>
    <w:p w14:paraId="49B48FB9" w14:textId="77777777" w:rsidR="00E92D54" w:rsidRDefault="00E92D54" w:rsidP="00E92D54">
      <w:pPr>
        <w:pStyle w:val="Code"/>
      </w:pPr>
      <w:r>
        <w:t xml:space="preserve">            $table-&gt;timestamps();</w:t>
      </w:r>
    </w:p>
    <w:p w14:paraId="2EFA9196" w14:textId="77777777" w:rsidR="00E92D54" w:rsidRDefault="00E92D54" w:rsidP="00E92D54">
      <w:pPr>
        <w:pStyle w:val="Code"/>
      </w:pPr>
      <w:r>
        <w:t xml:space="preserve">        });</w:t>
      </w:r>
    </w:p>
    <w:p w14:paraId="5DAFF81D" w14:textId="77777777" w:rsidR="00E92D54" w:rsidRDefault="00E92D54" w:rsidP="00E92D54">
      <w:pPr>
        <w:pStyle w:val="Code"/>
      </w:pPr>
    </w:p>
    <w:p w14:paraId="42CE5B75" w14:textId="77777777" w:rsidR="00E92D54" w:rsidRDefault="00E92D54" w:rsidP="00E92D54">
      <w:pPr>
        <w:pStyle w:val="Code"/>
      </w:pPr>
      <w:r>
        <w:t xml:space="preserve">        Schema::create('password_reset_tokens', function (Blueprint $table) {</w:t>
      </w:r>
    </w:p>
    <w:p w14:paraId="01977911" w14:textId="77777777" w:rsidR="00E92D54" w:rsidRDefault="00E92D54" w:rsidP="00E92D54">
      <w:pPr>
        <w:pStyle w:val="Code"/>
      </w:pPr>
      <w:r>
        <w:t xml:space="preserve">            $table-&gt;string('email')-&gt;primary();</w:t>
      </w:r>
    </w:p>
    <w:p w14:paraId="2B0C2152" w14:textId="77777777" w:rsidR="00E92D54" w:rsidRDefault="00E92D54" w:rsidP="00E92D54">
      <w:pPr>
        <w:pStyle w:val="Code"/>
      </w:pPr>
      <w:r>
        <w:t xml:space="preserve">            $table-&gt;string('token');</w:t>
      </w:r>
    </w:p>
    <w:p w14:paraId="0B671DB6" w14:textId="77777777" w:rsidR="00E92D54" w:rsidRDefault="00E92D54" w:rsidP="00E92D54">
      <w:pPr>
        <w:pStyle w:val="Code"/>
      </w:pPr>
      <w:r>
        <w:t xml:space="preserve">            $table-&gt;timestamp('created_at')-&gt;nullable();</w:t>
      </w:r>
    </w:p>
    <w:p w14:paraId="0DEB82B5" w14:textId="77777777" w:rsidR="00E92D54" w:rsidRDefault="00E92D54" w:rsidP="00E92D54">
      <w:pPr>
        <w:pStyle w:val="Code"/>
      </w:pPr>
      <w:r>
        <w:t xml:space="preserve">        });</w:t>
      </w:r>
    </w:p>
    <w:p w14:paraId="1F0222B3" w14:textId="77777777" w:rsidR="00E92D54" w:rsidRDefault="00E92D54" w:rsidP="00E92D54">
      <w:pPr>
        <w:pStyle w:val="Code"/>
      </w:pPr>
    </w:p>
    <w:p w14:paraId="2FF9ED0E" w14:textId="77777777" w:rsidR="00E92D54" w:rsidRDefault="00E92D54" w:rsidP="00E92D54">
      <w:pPr>
        <w:pStyle w:val="Code"/>
      </w:pPr>
      <w:r>
        <w:t xml:space="preserve">        Schema::create('sessions', function (Blueprint $table) {</w:t>
      </w:r>
    </w:p>
    <w:p w14:paraId="220800E0" w14:textId="77777777" w:rsidR="00E92D54" w:rsidRDefault="00E92D54" w:rsidP="00E92D54">
      <w:pPr>
        <w:pStyle w:val="Code"/>
      </w:pPr>
      <w:r>
        <w:t xml:space="preserve">            $table-&gt;string('id')-&gt;primary();</w:t>
      </w:r>
    </w:p>
    <w:p w14:paraId="281657D9" w14:textId="77777777" w:rsidR="00E92D54" w:rsidRDefault="00E92D54" w:rsidP="00E92D54">
      <w:pPr>
        <w:pStyle w:val="Code"/>
      </w:pPr>
      <w:r>
        <w:t xml:space="preserve">            $table-&gt;foreignUlid('user_id')-&gt;nullable()-&gt;index();</w:t>
      </w:r>
    </w:p>
    <w:p w14:paraId="7C34E014" w14:textId="77777777" w:rsidR="00E92D54" w:rsidRDefault="00E92D54" w:rsidP="00E92D54">
      <w:pPr>
        <w:pStyle w:val="Code"/>
      </w:pPr>
      <w:r>
        <w:t xml:space="preserve">            $table-&gt;string('ip_address', 45)-&gt;nullable();</w:t>
      </w:r>
    </w:p>
    <w:p w14:paraId="13856953" w14:textId="77777777" w:rsidR="00E92D54" w:rsidRDefault="00E92D54" w:rsidP="00E92D54">
      <w:pPr>
        <w:pStyle w:val="Code"/>
      </w:pPr>
      <w:r>
        <w:t xml:space="preserve">            $table-&gt;text('user_agent')-&gt;nullable();</w:t>
      </w:r>
    </w:p>
    <w:p w14:paraId="00264F60" w14:textId="77777777" w:rsidR="00E92D54" w:rsidRDefault="00E92D54" w:rsidP="00E92D54">
      <w:pPr>
        <w:pStyle w:val="Code"/>
      </w:pPr>
      <w:r>
        <w:t xml:space="preserve">            $table-&gt;longText('payload');</w:t>
      </w:r>
    </w:p>
    <w:p w14:paraId="58BFCE85" w14:textId="77777777" w:rsidR="00E92D54" w:rsidRDefault="00E92D54" w:rsidP="00E92D54">
      <w:pPr>
        <w:pStyle w:val="Code"/>
      </w:pPr>
      <w:r>
        <w:t xml:space="preserve">            $table-&gt;integer('last_activity')-&gt;index();</w:t>
      </w:r>
    </w:p>
    <w:p w14:paraId="5162AA72" w14:textId="77777777" w:rsidR="00E92D54" w:rsidRDefault="00E92D54" w:rsidP="00E92D54">
      <w:pPr>
        <w:pStyle w:val="Code"/>
      </w:pPr>
      <w:r>
        <w:t xml:space="preserve">        });</w:t>
      </w:r>
    </w:p>
    <w:p w14:paraId="5131AF61" w14:textId="77777777" w:rsidR="00E92D54" w:rsidRDefault="00E92D54" w:rsidP="00E92D54">
      <w:pPr>
        <w:pStyle w:val="Code"/>
      </w:pPr>
      <w:r>
        <w:t xml:space="preserve">    }</w:t>
      </w:r>
    </w:p>
    <w:p w14:paraId="7A21FF84" w14:textId="77777777" w:rsidR="00E92D54" w:rsidRDefault="00E92D54" w:rsidP="00E92D54">
      <w:pPr>
        <w:pStyle w:val="Code"/>
      </w:pPr>
    </w:p>
    <w:p w14:paraId="05545EA5" w14:textId="77777777" w:rsidR="00E92D54" w:rsidRDefault="00E92D54" w:rsidP="00E92D54">
      <w:pPr>
        <w:pStyle w:val="Code"/>
      </w:pPr>
      <w:r>
        <w:t xml:space="preserve">    public function down(): void</w:t>
      </w:r>
    </w:p>
    <w:p w14:paraId="10BFA4CE" w14:textId="77777777" w:rsidR="00E92D54" w:rsidRDefault="00E92D54" w:rsidP="00E92D54">
      <w:pPr>
        <w:pStyle w:val="Code"/>
      </w:pPr>
      <w:r>
        <w:t xml:space="preserve">    {</w:t>
      </w:r>
    </w:p>
    <w:p w14:paraId="2322238B" w14:textId="77777777" w:rsidR="00E92D54" w:rsidRDefault="00E92D54" w:rsidP="00E92D54">
      <w:pPr>
        <w:pStyle w:val="Code"/>
      </w:pPr>
      <w:r>
        <w:t xml:space="preserve">        Schema::dropIfExists('users');</w:t>
      </w:r>
    </w:p>
    <w:p w14:paraId="6FBA4184" w14:textId="77777777" w:rsidR="00E92D54" w:rsidRDefault="00E92D54" w:rsidP="00E92D54">
      <w:pPr>
        <w:pStyle w:val="Code"/>
      </w:pPr>
      <w:r>
        <w:t xml:space="preserve">        Schema::dropIfExists('password_reset_tokens');</w:t>
      </w:r>
    </w:p>
    <w:p w14:paraId="577063BB" w14:textId="77777777" w:rsidR="00E92D54" w:rsidRDefault="00E92D54" w:rsidP="00E92D54">
      <w:pPr>
        <w:pStyle w:val="Code"/>
      </w:pPr>
      <w:r>
        <w:t xml:space="preserve">        Schema::dropIfExists('sessions');</w:t>
      </w:r>
    </w:p>
    <w:p w14:paraId="0DAEE3AA" w14:textId="77777777" w:rsidR="00E92D54" w:rsidRDefault="00E92D54" w:rsidP="00E92D54">
      <w:pPr>
        <w:pStyle w:val="Code"/>
      </w:pPr>
      <w:r>
        <w:t xml:space="preserve">    }</w:t>
      </w:r>
    </w:p>
    <w:p w14:paraId="0960A55C" w14:textId="77777777" w:rsidR="00E92D54" w:rsidRDefault="00E92D54" w:rsidP="00E92D54">
      <w:pPr>
        <w:pStyle w:val="Code"/>
      </w:pPr>
      <w:r>
        <w:t>};</w:t>
      </w:r>
    </w:p>
    <w:p w14:paraId="5BB48187" w14:textId="77777777" w:rsidR="00E92D54" w:rsidRDefault="00E92D54" w:rsidP="00E92D54">
      <w:pPr>
        <w:pStyle w:val="Code"/>
      </w:pPr>
      <w:r>
        <w:t>&lt;?php</w:t>
      </w:r>
    </w:p>
    <w:p w14:paraId="36DA0058" w14:textId="77777777" w:rsidR="00E92D54" w:rsidRDefault="00E92D54" w:rsidP="00E92D54">
      <w:pPr>
        <w:pStyle w:val="Code"/>
      </w:pPr>
    </w:p>
    <w:p w14:paraId="644C03D0" w14:textId="77777777" w:rsidR="00E92D54" w:rsidRDefault="00E92D54" w:rsidP="00E92D54">
      <w:pPr>
        <w:pStyle w:val="Code"/>
      </w:pPr>
      <w:r>
        <w:t>use Illuminate\Database\Migrations\Migration;</w:t>
      </w:r>
    </w:p>
    <w:p w14:paraId="533B2637" w14:textId="77777777" w:rsidR="00E92D54" w:rsidRDefault="00E92D54" w:rsidP="00E92D54">
      <w:pPr>
        <w:pStyle w:val="Code"/>
      </w:pPr>
      <w:r>
        <w:lastRenderedPageBreak/>
        <w:t>use Illuminate\Database\Schema\Blueprint;</w:t>
      </w:r>
    </w:p>
    <w:p w14:paraId="1F35FC27" w14:textId="77777777" w:rsidR="00E92D54" w:rsidRDefault="00E92D54" w:rsidP="00E92D54">
      <w:pPr>
        <w:pStyle w:val="Code"/>
      </w:pPr>
      <w:r>
        <w:t>use Illuminate\Support\Facades\Schema;</w:t>
      </w:r>
    </w:p>
    <w:p w14:paraId="7517146B" w14:textId="77777777" w:rsidR="00E92D54" w:rsidRDefault="00E92D54" w:rsidP="00E92D54">
      <w:pPr>
        <w:pStyle w:val="Code"/>
      </w:pPr>
    </w:p>
    <w:p w14:paraId="11774C2D" w14:textId="77777777" w:rsidR="00E92D54" w:rsidRDefault="00E92D54" w:rsidP="00E92D54">
      <w:pPr>
        <w:pStyle w:val="Code"/>
      </w:pPr>
      <w:r>
        <w:t>return new class extends Migration</w:t>
      </w:r>
    </w:p>
    <w:p w14:paraId="28B22534" w14:textId="77777777" w:rsidR="00E92D54" w:rsidRDefault="00E92D54" w:rsidP="00E92D54">
      <w:pPr>
        <w:pStyle w:val="Code"/>
      </w:pPr>
      <w:r>
        <w:t>{</w:t>
      </w:r>
    </w:p>
    <w:p w14:paraId="554A00F9" w14:textId="77777777" w:rsidR="00E92D54" w:rsidRDefault="00E92D54" w:rsidP="00E92D54">
      <w:pPr>
        <w:pStyle w:val="Code"/>
      </w:pPr>
      <w:r>
        <w:t xml:space="preserve">    public function up(): void</w:t>
      </w:r>
    </w:p>
    <w:p w14:paraId="13143C6F" w14:textId="77777777" w:rsidR="00E92D54" w:rsidRDefault="00E92D54" w:rsidP="00E92D54">
      <w:pPr>
        <w:pStyle w:val="Code"/>
      </w:pPr>
      <w:r>
        <w:t xml:space="preserve">    {</w:t>
      </w:r>
    </w:p>
    <w:p w14:paraId="0A5F17FD" w14:textId="77777777" w:rsidR="00E92D54" w:rsidRDefault="00E92D54" w:rsidP="00E92D54">
      <w:pPr>
        <w:pStyle w:val="Code"/>
      </w:pPr>
      <w:r>
        <w:t xml:space="preserve">        Schema::create('cache', function (Blueprint $table) {</w:t>
      </w:r>
    </w:p>
    <w:p w14:paraId="7D27F815" w14:textId="77777777" w:rsidR="00E92D54" w:rsidRDefault="00E92D54" w:rsidP="00E92D54">
      <w:pPr>
        <w:pStyle w:val="Code"/>
      </w:pPr>
      <w:r>
        <w:t xml:space="preserve">            $table-&gt;string('key')-&gt;primary();</w:t>
      </w:r>
    </w:p>
    <w:p w14:paraId="01654028" w14:textId="77777777" w:rsidR="00E92D54" w:rsidRDefault="00E92D54" w:rsidP="00E92D54">
      <w:pPr>
        <w:pStyle w:val="Code"/>
      </w:pPr>
      <w:r>
        <w:t xml:space="preserve">            $table-&gt;mediumText('value');</w:t>
      </w:r>
    </w:p>
    <w:p w14:paraId="245B0232" w14:textId="77777777" w:rsidR="00E92D54" w:rsidRDefault="00E92D54" w:rsidP="00E92D54">
      <w:pPr>
        <w:pStyle w:val="Code"/>
      </w:pPr>
      <w:r>
        <w:t xml:space="preserve">            $table-&gt;bigInteger('expiration')-&gt;index();</w:t>
      </w:r>
    </w:p>
    <w:p w14:paraId="526FEC77" w14:textId="77777777" w:rsidR="00E92D54" w:rsidRDefault="00E92D54" w:rsidP="00E92D54">
      <w:pPr>
        <w:pStyle w:val="Code"/>
      </w:pPr>
      <w:r>
        <w:t xml:space="preserve">        });</w:t>
      </w:r>
    </w:p>
    <w:p w14:paraId="2ACF6E55" w14:textId="77777777" w:rsidR="00E92D54" w:rsidRDefault="00E92D54" w:rsidP="00E92D54">
      <w:pPr>
        <w:pStyle w:val="Code"/>
      </w:pPr>
    </w:p>
    <w:p w14:paraId="72C86D9F" w14:textId="77777777" w:rsidR="00E92D54" w:rsidRDefault="00E92D54" w:rsidP="00E92D54">
      <w:pPr>
        <w:pStyle w:val="Code"/>
      </w:pPr>
      <w:r>
        <w:t xml:space="preserve">        Schema::create('cache_locks', function (Blueprint $table) {</w:t>
      </w:r>
    </w:p>
    <w:p w14:paraId="0E225630" w14:textId="77777777" w:rsidR="00E92D54" w:rsidRDefault="00E92D54" w:rsidP="00E92D54">
      <w:pPr>
        <w:pStyle w:val="Code"/>
      </w:pPr>
      <w:r>
        <w:t xml:space="preserve">            $table-&gt;string('key')-&gt;primary();</w:t>
      </w:r>
    </w:p>
    <w:p w14:paraId="565138CB" w14:textId="77777777" w:rsidR="00E92D54" w:rsidRDefault="00E92D54" w:rsidP="00E92D54">
      <w:pPr>
        <w:pStyle w:val="Code"/>
      </w:pPr>
      <w:r>
        <w:t xml:space="preserve">            $table-&gt;string('owner');</w:t>
      </w:r>
    </w:p>
    <w:p w14:paraId="04FC96EC" w14:textId="77777777" w:rsidR="00E92D54" w:rsidRDefault="00E92D54" w:rsidP="00E92D54">
      <w:pPr>
        <w:pStyle w:val="Code"/>
      </w:pPr>
      <w:r>
        <w:t xml:space="preserve">            $table-&gt;bigInteger('expiration')-&gt;index();</w:t>
      </w:r>
    </w:p>
    <w:p w14:paraId="693680AC" w14:textId="77777777" w:rsidR="00E92D54" w:rsidRDefault="00E92D54" w:rsidP="00E92D54">
      <w:pPr>
        <w:pStyle w:val="Code"/>
      </w:pPr>
      <w:r>
        <w:t xml:space="preserve">        });</w:t>
      </w:r>
    </w:p>
    <w:p w14:paraId="6AF33560" w14:textId="77777777" w:rsidR="00E92D54" w:rsidRDefault="00E92D54" w:rsidP="00E92D54">
      <w:pPr>
        <w:pStyle w:val="Code"/>
      </w:pPr>
      <w:r>
        <w:t xml:space="preserve">    }</w:t>
      </w:r>
    </w:p>
    <w:p w14:paraId="0F539D7D" w14:textId="77777777" w:rsidR="00E92D54" w:rsidRDefault="00E92D54" w:rsidP="00E92D54">
      <w:pPr>
        <w:pStyle w:val="Code"/>
      </w:pPr>
    </w:p>
    <w:p w14:paraId="15CD7065" w14:textId="77777777" w:rsidR="00E92D54" w:rsidRDefault="00E92D54" w:rsidP="00E92D54">
      <w:pPr>
        <w:pStyle w:val="Code"/>
      </w:pPr>
      <w:r>
        <w:t xml:space="preserve">    public function down(): void</w:t>
      </w:r>
    </w:p>
    <w:p w14:paraId="055D9E13" w14:textId="77777777" w:rsidR="00E92D54" w:rsidRDefault="00E92D54" w:rsidP="00E92D54">
      <w:pPr>
        <w:pStyle w:val="Code"/>
      </w:pPr>
      <w:r>
        <w:t xml:space="preserve">    {</w:t>
      </w:r>
    </w:p>
    <w:p w14:paraId="7385E809" w14:textId="77777777" w:rsidR="00E92D54" w:rsidRDefault="00E92D54" w:rsidP="00E92D54">
      <w:pPr>
        <w:pStyle w:val="Code"/>
      </w:pPr>
      <w:r>
        <w:t xml:space="preserve">        Schema::dropIfExists('cache');</w:t>
      </w:r>
    </w:p>
    <w:p w14:paraId="732396C1" w14:textId="77777777" w:rsidR="00E92D54" w:rsidRDefault="00E92D54" w:rsidP="00E92D54">
      <w:pPr>
        <w:pStyle w:val="Code"/>
      </w:pPr>
      <w:r>
        <w:t xml:space="preserve">        Schema::dropIfExists('cache_locks');</w:t>
      </w:r>
    </w:p>
    <w:p w14:paraId="375B6320" w14:textId="77777777" w:rsidR="00E92D54" w:rsidRDefault="00E92D54" w:rsidP="00E92D54">
      <w:pPr>
        <w:pStyle w:val="Code"/>
      </w:pPr>
      <w:r>
        <w:t xml:space="preserve">    }</w:t>
      </w:r>
    </w:p>
    <w:p w14:paraId="47F68396" w14:textId="77777777" w:rsidR="00E92D54" w:rsidRDefault="00E92D54" w:rsidP="00E92D54">
      <w:pPr>
        <w:pStyle w:val="Code"/>
      </w:pPr>
      <w:r>
        <w:t>};</w:t>
      </w:r>
    </w:p>
    <w:p w14:paraId="5722FDD6" w14:textId="77777777" w:rsidR="00E92D54" w:rsidRDefault="00E92D54" w:rsidP="00E92D54">
      <w:pPr>
        <w:pStyle w:val="Code"/>
      </w:pPr>
      <w:r>
        <w:t>&lt;?php</w:t>
      </w:r>
    </w:p>
    <w:p w14:paraId="7470ED9B" w14:textId="77777777" w:rsidR="00E92D54" w:rsidRDefault="00E92D54" w:rsidP="00E92D54">
      <w:pPr>
        <w:pStyle w:val="Code"/>
      </w:pPr>
    </w:p>
    <w:p w14:paraId="2B583E9C" w14:textId="77777777" w:rsidR="00E92D54" w:rsidRDefault="00E92D54" w:rsidP="00E92D54">
      <w:pPr>
        <w:pStyle w:val="Code"/>
      </w:pPr>
      <w:r>
        <w:t>use Illuminate\Database\Migrations\Migration;</w:t>
      </w:r>
    </w:p>
    <w:p w14:paraId="73669E57" w14:textId="77777777" w:rsidR="00E92D54" w:rsidRDefault="00E92D54" w:rsidP="00E92D54">
      <w:pPr>
        <w:pStyle w:val="Code"/>
      </w:pPr>
      <w:r>
        <w:t>use Illuminate\Database\Schema\Blueprint;</w:t>
      </w:r>
    </w:p>
    <w:p w14:paraId="42D56E3C" w14:textId="77777777" w:rsidR="00E92D54" w:rsidRDefault="00E92D54" w:rsidP="00E92D54">
      <w:pPr>
        <w:pStyle w:val="Code"/>
      </w:pPr>
      <w:r>
        <w:t>use Illuminate\Support\Facades\Schema;</w:t>
      </w:r>
    </w:p>
    <w:p w14:paraId="10F2CCBD" w14:textId="77777777" w:rsidR="00E92D54" w:rsidRDefault="00E92D54" w:rsidP="00E92D54">
      <w:pPr>
        <w:pStyle w:val="Code"/>
      </w:pPr>
    </w:p>
    <w:p w14:paraId="4DA53970" w14:textId="77777777" w:rsidR="00E92D54" w:rsidRDefault="00E92D54" w:rsidP="00E92D54">
      <w:pPr>
        <w:pStyle w:val="Code"/>
      </w:pPr>
      <w:r>
        <w:t>return new class extends Migration</w:t>
      </w:r>
    </w:p>
    <w:p w14:paraId="5699622A" w14:textId="77777777" w:rsidR="00E92D54" w:rsidRDefault="00E92D54" w:rsidP="00E92D54">
      <w:pPr>
        <w:pStyle w:val="Code"/>
      </w:pPr>
      <w:r>
        <w:t>{</w:t>
      </w:r>
    </w:p>
    <w:p w14:paraId="5557D559" w14:textId="77777777" w:rsidR="00E92D54" w:rsidRDefault="00E92D54" w:rsidP="00E92D54">
      <w:pPr>
        <w:pStyle w:val="Code"/>
      </w:pPr>
      <w:r>
        <w:t xml:space="preserve">    public function up(): void</w:t>
      </w:r>
    </w:p>
    <w:p w14:paraId="25A0AD59" w14:textId="77777777" w:rsidR="00E92D54" w:rsidRDefault="00E92D54" w:rsidP="00E92D54">
      <w:pPr>
        <w:pStyle w:val="Code"/>
      </w:pPr>
      <w:r>
        <w:t xml:space="preserve">    {</w:t>
      </w:r>
    </w:p>
    <w:p w14:paraId="2026E608" w14:textId="77777777" w:rsidR="00E92D54" w:rsidRDefault="00E92D54" w:rsidP="00E92D54">
      <w:pPr>
        <w:pStyle w:val="Code"/>
      </w:pPr>
      <w:r>
        <w:t xml:space="preserve">        Schema::create('jobs', function (Blueprint $table) {</w:t>
      </w:r>
    </w:p>
    <w:p w14:paraId="0F538B50" w14:textId="77777777" w:rsidR="00E92D54" w:rsidRDefault="00E92D54" w:rsidP="00E92D54">
      <w:pPr>
        <w:pStyle w:val="Code"/>
      </w:pPr>
      <w:r>
        <w:t xml:space="preserve">            $table-&gt;id();</w:t>
      </w:r>
    </w:p>
    <w:p w14:paraId="13143DB4" w14:textId="77777777" w:rsidR="00E92D54" w:rsidRDefault="00E92D54" w:rsidP="00E92D54">
      <w:pPr>
        <w:pStyle w:val="Code"/>
      </w:pPr>
      <w:r>
        <w:t xml:space="preserve">            $table-&gt;string('queue')-&gt;index();</w:t>
      </w:r>
    </w:p>
    <w:p w14:paraId="0A8FDA5E" w14:textId="77777777" w:rsidR="00E92D54" w:rsidRDefault="00E92D54" w:rsidP="00E92D54">
      <w:pPr>
        <w:pStyle w:val="Code"/>
      </w:pPr>
      <w:r>
        <w:t xml:space="preserve">            $table-&gt;longText('payload');</w:t>
      </w:r>
    </w:p>
    <w:p w14:paraId="4BB8EF8F" w14:textId="77777777" w:rsidR="00E92D54" w:rsidRDefault="00E92D54" w:rsidP="00E92D54">
      <w:pPr>
        <w:pStyle w:val="Code"/>
      </w:pPr>
      <w:r>
        <w:t xml:space="preserve">            $table-&gt;unsignedTinyInteger('attempts');</w:t>
      </w:r>
    </w:p>
    <w:p w14:paraId="10CB2F9F" w14:textId="77777777" w:rsidR="00E92D54" w:rsidRDefault="00E92D54" w:rsidP="00E92D54">
      <w:pPr>
        <w:pStyle w:val="Code"/>
      </w:pPr>
      <w:r>
        <w:t xml:space="preserve">            $table-&gt;unsignedInteger('reserved_at')-&gt;nullable();</w:t>
      </w:r>
    </w:p>
    <w:p w14:paraId="5DEEA51A" w14:textId="77777777" w:rsidR="00E92D54" w:rsidRDefault="00E92D54" w:rsidP="00E92D54">
      <w:pPr>
        <w:pStyle w:val="Code"/>
      </w:pPr>
      <w:r>
        <w:t xml:space="preserve">            $table-&gt;unsignedInteger('available_at');</w:t>
      </w:r>
    </w:p>
    <w:p w14:paraId="2740B515" w14:textId="77777777" w:rsidR="00E92D54" w:rsidRDefault="00E92D54" w:rsidP="00E92D54">
      <w:pPr>
        <w:pStyle w:val="Code"/>
      </w:pPr>
      <w:r>
        <w:t xml:space="preserve">            $table-&gt;unsignedInteger('created_at');</w:t>
      </w:r>
    </w:p>
    <w:p w14:paraId="786FA9E9" w14:textId="77777777" w:rsidR="00E92D54" w:rsidRDefault="00E92D54" w:rsidP="00E92D54">
      <w:pPr>
        <w:pStyle w:val="Code"/>
      </w:pPr>
      <w:r>
        <w:t xml:space="preserve">        });</w:t>
      </w:r>
    </w:p>
    <w:p w14:paraId="6ED65431" w14:textId="77777777" w:rsidR="00E92D54" w:rsidRDefault="00E92D54" w:rsidP="00E92D54">
      <w:pPr>
        <w:pStyle w:val="Code"/>
      </w:pPr>
    </w:p>
    <w:p w14:paraId="2F68C214" w14:textId="77777777" w:rsidR="00E92D54" w:rsidRDefault="00E92D54" w:rsidP="00E92D54">
      <w:pPr>
        <w:pStyle w:val="Code"/>
      </w:pPr>
      <w:r>
        <w:t xml:space="preserve">        Schema::create('job_batches', function (Blueprint $table) {</w:t>
      </w:r>
    </w:p>
    <w:p w14:paraId="60EA50DB" w14:textId="77777777" w:rsidR="00E92D54" w:rsidRDefault="00E92D54" w:rsidP="00E92D54">
      <w:pPr>
        <w:pStyle w:val="Code"/>
      </w:pPr>
      <w:r>
        <w:t xml:space="preserve">            $table-&gt;string('id')-&gt;primary();</w:t>
      </w:r>
    </w:p>
    <w:p w14:paraId="182CC85D" w14:textId="77777777" w:rsidR="00E92D54" w:rsidRDefault="00E92D54" w:rsidP="00E92D54">
      <w:pPr>
        <w:pStyle w:val="Code"/>
      </w:pPr>
      <w:r>
        <w:t xml:space="preserve">            $table-&gt;string('name');</w:t>
      </w:r>
    </w:p>
    <w:p w14:paraId="090F535B" w14:textId="77777777" w:rsidR="00E92D54" w:rsidRDefault="00E92D54" w:rsidP="00E92D54">
      <w:pPr>
        <w:pStyle w:val="Code"/>
      </w:pPr>
      <w:r>
        <w:t xml:space="preserve">            $table-&gt;integer('total_jobs');</w:t>
      </w:r>
    </w:p>
    <w:p w14:paraId="2BFD8D0C" w14:textId="77777777" w:rsidR="00E92D54" w:rsidRDefault="00E92D54" w:rsidP="00E92D54">
      <w:pPr>
        <w:pStyle w:val="Code"/>
      </w:pPr>
      <w:r>
        <w:t xml:space="preserve">            $table-&gt;integer('pending_jobs');</w:t>
      </w:r>
    </w:p>
    <w:p w14:paraId="3918C7AC" w14:textId="77777777" w:rsidR="00E92D54" w:rsidRDefault="00E92D54" w:rsidP="00E92D54">
      <w:pPr>
        <w:pStyle w:val="Code"/>
      </w:pPr>
      <w:r>
        <w:t xml:space="preserve">            $table-&gt;integer('failed_jobs');</w:t>
      </w:r>
    </w:p>
    <w:p w14:paraId="06B0E1D0" w14:textId="77777777" w:rsidR="00E92D54" w:rsidRDefault="00E92D54" w:rsidP="00E92D54">
      <w:pPr>
        <w:pStyle w:val="Code"/>
      </w:pPr>
      <w:r>
        <w:t xml:space="preserve">            $table-&gt;longText('failed_job_ids');</w:t>
      </w:r>
    </w:p>
    <w:p w14:paraId="4AD39140" w14:textId="77777777" w:rsidR="00E92D54" w:rsidRDefault="00E92D54" w:rsidP="00E92D54">
      <w:pPr>
        <w:pStyle w:val="Code"/>
      </w:pPr>
      <w:r>
        <w:t xml:space="preserve">            $table-&gt;mediumText('options')-&gt;nullable();</w:t>
      </w:r>
    </w:p>
    <w:p w14:paraId="31780FEE" w14:textId="77777777" w:rsidR="00E92D54" w:rsidRDefault="00E92D54" w:rsidP="00E92D54">
      <w:pPr>
        <w:pStyle w:val="Code"/>
      </w:pPr>
      <w:r>
        <w:t xml:space="preserve">            $table-&gt;integer('cancelled_at')-&gt;nullable();</w:t>
      </w:r>
    </w:p>
    <w:p w14:paraId="6607E278" w14:textId="77777777" w:rsidR="00E92D54" w:rsidRDefault="00E92D54" w:rsidP="00E92D54">
      <w:pPr>
        <w:pStyle w:val="Code"/>
      </w:pPr>
      <w:r>
        <w:t xml:space="preserve">            $table-&gt;integer('created_at');</w:t>
      </w:r>
    </w:p>
    <w:p w14:paraId="5787FA99" w14:textId="77777777" w:rsidR="00E92D54" w:rsidRDefault="00E92D54" w:rsidP="00E92D54">
      <w:pPr>
        <w:pStyle w:val="Code"/>
      </w:pPr>
      <w:r>
        <w:t xml:space="preserve">            $table-&gt;integer('finished_at')-&gt;nullable();</w:t>
      </w:r>
    </w:p>
    <w:p w14:paraId="16A593BB" w14:textId="77777777" w:rsidR="00E92D54" w:rsidRDefault="00E92D54" w:rsidP="00E92D54">
      <w:pPr>
        <w:pStyle w:val="Code"/>
      </w:pPr>
      <w:r>
        <w:t xml:space="preserve">        });</w:t>
      </w:r>
    </w:p>
    <w:p w14:paraId="69211FBC" w14:textId="77777777" w:rsidR="00E92D54" w:rsidRDefault="00E92D54" w:rsidP="00E92D54">
      <w:pPr>
        <w:pStyle w:val="Code"/>
      </w:pPr>
    </w:p>
    <w:p w14:paraId="36CB4EFB" w14:textId="77777777" w:rsidR="00E92D54" w:rsidRDefault="00E92D54" w:rsidP="00E92D54">
      <w:pPr>
        <w:pStyle w:val="Code"/>
      </w:pPr>
      <w:r>
        <w:t xml:space="preserve">        Schema::create('failed_jobs', function (Blueprint $table) {</w:t>
      </w:r>
    </w:p>
    <w:p w14:paraId="30A1CB4D" w14:textId="77777777" w:rsidR="00E92D54" w:rsidRDefault="00E92D54" w:rsidP="00E92D54">
      <w:pPr>
        <w:pStyle w:val="Code"/>
      </w:pPr>
      <w:r>
        <w:t xml:space="preserve">            $table-&gt;id();</w:t>
      </w:r>
    </w:p>
    <w:p w14:paraId="4A0113D3" w14:textId="77777777" w:rsidR="00E92D54" w:rsidRDefault="00E92D54" w:rsidP="00E92D54">
      <w:pPr>
        <w:pStyle w:val="Code"/>
      </w:pPr>
      <w:r>
        <w:t xml:space="preserve">            $table-&gt;string('uuid')-&gt;unique();</w:t>
      </w:r>
    </w:p>
    <w:p w14:paraId="2662711A" w14:textId="77777777" w:rsidR="00E92D54" w:rsidRDefault="00E92D54" w:rsidP="00E92D54">
      <w:pPr>
        <w:pStyle w:val="Code"/>
      </w:pPr>
      <w:r>
        <w:t xml:space="preserve">            $table-&gt;text('connection');</w:t>
      </w:r>
    </w:p>
    <w:p w14:paraId="2999B80E" w14:textId="77777777" w:rsidR="00E92D54" w:rsidRDefault="00E92D54" w:rsidP="00E92D54">
      <w:pPr>
        <w:pStyle w:val="Code"/>
      </w:pPr>
      <w:r>
        <w:t xml:space="preserve">            $table-&gt;text('queue');</w:t>
      </w:r>
    </w:p>
    <w:p w14:paraId="0936C11D" w14:textId="77777777" w:rsidR="00E92D54" w:rsidRDefault="00E92D54" w:rsidP="00E92D54">
      <w:pPr>
        <w:pStyle w:val="Code"/>
      </w:pPr>
      <w:r>
        <w:t xml:space="preserve">            $table-&gt;longText('payload');</w:t>
      </w:r>
    </w:p>
    <w:p w14:paraId="149B28B7" w14:textId="77777777" w:rsidR="00E92D54" w:rsidRDefault="00E92D54" w:rsidP="00E92D54">
      <w:pPr>
        <w:pStyle w:val="Code"/>
      </w:pPr>
      <w:r>
        <w:t xml:space="preserve">            $table-&gt;longText('exception');</w:t>
      </w:r>
    </w:p>
    <w:p w14:paraId="1F75AA48" w14:textId="77777777" w:rsidR="00E92D54" w:rsidRDefault="00E92D54" w:rsidP="00E92D54">
      <w:pPr>
        <w:pStyle w:val="Code"/>
      </w:pPr>
      <w:r>
        <w:t xml:space="preserve">            $table-&gt;timestamp('failed_at')-&gt;useCurrent();</w:t>
      </w:r>
    </w:p>
    <w:p w14:paraId="00124FAC" w14:textId="77777777" w:rsidR="00E92D54" w:rsidRDefault="00E92D54" w:rsidP="00E92D54">
      <w:pPr>
        <w:pStyle w:val="Code"/>
      </w:pPr>
      <w:r>
        <w:t xml:space="preserve">        });</w:t>
      </w:r>
    </w:p>
    <w:p w14:paraId="59871FD9" w14:textId="77777777" w:rsidR="00E92D54" w:rsidRDefault="00E92D54" w:rsidP="00E92D54">
      <w:pPr>
        <w:pStyle w:val="Code"/>
      </w:pPr>
      <w:r>
        <w:t xml:space="preserve">    }</w:t>
      </w:r>
    </w:p>
    <w:p w14:paraId="2FDDA1AC" w14:textId="77777777" w:rsidR="00E92D54" w:rsidRDefault="00E92D54" w:rsidP="00E92D54">
      <w:pPr>
        <w:pStyle w:val="Code"/>
      </w:pPr>
    </w:p>
    <w:p w14:paraId="649022CB" w14:textId="77777777" w:rsidR="00E92D54" w:rsidRDefault="00E92D54" w:rsidP="00E92D54">
      <w:pPr>
        <w:pStyle w:val="Code"/>
      </w:pPr>
      <w:r>
        <w:t xml:space="preserve">    public function down(): void</w:t>
      </w:r>
    </w:p>
    <w:p w14:paraId="0893A163" w14:textId="77777777" w:rsidR="00E92D54" w:rsidRDefault="00E92D54" w:rsidP="00E92D54">
      <w:pPr>
        <w:pStyle w:val="Code"/>
      </w:pPr>
      <w:r>
        <w:t xml:space="preserve">    {</w:t>
      </w:r>
    </w:p>
    <w:p w14:paraId="22A30C10" w14:textId="77777777" w:rsidR="00E92D54" w:rsidRDefault="00E92D54" w:rsidP="00E92D54">
      <w:pPr>
        <w:pStyle w:val="Code"/>
      </w:pPr>
      <w:r>
        <w:t xml:space="preserve">        Schema::dropIfExists('jobs');</w:t>
      </w:r>
    </w:p>
    <w:p w14:paraId="64128505" w14:textId="77777777" w:rsidR="00E92D54" w:rsidRDefault="00E92D54" w:rsidP="00E92D54">
      <w:pPr>
        <w:pStyle w:val="Code"/>
      </w:pPr>
      <w:r>
        <w:t xml:space="preserve">        Schema::dropIfExists('job_batches');</w:t>
      </w:r>
    </w:p>
    <w:p w14:paraId="35860E66" w14:textId="77777777" w:rsidR="00E92D54" w:rsidRDefault="00E92D54" w:rsidP="00E92D54">
      <w:pPr>
        <w:pStyle w:val="Code"/>
      </w:pPr>
      <w:r>
        <w:t xml:space="preserve">        Schema::dropIfExists('failed_jobs');</w:t>
      </w:r>
    </w:p>
    <w:p w14:paraId="72E32303" w14:textId="77777777" w:rsidR="00E92D54" w:rsidRDefault="00E92D54" w:rsidP="00E92D54">
      <w:pPr>
        <w:pStyle w:val="Code"/>
      </w:pPr>
      <w:r>
        <w:t xml:space="preserve">    }</w:t>
      </w:r>
    </w:p>
    <w:p w14:paraId="0EC320A1" w14:textId="77777777" w:rsidR="00E92D54" w:rsidRDefault="00E92D54" w:rsidP="00E92D54">
      <w:pPr>
        <w:pStyle w:val="Code"/>
      </w:pPr>
      <w:r>
        <w:t>};</w:t>
      </w:r>
    </w:p>
    <w:p w14:paraId="6EC781C0" w14:textId="77777777" w:rsidR="00E92D54" w:rsidRDefault="00E92D54" w:rsidP="00E92D54">
      <w:pPr>
        <w:pStyle w:val="Code"/>
      </w:pPr>
      <w:r>
        <w:t>&lt;?php</w:t>
      </w:r>
    </w:p>
    <w:p w14:paraId="76C9849A" w14:textId="77777777" w:rsidR="00E92D54" w:rsidRDefault="00E92D54" w:rsidP="00E92D54">
      <w:pPr>
        <w:pStyle w:val="Code"/>
      </w:pPr>
    </w:p>
    <w:p w14:paraId="2BF110D7" w14:textId="77777777" w:rsidR="00E92D54" w:rsidRDefault="00E92D54" w:rsidP="00E92D54">
      <w:pPr>
        <w:pStyle w:val="Code"/>
      </w:pPr>
      <w:r>
        <w:t>use App\Enums\UserRole;</w:t>
      </w:r>
    </w:p>
    <w:p w14:paraId="5A1FDC8C" w14:textId="77777777" w:rsidR="00E92D54" w:rsidRDefault="00E92D54" w:rsidP="00E92D54">
      <w:pPr>
        <w:pStyle w:val="Code"/>
      </w:pPr>
      <w:r>
        <w:t>use Illuminate\Database\Migrations\Migration;</w:t>
      </w:r>
    </w:p>
    <w:p w14:paraId="135CDBE7" w14:textId="77777777" w:rsidR="00E92D54" w:rsidRDefault="00E92D54" w:rsidP="00E92D54">
      <w:pPr>
        <w:pStyle w:val="Code"/>
      </w:pPr>
      <w:r>
        <w:t>use Illuminate\Database\Schema\Blueprint;</w:t>
      </w:r>
    </w:p>
    <w:p w14:paraId="6C6CD5C0" w14:textId="77777777" w:rsidR="00E92D54" w:rsidRDefault="00E92D54" w:rsidP="00E92D54">
      <w:pPr>
        <w:pStyle w:val="Code"/>
      </w:pPr>
      <w:r>
        <w:t>use Illuminate\Support\Facades\DB;</w:t>
      </w:r>
    </w:p>
    <w:p w14:paraId="265126BB" w14:textId="77777777" w:rsidR="00E92D54" w:rsidRDefault="00E92D54" w:rsidP="00E92D54">
      <w:pPr>
        <w:pStyle w:val="Code"/>
      </w:pPr>
      <w:r>
        <w:t>use Illuminate\Support\Facades\Schema;</w:t>
      </w:r>
    </w:p>
    <w:p w14:paraId="124790B4" w14:textId="77777777" w:rsidR="00E92D54" w:rsidRDefault="00E92D54" w:rsidP="00E92D54">
      <w:pPr>
        <w:pStyle w:val="Code"/>
      </w:pPr>
    </w:p>
    <w:p w14:paraId="5E8708C7" w14:textId="77777777" w:rsidR="00E92D54" w:rsidRDefault="00E92D54" w:rsidP="00E92D54">
      <w:pPr>
        <w:pStyle w:val="Code"/>
      </w:pPr>
      <w:r>
        <w:t>return new class extends Migration</w:t>
      </w:r>
    </w:p>
    <w:p w14:paraId="7D68ADC1" w14:textId="77777777" w:rsidR="00E92D54" w:rsidRDefault="00E92D54" w:rsidP="00E92D54">
      <w:pPr>
        <w:pStyle w:val="Code"/>
      </w:pPr>
      <w:r>
        <w:t>{</w:t>
      </w:r>
    </w:p>
    <w:p w14:paraId="33DEC1CC" w14:textId="77777777" w:rsidR="00E92D54" w:rsidRDefault="00E92D54" w:rsidP="00E92D54">
      <w:pPr>
        <w:pStyle w:val="Code"/>
      </w:pPr>
      <w:r>
        <w:t xml:space="preserve">    public function up(): void</w:t>
      </w:r>
    </w:p>
    <w:p w14:paraId="03BD6C2E" w14:textId="77777777" w:rsidR="00E92D54" w:rsidRDefault="00E92D54" w:rsidP="00E92D54">
      <w:pPr>
        <w:pStyle w:val="Code"/>
      </w:pPr>
      <w:r>
        <w:t xml:space="preserve">    {</w:t>
      </w:r>
    </w:p>
    <w:p w14:paraId="14EBD59D" w14:textId="77777777" w:rsidR="00E92D54" w:rsidRDefault="00E92D54" w:rsidP="00E92D54">
      <w:pPr>
        <w:pStyle w:val="Code"/>
      </w:pPr>
      <w:r>
        <w:t xml:space="preserve">        DB::statement('DROP INDEX IF EXISTS sessions_user_id_index');</w:t>
      </w:r>
    </w:p>
    <w:p w14:paraId="366EA4A7" w14:textId="77777777" w:rsidR="00E92D54" w:rsidRDefault="00E92D54" w:rsidP="00E92D54">
      <w:pPr>
        <w:pStyle w:val="Code"/>
      </w:pPr>
    </w:p>
    <w:p w14:paraId="4DAF727C" w14:textId="77777777" w:rsidR="00E92D54" w:rsidRDefault="00E92D54" w:rsidP="00E92D54">
      <w:pPr>
        <w:pStyle w:val="Code"/>
      </w:pPr>
      <w:r>
        <w:t xml:space="preserve">        Schema::table('sessions', function (Blueprint $table) {</w:t>
      </w:r>
    </w:p>
    <w:p w14:paraId="5EC7D463" w14:textId="77777777" w:rsidR="00E92D54" w:rsidRDefault="00E92D54" w:rsidP="00E92D54">
      <w:pPr>
        <w:pStyle w:val="Code"/>
      </w:pPr>
      <w:r>
        <w:t xml:space="preserve">            $table-&gt;dropColumn('user_id');</w:t>
      </w:r>
    </w:p>
    <w:p w14:paraId="332BD5E6" w14:textId="77777777" w:rsidR="00E92D54" w:rsidRDefault="00E92D54" w:rsidP="00E92D54">
      <w:pPr>
        <w:pStyle w:val="Code"/>
      </w:pPr>
      <w:r>
        <w:t xml:space="preserve">        });</w:t>
      </w:r>
    </w:p>
    <w:p w14:paraId="33B99CAA" w14:textId="77777777" w:rsidR="00E92D54" w:rsidRDefault="00E92D54" w:rsidP="00E92D54">
      <w:pPr>
        <w:pStyle w:val="Code"/>
      </w:pPr>
    </w:p>
    <w:p w14:paraId="72BC03DD" w14:textId="77777777" w:rsidR="00E92D54" w:rsidRDefault="00E92D54" w:rsidP="00E92D54">
      <w:pPr>
        <w:pStyle w:val="Code"/>
      </w:pPr>
      <w:r>
        <w:t xml:space="preserve">        Schema::table('users', function (Blueprint $table) {</w:t>
      </w:r>
    </w:p>
    <w:p w14:paraId="31ED3AE2" w14:textId="77777777" w:rsidR="00E92D54" w:rsidRDefault="00E92D54" w:rsidP="00E92D54">
      <w:pPr>
        <w:pStyle w:val="Code"/>
      </w:pPr>
      <w:r>
        <w:t xml:space="preserve">            $table-&gt;string('id')-&gt;change();</w:t>
      </w:r>
    </w:p>
    <w:p w14:paraId="74F8C4D8" w14:textId="77777777" w:rsidR="00E92D54" w:rsidRDefault="00E92D54" w:rsidP="00E92D54">
      <w:pPr>
        <w:pStyle w:val="Code"/>
      </w:pPr>
      <w:r>
        <w:t xml:space="preserve">            $table-&gt;string('role')-&gt;default(UserRole::Technician-&gt;value)-&gt;after('email');</w:t>
      </w:r>
    </w:p>
    <w:p w14:paraId="06A47D05" w14:textId="77777777" w:rsidR="00E92D54" w:rsidRDefault="00E92D54" w:rsidP="00E92D54">
      <w:pPr>
        <w:pStyle w:val="Code"/>
      </w:pPr>
      <w:r>
        <w:t xml:space="preserve">            $table-&gt;dropColumn('email_verified_at');</w:t>
      </w:r>
    </w:p>
    <w:p w14:paraId="6F5CE7AE" w14:textId="77777777" w:rsidR="00E92D54" w:rsidRDefault="00E92D54" w:rsidP="00E92D54">
      <w:pPr>
        <w:pStyle w:val="Code"/>
      </w:pPr>
      <w:r>
        <w:t xml:space="preserve">        });</w:t>
      </w:r>
    </w:p>
    <w:p w14:paraId="5A30E742" w14:textId="77777777" w:rsidR="00E92D54" w:rsidRDefault="00E92D54" w:rsidP="00E92D54">
      <w:pPr>
        <w:pStyle w:val="Code"/>
      </w:pPr>
    </w:p>
    <w:p w14:paraId="2124C24B" w14:textId="77777777" w:rsidR="00E92D54" w:rsidRDefault="00E92D54" w:rsidP="00E92D54">
      <w:pPr>
        <w:pStyle w:val="Code"/>
      </w:pPr>
      <w:r>
        <w:t xml:space="preserve">        Schema::table('sessions', function (Blueprint $table) {</w:t>
      </w:r>
    </w:p>
    <w:p w14:paraId="1A3E7FA1" w14:textId="77777777" w:rsidR="00E92D54" w:rsidRDefault="00E92D54" w:rsidP="00E92D54">
      <w:pPr>
        <w:pStyle w:val="Code"/>
      </w:pPr>
      <w:r>
        <w:t xml:space="preserve">            $table-&gt;foreignUlid('user_id')-&gt;nullable()-&gt;index()-&gt;after('id');</w:t>
      </w:r>
    </w:p>
    <w:p w14:paraId="6AB308CB" w14:textId="77777777" w:rsidR="00E92D54" w:rsidRDefault="00E92D54" w:rsidP="00E92D54">
      <w:pPr>
        <w:pStyle w:val="Code"/>
      </w:pPr>
      <w:r>
        <w:t xml:space="preserve">        });</w:t>
      </w:r>
    </w:p>
    <w:p w14:paraId="7165549F" w14:textId="77777777" w:rsidR="00E92D54" w:rsidRDefault="00E92D54" w:rsidP="00E92D54">
      <w:pPr>
        <w:pStyle w:val="Code"/>
      </w:pPr>
      <w:r>
        <w:t xml:space="preserve">    }</w:t>
      </w:r>
    </w:p>
    <w:p w14:paraId="576C41C9" w14:textId="77777777" w:rsidR="00E92D54" w:rsidRDefault="00E92D54" w:rsidP="00E92D54">
      <w:pPr>
        <w:pStyle w:val="Code"/>
      </w:pPr>
    </w:p>
    <w:p w14:paraId="6F2496C1" w14:textId="77777777" w:rsidR="00E92D54" w:rsidRDefault="00E92D54" w:rsidP="00E92D54">
      <w:pPr>
        <w:pStyle w:val="Code"/>
      </w:pPr>
      <w:r>
        <w:t xml:space="preserve">    public function down(): void</w:t>
      </w:r>
    </w:p>
    <w:p w14:paraId="69B8690A" w14:textId="77777777" w:rsidR="00E92D54" w:rsidRDefault="00E92D54" w:rsidP="00E92D54">
      <w:pPr>
        <w:pStyle w:val="Code"/>
      </w:pPr>
      <w:r>
        <w:t xml:space="preserve">    {</w:t>
      </w:r>
    </w:p>
    <w:p w14:paraId="62A29972" w14:textId="77777777" w:rsidR="00E92D54" w:rsidRDefault="00E92D54" w:rsidP="00E92D54">
      <w:pPr>
        <w:pStyle w:val="Code"/>
      </w:pPr>
      <w:r>
        <w:t xml:space="preserve">        DB::statement('DROP INDEX IF EXISTS sessions_user_id_index');</w:t>
      </w:r>
    </w:p>
    <w:p w14:paraId="12E58B13" w14:textId="77777777" w:rsidR="00E92D54" w:rsidRDefault="00E92D54" w:rsidP="00E92D54">
      <w:pPr>
        <w:pStyle w:val="Code"/>
      </w:pPr>
    </w:p>
    <w:p w14:paraId="0B151785" w14:textId="77777777" w:rsidR="00E92D54" w:rsidRDefault="00E92D54" w:rsidP="00E92D54">
      <w:pPr>
        <w:pStyle w:val="Code"/>
      </w:pPr>
      <w:r>
        <w:t xml:space="preserve">        Schema::table('sessions', function (Blueprint $table) {</w:t>
      </w:r>
    </w:p>
    <w:p w14:paraId="433404F6" w14:textId="77777777" w:rsidR="00E92D54" w:rsidRDefault="00E92D54" w:rsidP="00E92D54">
      <w:pPr>
        <w:pStyle w:val="Code"/>
      </w:pPr>
      <w:r>
        <w:t xml:space="preserve">            $table-&gt;dropColumn('user_id');</w:t>
      </w:r>
    </w:p>
    <w:p w14:paraId="3DAF1B52" w14:textId="77777777" w:rsidR="00E92D54" w:rsidRDefault="00E92D54" w:rsidP="00E92D54">
      <w:pPr>
        <w:pStyle w:val="Code"/>
      </w:pPr>
      <w:r>
        <w:t xml:space="preserve">        });</w:t>
      </w:r>
    </w:p>
    <w:p w14:paraId="01B7FD59" w14:textId="77777777" w:rsidR="00E92D54" w:rsidRDefault="00E92D54" w:rsidP="00E92D54">
      <w:pPr>
        <w:pStyle w:val="Code"/>
      </w:pPr>
    </w:p>
    <w:p w14:paraId="0A7EE9AC" w14:textId="77777777" w:rsidR="00E92D54" w:rsidRDefault="00E92D54" w:rsidP="00E92D54">
      <w:pPr>
        <w:pStyle w:val="Code"/>
      </w:pPr>
      <w:r>
        <w:t xml:space="preserve">        Schema::table('users', function (Blueprint $table) {</w:t>
      </w:r>
    </w:p>
    <w:p w14:paraId="41D710A7" w14:textId="77777777" w:rsidR="00E92D54" w:rsidRDefault="00E92D54" w:rsidP="00E92D54">
      <w:pPr>
        <w:pStyle w:val="Code"/>
      </w:pPr>
      <w:r>
        <w:t xml:space="preserve">            $table-&gt;unsignedBigInteger('id')-&gt;change();</w:t>
      </w:r>
    </w:p>
    <w:p w14:paraId="72A6A4BB" w14:textId="77777777" w:rsidR="00E92D54" w:rsidRDefault="00E92D54" w:rsidP="00E92D54">
      <w:pPr>
        <w:pStyle w:val="Code"/>
      </w:pPr>
      <w:r>
        <w:t xml:space="preserve">            $table-&gt;dropColumn('role');</w:t>
      </w:r>
    </w:p>
    <w:p w14:paraId="7E0A9530" w14:textId="77777777" w:rsidR="00E92D54" w:rsidRDefault="00E92D54" w:rsidP="00E92D54">
      <w:pPr>
        <w:pStyle w:val="Code"/>
      </w:pPr>
      <w:r>
        <w:t xml:space="preserve">            $table-&gt;timestamp('email_verified_at')-&gt;nullable()-&gt;after('email');</w:t>
      </w:r>
    </w:p>
    <w:p w14:paraId="770A4AFE" w14:textId="77777777" w:rsidR="00E92D54" w:rsidRDefault="00E92D54" w:rsidP="00E92D54">
      <w:pPr>
        <w:pStyle w:val="Code"/>
      </w:pPr>
      <w:r>
        <w:t xml:space="preserve">        });</w:t>
      </w:r>
    </w:p>
    <w:p w14:paraId="60EBFC84" w14:textId="77777777" w:rsidR="00E92D54" w:rsidRDefault="00E92D54" w:rsidP="00E92D54">
      <w:pPr>
        <w:pStyle w:val="Code"/>
      </w:pPr>
    </w:p>
    <w:p w14:paraId="584332BC" w14:textId="77777777" w:rsidR="00E92D54" w:rsidRDefault="00E92D54" w:rsidP="00E92D54">
      <w:pPr>
        <w:pStyle w:val="Code"/>
      </w:pPr>
      <w:r>
        <w:lastRenderedPageBreak/>
        <w:t xml:space="preserve">        Schema::table('sessions', function (Blueprint $table) {</w:t>
      </w:r>
    </w:p>
    <w:p w14:paraId="24FE4DE2" w14:textId="77777777" w:rsidR="00E92D54" w:rsidRDefault="00E92D54" w:rsidP="00E92D54">
      <w:pPr>
        <w:pStyle w:val="Code"/>
      </w:pPr>
      <w:r>
        <w:t xml:space="preserve">            $table-&gt;foreignId('user_id')-&gt;nullable()-&gt;index()-&gt;after('id');</w:t>
      </w:r>
    </w:p>
    <w:p w14:paraId="4AFEAD0B" w14:textId="77777777" w:rsidR="00E92D54" w:rsidRDefault="00E92D54" w:rsidP="00E92D54">
      <w:pPr>
        <w:pStyle w:val="Code"/>
      </w:pPr>
      <w:r>
        <w:t xml:space="preserve">        });</w:t>
      </w:r>
    </w:p>
    <w:p w14:paraId="274165F3" w14:textId="77777777" w:rsidR="00E92D54" w:rsidRDefault="00E92D54" w:rsidP="00E92D54">
      <w:pPr>
        <w:pStyle w:val="Code"/>
      </w:pPr>
      <w:r>
        <w:t xml:space="preserve">    }</w:t>
      </w:r>
    </w:p>
    <w:p w14:paraId="12F0E4C9" w14:textId="77777777" w:rsidR="00E92D54" w:rsidRDefault="00E92D54" w:rsidP="00E92D54">
      <w:pPr>
        <w:pStyle w:val="Code"/>
      </w:pPr>
      <w:r>
        <w:t>};</w:t>
      </w:r>
    </w:p>
    <w:p w14:paraId="3E85ADC4" w14:textId="77777777" w:rsidR="00E92D54" w:rsidRDefault="00E92D54" w:rsidP="00E92D54">
      <w:pPr>
        <w:pStyle w:val="Code"/>
      </w:pPr>
      <w:r>
        <w:t>&lt;?php</w:t>
      </w:r>
    </w:p>
    <w:p w14:paraId="2967FB44" w14:textId="77777777" w:rsidR="00E92D54" w:rsidRDefault="00E92D54" w:rsidP="00E92D54">
      <w:pPr>
        <w:pStyle w:val="Code"/>
      </w:pPr>
    </w:p>
    <w:p w14:paraId="151F28FC" w14:textId="77777777" w:rsidR="00E92D54" w:rsidRDefault="00E92D54" w:rsidP="00E92D54">
      <w:pPr>
        <w:pStyle w:val="Code"/>
      </w:pPr>
      <w:r>
        <w:t>use Illuminate\Database\Migrations\Migration;</w:t>
      </w:r>
    </w:p>
    <w:p w14:paraId="677417BF" w14:textId="77777777" w:rsidR="00E92D54" w:rsidRDefault="00E92D54" w:rsidP="00E92D54">
      <w:pPr>
        <w:pStyle w:val="Code"/>
      </w:pPr>
      <w:r>
        <w:t>use Illuminate\Database\Schema\Blueprint;</w:t>
      </w:r>
    </w:p>
    <w:p w14:paraId="6BBFF02C" w14:textId="77777777" w:rsidR="00E92D54" w:rsidRDefault="00E92D54" w:rsidP="00E92D54">
      <w:pPr>
        <w:pStyle w:val="Code"/>
      </w:pPr>
      <w:r>
        <w:t>use Illuminate\Support\Facades\Schema;</w:t>
      </w:r>
    </w:p>
    <w:p w14:paraId="3D6DB681" w14:textId="77777777" w:rsidR="00E92D54" w:rsidRDefault="00E92D54" w:rsidP="00E92D54">
      <w:pPr>
        <w:pStyle w:val="Code"/>
      </w:pPr>
    </w:p>
    <w:p w14:paraId="34FF49B5" w14:textId="77777777" w:rsidR="00E92D54" w:rsidRDefault="00E92D54" w:rsidP="00E92D54">
      <w:pPr>
        <w:pStyle w:val="Code"/>
      </w:pPr>
      <w:r>
        <w:t>return new class extends Migration</w:t>
      </w:r>
    </w:p>
    <w:p w14:paraId="40BB6C3C" w14:textId="77777777" w:rsidR="00E92D54" w:rsidRDefault="00E92D54" w:rsidP="00E92D54">
      <w:pPr>
        <w:pStyle w:val="Code"/>
      </w:pPr>
      <w:r>
        <w:t>{</w:t>
      </w:r>
    </w:p>
    <w:p w14:paraId="71341E93" w14:textId="77777777" w:rsidR="00E92D54" w:rsidRDefault="00E92D54" w:rsidP="00E92D54">
      <w:pPr>
        <w:pStyle w:val="Code"/>
      </w:pPr>
      <w:r>
        <w:t xml:space="preserve">    public function up(): void</w:t>
      </w:r>
    </w:p>
    <w:p w14:paraId="7785D301" w14:textId="77777777" w:rsidR="00E92D54" w:rsidRDefault="00E92D54" w:rsidP="00E92D54">
      <w:pPr>
        <w:pStyle w:val="Code"/>
      </w:pPr>
      <w:r>
        <w:t xml:space="preserve">    {</w:t>
      </w:r>
    </w:p>
    <w:p w14:paraId="63FCB2E4" w14:textId="77777777" w:rsidR="00E92D54" w:rsidRDefault="00E92D54" w:rsidP="00E92D54">
      <w:pPr>
        <w:pStyle w:val="Code"/>
      </w:pPr>
      <w:r>
        <w:t xml:space="preserve">        Schema::create('clients', function (Blueprint $table) {</w:t>
      </w:r>
    </w:p>
    <w:p w14:paraId="7067B376" w14:textId="77777777" w:rsidR="00E92D54" w:rsidRDefault="00E92D54" w:rsidP="00E92D54">
      <w:pPr>
        <w:pStyle w:val="Code"/>
      </w:pPr>
      <w:r>
        <w:t xml:space="preserve">            $table-&gt;ulid('id')-&gt;primary();</w:t>
      </w:r>
    </w:p>
    <w:p w14:paraId="555C9F84" w14:textId="77777777" w:rsidR="00E92D54" w:rsidRDefault="00E92D54" w:rsidP="00E92D54">
      <w:pPr>
        <w:pStyle w:val="Code"/>
      </w:pPr>
      <w:r>
        <w:t xml:space="preserve">            $table-&gt;foreignUlid('user_id')-&gt;after('id')-&gt;nullable()-&gt;constrained()-&gt;nullOnDelete();</w:t>
      </w:r>
    </w:p>
    <w:p w14:paraId="5D606949" w14:textId="77777777" w:rsidR="00E92D54" w:rsidRDefault="00E92D54" w:rsidP="00E92D54">
      <w:pPr>
        <w:pStyle w:val="Code"/>
      </w:pPr>
      <w:r>
        <w:t xml:space="preserve">            $table-&gt;string('name');</w:t>
      </w:r>
    </w:p>
    <w:p w14:paraId="56B409A8" w14:textId="77777777" w:rsidR="00E92D54" w:rsidRDefault="00E92D54" w:rsidP="00E92D54">
      <w:pPr>
        <w:pStyle w:val="Code"/>
      </w:pPr>
      <w:r>
        <w:t xml:space="preserve">            $table-&gt;string('email')-&gt;nullable();</w:t>
      </w:r>
    </w:p>
    <w:p w14:paraId="53E360B3" w14:textId="77777777" w:rsidR="00E92D54" w:rsidRDefault="00E92D54" w:rsidP="00E92D54">
      <w:pPr>
        <w:pStyle w:val="Code"/>
      </w:pPr>
      <w:r>
        <w:t xml:space="preserve">            $table-&gt;string('phone')-&gt;nullable();</w:t>
      </w:r>
    </w:p>
    <w:p w14:paraId="550197BB" w14:textId="77777777" w:rsidR="00E92D54" w:rsidRDefault="00E92D54" w:rsidP="00E92D54">
      <w:pPr>
        <w:pStyle w:val="Code"/>
      </w:pPr>
      <w:r>
        <w:t xml:space="preserve">            $table-&gt;string('address')-&gt;nullable();</w:t>
      </w:r>
    </w:p>
    <w:p w14:paraId="3926BF92" w14:textId="77777777" w:rsidR="00E92D54" w:rsidRDefault="00E92D54" w:rsidP="00E92D54">
      <w:pPr>
        <w:pStyle w:val="Code"/>
      </w:pPr>
      <w:r>
        <w:t xml:space="preserve">            $table-&gt;text('notes')-&gt;nullable();</w:t>
      </w:r>
    </w:p>
    <w:p w14:paraId="1E900754" w14:textId="77777777" w:rsidR="00E92D54" w:rsidRDefault="00E92D54" w:rsidP="00E92D54">
      <w:pPr>
        <w:pStyle w:val="Code"/>
      </w:pPr>
      <w:r>
        <w:t xml:space="preserve">            $table-&gt;timestamps();</w:t>
      </w:r>
    </w:p>
    <w:p w14:paraId="1675D957" w14:textId="77777777" w:rsidR="00E92D54" w:rsidRDefault="00E92D54" w:rsidP="00E92D54">
      <w:pPr>
        <w:pStyle w:val="Code"/>
      </w:pPr>
      <w:r>
        <w:t xml:space="preserve">        });</w:t>
      </w:r>
    </w:p>
    <w:p w14:paraId="421F9E72" w14:textId="77777777" w:rsidR="00E92D54" w:rsidRDefault="00E92D54" w:rsidP="00E92D54">
      <w:pPr>
        <w:pStyle w:val="Code"/>
      </w:pPr>
      <w:r>
        <w:t xml:space="preserve">    }</w:t>
      </w:r>
    </w:p>
    <w:p w14:paraId="520E4BF6" w14:textId="77777777" w:rsidR="00E92D54" w:rsidRDefault="00E92D54" w:rsidP="00E92D54">
      <w:pPr>
        <w:pStyle w:val="Code"/>
      </w:pPr>
    </w:p>
    <w:p w14:paraId="09850053" w14:textId="77777777" w:rsidR="00E92D54" w:rsidRDefault="00E92D54" w:rsidP="00E92D54">
      <w:pPr>
        <w:pStyle w:val="Code"/>
      </w:pPr>
      <w:r>
        <w:t xml:space="preserve">    public function down(): void</w:t>
      </w:r>
    </w:p>
    <w:p w14:paraId="4E6A2F77" w14:textId="77777777" w:rsidR="00E92D54" w:rsidRDefault="00E92D54" w:rsidP="00E92D54">
      <w:pPr>
        <w:pStyle w:val="Code"/>
      </w:pPr>
      <w:r>
        <w:t xml:space="preserve">    {</w:t>
      </w:r>
    </w:p>
    <w:p w14:paraId="5AABD4BA" w14:textId="77777777" w:rsidR="00E92D54" w:rsidRDefault="00E92D54" w:rsidP="00E92D54">
      <w:pPr>
        <w:pStyle w:val="Code"/>
      </w:pPr>
      <w:r>
        <w:t xml:space="preserve">        Schema::dropIfExists('clients');</w:t>
      </w:r>
    </w:p>
    <w:p w14:paraId="0D0CBE03" w14:textId="77777777" w:rsidR="00E92D54" w:rsidRDefault="00E92D54" w:rsidP="00E92D54">
      <w:pPr>
        <w:pStyle w:val="Code"/>
      </w:pPr>
      <w:r>
        <w:t xml:space="preserve">    }</w:t>
      </w:r>
    </w:p>
    <w:p w14:paraId="3CE235C8" w14:textId="77777777" w:rsidR="00E92D54" w:rsidRDefault="00E92D54" w:rsidP="00E92D54">
      <w:pPr>
        <w:pStyle w:val="Code"/>
      </w:pPr>
      <w:r>
        <w:t>};</w:t>
      </w:r>
    </w:p>
    <w:p w14:paraId="4D361871" w14:textId="77777777" w:rsidR="00E92D54" w:rsidRDefault="00E92D54" w:rsidP="00E92D54">
      <w:pPr>
        <w:pStyle w:val="Code"/>
      </w:pPr>
      <w:r>
        <w:t>&lt;?php</w:t>
      </w:r>
    </w:p>
    <w:p w14:paraId="2F547846" w14:textId="77777777" w:rsidR="00E92D54" w:rsidRDefault="00E92D54" w:rsidP="00E92D54">
      <w:pPr>
        <w:pStyle w:val="Code"/>
      </w:pPr>
    </w:p>
    <w:p w14:paraId="5696EB5F" w14:textId="77777777" w:rsidR="00E92D54" w:rsidRDefault="00E92D54" w:rsidP="00E92D54">
      <w:pPr>
        <w:pStyle w:val="Code"/>
      </w:pPr>
      <w:r>
        <w:t>use App\Enums\ProjectStatus;</w:t>
      </w:r>
    </w:p>
    <w:p w14:paraId="76D08276" w14:textId="77777777" w:rsidR="00E92D54" w:rsidRDefault="00E92D54" w:rsidP="00E92D54">
      <w:pPr>
        <w:pStyle w:val="Code"/>
      </w:pPr>
      <w:r>
        <w:t>use Illuminate\Database\Migrations\Migration;</w:t>
      </w:r>
    </w:p>
    <w:p w14:paraId="3829D8BC" w14:textId="77777777" w:rsidR="00E92D54" w:rsidRDefault="00E92D54" w:rsidP="00E92D54">
      <w:pPr>
        <w:pStyle w:val="Code"/>
      </w:pPr>
      <w:r>
        <w:t>use Illuminate\Database\Schema\Blueprint;</w:t>
      </w:r>
    </w:p>
    <w:p w14:paraId="386C857B" w14:textId="77777777" w:rsidR="00E92D54" w:rsidRDefault="00E92D54" w:rsidP="00E92D54">
      <w:pPr>
        <w:pStyle w:val="Code"/>
      </w:pPr>
      <w:r>
        <w:t>use Illuminate\Support\Facades\Schema;</w:t>
      </w:r>
    </w:p>
    <w:p w14:paraId="364989B7" w14:textId="77777777" w:rsidR="00E92D54" w:rsidRDefault="00E92D54" w:rsidP="00E92D54">
      <w:pPr>
        <w:pStyle w:val="Code"/>
      </w:pPr>
    </w:p>
    <w:p w14:paraId="3E34F6A4" w14:textId="77777777" w:rsidR="00E92D54" w:rsidRDefault="00E92D54" w:rsidP="00E92D54">
      <w:pPr>
        <w:pStyle w:val="Code"/>
      </w:pPr>
      <w:r>
        <w:t>return new class extends Migration</w:t>
      </w:r>
    </w:p>
    <w:p w14:paraId="10E6BE28" w14:textId="77777777" w:rsidR="00E92D54" w:rsidRDefault="00E92D54" w:rsidP="00E92D54">
      <w:pPr>
        <w:pStyle w:val="Code"/>
      </w:pPr>
      <w:r>
        <w:t>{</w:t>
      </w:r>
    </w:p>
    <w:p w14:paraId="7F19D06E" w14:textId="77777777" w:rsidR="00E92D54" w:rsidRDefault="00E92D54" w:rsidP="00E92D54">
      <w:pPr>
        <w:pStyle w:val="Code"/>
      </w:pPr>
      <w:r>
        <w:t xml:space="preserve">    public function up(): void</w:t>
      </w:r>
    </w:p>
    <w:p w14:paraId="1C5E0C3E" w14:textId="77777777" w:rsidR="00E92D54" w:rsidRDefault="00E92D54" w:rsidP="00E92D54">
      <w:pPr>
        <w:pStyle w:val="Code"/>
      </w:pPr>
      <w:r>
        <w:t xml:space="preserve">    {</w:t>
      </w:r>
    </w:p>
    <w:p w14:paraId="5F0858CC" w14:textId="77777777" w:rsidR="00E92D54" w:rsidRDefault="00E92D54" w:rsidP="00E92D54">
      <w:pPr>
        <w:pStyle w:val="Code"/>
      </w:pPr>
      <w:r>
        <w:t xml:space="preserve">        Schema::create('projects', function (Blueprint $table) {</w:t>
      </w:r>
    </w:p>
    <w:p w14:paraId="5E4385BD" w14:textId="77777777" w:rsidR="00E92D54" w:rsidRDefault="00E92D54" w:rsidP="00E92D54">
      <w:pPr>
        <w:pStyle w:val="Code"/>
      </w:pPr>
      <w:r>
        <w:t xml:space="preserve">            $table-&gt;ulid('id')-&gt;primary();</w:t>
      </w:r>
    </w:p>
    <w:p w14:paraId="5F6E989F" w14:textId="77777777" w:rsidR="00E92D54" w:rsidRDefault="00E92D54" w:rsidP="00E92D54">
      <w:pPr>
        <w:pStyle w:val="Code"/>
      </w:pPr>
      <w:r>
        <w:t xml:space="preserve">            $table-&gt;foreignUlid('client_id')-&gt;constrained()-&gt;cascadeOnDelete();</w:t>
      </w:r>
    </w:p>
    <w:p w14:paraId="30E1FA5B" w14:textId="77777777" w:rsidR="00E92D54" w:rsidRDefault="00E92D54" w:rsidP="00E92D54">
      <w:pPr>
        <w:pStyle w:val="Code"/>
      </w:pPr>
      <w:r>
        <w:t xml:space="preserve">            $table-&gt;string('name');</w:t>
      </w:r>
    </w:p>
    <w:p w14:paraId="684E52CB" w14:textId="77777777" w:rsidR="00E92D54" w:rsidRDefault="00E92D54" w:rsidP="00E92D54">
      <w:pPr>
        <w:pStyle w:val="Code"/>
      </w:pPr>
      <w:r>
        <w:t xml:space="preserve">            $table-&gt;text('description')-&gt;nullable();</w:t>
      </w:r>
    </w:p>
    <w:p w14:paraId="1FCB1881" w14:textId="77777777" w:rsidR="00E92D54" w:rsidRDefault="00E92D54" w:rsidP="00E92D54">
      <w:pPr>
        <w:pStyle w:val="Code"/>
      </w:pPr>
      <w:r>
        <w:t xml:space="preserve">            $table-&gt;string('status')-&gt;default(ProjectStatus::Pending-&gt;value);</w:t>
      </w:r>
    </w:p>
    <w:p w14:paraId="4D77CFC6" w14:textId="77777777" w:rsidR="00E92D54" w:rsidRDefault="00E92D54" w:rsidP="00E92D54">
      <w:pPr>
        <w:pStyle w:val="Code"/>
      </w:pPr>
      <w:r>
        <w:t xml:space="preserve">            $table-&gt;string('address')-&gt;nullable();</w:t>
      </w:r>
    </w:p>
    <w:p w14:paraId="086AC0A4" w14:textId="77777777" w:rsidR="00E92D54" w:rsidRDefault="00E92D54" w:rsidP="00E92D54">
      <w:pPr>
        <w:pStyle w:val="Code"/>
      </w:pPr>
      <w:r>
        <w:t xml:space="preserve">            $table-&gt;date('start_date')-&gt;nullable();</w:t>
      </w:r>
    </w:p>
    <w:p w14:paraId="026D01AA" w14:textId="77777777" w:rsidR="00E92D54" w:rsidRDefault="00E92D54" w:rsidP="00E92D54">
      <w:pPr>
        <w:pStyle w:val="Code"/>
      </w:pPr>
      <w:r>
        <w:t xml:space="preserve">            $table-&gt;date('end_date')-&gt;nullable();</w:t>
      </w:r>
    </w:p>
    <w:p w14:paraId="2AE57F12" w14:textId="77777777" w:rsidR="00E92D54" w:rsidRDefault="00E92D54" w:rsidP="00E92D54">
      <w:pPr>
        <w:pStyle w:val="Code"/>
      </w:pPr>
      <w:r>
        <w:t xml:space="preserve">            $table-&gt;timestamps();</w:t>
      </w:r>
    </w:p>
    <w:p w14:paraId="4148A4BE" w14:textId="77777777" w:rsidR="00E92D54" w:rsidRDefault="00E92D54" w:rsidP="00E92D54">
      <w:pPr>
        <w:pStyle w:val="Code"/>
      </w:pPr>
      <w:r>
        <w:t xml:space="preserve">        });</w:t>
      </w:r>
    </w:p>
    <w:p w14:paraId="1AE4D748" w14:textId="77777777" w:rsidR="00E92D54" w:rsidRDefault="00E92D54" w:rsidP="00E92D54">
      <w:pPr>
        <w:pStyle w:val="Code"/>
      </w:pPr>
      <w:r>
        <w:t xml:space="preserve">    }</w:t>
      </w:r>
    </w:p>
    <w:p w14:paraId="582398DB" w14:textId="77777777" w:rsidR="00E92D54" w:rsidRDefault="00E92D54" w:rsidP="00E92D54">
      <w:pPr>
        <w:pStyle w:val="Code"/>
      </w:pPr>
    </w:p>
    <w:p w14:paraId="68ABF022" w14:textId="77777777" w:rsidR="00E92D54" w:rsidRDefault="00E92D54" w:rsidP="00E92D54">
      <w:pPr>
        <w:pStyle w:val="Code"/>
      </w:pPr>
      <w:r>
        <w:t xml:space="preserve">    public function down(): void</w:t>
      </w:r>
    </w:p>
    <w:p w14:paraId="27283BBE" w14:textId="77777777" w:rsidR="00E92D54" w:rsidRDefault="00E92D54" w:rsidP="00E92D54">
      <w:pPr>
        <w:pStyle w:val="Code"/>
      </w:pPr>
      <w:r>
        <w:t xml:space="preserve">    {</w:t>
      </w:r>
    </w:p>
    <w:p w14:paraId="4D88B75F" w14:textId="77777777" w:rsidR="00E92D54" w:rsidRDefault="00E92D54" w:rsidP="00E92D54">
      <w:pPr>
        <w:pStyle w:val="Code"/>
      </w:pPr>
      <w:r>
        <w:t xml:space="preserve">        Schema::dropIfExists('projects');</w:t>
      </w:r>
    </w:p>
    <w:p w14:paraId="10EF9F11" w14:textId="77777777" w:rsidR="00E92D54" w:rsidRDefault="00E92D54" w:rsidP="00E92D54">
      <w:pPr>
        <w:pStyle w:val="Code"/>
      </w:pPr>
      <w:r>
        <w:t xml:space="preserve">    }</w:t>
      </w:r>
    </w:p>
    <w:p w14:paraId="53B603B3" w14:textId="77777777" w:rsidR="00E92D54" w:rsidRDefault="00E92D54" w:rsidP="00E92D54">
      <w:pPr>
        <w:pStyle w:val="Code"/>
      </w:pPr>
      <w:r>
        <w:t>};</w:t>
      </w:r>
    </w:p>
    <w:p w14:paraId="08B8D088" w14:textId="77777777" w:rsidR="00E92D54" w:rsidRDefault="00E92D54" w:rsidP="00E92D54">
      <w:pPr>
        <w:pStyle w:val="Code"/>
      </w:pPr>
      <w:r>
        <w:t>&lt;?php</w:t>
      </w:r>
    </w:p>
    <w:p w14:paraId="3524B777" w14:textId="77777777" w:rsidR="00E92D54" w:rsidRDefault="00E92D54" w:rsidP="00E92D54">
      <w:pPr>
        <w:pStyle w:val="Code"/>
      </w:pPr>
    </w:p>
    <w:p w14:paraId="5C9F23B3" w14:textId="77777777" w:rsidR="00E92D54" w:rsidRDefault="00E92D54" w:rsidP="00E92D54">
      <w:pPr>
        <w:pStyle w:val="Code"/>
      </w:pPr>
      <w:r>
        <w:t>use Illuminate\Database\Migrations\Migration;</w:t>
      </w:r>
    </w:p>
    <w:p w14:paraId="60297134" w14:textId="77777777" w:rsidR="00E92D54" w:rsidRDefault="00E92D54" w:rsidP="00E92D54">
      <w:pPr>
        <w:pStyle w:val="Code"/>
      </w:pPr>
      <w:r>
        <w:t>use Illuminate\Database\Schema\Blueprint;</w:t>
      </w:r>
    </w:p>
    <w:p w14:paraId="30E8B64D" w14:textId="77777777" w:rsidR="00E92D54" w:rsidRDefault="00E92D54" w:rsidP="00E92D54">
      <w:pPr>
        <w:pStyle w:val="Code"/>
      </w:pPr>
      <w:r>
        <w:t>use Illuminate\Support\Facades\Schema;</w:t>
      </w:r>
    </w:p>
    <w:p w14:paraId="6AA67CB7" w14:textId="77777777" w:rsidR="00E92D54" w:rsidRDefault="00E92D54" w:rsidP="00E92D54">
      <w:pPr>
        <w:pStyle w:val="Code"/>
      </w:pPr>
    </w:p>
    <w:p w14:paraId="100B6308" w14:textId="77777777" w:rsidR="00E92D54" w:rsidRDefault="00E92D54" w:rsidP="00E92D54">
      <w:pPr>
        <w:pStyle w:val="Code"/>
      </w:pPr>
      <w:r>
        <w:t>return new class extends Migration</w:t>
      </w:r>
    </w:p>
    <w:p w14:paraId="1FE2E8A0" w14:textId="77777777" w:rsidR="00E92D54" w:rsidRDefault="00E92D54" w:rsidP="00E92D54">
      <w:pPr>
        <w:pStyle w:val="Code"/>
      </w:pPr>
      <w:r>
        <w:t>{</w:t>
      </w:r>
    </w:p>
    <w:p w14:paraId="5F02F6DF" w14:textId="77777777" w:rsidR="00E92D54" w:rsidRDefault="00E92D54" w:rsidP="00E92D54">
      <w:pPr>
        <w:pStyle w:val="Code"/>
      </w:pPr>
      <w:r>
        <w:t xml:space="preserve">    public function up(): void</w:t>
      </w:r>
    </w:p>
    <w:p w14:paraId="0FC5C46C" w14:textId="77777777" w:rsidR="00E92D54" w:rsidRDefault="00E92D54" w:rsidP="00E92D54">
      <w:pPr>
        <w:pStyle w:val="Code"/>
      </w:pPr>
      <w:r>
        <w:t xml:space="preserve">    {</w:t>
      </w:r>
    </w:p>
    <w:p w14:paraId="310D1CEE" w14:textId="77777777" w:rsidR="00E92D54" w:rsidRDefault="00E92D54" w:rsidP="00E92D54">
      <w:pPr>
        <w:pStyle w:val="Code"/>
      </w:pPr>
      <w:r>
        <w:t xml:space="preserve">        Schema::create('employees', function (Blueprint $table) {</w:t>
      </w:r>
    </w:p>
    <w:p w14:paraId="5F1BAB0E" w14:textId="77777777" w:rsidR="00E92D54" w:rsidRDefault="00E92D54" w:rsidP="00E92D54">
      <w:pPr>
        <w:pStyle w:val="Code"/>
      </w:pPr>
      <w:r>
        <w:t xml:space="preserve">            $table-&gt;ulid('id')-&gt;primary();</w:t>
      </w:r>
    </w:p>
    <w:p w14:paraId="437E14B3" w14:textId="77777777" w:rsidR="00E92D54" w:rsidRDefault="00E92D54" w:rsidP="00E92D54">
      <w:pPr>
        <w:pStyle w:val="Code"/>
      </w:pPr>
      <w:r>
        <w:t xml:space="preserve">            $table-&gt;foreignUlid('user_id')-&gt;nullable()-&gt;constrained()-&gt;nullOnDelete();</w:t>
      </w:r>
    </w:p>
    <w:p w14:paraId="56ECDDFC" w14:textId="77777777" w:rsidR="00E92D54" w:rsidRDefault="00E92D54" w:rsidP="00E92D54">
      <w:pPr>
        <w:pStyle w:val="Code"/>
      </w:pPr>
      <w:r>
        <w:t xml:space="preserve">            $table-&gt;string('full_name');</w:t>
      </w:r>
    </w:p>
    <w:p w14:paraId="580CE6E9" w14:textId="77777777" w:rsidR="00E92D54" w:rsidRDefault="00E92D54" w:rsidP="00E92D54">
      <w:pPr>
        <w:pStyle w:val="Code"/>
      </w:pPr>
      <w:r>
        <w:t xml:space="preserve">            $table-&gt;string('position')-&gt;nullable();</w:t>
      </w:r>
    </w:p>
    <w:p w14:paraId="020354BC" w14:textId="77777777" w:rsidR="00E92D54" w:rsidRDefault="00E92D54" w:rsidP="00E92D54">
      <w:pPr>
        <w:pStyle w:val="Code"/>
      </w:pPr>
      <w:r>
        <w:t xml:space="preserve">            $table-&gt;string('phone')-&gt;nullable();</w:t>
      </w:r>
    </w:p>
    <w:p w14:paraId="54D66CD7" w14:textId="77777777" w:rsidR="00E92D54" w:rsidRDefault="00E92D54" w:rsidP="00E92D54">
      <w:pPr>
        <w:pStyle w:val="Code"/>
      </w:pPr>
      <w:r>
        <w:t xml:space="preserve">            $table-&gt;decimal('hourly_rate', 10, 2)-&gt;nullable();</w:t>
      </w:r>
    </w:p>
    <w:p w14:paraId="411A44F5" w14:textId="77777777" w:rsidR="00E92D54" w:rsidRDefault="00E92D54" w:rsidP="00E92D54">
      <w:pPr>
        <w:pStyle w:val="Code"/>
      </w:pPr>
      <w:r>
        <w:t xml:space="preserve">            $table-&gt;timestamps();</w:t>
      </w:r>
    </w:p>
    <w:p w14:paraId="27D4351C" w14:textId="77777777" w:rsidR="00E92D54" w:rsidRDefault="00E92D54" w:rsidP="00E92D54">
      <w:pPr>
        <w:pStyle w:val="Code"/>
      </w:pPr>
      <w:r>
        <w:t xml:space="preserve">        });</w:t>
      </w:r>
    </w:p>
    <w:p w14:paraId="13063F4D" w14:textId="77777777" w:rsidR="00E92D54" w:rsidRDefault="00E92D54" w:rsidP="00E92D54">
      <w:pPr>
        <w:pStyle w:val="Code"/>
      </w:pPr>
      <w:r>
        <w:t xml:space="preserve">    }</w:t>
      </w:r>
    </w:p>
    <w:p w14:paraId="71B7356D" w14:textId="77777777" w:rsidR="00E92D54" w:rsidRDefault="00E92D54" w:rsidP="00E92D54">
      <w:pPr>
        <w:pStyle w:val="Code"/>
      </w:pPr>
    </w:p>
    <w:p w14:paraId="1C89893E" w14:textId="77777777" w:rsidR="00E92D54" w:rsidRDefault="00E92D54" w:rsidP="00E92D54">
      <w:pPr>
        <w:pStyle w:val="Code"/>
      </w:pPr>
      <w:r>
        <w:t xml:space="preserve">    public function down(): void</w:t>
      </w:r>
    </w:p>
    <w:p w14:paraId="6362BFB3" w14:textId="77777777" w:rsidR="00E92D54" w:rsidRDefault="00E92D54" w:rsidP="00E92D54">
      <w:pPr>
        <w:pStyle w:val="Code"/>
      </w:pPr>
      <w:r>
        <w:t xml:space="preserve">    {</w:t>
      </w:r>
    </w:p>
    <w:p w14:paraId="5E612E5C" w14:textId="77777777" w:rsidR="00E92D54" w:rsidRDefault="00E92D54" w:rsidP="00E92D54">
      <w:pPr>
        <w:pStyle w:val="Code"/>
      </w:pPr>
      <w:r>
        <w:t xml:space="preserve">        Schema::dropIfExists('employees');</w:t>
      </w:r>
    </w:p>
    <w:p w14:paraId="513C74AF" w14:textId="77777777" w:rsidR="00E92D54" w:rsidRDefault="00E92D54" w:rsidP="00E92D54">
      <w:pPr>
        <w:pStyle w:val="Code"/>
      </w:pPr>
      <w:r>
        <w:t xml:space="preserve">    }</w:t>
      </w:r>
    </w:p>
    <w:p w14:paraId="175541AE" w14:textId="77777777" w:rsidR="00E92D54" w:rsidRDefault="00E92D54" w:rsidP="00E92D54">
      <w:pPr>
        <w:pStyle w:val="Code"/>
      </w:pPr>
      <w:r>
        <w:t>};</w:t>
      </w:r>
    </w:p>
    <w:p w14:paraId="3CC57D76" w14:textId="77777777" w:rsidR="00E92D54" w:rsidRDefault="00E92D54" w:rsidP="00E92D54">
      <w:pPr>
        <w:pStyle w:val="Code"/>
      </w:pPr>
      <w:r>
        <w:t>&lt;?php</w:t>
      </w:r>
    </w:p>
    <w:p w14:paraId="7F6AFC1E" w14:textId="77777777" w:rsidR="00E92D54" w:rsidRDefault="00E92D54" w:rsidP="00E92D54">
      <w:pPr>
        <w:pStyle w:val="Code"/>
      </w:pPr>
    </w:p>
    <w:p w14:paraId="46570C73" w14:textId="77777777" w:rsidR="00E92D54" w:rsidRDefault="00E92D54" w:rsidP="00E92D54">
      <w:pPr>
        <w:pStyle w:val="Code"/>
      </w:pPr>
      <w:r>
        <w:t>use Illuminate\Database\Migrations\Migration;</w:t>
      </w:r>
    </w:p>
    <w:p w14:paraId="148573DE" w14:textId="77777777" w:rsidR="00E92D54" w:rsidRDefault="00E92D54" w:rsidP="00E92D54">
      <w:pPr>
        <w:pStyle w:val="Code"/>
      </w:pPr>
      <w:r>
        <w:t>use Illuminate\Database\Schema\Blueprint;</w:t>
      </w:r>
    </w:p>
    <w:p w14:paraId="5EBAC830" w14:textId="77777777" w:rsidR="00E92D54" w:rsidRDefault="00E92D54" w:rsidP="00E92D54">
      <w:pPr>
        <w:pStyle w:val="Code"/>
      </w:pPr>
      <w:r>
        <w:t>use Illuminate\Support\Facades\Schema;</w:t>
      </w:r>
    </w:p>
    <w:p w14:paraId="3E9ED0A6" w14:textId="77777777" w:rsidR="00E92D54" w:rsidRDefault="00E92D54" w:rsidP="00E92D54">
      <w:pPr>
        <w:pStyle w:val="Code"/>
      </w:pPr>
    </w:p>
    <w:p w14:paraId="6DB749C4" w14:textId="77777777" w:rsidR="00E92D54" w:rsidRDefault="00E92D54" w:rsidP="00E92D54">
      <w:pPr>
        <w:pStyle w:val="Code"/>
      </w:pPr>
      <w:r>
        <w:t>return new class extends Migration</w:t>
      </w:r>
    </w:p>
    <w:p w14:paraId="2B95DFC3" w14:textId="77777777" w:rsidR="00E92D54" w:rsidRDefault="00E92D54" w:rsidP="00E92D54">
      <w:pPr>
        <w:pStyle w:val="Code"/>
      </w:pPr>
      <w:r>
        <w:t>{</w:t>
      </w:r>
    </w:p>
    <w:p w14:paraId="2FB6038C" w14:textId="77777777" w:rsidR="00E92D54" w:rsidRDefault="00E92D54" w:rsidP="00E92D54">
      <w:pPr>
        <w:pStyle w:val="Code"/>
      </w:pPr>
      <w:r>
        <w:t xml:space="preserve">    public function up(): void</w:t>
      </w:r>
    </w:p>
    <w:p w14:paraId="74B2E52D" w14:textId="77777777" w:rsidR="00E92D54" w:rsidRDefault="00E92D54" w:rsidP="00E92D54">
      <w:pPr>
        <w:pStyle w:val="Code"/>
      </w:pPr>
      <w:r>
        <w:t xml:space="preserve">    {</w:t>
      </w:r>
    </w:p>
    <w:p w14:paraId="0E0EEEF4" w14:textId="77777777" w:rsidR="00E92D54" w:rsidRDefault="00E92D54" w:rsidP="00E92D54">
      <w:pPr>
        <w:pStyle w:val="Code"/>
      </w:pPr>
      <w:r>
        <w:t xml:space="preserve">        Schema::create('work_items', function (Blueprint $table) {</w:t>
      </w:r>
    </w:p>
    <w:p w14:paraId="6DF1C700" w14:textId="77777777" w:rsidR="00E92D54" w:rsidRDefault="00E92D54" w:rsidP="00E92D54">
      <w:pPr>
        <w:pStyle w:val="Code"/>
      </w:pPr>
      <w:r>
        <w:t xml:space="preserve">            $table-&gt;ulid('id')-&gt;primary();</w:t>
      </w:r>
    </w:p>
    <w:p w14:paraId="6F6C4C53" w14:textId="77777777" w:rsidR="00E92D54" w:rsidRDefault="00E92D54" w:rsidP="00E92D54">
      <w:pPr>
        <w:pStyle w:val="Code"/>
      </w:pPr>
      <w:r>
        <w:t xml:space="preserve">            $table-&gt;string('name');</w:t>
      </w:r>
    </w:p>
    <w:p w14:paraId="28B8F9C6" w14:textId="77777777" w:rsidR="00E92D54" w:rsidRDefault="00E92D54" w:rsidP="00E92D54">
      <w:pPr>
        <w:pStyle w:val="Code"/>
      </w:pPr>
      <w:r>
        <w:t xml:space="preserve">            $table-&gt;text('description')-&gt;nullable();</w:t>
      </w:r>
    </w:p>
    <w:p w14:paraId="5B52F0E0" w14:textId="77777777" w:rsidR="00E92D54" w:rsidRDefault="00E92D54" w:rsidP="00E92D54">
      <w:pPr>
        <w:pStyle w:val="Code"/>
      </w:pPr>
      <w:r>
        <w:t xml:space="preserve">            $table-&gt;string('unit')-&gt;default('pcs');</w:t>
      </w:r>
    </w:p>
    <w:p w14:paraId="17EFBA50" w14:textId="77777777" w:rsidR="00E92D54" w:rsidRDefault="00E92D54" w:rsidP="00E92D54">
      <w:pPr>
        <w:pStyle w:val="Code"/>
      </w:pPr>
      <w:r>
        <w:t xml:space="preserve">            $table-&gt;decimal('price', 10, 2)-&gt;nullable();</w:t>
      </w:r>
    </w:p>
    <w:p w14:paraId="62CB48FB" w14:textId="77777777" w:rsidR="00E92D54" w:rsidRDefault="00E92D54" w:rsidP="00E92D54">
      <w:pPr>
        <w:pStyle w:val="Code"/>
      </w:pPr>
      <w:r>
        <w:t xml:space="preserve">            $table-&gt;timestamps();</w:t>
      </w:r>
    </w:p>
    <w:p w14:paraId="2BBBAEAF" w14:textId="77777777" w:rsidR="00E92D54" w:rsidRDefault="00E92D54" w:rsidP="00E92D54">
      <w:pPr>
        <w:pStyle w:val="Code"/>
      </w:pPr>
      <w:r>
        <w:t xml:space="preserve">        });</w:t>
      </w:r>
    </w:p>
    <w:p w14:paraId="5A293FD2" w14:textId="77777777" w:rsidR="00E92D54" w:rsidRDefault="00E92D54" w:rsidP="00E92D54">
      <w:pPr>
        <w:pStyle w:val="Code"/>
      </w:pPr>
      <w:r>
        <w:t xml:space="preserve">    }</w:t>
      </w:r>
    </w:p>
    <w:p w14:paraId="7B8249BB" w14:textId="77777777" w:rsidR="00E92D54" w:rsidRDefault="00E92D54" w:rsidP="00E92D54">
      <w:pPr>
        <w:pStyle w:val="Code"/>
      </w:pPr>
    </w:p>
    <w:p w14:paraId="50538118" w14:textId="77777777" w:rsidR="00E92D54" w:rsidRDefault="00E92D54" w:rsidP="00E92D54">
      <w:pPr>
        <w:pStyle w:val="Code"/>
      </w:pPr>
      <w:r>
        <w:t xml:space="preserve">    public function down(): void</w:t>
      </w:r>
    </w:p>
    <w:p w14:paraId="2E8C60CB" w14:textId="77777777" w:rsidR="00E92D54" w:rsidRDefault="00E92D54" w:rsidP="00E92D54">
      <w:pPr>
        <w:pStyle w:val="Code"/>
      </w:pPr>
      <w:r>
        <w:t xml:space="preserve">    {</w:t>
      </w:r>
    </w:p>
    <w:p w14:paraId="5A6A14E0" w14:textId="77777777" w:rsidR="00E92D54" w:rsidRDefault="00E92D54" w:rsidP="00E92D54">
      <w:pPr>
        <w:pStyle w:val="Code"/>
      </w:pPr>
      <w:r>
        <w:t xml:space="preserve">        Schema::dropIfExists('work_items');</w:t>
      </w:r>
    </w:p>
    <w:p w14:paraId="32AFBA01" w14:textId="77777777" w:rsidR="00E92D54" w:rsidRDefault="00E92D54" w:rsidP="00E92D54">
      <w:pPr>
        <w:pStyle w:val="Code"/>
      </w:pPr>
      <w:r>
        <w:t xml:space="preserve">    }</w:t>
      </w:r>
    </w:p>
    <w:p w14:paraId="1A7F9008" w14:textId="77777777" w:rsidR="00E92D54" w:rsidRDefault="00E92D54" w:rsidP="00E92D54">
      <w:pPr>
        <w:pStyle w:val="Code"/>
      </w:pPr>
      <w:r>
        <w:t>};</w:t>
      </w:r>
    </w:p>
    <w:p w14:paraId="2AC54A51" w14:textId="77777777" w:rsidR="00E92D54" w:rsidRDefault="00E92D54" w:rsidP="00E92D54">
      <w:pPr>
        <w:pStyle w:val="Code"/>
      </w:pPr>
      <w:r>
        <w:t>&lt;?php</w:t>
      </w:r>
    </w:p>
    <w:p w14:paraId="6DC0BCDF" w14:textId="77777777" w:rsidR="00E92D54" w:rsidRDefault="00E92D54" w:rsidP="00E92D54">
      <w:pPr>
        <w:pStyle w:val="Code"/>
      </w:pPr>
    </w:p>
    <w:p w14:paraId="161AA0BD" w14:textId="77777777" w:rsidR="00E92D54" w:rsidRDefault="00E92D54" w:rsidP="00E92D54">
      <w:pPr>
        <w:pStyle w:val="Code"/>
      </w:pPr>
      <w:r>
        <w:t>use Illuminate\Database\Migrations\Migration;</w:t>
      </w:r>
    </w:p>
    <w:p w14:paraId="16953187" w14:textId="77777777" w:rsidR="00E92D54" w:rsidRDefault="00E92D54" w:rsidP="00E92D54">
      <w:pPr>
        <w:pStyle w:val="Code"/>
      </w:pPr>
      <w:r>
        <w:t>use Illuminate\Database\Schema\Blueprint;</w:t>
      </w:r>
    </w:p>
    <w:p w14:paraId="7499CABA" w14:textId="77777777" w:rsidR="00E92D54" w:rsidRDefault="00E92D54" w:rsidP="00E92D54">
      <w:pPr>
        <w:pStyle w:val="Code"/>
      </w:pPr>
      <w:r>
        <w:t>use Illuminate\Support\Facades\Schema;</w:t>
      </w:r>
    </w:p>
    <w:p w14:paraId="4B0334BC" w14:textId="77777777" w:rsidR="00E92D54" w:rsidRDefault="00E92D54" w:rsidP="00E92D54">
      <w:pPr>
        <w:pStyle w:val="Code"/>
      </w:pPr>
    </w:p>
    <w:p w14:paraId="550AF12E" w14:textId="77777777" w:rsidR="00E92D54" w:rsidRDefault="00E92D54" w:rsidP="00E92D54">
      <w:pPr>
        <w:pStyle w:val="Code"/>
      </w:pPr>
      <w:r>
        <w:t>return new class extends Migration</w:t>
      </w:r>
    </w:p>
    <w:p w14:paraId="1FD3463B" w14:textId="77777777" w:rsidR="00E92D54" w:rsidRDefault="00E92D54" w:rsidP="00E92D54">
      <w:pPr>
        <w:pStyle w:val="Code"/>
      </w:pPr>
      <w:r>
        <w:t>{</w:t>
      </w:r>
    </w:p>
    <w:p w14:paraId="073A1B15" w14:textId="77777777" w:rsidR="00E92D54" w:rsidRDefault="00E92D54" w:rsidP="00E92D54">
      <w:pPr>
        <w:pStyle w:val="Code"/>
      </w:pPr>
      <w:r>
        <w:t xml:space="preserve">    public function up(): void</w:t>
      </w:r>
    </w:p>
    <w:p w14:paraId="5B2D9958" w14:textId="77777777" w:rsidR="00E92D54" w:rsidRDefault="00E92D54" w:rsidP="00E92D54">
      <w:pPr>
        <w:pStyle w:val="Code"/>
      </w:pPr>
      <w:r>
        <w:t xml:space="preserve">    {</w:t>
      </w:r>
    </w:p>
    <w:p w14:paraId="7F609EF4" w14:textId="77777777" w:rsidR="00E92D54" w:rsidRDefault="00E92D54" w:rsidP="00E92D54">
      <w:pPr>
        <w:pStyle w:val="Code"/>
      </w:pPr>
      <w:r>
        <w:t xml:space="preserve">        Schema::create('work_logs', function (Blueprint $table) {</w:t>
      </w:r>
    </w:p>
    <w:p w14:paraId="38BEFC9D" w14:textId="77777777" w:rsidR="00E92D54" w:rsidRDefault="00E92D54" w:rsidP="00E92D54">
      <w:pPr>
        <w:pStyle w:val="Code"/>
      </w:pPr>
      <w:r>
        <w:t xml:space="preserve">            $table-&gt;ulid('id')-&gt;primary();</w:t>
      </w:r>
    </w:p>
    <w:p w14:paraId="11EDE430" w14:textId="77777777" w:rsidR="00E92D54" w:rsidRDefault="00E92D54" w:rsidP="00E92D54">
      <w:pPr>
        <w:pStyle w:val="Code"/>
      </w:pPr>
      <w:r>
        <w:t xml:space="preserve">            $table-&gt;foreignUlid('project_id')-&gt;constrained()-&gt;cascadeOnDelete();</w:t>
      </w:r>
    </w:p>
    <w:p w14:paraId="6E57AE0C" w14:textId="77777777" w:rsidR="00E92D54" w:rsidRDefault="00E92D54" w:rsidP="00E92D54">
      <w:pPr>
        <w:pStyle w:val="Code"/>
      </w:pPr>
      <w:r>
        <w:t xml:space="preserve">            $table-&gt;foreignUlid('employee_id')-&gt;constrained()-&gt;cascadeOnDelete();</w:t>
      </w:r>
    </w:p>
    <w:p w14:paraId="34BCED6F" w14:textId="77777777" w:rsidR="00E92D54" w:rsidRDefault="00E92D54" w:rsidP="00E92D54">
      <w:pPr>
        <w:pStyle w:val="Code"/>
      </w:pPr>
      <w:r>
        <w:lastRenderedPageBreak/>
        <w:t xml:space="preserve">            $table-&gt;foreignUlid('work_item_id')-&gt;constrained()-&gt;cascadeOnDelete();</w:t>
      </w:r>
    </w:p>
    <w:p w14:paraId="4EED8487" w14:textId="77777777" w:rsidR="00E92D54" w:rsidRDefault="00E92D54" w:rsidP="00E92D54">
      <w:pPr>
        <w:pStyle w:val="Code"/>
      </w:pPr>
      <w:r>
        <w:t xml:space="preserve">            $table-&gt;decimal('quantity', 10, 2);</w:t>
      </w:r>
    </w:p>
    <w:p w14:paraId="09021AA5" w14:textId="77777777" w:rsidR="00E92D54" w:rsidRDefault="00E92D54" w:rsidP="00E92D54">
      <w:pPr>
        <w:pStyle w:val="Code"/>
      </w:pPr>
      <w:r>
        <w:t xml:space="preserve">            $table-&gt;date('logged_at');</w:t>
      </w:r>
    </w:p>
    <w:p w14:paraId="30C4D920" w14:textId="77777777" w:rsidR="00E92D54" w:rsidRDefault="00E92D54" w:rsidP="00E92D54">
      <w:pPr>
        <w:pStyle w:val="Code"/>
      </w:pPr>
      <w:r>
        <w:t xml:space="preserve">            $table-&gt;text('notes')-&gt;nullable();</w:t>
      </w:r>
    </w:p>
    <w:p w14:paraId="0ACA6869" w14:textId="77777777" w:rsidR="00E92D54" w:rsidRDefault="00E92D54" w:rsidP="00E92D54">
      <w:pPr>
        <w:pStyle w:val="Code"/>
      </w:pPr>
      <w:r>
        <w:t xml:space="preserve">            $table-&gt;timestamps();</w:t>
      </w:r>
    </w:p>
    <w:p w14:paraId="12143813" w14:textId="77777777" w:rsidR="00E92D54" w:rsidRDefault="00E92D54" w:rsidP="00E92D54">
      <w:pPr>
        <w:pStyle w:val="Code"/>
      </w:pPr>
      <w:r>
        <w:t xml:space="preserve">        });</w:t>
      </w:r>
    </w:p>
    <w:p w14:paraId="2CB7DFA9" w14:textId="77777777" w:rsidR="00E92D54" w:rsidRDefault="00E92D54" w:rsidP="00E92D54">
      <w:pPr>
        <w:pStyle w:val="Code"/>
      </w:pPr>
      <w:r>
        <w:t xml:space="preserve">    }</w:t>
      </w:r>
    </w:p>
    <w:p w14:paraId="250C170F" w14:textId="77777777" w:rsidR="00E92D54" w:rsidRDefault="00E92D54" w:rsidP="00E92D54">
      <w:pPr>
        <w:pStyle w:val="Code"/>
      </w:pPr>
    </w:p>
    <w:p w14:paraId="5BDD6AEC" w14:textId="77777777" w:rsidR="00E92D54" w:rsidRDefault="00E92D54" w:rsidP="00E92D54">
      <w:pPr>
        <w:pStyle w:val="Code"/>
      </w:pPr>
      <w:r>
        <w:t xml:space="preserve">    public function down(): void</w:t>
      </w:r>
    </w:p>
    <w:p w14:paraId="585BBCB8" w14:textId="77777777" w:rsidR="00E92D54" w:rsidRDefault="00E92D54" w:rsidP="00E92D54">
      <w:pPr>
        <w:pStyle w:val="Code"/>
      </w:pPr>
      <w:r>
        <w:t xml:space="preserve">    {</w:t>
      </w:r>
    </w:p>
    <w:p w14:paraId="5263C8A4" w14:textId="77777777" w:rsidR="00E92D54" w:rsidRDefault="00E92D54" w:rsidP="00E92D54">
      <w:pPr>
        <w:pStyle w:val="Code"/>
      </w:pPr>
      <w:r>
        <w:t xml:space="preserve">        Schema::dropIfExists('work_logs');</w:t>
      </w:r>
    </w:p>
    <w:p w14:paraId="591527B3" w14:textId="77777777" w:rsidR="00E92D54" w:rsidRDefault="00E92D54" w:rsidP="00E92D54">
      <w:pPr>
        <w:pStyle w:val="Code"/>
      </w:pPr>
      <w:r>
        <w:t xml:space="preserve">    }</w:t>
      </w:r>
    </w:p>
    <w:p w14:paraId="1BA0DBFD" w14:textId="77777777" w:rsidR="00E92D54" w:rsidRDefault="00E92D54" w:rsidP="00E92D54">
      <w:pPr>
        <w:pStyle w:val="Code"/>
      </w:pPr>
      <w:r>
        <w:t>};</w:t>
      </w:r>
    </w:p>
    <w:p w14:paraId="05244A36" w14:textId="77777777" w:rsidR="00E92D54" w:rsidRDefault="00E92D54" w:rsidP="00E92D54">
      <w:pPr>
        <w:pStyle w:val="Code"/>
      </w:pPr>
      <w:r>
        <w:t>&lt;?php</w:t>
      </w:r>
    </w:p>
    <w:p w14:paraId="5C3FB02A" w14:textId="77777777" w:rsidR="00E92D54" w:rsidRDefault="00E92D54" w:rsidP="00E92D54">
      <w:pPr>
        <w:pStyle w:val="Code"/>
      </w:pPr>
    </w:p>
    <w:p w14:paraId="12561E17" w14:textId="77777777" w:rsidR="00E92D54" w:rsidRDefault="00E92D54" w:rsidP="00E92D54">
      <w:pPr>
        <w:pStyle w:val="Code"/>
      </w:pPr>
      <w:r>
        <w:t>use Illuminate\Database\Migrations\Migration;</w:t>
      </w:r>
    </w:p>
    <w:p w14:paraId="0CCD223D" w14:textId="77777777" w:rsidR="00E92D54" w:rsidRDefault="00E92D54" w:rsidP="00E92D54">
      <w:pPr>
        <w:pStyle w:val="Code"/>
      </w:pPr>
      <w:r>
        <w:t>use Illuminate\Database\Schema\Blueprint;</w:t>
      </w:r>
    </w:p>
    <w:p w14:paraId="34A73562" w14:textId="77777777" w:rsidR="00E92D54" w:rsidRDefault="00E92D54" w:rsidP="00E92D54">
      <w:pPr>
        <w:pStyle w:val="Code"/>
      </w:pPr>
      <w:r>
        <w:t>use Illuminate\Support\Facades\Schema;</w:t>
      </w:r>
    </w:p>
    <w:p w14:paraId="0DB7C56C" w14:textId="77777777" w:rsidR="00E92D54" w:rsidRDefault="00E92D54" w:rsidP="00E92D54">
      <w:pPr>
        <w:pStyle w:val="Code"/>
      </w:pPr>
    </w:p>
    <w:p w14:paraId="5E1D8B63" w14:textId="77777777" w:rsidR="00E92D54" w:rsidRDefault="00E92D54" w:rsidP="00E92D54">
      <w:pPr>
        <w:pStyle w:val="Code"/>
      </w:pPr>
      <w:r>
        <w:t>return new class extends Migration</w:t>
      </w:r>
    </w:p>
    <w:p w14:paraId="2E7935EC" w14:textId="77777777" w:rsidR="00E92D54" w:rsidRDefault="00E92D54" w:rsidP="00E92D54">
      <w:pPr>
        <w:pStyle w:val="Code"/>
      </w:pPr>
      <w:r>
        <w:t>{</w:t>
      </w:r>
    </w:p>
    <w:p w14:paraId="7B167A38" w14:textId="77777777" w:rsidR="00E92D54" w:rsidRDefault="00E92D54" w:rsidP="00E92D54">
      <w:pPr>
        <w:pStyle w:val="Code"/>
      </w:pPr>
      <w:r>
        <w:t xml:space="preserve">    public function up(): void</w:t>
      </w:r>
    </w:p>
    <w:p w14:paraId="285BAE3B" w14:textId="77777777" w:rsidR="00E92D54" w:rsidRDefault="00E92D54" w:rsidP="00E92D54">
      <w:pPr>
        <w:pStyle w:val="Code"/>
      </w:pPr>
      <w:r>
        <w:t xml:space="preserve">    {</w:t>
      </w:r>
    </w:p>
    <w:p w14:paraId="6037D8E2" w14:textId="77777777" w:rsidR="00E92D54" w:rsidRDefault="00E92D54" w:rsidP="00E92D54">
      <w:pPr>
        <w:pStyle w:val="Code"/>
      </w:pPr>
      <w:r>
        <w:t xml:space="preserve">        Schema::create('materials', function (Blueprint $table) {</w:t>
      </w:r>
    </w:p>
    <w:p w14:paraId="598852EE" w14:textId="77777777" w:rsidR="00E92D54" w:rsidRDefault="00E92D54" w:rsidP="00E92D54">
      <w:pPr>
        <w:pStyle w:val="Code"/>
      </w:pPr>
      <w:r>
        <w:t xml:space="preserve">            $table-&gt;ulid('id')-&gt;primary();</w:t>
      </w:r>
    </w:p>
    <w:p w14:paraId="5DE265D3" w14:textId="77777777" w:rsidR="00E92D54" w:rsidRDefault="00E92D54" w:rsidP="00E92D54">
      <w:pPr>
        <w:pStyle w:val="Code"/>
      </w:pPr>
      <w:r>
        <w:t xml:space="preserve">            $table-&gt;string('name');</w:t>
      </w:r>
    </w:p>
    <w:p w14:paraId="51694909" w14:textId="77777777" w:rsidR="00E92D54" w:rsidRDefault="00E92D54" w:rsidP="00E92D54">
      <w:pPr>
        <w:pStyle w:val="Code"/>
      </w:pPr>
      <w:r>
        <w:t xml:space="preserve">            $table-&gt;string('brand')-&gt;nullable();</w:t>
      </w:r>
    </w:p>
    <w:p w14:paraId="4F23C200" w14:textId="77777777" w:rsidR="00E92D54" w:rsidRDefault="00E92D54" w:rsidP="00E92D54">
      <w:pPr>
        <w:pStyle w:val="Code"/>
      </w:pPr>
      <w:r>
        <w:t xml:space="preserve">            $table-&gt;string('model')-&gt;nullable();</w:t>
      </w:r>
    </w:p>
    <w:p w14:paraId="29D64AC6" w14:textId="77777777" w:rsidR="00E92D54" w:rsidRDefault="00E92D54" w:rsidP="00E92D54">
      <w:pPr>
        <w:pStyle w:val="Code"/>
      </w:pPr>
      <w:r>
        <w:t xml:space="preserve">            $table-&gt;string('category')-&gt;nullable();</w:t>
      </w:r>
    </w:p>
    <w:p w14:paraId="1CFF606E" w14:textId="77777777" w:rsidR="00E92D54" w:rsidRDefault="00E92D54" w:rsidP="00E92D54">
      <w:pPr>
        <w:pStyle w:val="Code"/>
      </w:pPr>
      <w:r>
        <w:t xml:space="preserve">            $table-&gt;text('description')-&gt;nullable();</w:t>
      </w:r>
    </w:p>
    <w:p w14:paraId="0C230EEA" w14:textId="77777777" w:rsidR="00E92D54" w:rsidRDefault="00E92D54" w:rsidP="00E92D54">
      <w:pPr>
        <w:pStyle w:val="Code"/>
      </w:pPr>
      <w:r>
        <w:t xml:space="preserve">            $table-&gt;decimal('unit_price', 12, 2)-&gt;nullable();</w:t>
      </w:r>
    </w:p>
    <w:p w14:paraId="37FFEE44" w14:textId="77777777" w:rsidR="00E92D54" w:rsidRDefault="00E92D54" w:rsidP="00E92D54">
      <w:pPr>
        <w:pStyle w:val="Code"/>
      </w:pPr>
      <w:r>
        <w:t xml:space="preserve">            $table-&gt;timestamps();</w:t>
      </w:r>
    </w:p>
    <w:p w14:paraId="70647693" w14:textId="77777777" w:rsidR="00E92D54" w:rsidRDefault="00E92D54" w:rsidP="00E92D54">
      <w:pPr>
        <w:pStyle w:val="Code"/>
      </w:pPr>
      <w:r>
        <w:t xml:space="preserve">        });</w:t>
      </w:r>
    </w:p>
    <w:p w14:paraId="5925D75E" w14:textId="77777777" w:rsidR="00E92D54" w:rsidRDefault="00E92D54" w:rsidP="00E92D54">
      <w:pPr>
        <w:pStyle w:val="Code"/>
      </w:pPr>
      <w:r>
        <w:t xml:space="preserve">    }</w:t>
      </w:r>
    </w:p>
    <w:p w14:paraId="1BC415A1" w14:textId="77777777" w:rsidR="00E92D54" w:rsidRDefault="00E92D54" w:rsidP="00E92D54">
      <w:pPr>
        <w:pStyle w:val="Code"/>
      </w:pPr>
    </w:p>
    <w:p w14:paraId="4C7E8B38" w14:textId="77777777" w:rsidR="00E92D54" w:rsidRDefault="00E92D54" w:rsidP="00E92D54">
      <w:pPr>
        <w:pStyle w:val="Code"/>
      </w:pPr>
      <w:r>
        <w:t xml:space="preserve">    public function down(): void</w:t>
      </w:r>
    </w:p>
    <w:p w14:paraId="2DAFB2FE" w14:textId="77777777" w:rsidR="00E92D54" w:rsidRDefault="00E92D54" w:rsidP="00E92D54">
      <w:pPr>
        <w:pStyle w:val="Code"/>
      </w:pPr>
      <w:r>
        <w:t xml:space="preserve">    {</w:t>
      </w:r>
    </w:p>
    <w:p w14:paraId="48729756" w14:textId="77777777" w:rsidR="00E92D54" w:rsidRDefault="00E92D54" w:rsidP="00E92D54">
      <w:pPr>
        <w:pStyle w:val="Code"/>
      </w:pPr>
      <w:r>
        <w:t xml:space="preserve">        Schema::dropIfExists('materials');</w:t>
      </w:r>
    </w:p>
    <w:p w14:paraId="6F2488A5" w14:textId="77777777" w:rsidR="00E92D54" w:rsidRDefault="00E92D54" w:rsidP="00E92D54">
      <w:pPr>
        <w:pStyle w:val="Code"/>
      </w:pPr>
      <w:r>
        <w:t xml:space="preserve">    }</w:t>
      </w:r>
    </w:p>
    <w:p w14:paraId="679B09F1" w14:textId="77777777" w:rsidR="00E92D54" w:rsidRDefault="00E92D54" w:rsidP="00E92D54">
      <w:pPr>
        <w:pStyle w:val="Code"/>
      </w:pPr>
      <w:r>
        <w:t>};</w:t>
      </w:r>
    </w:p>
    <w:p w14:paraId="41D940E3" w14:textId="77777777" w:rsidR="00E92D54" w:rsidRDefault="00E92D54" w:rsidP="00E92D54">
      <w:pPr>
        <w:pStyle w:val="Code"/>
      </w:pPr>
      <w:r>
        <w:t>&lt;?php</w:t>
      </w:r>
    </w:p>
    <w:p w14:paraId="469B123E" w14:textId="77777777" w:rsidR="00E92D54" w:rsidRDefault="00E92D54" w:rsidP="00E92D54">
      <w:pPr>
        <w:pStyle w:val="Code"/>
      </w:pPr>
    </w:p>
    <w:p w14:paraId="46179CD4" w14:textId="77777777" w:rsidR="00E92D54" w:rsidRDefault="00E92D54" w:rsidP="00E92D54">
      <w:pPr>
        <w:pStyle w:val="Code"/>
      </w:pPr>
      <w:r>
        <w:t>use Illuminate\Database\Migrations\Migration;</w:t>
      </w:r>
    </w:p>
    <w:p w14:paraId="12E855B9" w14:textId="77777777" w:rsidR="00E92D54" w:rsidRDefault="00E92D54" w:rsidP="00E92D54">
      <w:pPr>
        <w:pStyle w:val="Code"/>
      </w:pPr>
      <w:r>
        <w:t>use Illuminate\Database\Schema\Blueprint;</w:t>
      </w:r>
    </w:p>
    <w:p w14:paraId="762D527A" w14:textId="77777777" w:rsidR="00E92D54" w:rsidRDefault="00E92D54" w:rsidP="00E92D54">
      <w:pPr>
        <w:pStyle w:val="Code"/>
      </w:pPr>
      <w:r>
        <w:t>use Illuminate\Support\Facades\Schema;</w:t>
      </w:r>
    </w:p>
    <w:p w14:paraId="43C1FBF8" w14:textId="77777777" w:rsidR="00E92D54" w:rsidRDefault="00E92D54" w:rsidP="00E92D54">
      <w:pPr>
        <w:pStyle w:val="Code"/>
      </w:pPr>
    </w:p>
    <w:p w14:paraId="03EC376F" w14:textId="77777777" w:rsidR="00E92D54" w:rsidRDefault="00E92D54" w:rsidP="00E92D54">
      <w:pPr>
        <w:pStyle w:val="Code"/>
      </w:pPr>
      <w:r>
        <w:t>return new class extends Migration</w:t>
      </w:r>
    </w:p>
    <w:p w14:paraId="181744BD" w14:textId="77777777" w:rsidR="00E92D54" w:rsidRDefault="00E92D54" w:rsidP="00E92D54">
      <w:pPr>
        <w:pStyle w:val="Code"/>
      </w:pPr>
      <w:r>
        <w:t>{</w:t>
      </w:r>
    </w:p>
    <w:p w14:paraId="4FB4CEF7" w14:textId="77777777" w:rsidR="00E92D54" w:rsidRDefault="00E92D54" w:rsidP="00E92D54">
      <w:pPr>
        <w:pStyle w:val="Code"/>
      </w:pPr>
      <w:r>
        <w:t xml:space="preserve">    public function up(): void</w:t>
      </w:r>
    </w:p>
    <w:p w14:paraId="6674BE6F" w14:textId="77777777" w:rsidR="00E92D54" w:rsidRDefault="00E92D54" w:rsidP="00E92D54">
      <w:pPr>
        <w:pStyle w:val="Code"/>
      </w:pPr>
      <w:r>
        <w:t xml:space="preserve">    {</w:t>
      </w:r>
    </w:p>
    <w:p w14:paraId="27BA86F6" w14:textId="77777777" w:rsidR="00E92D54" w:rsidRDefault="00E92D54" w:rsidP="00E92D54">
      <w:pPr>
        <w:pStyle w:val="Code"/>
      </w:pPr>
      <w:r>
        <w:t xml:space="preserve">        Schema::create('material_usages', function (Blueprint $table) {</w:t>
      </w:r>
    </w:p>
    <w:p w14:paraId="39D84EA7" w14:textId="77777777" w:rsidR="00E92D54" w:rsidRDefault="00E92D54" w:rsidP="00E92D54">
      <w:pPr>
        <w:pStyle w:val="Code"/>
      </w:pPr>
      <w:r>
        <w:t xml:space="preserve">            $table-&gt;ulid('id')-&gt;primary();</w:t>
      </w:r>
    </w:p>
    <w:p w14:paraId="3A4E3ADA" w14:textId="77777777" w:rsidR="00E92D54" w:rsidRDefault="00E92D54" w:rsidP="00E92D54">
      <w:pPr>
        <w:pStyle w:val="Code"/>
      </w:pPr>
      <w:r>
        <w:t xml:space="preserve">            $table-&gt;foreignUlid('project_id')-&gt;constrained()-&gt;cascadeOnDelete();</w:t>
      </w:r>
    </w:p>
    <w:p w14:paraId="6634A365" w14:textId="77777777" w:rsidR="00E92D54" w:rsidRDefault="00E92D54" w:rsidP="00E92D54">
      <w:pPr>
        <w:pStyle w:val="Code"/>
      </w:pPr>
      <w:r>
        <w:t xml:space="preserve">            $table-&gt;foreignUlid('material_id')-&gt;constrained()-&gt;cascadeOnDelete();</w:t>
      </w:r>
    </w:p>
    <w:p w14:paraId="0C6D509B" w14:textId="77777777" w:rsidR="00E92D54" w:rsidRDefault="00E92D54" w:rsidP="00E92D54">
      <w:pPr>
        <w:pStyle w:val="Code"/>
      </w:pPr>
      <w:r>
        <w:t xml:space="preserve">            $table-&gt;decimal('quantity', 10, 2);</w:t>
      </w:r>
    </w:p>
    <w:p w14:paraId="58BA07E6" w14:textId="77777777" w:rsidR="00E92D54" w:rsidRDefault="00E92D54" w:rsidP="00E92D54">
      <w:pPr>
        <w:pStyle w:val="Code"/>
      </w:pPr>
      <w:r>
        <w:t xml:space="preserve">            $table-&gt;date('used_at');</w:t>
      </w:r>
    </w:p>
    <w:p w14:paraId="73CDE83B" w14:textId="77777777" w:rsidR="00E92D54" w:rsidRDefault="00E92D54" w:rsidP="00E92D54">
      <w:pPr>
        <w:pStyle w:val="Code"/>
      </w:pPr>
      <w:r>
        <w:t xml:space="preserve">            $table-&gt;timestamps();</w:t>
      </w:r>
    </w:p>
    <w:p w14:paraId="3D530BEE" w14:textId="77777777" w:rsidR="00E92D54" w:rsidRDefault="00E92D54" w:rsidP="00E92D54">
      <w:pPr>
        <w:pStyle w:val="Code"/>
      </w:pPr>
      <w:r>
        <w:t xml:space="preserve">        });</w:t>
      </w:r>
    </w:p>
    <w:p w14:paraId="35FD83E6" w14:textId="77777777" w:rsidR="00E92D54" w:rsidRDefault="00E92D54" w:rsidP="00E92D54">
      <w:pPr>
        <w:pStyle w:val="Code"/>
      </w:pPr>
      <w:r>
        <w:t xml:space="preserve">    }</w:t>
      </w:r>
    </w:p>
    <w:p w14:paraId="59B9F19C" w14:textId="77777777" w:rsidR="00E92D54" w:rsidRDefault="00E92D54" w:rsidP="00E92D54">
      <w:pPr>
        <w:pStyle w:val="Code"/>
      </w:pPr>
    </w:p>
    <w:p w14:paraId="4D76CC75" w14:textId="77777777" w:rsidR="00E92D54" w:rsidRDefault="00E92D54" w:rsidP="00E92D54">
      <w:pPr>
        <w:pStyle w:val="Code"/>
      </w:pPr>
      <w:r>
        <w:t xml:space="preserve">    public function down(): void</w:t>
      </w:r>
    </w:p>
    <w:p w14:paraId="618E75B9" w14:textId="77777777" w:rsidR="00E92D54" w:rsidRDefault="00E92D54" w:rsidP="00E92D54">
      <w:pPr>
        <w:pStyle w:val="Code"/>
      </w:pPr>
      <w:r>
        <w:t xml:space="preserve">    {</w:t>
      </w:r>
    </w:p>
    <w:p w14:paraId="31473684" w14:textId="77777777" w:rsidR="00E92D54" w:rsidRDefault="00E92D54" w:rsidP="00E92D54">
      <w:pPr>
        <w:pStyle w:val="Code"/>
      </w:pPr>
      <w:r>
        <w:t xml:space="preserve">        Schema::dropIfExists('material_usages');</w:t>
      </w:r>
    </w:p>
    <w:p w14:paraId="1403268B" w14:textId="77777777" w:rsidR="00E92D54" w:rsidRDefault="00E92D54" w:rsidP="00E92D54">
      <w:pPr>
        <w:pStyle w:val="Code"/>
      </w:pPr>
      <w:r>
        <w:t xml:space="preserve">    }</w:t>
      </w:r>
    </w:p>
    <w:p w14:paraId="57EA6C00" w14:textId="77777777" w:rsidR="00E92D54" w:rsidRDefault="00E92D54" w:rsidP="00E92D54">
      <w:pPr>
        <w:pStyle w:val="Code"/>
      </w:pPr>
      <w:r>
        <w:t>};</w:t>
      </w:r>
    </w:p>
    <w:p w14:paraId="573E1D1B" w14:textId="77777777" w:rsidR="00E92D54" w:rsidRDefault="00E92D54" w:rsidP="00E92D54">
      <w:pPr>
        <w:pStyle w:val="Code"/>
      </w:pPr>
      <w:r>
        <w:t>&lt;?php</w:t>
      </w:r>
    </w:p>
    <w:p w14:paraId="04EF7E3D" w14:textId="77777777" w:rsidR="00E92D54" w:rsidRDefault="00E92D54" w:rsidP="00E92D54">
      <w:pPr>
        <w:pStyle w:val="Code"/>
      </w:pPr>
    </w:p>
    <w:p w14:paraId="72CA8D13" w14:textId="77777777" w:rsidR="00E92D54" w:rsidRDefault="00E92D54" w:rsidP="00E92D54">
      <w:pPr>
        <w:pStyle w:val="Code"/>
      </w:pPr>
      <w:r>
        <w:t>use App\Enums\EquipmentStatus;</w:t>
      </w:r>
    </w:p>
    <w:p w14:paraId="5F930477" w14:textId="77777777" w:rsidR="00E92D54" w:rsidRDefault="00E92D54" w:rsidP="00E92D54">
      <w:pPr>
        <w:pStyle w:val="Code"/>
      </w:pPr>
      <w:r>
        <w:t>use Illuminate\Database\Migrations\Migration;</w:t>
      </w:r>
    </w:p>
    <w:p w14:paraId="261F3F18" w14:textId="77777777" w:rsidR="00E92D54" w:rsidRDefault="00E92D54" w:rsidP="00E92D54">
      <w:pPr>
        <w:pStyle w:val="Code"/>
      </w:pPr>
      <w:r>
        <w:t>use Illuminate\Database\Schema\Blueprint;</w:t>
      </w:r>
    </w:p>
    <w:p w14:paraId="17C44AD9" w14:textId="77777777" w:rsidR="00E92D54" w:rsidRDefault="00E92D54" w:rsidP="00E92D54">
      <w:pPr>
        <w:pStyle w:val="Code"/>
      </w:pPr>
      <w:r>
        <w:t>use Illuminate\Support\Facades\Schema;</w:t>
      </w:r>
    </w:p>
    <w:p w14:paraId="6078131D" w14:textId="77777777" w:rsidR="00E92D54" w:rsidRDefault="00E92D54" w:rsidP="00E92D54">
      <w:pPr>
        <w:pStyle w:val="Code"/>
      </w:pPr>
    </w:p>
    <w:p w14:paraId="798226C8" w14:textId="77777777" w:rsidR="00E92D54" w:rsidRDefault="00E92D54" w:rsidP="00E92D54">
      <w:pPr>
        <w:pStyle w:val="Code"/>
      </w:pPr>
      <w:r>
        <w:t>return new class extends Migration</w:t>
      </w:r>
    </w:p>
    <w:p w14:paraId="1116D267" w14:textId="77777777" w:rsidR="00E92D54" w:rsidRDefault="00E92D54" w:rsidP="00E92D54">
      <w:pPr>
        <w:pStyle w:val="Code"/>
      </w:pPr>
      <w:r>
        <w:t>{</w:t>
      </w:r>
    </w:p>
    <w:p w14:paraId="339263C1" w14:textId="77777777" w:rsidR="00E92D54" w:rsidRDefault="00E92D54" w:rsidP="00E92D54">
      <w:pPr>
        <w:pStyle w:val="Code"/>
      </w:pPr>
      <w:r>
        <w:t xml:space="preserve">    public function up(): void</w:t>
      </w:r>
    </w:p>
    <w:p w14:paraId="1209AEA5" w14:textId="77777777" w:rsidR="00E92D54" w:rsidRDefault="00E92D54" w:rsidP="00E92D54">
      <w:pPr>
        <w:pStyle w:val="Code"/>
      </w:pPr>
      <w:r>
        <w:t xml:space="preserve">    {</w:t>
      </w:r>
    </w:p>
    <w:p w14:paraId="187DA704" w14:textId="77777777" w:rsidR="00E92D54" w:rsidRDefault="00E92D54" w:rsidP="00E92D54">
      <w:pPr>
        <w:pStyle w:val="Code"/>
      </w:pPr>
      <w:r>
        <w:t xml:space="preserve">        Schema::create('equipment', function (Blueprint $table) {</w:t>
      </w:r>
    </w:p>
    <w:p w14:paraId="277D0B56" w14:textId="77777777" w:rsidR="00E92D54" w:rsidRDefault="00E92D54" w:rsidP="00E92D54">
      <w:pPr>
        <w:pStyle w:val="Code"/>
      </w:pPr>
      <w:r>
        <w:t xml:space="preserve">            $table-&gt;ulid('id')-&gt;primary();</w:t>
      </w:r>
    </w:p>
    <w:p w14:paraId="0328B5A4" w14:textId="77777777" w:rsidR="00E92D54" w:rsidRDefault="00E92D54" w:rsidP="00E92D54">
      <w:pPr>
        <w:pStyle w:val="Code"/>
      </w:pPr>
      <w:r>
        <w:t xml:space="preserve">            $table-&gt;string('name');</w:t>
      </w:r>
    </w:p>
    <w:p w14:paraId="4BCD0E6C" w14:textId="77777777" w:rsidR="00E92D54" w:rsidRDefault="00E92D54" w:rsidP="00E92D54">
      <w:pPr>
        <w:pStyle w:val="Code"/>
      </w:pPr>
      <w:r>
        <w:t xml:space="preserve">            $table-&gt;string('serial_number')-&gt;nullable();</w:t>
      </w:r>
    </w:p>
    <w:p w14:paraId="14AF27C5" w14:textId="77777777" w:rsidR="00E92D54" w:rsidRDefault="00E92D54" w:rsidP="00E92D54">
      <w:pPr>
        <w:pStyle w:val="Code"/>
      </w:pPr>
      <w:r>
        <w:t xml:space="preserve">            $table-&gt;string('status')-&gt;default(EquipmentStatus::Available-&gt;value);</w:t>
      </w:r>
    </w:p>
    <w:p w14:paraId="1E957594" w14:textId="77777777" w:rsidR="00E92D54" w:rsidRDefault="00E92D54" w:rsidP="00E92D54">
      <w:pPr>
        <w:pStyle w:val="Code"/>
      </w:pPr>
      <w:r>
        <w:t xml:space="preserve">            $table-&gt;text('description')-&gt;nullable()-&gt;after('serial_number');</w:t>
      </w:r>
    </w:p>
    <w:p w14:paraId="66CC6D67" w14:textId="77777777" w:rsidR="00E92D54" w:rsidRDefault="00E92D54" w:rsidP="00E92D54">
      <w:pPr>
        <w:pStyle w:val="Code"/>
      </w:pPr>
      <w:r>
        <w:t xml:space="preserve">            $table-&gt;string('brand')-&gt;nullable()-&gt;after('description');</w:t>
      </w:r>
    </w:p>
    <w:p w14:paraId="4B8E02ED" w14:textId="77777777" w:rsidR="00E92D54" w:rsidRDefault="00E92D54" w:rsidP="00E92D54">
      <w:pPr>
        <w:pStyle w:val="Code"/>
      </w:pPr>
      <w:r>
        <w:t xml:space="preserve">            $table-&gt;string('model')-&gt;nullable()-&gt;after('brand');</w:t>
      </w:r>
    </w:p>
    <w:p w14:paraId="22131744" w14:textId="77777777" w:rsidR="00E92D54" w:rsidRDefault="00E92D54" w:rsidP="00E92D54">
      <w:pPr>
        <w:pStyle w:val="Code"/>
      </w:pPr>
      <w:r>
        <w:t xml:space="preserve">            $table-&gt;date('purchase_date')-&gt;nullable()-&gt;after('model');</w:t>
      </w:r>
    </w:p>
    <w:p w14:paraId="51704506" w14:textId="77777777" w:rsidR="00E92D54" w:rsidRDefault="00E92D54" w:rsidP="00E92D54">
      <w:pPr>
        <w:pStyle w:val="Code"/>
      </w:pPr>
      <w:r>
        <w:t xml:space="preserve">            $table-&gt;decimal('cost', 12, 2)-&gt;nullable()-&gt;after('purchase_date');</w:t>
      </w:r>
    </w:p>
    <w:p w14:paraId="5B14CF4B" w14:textId="77777777" w:rsidR="00E92D54" w:rsidRDefault="00E92D54" w:rsidP="00E92D54">
      <w:pPr>
        <w:pStyle w:val="Code"/>
      </w:pPr>
      <w:r>
        <w:t xml:space="preserve">            $table-&gt;timestamps();</w:t>
      </w:r>
    </w:p>
    <w:p w14:paraId="48616176" w14:textId="77777777" w:rsidR="00E92D54" w:rsidRDefault="00E92D54" w:rsidP="00E92D54">
      <w:pPr>
        <w:pStyle w:val="Code"/>
      </w:pPr>
      <w:r>
        <w:t xml:space="preserve">        });</w:t>
      </w:r>
    </w:p>
    <w:p w14:paraId="5AE4D750" w14:textId="77777777" w:rsidR="00E92D54" w:rsidRDefault="00E92D54" w:rsidP="00E92D54">
      <w:pPr>
        <w:pStyle w:val="Code"/>
      </w:pPr>
      <w:r>
        <w:t xml:space="preserve">    }</w:t>
      </w:r>
    </w:p>
    <w:p w14:paraId="18250409" w14:textId="77777777" w:rsidR="00E92D54" w:rsidRDefault="00E92D54" w:rsidP="00E92D54">
      <w:pPr>
        <w:pStyle w:val="Code"/>
      </w:pPr>
    </w:p>
    <w:p w14:paraId="5F189D4B" w14:textId="77777777" w:rsidR="00E92D54" w:rsidRDefault="00E92D54" w:rsidP="00E92D54">
      <w:pPr>
        <w:pStyle w:val="Code"/>
      </w:pPr>
      <w:r>
        <w:t xml:space="preserve">    public function down(): void</w:t>
      </w:r>
    </w:p>
    <w:p w14:paraId="4E571FC9" w14:textId="77777777" w:rsidR="00E92D54" w:rsidRDefault="00E92D54" w:rsidP="00E92D54">
      <w:pPr>
        <w:pStyle w:val="Code"/>
      </w:pPr>
      <w:r>
        <w:t xml:space="preserve">    {</w:t>
      </w:r>
    </w:p>
    <w:p w14:paraId="7F6B3E2E" w14:textId="77777777" w:rsidR="00E92D54" w:rsidRDefault="00E92D54" w:rsidP="00E92D54">
      <w:pPr>
        <w:pStyle w:val="Code"/>
      </w:pPr>
      <w:r>
        <w:t xml:space="preserve">        Schema::dropIfExists('equipment');</w:t>
      </w:r>
    </w:p>
    <w:p w14:paraId="503D5495" w14:textId="77777777" w:rsidR="00E92D54" w:rsidRDefault="00E92D54" w:rsidP="00E92D54">
      <w:pPr>
        <w:pStyle w:val="Code"/>
      </w:pPr>
      <w:r>
        <w:t xml:space="preserve">    }</w:t>
      </w:r>
    </w:p>
    <w:p w14:paraId="23B40988" w14:textId="5BE2CB4B" w:rsidR="00E92D54" w:rsidRDefault="00E92D54" w:rsidP="00E92D54">
      <w:pPr>
        <w:pStyle w:val="Code"/>
      </w:pPr>
      <w:r>
        <w:t>};</w:t>
      </w:r>
    </w:p>
    <w:p w14:paraId="7FAD9902" w14:textId="77777777" w:rsidR="00E92D54" w:rsidRDefault="00E92D54" w:rsidP="00E92D54">
      <w:pPr>
        <w:pStyle w:val="Code"/>
      </w:pPr>
      <w:r>
        <w:t>&lt;?php</w:t>
      </w:r>
    </w:p>
    <w:p w14:paraId="41D3E3BA" w14:textId="77777777" w:rsidR="00E92D54" w:rsidRDefault="00E92D54" w:rsidP="00E92D54">
      <w:pPr>
        <w:pStyle w:val="Code"/>
      </w:pPr>
    </w:p>
    <w:p w14:paraId="78D4361A" w14:textId="77777777" w:rsidR="00E92D54" w:rsidRDefault="00E92D54" w:rsidP="00E92D54">
      <w:pPr>
        <w:pStyle w:val="Code"/>
      </w:pPr>
      <w:r>
        <w:t>namespace Database\Seeders;</w:t>
      </w:r>
    </w:p>
    <w:p w14:paraId="002C73FE" w14:textId="77777777" w:rsidR="00E92D54" w:rsidRDefault="00E92D54" w:rsidP="00E92D54">
      <w:pPr>
        <w:pStyle w:val="Code"/>
      </w:pPr>
    </w:p>
    <w:p w14:paraId="446A8428" w14:textId="77777777" w:rsidR="00E92D54" w:rsidRDefault="00E92D54" w:rsidP="00E92D54">
      <w:pPr>
        <w:pStyle w:val="Code"/>
      </w:pPr>
      <w:r>
        <w:t>use App\Models\Client;</w:t>
      </w:r>
    </w:p>
    <w:p w14:paraId="455CC4CE" w14:textId="77777777" w:rsidR="00E92D54" w:rsidRDefault="00E92D54" w:rsidP="00E92D54">
      <w:pPr>
        <w:pStyle w:val="Code"/>
      </w:pPr>
      <w:r>
        <w:t>use App\Models\User;</w:t>
      </w:r>
    </w:p>
    <w:p w14:paraId="12F6E5A3" w14:textId="77777777" w:rsidR="00E92D54" w:rsidRDefault="00E92D54" w:rsidP="00E92D54">
      <w:pPr>
        <w:pStyle w:val="Code"/>
      </w:pPr>
      <w:r>
        <w:t>use Illuminate\Database\Seeder;</w:t>
      </w:r>
    </w:p>
    <w:p w14:paraId="24D446AE" w14:textId="77777777" w:rsidR="00E92D54" w:rsidRDefault="00E92D54" w:rsidP="00E92D54">
      <w:pPr>
        <w:pStyle w:val="Code"/>
      </w:pPr>
    </w:p>
    <w:p w14:paraId="7EA837FB" w14:textId="77777777" w:rsidR="00E92D54" w:rsidRDefault="00E92D54" w:rsidP="00E92D54">
      <w:pPr>
        <w:pStyle w:val="Code"/>
      </w:pPr>
      <w:r>
        <w:t>class ClientSeeder extends Seeder</w:t>
      </w:r>
    </w:p>
    <w:p w14:paraId="16788FEC" w14:textId="77777777" w:rsidR="00E92D54" w:rsidRDefault="00E92D54" w:rsidP="00E92D54">
      <w:pPr>
        <w:pStyle w:val="Code"/>
      </w:pPr>
      <w:r>
        <w:t>{</w:t>
      </w:r>
    </w:p>
    <w:p w14:paraId="2A360E67" w14:textId="77777777" w:rsidR="00E92D54" w:rsidRDefault="00E92D54" w:rsidP="00E92D54">
      <w:pPr>
        <w:pStyle w:val="Code"/>
      </w:pPr>
      <w:r>
        <w:t xml:space="preserve">    public function run(): void</w:t>
      </w:r>
    </w:p>
    <w:p w14:paraId="76D34BB3" w14:textId="77777777" w:rsidR="00E92D54" w:rsidRDefault="00E92D54" w:rsidP="00E92D54">
      <w:pPr>
        <w:pStyle w:val="Code"/>
      </w:pPr>
      <w:r>
        <w:t xml:space="preserve">    {</w:t>
      </w:r>
    </w:p>
    <w:p w14:paraId="230BFA68" w14:textId="77777777" w:rsidR="00E92D54" w:rsidRDefault="00E92D54" w:rsidP="00E92D54">
      <w:pPr>
        <w:pStyle w:val="Code"/>
      </w:pPr>
      <w:r>
        <w:t xml:space="preserve">        $petroUser = User::where('email', 'petro1982@gmail.com')-&gt;first();</w:t>
      </w:r>
    </w:p>
    <w:p w14:paraId="1D921C4F" w14:textId="77777777" w:rsidR="00E92D54" w:rsidRDefault="00E92D54" w:rsidP="00E92D54">
      <w:pPr>
        <w:pStyle w:val="Code"/>
      </w:pPr>
      <w:r>
        <w:t xml:space="preserve">        $konstUser = User::where('email', 'client@gmail.com')-&gt;first();</w:t>
      </w:r>
    </w:p>
    <w:p w14:paraId="0954C2D7" w14:textId="77777777" w:rsidR="00E92D54" w:rsidRDefault="00E92D54" w:rsidP="00E92D54">
      <w:pPr>
        <w:pStyle w:val="Code"/>
      </w:pPr>
    </w:p>
    <w:p w14:paraId="13C3782B" w14:textId="77777777" w:rsidR="00E92D54" w:rsidRDefault="00E92D54" w:rsidP="00E92D54">
      <w:pPr>
        <w:pStyle w:val="Code"/>
      </w:pPr>
      <w:r>
        <w:t xml:space="preserve">        Client::create([</w:t>
      </w:r>
    </w:p>
    <w:p w14:paraId="4CE5B6BA" w14:textId="77777777" w:rsidR="00E92D54" w:rsidRDefault="00E92D54" w:rsidP="00E92D54">
      <w:pPr>
        <w:pStyle w:val="Code"/>
      </w:pPr>
      <w:r>
        <w:t xml:space="preserve">            'user_id' =&gt; $petroUser-&gt;id,</w:t>
      </w:r>
    </w:p>
    <w:p w14:paraId="239FE4C0" w14:textId="77777777" w:rsidR="00E92D54" w:rsidRDefault="00E92D54" w:rsidP="00E92D54">
      <w:pPr>
        <w:pStyle w:val="Code"/>
      </w:pPr>
      <w:r>
        <w:t xml:space="preserve">            'name' =&gt; 'ПрАТ «Київенерго»',</w:t>
      </w:r>
    </w:p>
    <w:p w14:paraId="481751CC" w14:textId="77777777" w:rsidR="00E92D54" w:rsidRDefault="00E92D54" w:rsidP="00E92D54">
      <w:pPr>
        <w:pStyle w:val="Code"/>
      </w:pPr>
      <w:r>
        <w:t xml:space="preserve">            'email' =&gt; 'contact@kyivenergo.ua',</w:t>
      </w:r>
    </w:p>
    <w:p w14:paraId="41A9D3DA" w14:textId="77777777" w:rsidR="00E92D54" w:rsidRDefault="00E92D54" w:rsidP="00E92D54">
      <w:pPr>
        <w:pStyle w:val="Code"/>
      </w:pPr>
      <w:r>
        <w:t xml:space="preserve">            'phone' =&gt; '+380442010001',</w:t>
      </w:r>
    </w:p>
    <w:p w14:paraId="2B313CBF" w14:textId="77777777" w:rsidR="00E92D54" w:rsidRDefault="00E92D54" w:rsidP="00E92D54">
      <w:pPr>
        <w:pStyle w:val="Code"/>
      </w:pPr>
      <w:r>
        <w:t xml:space="preserve">            'address' =&gt; 'вул. Мельникова, 31, Київ, 04050',</w:t>
      </w:r>
    </w:p>
    <w:p w14:paraId="1AF42A1B" w14:textId="77777777" w:rsidR="00E92D54" w:rsidRDefault="00E92D54" w:rsidP="00E92D54">
      <w:pPr>
        <w:pStyle w:val="Code"/>
      </w:pPr>
      <w:r>
        <w:t xml:space="preserve">            'notes' =&gt; 'Прив’язано до Петро Петренко',</w:t>
      </w:r>
    </w:p>
    <w:p w14:paraId="2400028F" w14:textId="77777777" w:rsidR="00E92D54" w:rsidRDefault="00E92D54" w:rsidP="00E92D54">
      <w:pPr>
        <w:pStyle w:val="Code"/>
      </w:pPr>
      <w:r>
        <w:t xml:space="preserve">        ]);</w:t>
      </w:r>
    </w:p>
    <w:p w14:paraId="2F6EFCFF" w14:textId="77777777" w:rsidR="00E92D54" w:rsidRDefault="00E92D54" w:rsidP="00E92D54">
      <w:pPr>
        <w:pStyle w:val="Code"/>
      </w:pPr>
    </w:p>
    <w:p w14:paraId="4FEC7C55" w14:textId="77777777" w:rsidR="00E92D54" w:rsidRDefault="00E92D54" w:rsidP="00E92D54">
      <w:pPr>
        <w:pStyle w:val="Code"/>
      </w:pPr>
      <w:r>
        <w:t xml:space="preserve">        Client::create([</w:t>
      </w:r>
    </w:p>
    <w:p w14:paraId="3E6A9D79" w14:textId="77777777" w:rsidR="00E92D54" w:rsidRDefault="00E92D54" w:rsidP="00E92D54">
      <w:pPr>
        <w:pStyle w:val="Code"/>
      </w:pPr>
      <w:r>
        <w:t xml:space="preserve">            'user_id' =&gt; $konstUser-&gt;id,</w:t>
      </w:r>
    </w:p>
    <w:p w14:paraId="1B280792" w14:textId="77777777" w:rsidR="00E92D54" w:rsidRDefault="00E92D54" w:rsidP="00E92D54">
      <w:pPr>
        <w:pStyle w:val="Code"/>
      </w:pPr>
      <w:r>
        <w:t xml:space="preserve">            'name' =&gt; 'ТОВ «БудДевелопмент»',</w:t>
      </w:r>
    </w:p>
    <w:p w14:paraId="69B732FE" w14:textId="77777777" w:rsidR="00E92D54" w:rsidRDefault="00E92D54" w:rsidP="00E92D54">
      <w:pPr>
        <w:pStyle w:val="Code"/>
      </w:pPr>
      <w:r>
        <w:t xml:space="preserve">            'email' =&gt; 'office@bud.ua',</w:t>
      </w:r>
    </w:p>
    <w:p w14:paraId="342C3B00" w14:textId="77777777" w:rsidR="00E92D54" w:rsidRDefault="00E92D54" w:rsidP="00E92D54">
      <w:pPr>
        <w:pStyle w:val="Code"/>
      </w:pPr>
      <w:r>
        <w:t xml:space="preserve">            'phone' =&gt; '+380445010002',</w:t>
      </w:r>
    </w:p>
    <w:p w14:paraId="1FE04B17" w14:textId="77777777" w:rsidR="00E92D54" w:rsidRDefault="00E92D54" w:rsidP="00E92D54">
      <w:pPr>
        <w:pStyle w:val="Code"/>
      </w:pPr>
      <w:r>
        <w:t xml:space="preserve">            'address' =&gt; 'вул. Предславинська, 35, Київ',</w:t>
      </w:r>
    </w:p>
    <w:p w14:paraId="7AAD6DE5" w14:textId="77777777" w:rsidR="00E92D54" w:rsidRDefault="00E92D54" w:rsidP="00E92D54">
      <w:pPr>
        <w:pStyle w:val="Code"/>
      </w:pPr>
      <w:r>
        <w:t xml:space="preserve">            'notes' =&gt; 'Прив’язано до Костянтин Замовник',</w:t>
      </w:r>
    </w:p>
    <w:p w14:paraId="6A5DE166" w14:textId="77777777" w:rsidR="00E92D54" w:rsidRDefault="00E92D54" w:rsidP="00E92D54">
      <w:pPr>
        <w:pStyle w:val="Code"/>
      </w:pPr>
      <w:r>
        <w:t xml:space="preserve">        ]);</w:t>
      </w:r>
    </w:p>
    <w:p w14:paraId="2E9D05F5" w14:textId="77777777" w:rsidR="00E92D54" w:rsidRDefault="00E92D54" w:rsidP="00E92D54">
      <w:pPr>
        <w:pStyle w:val="Code"/>
      </w:pPr>
    </w:p>
    <w:p w14:paraId="58FA642A" w14:textId="77777777" w:rsidR="00E92D54" w:rsidRDefault="00E92D54" w:rsidP="00E92D54">
      <w:pPr>
        <w:pStyle w:val="Code"/>
      </w:pPr>
      <w:r>
        <w:lastRenderedPageBreak/>
        <w:t xml:space="preserve">        Client::create([</w:t>
      </w:r>
    </w:p>
    <w:p w14:paraId="18E18922" w14:textId="77777777" w:rsidR="00E92D54" w:rsidRDefault="00E92D54" w:rsidP="00E92D54">
      <w:pPr>
        <w:pStyle w:val="Code"/>
      </w:pPr>
      <w:r>
        <w:t xml:space="preserve">            'name' =&gt; 'ЖБК «Світанок»',</w:t>
      </w:r>
    </w:p>
    <w:p w14:paraId="1F56AA15" w14:textId="77777777" w:rsidR="00E92D54" w:rsidRDefault="00E92D54" w:rsidP="00E92D54">
      <w:pPr>
        <w:pStyle w:val="Code"/>
      </w:pPr>
      <w:r>
        <w:t xml:space="preserve">            'email' =&gt; 'svitanok@osbb.ua',</w:t>
      </w:r>
    </w:p>
    <w:p w14:paraId="5AC79B1A" w14:textId="77777777" w:rsidR="00E92D54" w:rsidRDefault="00E92D54" w:rsidP="00E92D54">
      <w:pPr>
        <w:pStyle w:val="Code"/>
      </w:pPr>
      <w:r>
        <w:t xml:space="preserve">            'phone' =&gt; '+380443010003',</w:t>
      </w:r>
    </w:p>
    <w:p w14:paraId="36962C7B" w14:textId="77777777" w:rsidR="00E92D54" w:rsidRDefault="00E92D54" w:rsidP="00E92D54">
      <w:pPr>
        <w:pStyle w:val="Code"/>
      </w:pPr>
      <w:r>
        <w:t xml:space="preserve">            'address' =&gt; 'просп. Перемоги, 121, Київ',</w:t>
      </w:r>
    </w:p>
    <w:p w14:paraId="3A354413" w14:textId="77777777" w:rsidR="00E92D54" w:rsidRDefault="00E92D54" w:rsidP="00E92D54">
      <w:pPr>
        <w:pStyle w:val="Code"/>
      </w:pPr>
      <w:r>
        <w:t xml:space="preserve">        ]);</w:t>
      </w:r>
    </w:p>
    <w:p w14:paraId="28815B21" w14:textId="77777777" w:rsidR="00E92D54" w:rsidRDefault="00E92D54" w:rsidP="00E92D54">
      <w:pPr>
        <w:pStyle w:val="Code"/>
      </w:pPr>
    </w:p>
    <w:p w14:paraId="0591CCBF" w14:textId="77777777" w:rsidR="00E92D54" w:rsidRDefault="00E92D54" w:rsidP="00E92D54">
      <w:pPr>
        <w:pStyle w:val="Code"/>
      </w:pPr>
      <w:r>
        <w:t xml:space="preserve">        Client::create([</w:t>
      </w:r>
    </w:p>
    <w:p w14:paraId="45686100" w14:textId="77777777" w:rsidR="00E92D54" w:rsidRDefault="00E92D54" w:rsidP="00E92D54">
      <w:pPr>
        <w:pStyle w:val="Code"/>
      </w:pPr>
      <w:r>
        <w:t xml:space="preserve">            'name' =&gt; 'ДТЕК Енерго',</w:t>
      </w:r>
    </w:p>
    <w:p w14:paraId="505E1DE2" w14:textId="77777777" w:rsidR="00E92D54" w:rsidRDefault="00E92D54" w:rsidP="00E92D54">
      <w:pPr>
        <w:pStyle w:val="Code"/>
      </w:pPr>
      <w:r>
        <w:t xml:space="preserve">            'email' =&gt; 'info@dtek.com',</w:t>
      </w:r>
    </w:p>
    <w:p w14:paraId="45AD3B9F" w14:textId="77777777" w:rsidR="00E92D54" w:rsidRDefault="00E92D54" w:rsidP="00E92D54">
      <w:pPr>
        <w:pStyle w:val="Code"/>
      </w:pPr>
      <w:r>
        <w:t xml:space="preserve">            'phone' =&gt; '+380441010004',</w:t>
      </w:r>
    </w:p>
    <w:p w14:paraId="21D51868" w14:textId="77777777" w:rsidR="00E92D54" w:rsidRDefault="00E92D54" w:rsidP="00E92D54">
      <w:pPr>
        <w:pStyle w:val="Code"/>
      </w:pPr>
      <w:r>
        <w:t xml:space="preserve">            'address' =&gt; 'вул. Льва Толстого, 57, Київ',</w:t>
      </w:r>
    </w:p>
    <w:p w14:paraId="071618DD" w14:textId="77777777" w:rsidR="00E92D54" w:rsidRDefault="00E92D54" w:rsidP="00E92D54">
      <w:pPr>
        <w:pStyle w:val="Code"/>
      </w:pPr>
      <w:r>
        <w:t xml:space="preserve">        ]);</w:t>
      </w:r>
    </w:p>
    <w:p w14:paraId="75C489E8" w14:textId="77777777" w:rsidR="00E92D54" w:rsidRDefault="00E92D54" w:rsidP="00E92D54">
      <w:pPr>
        <w:pStyle w:val="Code"/>
      </w:pPr>
      <w:r>
        <w:t xml:space="preserve">    }</w:t>
      </w:r>
    </w:p>
    <w:p w14:paraId="0FEB8F42" w14:textId="77777777" w:rsidR="00E92D54" w:rsidRDefault="00E92D54" w:rsidP="00E92D54">
      <w:pPr>
        <w:pStyle w:val="Code"/>
      </w:pPr>
      <w:r>
        <w:t>}</w:t>
      </w:r>
    </w:p>
    <w:p w14:paraId="5AE381C2" w14:textId="77777777" w:rsidR="00E92D54" w:rsidRDefault="00E92D54" w:rsidP="00E92D54">
      <w:pPr>
        <w:pStyle w:val="Code"/>
      </w:pPr>
      <w:r>
        <w:t>&lt;?php</w:t>
      </w:r>
    </w:p>
    <w:p w14:paraId="64F5E4D0" w14:textId="77777777" w:rsidR="00E92D54" w:rsidRDefault="00E92D54" w:rsidP="00E92D54">
      <w:pPr>
        <w:pStyle w:val="Code"/>
      </w:pPr>
    </w:p>
    <w:p w14:paraId="4857EAA3" w14:textId="77777777" w:rsidR="00E92D54" w:rsidRDefault="00E92D54" w:rsidP="00E92D54">
      <w:pPr>
        <w:pStyle w:val="Code"/>
      </w:pPr>
      <w:r>
        <w:t>namespace Database\Seeders;</w:t>
      </w:r>
    </w:p>
    <w:p w14:paraId="6FD13858" w14:textId="77777777" w:rsidR="00E92D54" w:rsidRDefault="00E92D54" w:rsidP="00E92D54">
      <w:pPr>
        <w:pStyle w:val="Code"/>
      </w:pPr>
    </w:p>
    <w:p w14:paraId="486B6C99" w14:textId="77777777" w:rsidR="00E92D54" w:rsidRDefault="00E92D54" w:rsidP="00E92D54">
      <w:pPr>
        <w:pStyle w:val="Code"/>
      </w:pPr>
      <w:r>
        <w:t>use Illuminate\Database\Seeder;</w:t>
      </w:r>
    </w:p>
    <w:p w14:paraId="5C320152" w14:textId="77777777" w:rsidR="00E92D54" w:rsidRDefault="00E92D54" w:rsidP="00E92D54">
      <w:pPr>
        <w:pStyle w:val="Code"/>
      </w:pPr>
    </w:p>
    <w:p w14:paraId="05699B88" w14:textId="77777777" w:rsidR="00E92D54" w:rsidRDefault="00E92D54" w:rsidP="00E92D54">
      <w:pPr>
        <w:pStyle w:val="Code"/>
      </w:pPr>
      <w:r>
        <w:t>class DatabaseSeeder extends Seeder</w:t>
      </w:r>
    </w:p>
    <w:p w14:paraId="3F8063BC" w14:textId="77777777" w:rsidR="00E92D54" w:rsidRDefault="00E92D54" w:rsidP="00E92D54">
      <w:pPr>
        <w:pStyle w:val="Code"/>
      </w:pPr>
      <w:r>
        <w:t>{</w:t>
      </w:r>
    </w:p>
    <w:p w14:paraId="3B7EE708" w14:textId="77777777" w:rsidR="00E92D54" w:rsidRDefault="00E92D54" w:rsidP="00E92D54">
      <w:pPr>
        <w:pStyle w:val="Code"/>
      </w:pPr>
      <w:r>
        <w:t xml:space="preserve">    public function run(): void</w:t>
      </w:r>
    </w:p>
    <w:p w14:paraId="0E71FF8B" w14:textId="77777777" w:rsidR="00E92D54" w:rsidRDefault="00E92D54" w:rsidP="00E92D54">
      <w:pPr>
        <w:pStyle w:val="Code"/>
      </w:pPr>
      <w:r>
        <w:t xml:space="preserve">    {</w:t>
      </w:r>
    </w:p>
    <w:p w14:paraId="46651E9C" w14:textId="77777777" w:rsidR="00E92D54" w:rsidRDefault="00E92D54" w:rsidP="00E92D54">
      <w:pPr>
        <w:pStyle w:val="Code"/>
      </w:pPr>
      <w:r>
        <w:t xml:space="preserve">        $this-&gt;call([</w:t>
      </w:r>
    </w:p>
    <w:p w14:paraId="30541978" w14:textId="77777777" w:rsidR="00E92D54" w:rsidRDefault="00E92D54" w:rsidP="00E92D54">
      <w:pPr>
        <w:pStyle w:val="Code"/>
      </w:pPr>
      <w:r>
        <w:t xml:space="preserve">            UserSeeder::class,</w:t>
      </w:r>
    </w:p>
    <w:p w14:paraId="2561DF6C" w14:textId="77777777" w:rsidR="00E92D54" w:rsidRDefault="00E92D54" w:rsidP="00E92D54">
      <w:pPr>
        <w:pStyle w:val="Code"/>
      </w:pPr>
      <w:r>
        <w:t xml:space="preserve">            ClientSeeder::class,</w:t>
      </w:r>
    </w:p>
    <w:p w14:paraId="36C4E902" w14:textId="77777777" w:rsidR="00E92D54" w:rsidRDefault="00E92D54" w:rsidP="00E92D54">
      <w:pPr>
        <w:pStyle w:val="Code"/>
      </w:pPr>
      <w:r>
        <w:t xml:space="preserve">            EmployeeSeeder::class,</w:t>
      </w:r>
    </w:p>
    <w:p w14:paraId="3B2BC319" w14:textId="77777777" w:rsidR="00E92D54" w:rsidRDefault="00E92D54" w:rsidP="00E92D54">
      <w:pPr>
        <w:pStyle w:val="Code"/>
      </w:pPr>
      <w:r>
        <w:t xml:space="preserve">            WorkItemSeeder::class,</w:t>
      </w:r>
    </w:p>
    <w:p w14:paraId="18E879F7" w14:textId="77777777" w:rsidR="00E92D54" w:rsidRDefault="00E92D54" w:rsidP="00E92D54">
      <w:pPr>
        <w:pStyle w:val="Code"/>
      </w:pPr>
      <w:r>
        <w:t xml:space="preserve">            MaterialSeeder::class,</w:t>
      </w:r>
    </w:p>
    <w:p w14:paraId="299BB114" w14:textId="77777777" w:rsidR="00E92D54" w:rsidRDefault="00E92D54" w:rsidP="00E92D54">
      <w:pPr>
        <w:pStyle w:val="Code"/>
      </w:pPr>
      <w:r>
        <w:t xml:space="preserve">            EquipmentSeeder::class,</w:t>
      </w:r>
    </w:p>
    <w:p w14:paraId="54E51685" w14:textId="77777777" w:rsidR="00E92D54" w:rsidRDefault="00E92D54" w:rsidP="00E92D54">
      <w:pPr>
        <w:pStyle w:val="Code"/>
      </w:pPr>
      <w:r>
        <w:t xml:space="preserve">            ProjectSeeder::class,</w:t>
      </w:r>
    </w:p>
    <w:p w14:paraId="739DC661" w14:textId="77777777" w:rsidR="00E92D54" w:rsidRDefault="00E92D54" w:rsidP="00E92D54">
      <w:pPr>
        <w:pStyle w:val="Code"/>
      </w:pPr>
      <w:r>
        <w:t xml:space="preserve">            WorkLogSeeder::class,</w:t>
      </w:r>
    </w:p>
    <w:p w14:paraId="06D05DD2" w14:textId="77777777" w:rsidR="00E92D54" w:rsidRDefault="00E92D54" w:rsidP="00E92D54">
      <w:pPr>
        <w:pStyle w:val="Code"/>
      </w:pPr>
      <w:r>
        <w:t xml:space="preserve">            MaterialUsageSeeder::class,</w:t>
      </w:r>
    </w:p>
    <w:p w14:paraId="02ABE808" w14:textId="77777777" w:rsidR="00E92D54" w:rsidRDefault="00E92D54" w:rsidP="00E92D54">
      <w:pPr>
        <w:pStyle w:val="Code"/>
      </w:pPr>
      <w:r>
        <w:t xml:space="preserve">        ]);</w:t>
      </w:r>
    </w:p>
    <w:p w14:paraId="17F12ADD" w14:textId="77777777" w:rsidR="00E92D54" w:rsidRDefault="00E92D54" w:rsidP="00E92D54">
      <w:pPr>
        <w:pStyle w:val="Code"/>
      </w:pPr>
      <w:r>
        <w:t xml:space="preserve">    }</w:t>
      </w:r>
    </w:p>
    <w:p w14:paraId="1A061D5B" w14:textId="77777777" w:rsidR="00E92D54" w:rsidRDefault="00E92D54" w:rsidP="00E92D54">
      <w:pPr>
        <w:pStyle w:val="Code"/>
      </w:pPr>
      <w:r>
        <w:t>}</w:t>
      </w:r>
    </w:p>
    <w:p w14:paraId="77A0F7F5" w14:textId="77777777" w:rsidR="00E92D54" w:rsidRDefault="00E92D54" w:rsidP="00E92D54">
      <w:pPr>
        <w:pStyle w:val="Code"/>
      </w:pPr>
      <w:r>
        <w:t>&lt;?php</w:t>
      </w:r>
    </w:p>
    <w:p w14:paraId="75557247" w14:textId="77777777" w:rsidR="00E92D54" w:rsidRDefault="00E92D54" w:rsidP="00E92D54">
      <w:pPr>
        <w:pStyle w:val="Code"/>
      </w:pPr>
    </w:p>
    <w:p w14:paraId="6A0E0CCB" w14:textId="77777777" w:rsidR="00E92D54" w:rsidRDefault="00E92D54" w:rsidP="00E92D54">
      <w:pPr>
        <w:pStyle w:val="Code"/>
      </w:pPr>
      <w:r>
        <w:t>namespace Database\Seeders;</w:t>
      </w:r>
    </w:p>
    <w:p w14:paraId="380DC374" w14:textId="77777777" w:rsidR="00E92D54" w:rsidRDefault="00E92D54" w:rsidP="00E92D54">
      <w:pPr>
        <w:pStyle w:val="Code"/>
      </w:pPr>
    </w:p>
    <w:p w14:paraId="03100EB6" w14:textId="77777777" w:rsidR="00E92D54" w:rsidRDefault="00E92D54" w:rsidP="00E92D54">
      <w:pPr>
        <w:pStyle w:val="Code"/>
      </w:pPr>
      <w:r>
        <w:t>use App\Models\Employee;</w:t>
      </w:r>
    </w:p>
    <w:p w14:paraId="1A11203B" w14:textId="77777777" w:rsidR="00E92D54" w:rsidRDefault="00E92D54" w:rsidP="00E92D54">
      <w:pPr>
        <w:pStyle w:val="Code"/>
      </w:pPr>
      <w:r>
        <w:t>use App\Models\User;</w:t>
      </w:r>
    </w:p>
    <w:p w14:paraId="1E0E2F2F" w14:textId="77777777" w:rsidR="00E92D54" w:rsidRDefault="00E92D54" w:rsidP="00E92D54">
      <w:pPr>
        <w:pStyle w:val="Code"/>
      </w:pPr>
      <w:r>
        <w:t>use Illuminate\Database\Seeder;</w:t>
      </w:r>
    </w:p>
    <w:p w14:paraId="2134EDF3" w14:textId="77777777" w:rsidR="00E92D54" w:rsidRDefault="00E92D54" w:rsidP="00E92D54">
      <w:pPr>
        <w:pStyle w:val="Code"/>
      </w:pPr>
    </w:p>
    <w:p w14:paraId="06994EE2" w14:textId="77777777" w:rsidR="00E92D54" w:rsidRDefault="00E92D54" w:rsidP="00E92D54">
      <w:pPr>
        <w:pStyle w:val="Code"/>
      </w:pPr>
      <w:r>
        <w:t>class EmployeeSeeder extends Seeder</w:t>
      </w:r>
    </w:p>
    <w:p w14:paraId="4273F224" w14:textId="77777777" w:rsidR="00E92D54" w:rsidRDefault="00E92D54" w:rsidP="00E92D54">
      <w:pPr>
        <w:pStyle w:val="Code"/>
      </w:pPr>
      <w:r>
        <w:t>{</w:t>
      </w:r>
    </w:p>
    <w:p w14:paraId="751D3833" w14:textId="77777777" w:rsidR="00E92D54" w:rsidRDefault="00E92D54" w:rsidP="00E92D54">
      <w:pPr>
        <w:pStyle w:val="Code"/>
      </w:pPr>
      <w:r>
        <w:t xml:space="preserve">    public function run(): void</w:t>
      </w:r>
    </w:p>
    <w:p w14:paraId="7D01F6A8" w14:textId="77777777" w:rsidR="00E92D54" w:rsidRDefault="00E92D54" w:rsidP="00E92D54">
      <w:pPr>
        <w:pStyle w:val="Code"/>
      </w:pPr>
      <w:r>
        <w:t xml:space="preserve">    {</w:t>
      </w:r>
    </w:p>
    <w:p w14:paraId="4F608E3B" w14:textId="77777777" w:rsidR="00E92D54" w:rsidRDefault="00E92D54" w:rsidP="00E92D54">
      <w:pPr>
        <w:pStyle w:val="Code"/>
      </w:pPr>
      <w:r>
        <w:t xml:space="preserve">        $manager = User::where('email', 'manager@gmail.com')-&gt;first();</w:t>
      </w:r>
    </w:p>
    <w:p w14:paraId="463D495F" w14:textId="77777777" w:rsidR="00E92D54" w:rsidRDefault="00E92D54" w:rsidP="00E92D54">
      <w:pPr>
        <w:pStyle w:val="Code"/>
      </w:pPr>
      <w:r>
        <w:t xml:space="preserve">        $tech1 = User::where('email', 'tech1@gmail.com')-&gt;first();</w:t>
      </w:r>
    </w:p>
    <w:p w14:paraId="3834967B" w14:textId="77777777" w:rsidR="00E92D54" w:rsidRDefault="00E92D54" w:rsidP="00E92D54">
      <w:pPr>
        <w:pStyle w:val="Code"/>
      </w:pPr>
      <w:r>
        <w:t xml:space="preserve">        $tech2 = User::where('email', 'tech2@gmail.com')-&gt;first();</w:t>
      </w:r>
    </w:p>
    <w:p w14:paraId="547DC5C6" w14:textId="77777777" w:rsidR="00E92D54" w:rsidRDefault="00E92D54" w:rsidP="00E92D54">
      <w:pPr>
        <w:pStyle w:val="Code"/>
      </w:pPr>
    </w:p>
    <w:p w14:paraId="781915A4" w14:textId="77777777" w:rsidR="00E92D54" w:rsidRDefault="00E92D54" w:rsidP="00E92D54">
      <w:pPr>
        <w:pStyle w:val="Code"/>
      </w:pPr>
      <w:r>
        <w:t xml:space="preserve">        Employee::create([</w:t>
      </w:r>
    </w:p>
    <w:p w14:paraId="7560372D" w14:textId="77777777" w:rsidR="00E92D54" w:rsidRDefault="00E92D54" w:rsidP="00E92D54">
      <w:pPr>
        <w:pStyle w:val="Code"/>
      </w:pPr>
      <w:r>
        <w:t xml:space="preserve">            'user_id' =&gt; $manager-&gt;id,</w:t>
      </w:r>
    </w:p>
    <w:p w14:paraId="0731AA45" w14:textId="77777777" w:rsidR="00E92D54" w:rsidRDefault="00E92D54" w:rsidP="00E92D54">
      <w:pPr>
        <w:pStyle w:val="Code"/>
      </w:pPr>
      <w:r>
        <w:t xml:space="preserve">            'full_name' =&gt; 'Олексій Менеджер',</w:t>
      </w:r>
    </w:p>
    <w:p w14:paraId="175DC25B" w14:textId="77777777" w:rsidR="00E92D54" w:rsidRDefault="00E92D54" w:rsidP="00E92D54">
      <w:pPr>
        <w:pStyle w:val="Code"/>
      </w:pPr>
      <w:r>
        <w:t xml:space="preserve">            'position' =&gt; 'Головний інженер',</w:t>
      </w:r>
    </w:p>
    <w:p w14:paraId="02F5D3C3" w14:textId="77777777" w:rsidR="00E92D54" w:rsidRDefault="00E92D54" w:rsidP="00E92D54">
      <w:pPr>
        <w:pStyle w:val="Code"/>
      </w:pPr>
      <w:r>
        <w:t xml:space="preserve">            'phone' =&gt; '+380671112233',</w:t>
      </w:r>
    </w:p>
    <w:p w14:paraId="2BC983E2" w14:textId="77777777" w:rsidR="00E92D54" w:rsidRDefault="00E92D54" w:rsidP="00E92D54">
      <w:pPr>
        <w:pStyle w:val="Code"/>
      </w:pPr>
      <w:r>
        <w:t xml:space="preserve">            'hourly_rate' =&gt; 350.00,</w:t>
      </w:r>
    </w:p>
    <w:p w14:paraId="6CD536BD" w14:textId="77777777" w:rsidR="00E92D54" w:rsidRDefault="00E92D54" w:rsidP="00E92D54">
      <w:pPr>
        <w:pStyle w:val="Code"/>
      </w:pPr>
      <w:r>
        <w:t xml:space="preserve">        ]);</w:t>
      </w:r>
    </w:p>
    <w:p w14:paraId="4AA1E5FF" w14:textId="77777777" w:rsidR="00E92D54" w:rsidRDefault="00E92D54" w:rsidP="00E92D54">
      <w:pPr>
        <w:pStyle w:val="Code"/>
      </w:pPr>
    </w:p>
    <w:p w14:paraId="400152DC" w14:textId="77777777" w:rsidR="00E92D54" w:rsidRDefault="00E92D54" w:rsidP="00E92D54">
      <w:pPr>
        <w:pStyle w:val="Code"/>
      </w:pPr>
      <w:r>
        <w:t xml:space="preserve">        Employee::create([</w:t>
      </w:r>
    </w:p>
    <w:p w14:paraId="0DD498FE" w14:textId="77777777" w:rsidR="00E92D54" w:rsidRDefault="00E92D54" w:rsidP="00E92D54">
      <w:pPr>
        <w:pStyle w:val="Code"/>
      </w:pPr>
      <w:r>
        <w:t xml:space="preserve">            'user_id' =&gt; $tech1-&gt;id,</w:t>
      </w:r>
    </w:p>
    <w:p w14:paraId="2FFDFE4C" w14:textId="77777777" w:rsidR="00E92D54" w:rsidRDefault="00E92D54" w:rsidP="00E92D54">
      <w:pPr>
        <w:pStyle w:val="Code"/>
      </w:pPr>
      <w:r>
        <w:t xml:space="preserve">            'full_name' =&gt; 'Іван Технік',</w:t>
      </w:r>
    </w:p>
    <w:p w14:paraId="3E118206" w14:textId="77777777" w:rsidR="00E92D54" w:rsidRDefault="00E92D54" w:rsidP="00E92D54">
      <w:pPr>
        <w:pStyle w:val="Code"/>
      </w:pPr>
      <w:r>
        <w:t xml:space="preserve">            'position' =&gt; 'Електромонтажник 5 розряду',</w:t>
      </w:r>
    </w:p>
    <w:p w14:paraId="40B606E8" w14:textId="77777777" w:rsidR="00E92D54" w:rsidRDefault="00E92D54" w:rsidP="00E92D54">
      <w:pPr>
        <w:pStyle w:val="Code"/>
      </w:pPr>
      <w:r>
        <w:t xml:space="preserve">            'phone' =&gt; '+380674445566',</w:t>
      </w:r>
    </w:p>
    <w:p w14:paraId="2233CD3F" w14:textId="77777777" w:rsidR="00E92D54" w:rsidRDefault="00E92D54" w:rsidP="00E92D54">
      <w:pPr>
        <w:pStyle w:val="Code"/>
      </w:pPr>
      <w:r>
        <w:t xml:space="preserve">            'hourly_rate' =&gt; 250.00,</w:t>
      </w:r>
    </w:p>
    <w:p w14:paraId="3855B0FF" w14:textId="77777777" w:rsidR="00E92D54" w:rsidRDefault="00E92D54" w:rsidP="00E92D54">
      <w:pPr>
        <w:pStyle w:val="Code"/>
      </w:pPr>
      <w:r>
        <w:t xml:space="preserve">        ]);</w:t>
      </w:r>
    </w:p>
    <w:p w14:paraId="4A73E893" w14:textId="77777777" w:rsidR="00E92D54" w:rsidRDefault="00E92D54" w:rsidP="00E92D54">
      <w:pPr>
        <w:pStyle w:val="Code"/>
      </w:pPr>
    </w:p>
    <w:p w14:paraId="5BAE233F" w14:textId="77777777" w:rsidR="00E92D54" w:rsidRDefault="00E92D54" w:rsidP="00E92D54">
      <w:pPr>
        <w:pStyle w:val="Code"/>
      </w:pPr>
      <w:r>
        <w:t xml:space="preserve">        Employee::create([</w:t>
      </w:r>
    </w:p>
    <w:p w14:paraId="428B0B8B" w14:textId="77777777" w:rsidR="00E92D54" w:rsidRDefault="00E92D54" w:rsidP="00E92D54">
      <w:pPr>
        <w:pStyle w:val="Code"/>
      </w:pPr>
      <w:r>
        <w:t xml:space="preserve">            'user_id' =&gt; $tech2-&gt;id,</w:t>
      </w:r>
    </w:p>
    <w:p w14:paraId="6B469D4C" w14:textId="77777777" w:rsidR="00E92D54" w:rsidRDefault="00E92D54" w:rsidP="00E92D54">
      <w:pPr>
        <w:pStyle w:val="Code"/>
      </w:pPr>
      <w:r>
        <w:t xml:space="preserve">            'full_name' =&gt; 'Петро Монтажник',</w:t>
      </w:r>
    </w:p>
    <w:p w14:paraId="0F0D6998" w14:textId="77777777" w:rsidR="00E92D54" w:rsidRDefault="00E92D54" w:rsidP="00E92D54">
      <w:pPr>
        <w:pStyle w:val="Code"/>
      </w:pPr>
      <w:r>
        <w:t xml:space="preserve">            'position' =&gt; 'Монтажник мереж',</w:t>
      </w:r>
    </w:p>
    <w:p w14:paraId="10989ECC" w14:textId="77777777" w:rsidR="00E92D54" w:rsidRDefault="00E92D54" w:rsidP="00E92D54">
      <w:pPr>
        <w:pStyle w:val="Code"/>
      </w:pPr>
      <w:r>
        <w:t xml:space="preserve">            'phone' =&gt; '+380677778899',</w:t>
      </w:r>
    </w:p>
    <w:p w14:paraId="4A10C2E3" w14:textId="77777777" w:rsidR="00E92D54" w:rsidRDefault="00E92D54" w:rsidP="00E92D54">
      <w:pPr>
        <w:pStyle w:val="Code"/>
      </w:pPr>
      <w:r>
        <w:t xml:space="preserve">            'hourly_rate' =&gt; 180.00,</w:t>
      </w:r>
    </w:p>
    <w:p w14:paraId="001162F3" w14:textId="77777777" w:rsidR="00E92D54" w:rsidRDefault="00E92D54" w:rsidP="00E92D54">
      <w:pPr>
        <w:pStyle w:val="Code"/>
      </w:pPr>
      <w:r>
        <w:t xml:space="preserve">        ]);</w:t>
      </w:r>
    </w:p>
    <w:p w14:paraId="360DA7A5" w14:textId="77777777" w:rsidR="00E92D54" w:rsidRDefault="00E92D54" w:rsidP="00E92D54">
      <w:pPr>
        <w:pStyle w:val="Code"/>
      </w:pPr>
      <w:r>
        <w:t xml:space="preserve">    }</w:t>
      </w:r>
    </w:p>
    <w:p w14:paraId="44E53497" w14:textId="77777777" w:rsidR="00E92D54" w:rsidRDefault="00E92D54" w:rsidP="00E92D54">
      <w:pPr>
        <w:pStyle w:val="Code"/>
      </w:pPr>
      <w:r>
        <w:t>}</w:t>
      </w:r>
    </w:p>
    <w:p w14:paraId="281F6F8E" w14:textId="77777777" w:rsidR="00E92D54" w:rsidRDefault="00E92D54" w:rsidP="00E92D54">
      <w:pPr>
        <w:pStyle w:val="Code"/>
      </w:pPr>
      <w:r>
        <w:t>&lt;?php</w:t>
      </w:r>
    </w:p>
    <w:p w14:paraId="5907673D" w14:textId="77777777" w:rsidR="00E92D54" w:rsidRDefault="00E92D54" w:rsidP="00E92D54">
      <w:pPr>
        <w:pStyle w:val="Code"/>
      </w:pPr>
    </w:p>
    <w:p w14:paraId="0C106209" w14:textId="77777777" w:rsidR="00E92D54" w:rsidRDefault="00E92D54" w:rsidP="00E92D54">
      <w:pPr>
        <w:pStyle w:val="Code"/>
      </w:pPr>
      <w:r>
        <w:t>namespace Database\Seeders;</w:t>
      </w:r>
    </w:p>
    <w:p w14:paraId="6B8DA2B2" w14:textId="77777777" w:rsidR="00E92D54" w:rsidRDefault="00E92D54" w:rsidP="00E92D54">
      <w:pPr>
        <w:pStyle w:val="Code"/>
      </w:pPr>
    </w:p>
    <w:p w14:paraId="33A7860B" w14:textId="77777777" w:rsidR="00E92D54" w:rsidRDefault="00E92D54" w:rsidP="00E92D54">
      <w:pPr>
        <w:pStyle w:val="Code"/>
      </w:pPr>
      <w:r>
        <w:t>use App\Enums\EquipmentStatus;</w:t>
      </w:r>
    </w:p>
    <w:p w14:paraId="3CCE25BE" w14:textId="77777777" w:rsidR="00E92D54" w:rsidRDefault="00E92D54" w:rsidP="00E92D54">
      <w:pPr>
        <w:pStyle w:val="Code"/>
      </w:pPr>
      <w:r>
        <w:t>use App\Models\Equipment;</w:t>
      </w:r>
    </w:p>
    <w:p w14:paraId="4B8ACA61" w14:textId="77777777" w:rsidR="00E92D54" w:rsidRDefault="00E92D54" w:rsidP="00E92D54">
      <w:pPr>
        <w:pStyle w:val="Code"/>
      </w:pPr>
      <w:r>
        <w:t>use Illuminate\Database\Seeder;</w:t>
      </w:r>
    </w:p>
    <w:p w14:paraId="2682DBB5" w14:textId="77777777" w:rsidR="00E92D54" w:rsidRDefault="00E92D54" w:rsidP="00E92D54">
      <w:pPr>
        <w:pStyle w:val="Code"/>
      </w:pPr>
    </w:p>
    <w:p w14:paraId="05337AE3" w14:textId="77777777" w:rsidR="00E92D54" w:rsidRDefault="00E92D54" w:rsidP="00E92D54">
      <w:pPr>
        <w:pStyle w:val="Code"/>
      </w:pPr>
      <w:r>
        <w:t>class EquipmentSeeder extends Seeder</w:t>
      </w:r>
    </w:p>
    <w:p w14:paraId="22FDF88F" w14:textId="77777777" w:rsidR="00E92D54" w:rsidRDefault="00E92D54" w:rsidP="00E92D54">
      <w:pPr>
        <w:pStyle w:val="Code"/>
      </w:pPr>
      <w:r>
        <w:t>{</w:t>
      </w:r>
    </w:p>
    <w:p w14:paraId="0435523B" w14:textId="77777777" w:rsidR="00E92D54" w:rsidRDefault="00E92D54" w:rsidP="00E92D54">
      <w:pPr>
        <w:pStyle w:val="Code"/>
      </w:pPr>
      <w:r>
        <w:t xml:space="preserve">    public function run(): void</w:t>
      </w:r>
    </w:p>
    <w:p w14:paraId="0CA05177" w14:textId="77777777" w:rsidR="00E92D54" w:rsidRDefault="00E92D54" w:rsidP="00E92D54">
      <w:pPr>
        <w:pStyle w:val="Code"/>
      </w:pPr>
      <w:r>
        <w:t xml:space="preserve">    {</w:t>
      </w:r>
    </w:p>
    <w:p w14:paraId="7D620643" w14:textId="77777777" w:rsidR="00E92D54" w:rsidRDefault="00E92D54" w:rsidP="00E92D54">
      <w:pPr>
        <w:pStyle w:val="Code"/>
      </w:pPr>
      <w:r>
        <w:t xml:space="preserve">        Equipment::create([</w:t>
      </w:r>
    </w:p>
    <w:p w14:paraId="349735D9" w14:textId="77777777" w:rsidR="00E92D54" w:rsidRDefault="00E92D54" w:rsidP="00E92D54">
      <w:pPr>
        <w:pStyle w:val="Code"/>
      </w:pPr>
      <w:r>
        <w:t xml:space="preserve">            'name' =&gt; 'Перфоратор Makita HR2470',</w:t>
      </w:r>
    </w:p>
    <w:p w14:paraId="27F982E6" w14:textId="77777777" w:rsidR="00E92D54" w:rsidRDefault="00E92D54" w:rsidP="00E92D54">
      <w:pPr>
        <w:pStyle w:val="Code"/>
      </w:pPr>
      <w:r>
        <w:t xml:space="preserve">            'serial_number' =&gt; 'MAK-HR2470-001',</w:t>
      </w:r>
    </w:p>
    <w:p w14:paraId="2A1F8CD2" w14:textId="77777777" w:rsidR="00E92D54" w:rsidRDefault="00E92D54" w:rsidP="00E92D54">
      <w:pPr>
        <w:pStyle w:val="Code"/>
      </w:pPr>
      <w:r>
        <w:t xml:space="preserve">            'brand' =&gt; 'Makita',</w:t>
      </w:r>
    </w:p>
    <w:p w14:paraId="176A10E9" w14:textId="77777777" w:rsidR="00E92D54" w:rsidRDefault="00E92D54" w:rsidP="00E92D54">
      <w:pPr>
        <w:pStyle w:val="Code"/>
      </w:pPr>
      <w:r>
        <w:t xml:space="preserve">            'model' =&gt; 'HR2470',</w:t>
      </w:r>
    </w:p>
    <w:p w14:paraId="5B176C19" w14:textId="77777777" w:rsidR="00E92D54" w:rsidRDefault="00E92D54" w:rsidP="00E92D54">
      <w:pPr>
        <w:pStyle w:val="Code"/>
      </w:pPr>
      <w:r>
        <w:t xml:space="preserve">            'purchase_date' =&gt; '2024-01-15',</w:t>
      </w:r>
    </w:p>
    <w:p w14:paraId="2C9AD06D" w14:textId="77777777" w:rsidR="00E92D54" w:rsidRDefault="00E92D54" w:rsidP="00E92D54">
      <w:pPr>
        <w:pStyle w:val="Code"/>
      </w:pPr>
      <w:r>
        <w:t xml:space="preserve">            'cost' =&gt; 4500.00,</w:t>
      </w:r>
    </w:p>
    <w:p w14:paraId="4A3ABB2A" w14:textId="77777777" w:rsidR="00E92D54" w:rsidRDefault="00E92D54" w:rsidP="00E92D54">
      <w:pPr>
        <w:pStyle w:val="Code"/>
      </w:pPr>
      <w:r>
        <w:t xml:space="preserve">            'status' =&gt; EquipmentStatus::Available,</w:t>
      </w:r>
    </w:p>
    <w:p w14:paraId="4A2B24BB" w14:textId="77777777" w:rsidR="00E92D54" w:rsidRDefault="00E92D54" w:rsidP="00E92D54">
      <w:pPr>
        <w:pStyle w:val="Code"/>
      </w:pPr>
      <w:r>
        <w:t xml:space="preserve">        ]);</w:t>
      </w:r>
    </w:p>
    <w:p w14:paraId="742CF80A" w14:textId="77777777" w:rsidR="00E92D54" w:rsidRDefault="00E92D54" w:rsidP="00E92D54">
      <w:pPr>
        <w:pStyle w:val="Code"/>
      </w:pPr>
    </w:p>
    <w:p w14:paraId="7C349D3A" w14:textId="77777777" w:rsidR="00E92D54" w:rsidRDefault="00E92D54" w:rsidP="00E92D54">
      <w:pPr>
        <w:pStyle w:val="Code"/>
      </w:pPr>
      <w:r>
        <w:t xml:space="preserve">        Equipment::create([</w:t>
      </w:r>
    </w:p>
    <w:p w14:paraId="0980B52E" w14:textId="77777777" w:rsidR="00E92D54" w:rsidRDefault="00E92D54" w:rsidP="00E92D54">
      <w:pPr>
        <w:pStyle w:val="Code"/>
      </w:pPr>
      <w:r>
        <w:t xml:space="preserve">            'name' =&gt; 'Детектор проводки Bosch GMS 120',</w:t>
      </w:r>
    </w:p>
    <w:p w14:paraId="29B369F9" w14:textId="77777777" w:rsidR="00E92D54" w:rsidRDefault="00E92D54" w:rsidP="00E92D54">
      <w:pPr>
        <w:pStyle w:val="Code"/>
      </w:pPr>
      <w:r>
        <w:t xml:space="preserve">            'serial_number' =&gt; 'BOS-GMS120-052',</w:t>
      </w:r>
    </w:p>
    <w:p w14:paraId="62F53B23" w14:textId="77777777" w:rsidR="00E92D54" w:rsidRDefault="00E92D54" w:rsidP="00E92D54">
      <w:pPr>
        <w:pStyle w:val="Code"/>
      </w:pPr>
      <w:r>
        <w:t xml:space="preserve">            'brand' =&gt; 'Bosch',</w:t>
      </w:r>
    </w:p>
    <w:p w14:paraId="74EAAB11" w14:textId="77777777" w:rsidR="00E92D54" w:rsidRDefault="00E92D54" w:rsidP="00E92D54">
      <w:pPr>
        <w:pStyle w:val="Code"/>
      </w:pPr>
      <w:r>
        <w:t xml:space="preserve">            'model' =&gt; 'GMS 120',</w:t>
      </w:r>
    </w:p>
    <w:p w14:paraId="69B1A6F5" w14:textId="77777777" w:rsidR="00E92D54" w:rsidRDefault="00E92D54" w:rsidP="00E92D54">
      <w:pPr>
        <w:pStyle w:val="Code"/>
      </w:pPr>
      <w:r>
        <w:t xml:space="preserve">            'purchase_date' =&gt; '2024-02-10',</w:t>
      </w:r>
    </w:p>
    <w:p w14:paraId="5F5EE18A" w14:textId="77777777" w:rsidR="00E92D54" w:rsidRDefault="00E92D54" w:rsidP="00E92D54">
      <w:pPr>
        <w:pStyle w:val="Code"/>
      </w:pPr>
      <w:r>
        <w:t xml:space="preserve">            'cost' =&gt; 3200.00,</w:t>
      </w:r>
    </w:p>
    <w:p w14:paraId="55FF517C" w14:textId="77777777" w:rsidR="00E92D54" w:rsidRDefault="00E92D54" w:rsidP="00E92D54">
      <w:pPr>
        <w:pStyle w:val="Code"/>
      </w:pPr>
      <w:r>
        <w:t xml:space="preserve">            'status' =&gt; EquipmentStatus::InUse,</w:t>
      </w:r>
    </w:p>
    <w:p w14:paraId="3EE5E088" w14:textId="77777777" w:rsidR="00E92D54" w:rsidRDefault="00E92D54" w:rsidP="00E92D54">
      <w:pPr>
        <w:pStyle w:val="Code"/>
      </w:pPr>
      <w:r>
        <w:t xml:space="preserve">        ]);</w:t>
      </w:r>
    </w:p>
    <w:p w14:paraId="13E39D1F" w14:textId="77777777" w:rsidR="00E92D54" w:rsidRDefault="00E92D54" w:rsidP="00E92D54">
      <w:pPr>
        <w:pStyle w:val="Code"/>
      </w:pPr>
    </w:p>
    <w:p w14:paraId="1E0F6E54" w14:textId="77777777" w:rsidR="00E92D54" w:rsidRDefault="00E92D54" w:rsidP="00E92D54">
      <w:pPr>
        <w:pStyle w:val="Code"/>
      </w:pPr>
      <w:r>
        <w:t xml:space="preserve">        Equipment::create([</w:t>
      </w:r>
    </w:p>
    <w:p w14:paraId="51084B9B" w14:textId="77777777" w:rsidR="00E92D54" w:rsidRDefault="00E92D54" w:rsidP="00E92D54">
      <w:pPr>
        <w:pStyle w:val="Code"/>
      </w:pPr>
      <w:r>
        <w:t xml:space="preserve">            'name' =&gt; 'Драбина алюмінієва 3х7',</w:t>
      </w:r>
    </w:p>
    <w:p w14:paraId="464950E6" w14:textId="77777777" w:rsidR="00E92D54" w:rsidRDefault="00E92D54" w:rsidP="00E92D54">
      <w:pPr>
        <w:pStyle w:val="Code"/>
      </w:pPr>
      <w:r>
        <w:t xml:space="preserve">            'serial_number' =&gt; 'LAD-3X7-010',</w:t>
      </w:r>
    </w:p>
    <w:p w14:paraId="05B16E5C" w14:textId="77777777" w:rsidR="00E92D54" w:rsidRDefault="00E92D54" w:rsidP="00E92D54">
      <w:pPr>
        <w:pStyle w:val="Code"/>
      </w:pPr>
      <w:r>
        <w:t xml:space="preserve">            'brand' =&gt; 'Itoss',</w:t>
      </w:r>
    </w:p>
    <w:p w14:paraId="02E37AFE" w14:textId="77777777" w:rsidR="00E92D54" w:rsidRDefault="00E92D54" w:rsidP="00E92D54">
      <w:pPr>
        <w:pStyle w:val="Code"/>
      </w:pPr>
      <w:r>
        <w:t xml:space="preserve">            'model' =&gt; '3x7',</w:t>
      </w:r>
    </w:p>
    <w:p w14:paraId="6BF22542" w14:textId="77777777" w:rsidR="00E92D54" w:rsidRDefault="00E92D54" w:rsidP="00E92D54">
      <w:pPr>
        <w:pStyle w:val="Code"/>
      </w:pPr>
      <w:r>
        <w:t xml:space="preserve">            'purchase_date' =&gt; '2023-11-20',</w:t>
      </w:r>
    </w:p>
    <w:p w14:paraId="438C3DA7" w14:textId="77777777" w:rsidR="00E92D54" w:rsidRDefault="00E92D54" w:rsidP="00E92D54">
      <w:pPr>
        <w:pStyle w:val="Code"/>
      </w:pPr>
      <w:r>
        <w:t xml:space="preserve">            'cost' =&gt; 2800.00,</w:t>
      </w:r>
    </w:p>
    <w:p w14:paraId="762616FE" w14:textId="77777777" w:rsidR="00E92D54" w:rsidRDefault="00E92D54" w:rsidP="00E92D54">
      <w:pPr>
        <w:pStyle w:val="Code"/>
      </w:pPr>
      <w:r>
        <w:t xml:space="preserve">            'status' =&gt; EquipmentStatus::Available,</w:t>
      </w:r>
    </w:p>
    <w:p w14:paraId="2E4CFA9F" w14:textId="77777777" w:rsidR="00E92D54" w:rsidRDefault="00E92D54" w:rsidP="00E92D54">
      <w:pPr>
        <w:pStyle w:val="Code"/>
      </w:pPr>
      <w:r>
        <w:t xml:space="preserve">        ]);</w:t>
      </w:r>
    </w:p>
    <w:p w14:paraId="5A377269" w14:textId="77777777" w:rsidR="00E92D54" w:rsidRDefault="00E92D54" w:rsidP="00E92D54">
      <w:pPr>
        <w:pStyle w:val="Code"/>
      </w:pPr>
    </w:p>
    <w:p w14:paraId="1C2D1F62" w14:textId="77777777" w:rsidR="00E92D54" w:rsidRDefault="00E92D54" w:rsidP="00E92D54">
      <w:pPr>
        <w:pStyle w:val="Code"/>
      </w:pPr>
      <w:r>
        <w:t xml:space="preserve">        Equipment::create([</w:t>
      </w:r>
    </w:p>
    <w:p w14:paraId="0A19A209" w14:textId="77777777" w:rsidR="00E92D54" w:rsidRDefault="00E92D54" w:rsidP="00E92D54">
      <w:pPr>
        <w:pStyle w:val="Code"/>
      </w:pPr>
      <w:r>
        <w:t xml:space="preserve">            'name' =&gt; 'Вимірювач опору заземлення KYORITSU 4105A',</w:t>
      </w:r>
    </w:p>
    <w:p w14:paraId="1469E5ED" w14:textId="77777777" w:rsidR="00E92D54" w:rsidRDefault="00E92D54" w:rsidP="00E92D54">
      <w:pPr>
        <w:pStyle w:val="Code"/>
      </w:pPr>
      <w:r>
        <w:t xml:space="preserve">            'serial_number' =&gt; 'KYO-4105A-999',</w:t>
      </w:r>
    </w:p>
    <w:p w14:paraId="3DA6607B" w14:textId="77777777" w:rsidR="00E92D54" w:rsidRDefault="00E92D54" w:rsidP="00E92D54">
      <w:pPr>
        <w:pStyle w:val="Code"/>
      </w:pPr>
      <w:r>
        <w:t xml:space="preserve">            'brand' =&gt; 'KYORITSU',</w:t>
      </w:r>
    </w:p>
    <w:p w14:paraId="32D02F0B" w14:textId="77777777" w:rsidR="00E92D54" w:rsidRDefault="00E92D54" w:rsidP="00E92D54">
      <w:pPr>
        <w:pStyle w:val="Code"/>
      </w:pPr>
      <w:r>
        <w:t xml:space="preserve">            'model' =&gt; '4105A',</w:t>
      </w:r>
    </w:p>
    <w:p w14:paraId="77A98319" w14:textId="77777777" w:rsidR="00E92D54" w:rsidRDefault="00E92D54" w:rsidP="00E92D54">
      <w:pPr>
        <w:pStyle w:val="Code"/>
      </w:pPr>
      <w:r>
        <w:t xml:space="preserve">            'purchase_date' =&gt; '2025-01-05',</w:t>
      </w:r>
    </w:p>
    <w:p w14:paraId="3D174893" w14:textId="77777777" w:rsidR="00E92D54" w:rsidRDefault="00E92D54" w:rsidP="00E92D54">
      <w:pPr>
        <w:pStyle w:val="Code"/>
      </w:pPr>
      <w:r>
        <w:t xml:space="preserve">            'cost' =&gt; 12500.00,</w:t>
      </w:r>
    </w:p>
    <w:p w14:paraId="4147F7DC" w14:textId="77777777" w:rsidR="00E92D54" w:rsidRDefault="00E92D54" w:rsidP="00E92D54">
      <w:pPr>
        <w:pStyle w:val="Code"/>
      </w:pPr>
      <w:r>
        <w:t xml:space="preserve">            'status' =&gt; EquipmentStatus::Repair,</w:t>
      </w:r>
    </w:p>
    <w:p w14:paraId="00FC7F34" w14:textId="77777777" w:rsidR="00E92D54" w:rsidRDefault="00E92D54" w:rsidP="00E92D54">
      <w:pPr>
        <w:pStyle w:val="Code"/>
      </w:pPr>
      <w:r>
        <w:t xml:space="preserve">        ]);</w:t>
      </w:r>
    </w:p>
    <w:p w14:paraId="71A89DEB" w14:textId="77777777" w:rsidR="00E92D54" w:rsidRDefault="00E92D54" w:rsidP="00E92D54">
      <w:pPr>
        <w:pStyle w:val="Code"/>
      </w:pPr>
      <w:r>
        <w:t xml:space="preserve">    }</w:t>
      </w:r>
    </w:p>
    <w:p w14:paraId="6CBF2AC5" w14:textId="77777777" w:rsidR="00E92D54" w:rsidRDefault="00E92D54" w:rsidP="00E92D54">
      <w:pPr>
        <w:pStyle w:val="Code"/>
      </w:pPr>
      <w:r>
        <w:t>}</w:t>
      </w:r>
    </w:p>
    <w:p w14:paraId="7CD8AA3E" w14:textId="77777777" w:rsidR="00E92D54" w:rsidRDefault="00E92D54" w:rsidP="00E92D54">
      <w:pPr>
        <w:pStyle w:val="Code"/>
      </w:pPr>
      <w:r>
        <w:t>&lt;?php</w:t>
      </w:r>
    </w:p>
    <w:p w14:paraId="1F081545" w14:textId="77777777" w:rsidR="00E92D54" w:rsidRDefault="00E92D54" w:rsidP="00E92D54">
      <w:pPr>
        <w:pStyle w:val="Code"/>
      </w:pPr>
    </w:p>
    <w:p w14:paraId="1424BE94" w14:textId="77777777" w:rsidR="00E92D54" w:rsidRDefault="00E92D54" w:rsidP="00E92D54">
      <w:pPr>
        <w:pStyle w:val="Code"/>
      </w:pPr>
      <w:r>
        <w:t>namespace Database\Seeders;</w:t>
      </w:r>
    </w:p>
    <w:p w14:paraId="60AFE451" w14:textId="77777777" w:rsidR="00E92D54" w:rsidRDefault="00E92D54" w:rsidP="00E92D54">
      <w:pPr>
        <w:pStyle w:val="Code"/>
      </w:pPr>
    </w:p>
    <w:p w14:paraId="56D6EC3D" w14:textId="77777777" w:rsidR="00E92D54" w:rsidRDefault="00E92D54" w:rsidP="00E92D54">
      <w:pPr>
        <w:pStyle w:val="Code"/>
      </w:pPr>
      <w:r>
        <w:t>use App\Enums\MaterialCategory;</w:t>
      </w:r>
    </w:p>
    <w:p w14:paraId="0E31C0D2" w14:textId="77777777" w:rsidR="00E92D54" w:rsidRDefault="00E92D54" w:rsidP="00E92D54">
      <w:pPr>
        <w:pStyle w:val="Code"/>
      </w:pPr>
      <w:r>
        <w:t>use App\Models\Material;</w:t>
      </w:r>
    </w:p>
    <w:p w14:paraId="25BEF7E8" w14:textId="77777777" w:rsidR="00E92D54" w:rsidRDefault="00E92D54" w:rsidP="00E92D54">
      <w:pPr>
        <w:pStyle w:val="Code"/>
      </w:pPr>
      <w:r>
        <w:t>use Illuminate\Database\Seeder;</w:t>
      </w:r>
    </w:p>
    <w:p w14:paraId="2A393AED" w14:textId="77777777" w:rsidR="00E92D54" w:rsidRDefault="00E92D54" w:rsidP="00E92D54">
      <w:pPr>
        <w:pStyle w:val="Code"/>
      </w:pPr>
    </w:p>
    <w:p w14:paraId="7096600D" w14:textId="77777777" w:rsidR="00E92D54" w:rsidRDefault="00E92D54" w:rsidP="00E92D54">
      <w:pPr>
        <w:pStyle w:val="Code"/>
      </w:pPr>
      <w:r>
        <w:lastRenderedPageBreak/>
        <w:t>class MaterialSeeder extends Seeder</w:t>
      </w:r>
    </w:p>
    <w:p w14:paraId="53EFB747" w14:textId="77777777" w:rsidR="00E92D54" w:rsidRDefault="00E92D54" w:rsidP="00E92D54">
      <w:pPr>
        <w:pStyle w:val="Code"/>
      </w:pPr>
      <w:r>
        <w:t>{</w:t>
      </w:r>
    </w:p>
    <w:p w14:paraId="2E56EFA4" w14:textId="77777777" w:rsidR="00E92D54" w:rsidRDefault="00E92D54" w:rsidP="00E92D54">
      <w:pPr>
        <w:pStyle w:val="Code"/>
      </w:pPr>
      <w:r>
        <w:t xml:space="preserve">    public function run(): void</w:t>
      </w:r>
    </w:p>
    <w:p w14:paraId="5834400B" w14:textId="77777777" w:rsidR="00E92D54" w:rsidRDefault="00E92D54" w:rsidP="00E92D54">
      <w:pPr>
        <w:pStyle w:val="Code"/>
      </w:pPr>
      <w:r>
        <w:t xml:space="preserve">    {</w:t>
      </w:r>
    </w:p>
    <w:p w14:paraId="6789BB30" w14:textId="77777777" w:rsidR="00E92D54" w:rsidRDefault="00E92D54" w:rsidP="00E92D54">
      <w:pPr>
        <w:pStyle w:val="Code"/>
      </w:pPr>
      <w:r>
        <w:t xml:space="preserve">        Material::create([</w:t>
      </w:r>
    </w:p>
    <w:p w14:paraId="29DF0E6F" w14:textId="77777777" w:rsidR="00E92D54" w:rsidRDefault="00E92D54" w:rsidP="00E92D54">
      <w:pPr>
        <w:pStyle w:val="Code"/>
      </w:pPr>
      <w:r>
        <w:t xml:space="preserve">            'name' =&gt; 'Кабель ВВГнг-ls 3x2.5',</w:t>
      </w:r>
    </w:p>
    <w:p w14:paraId="6D3984AC" w14:textId="77777777" w:rsidR="00E92D54" w:rsidRDefault="00E92D54" w:rsidP="00E92D54">
      <w:pPr>
        <w:pStyle w:val="Code"/>
      </w:pPr>
      <w:r>
        <w:t xml:space="preserve">            'brand' =&gt; 'ЗЗЦМ',</w:t>
      </w:r>
    </w:p>
    <w:p w14:paraId="52A3BE35" w14:textId="77777777" w:rsidR="00E92D54" w:rsidRDefault="00E92D54" w:rsidP="00E92D54">
      <w:pPr>
        <w:pStyle w:val="Code"/>
      </w:pPr>
      <w:r>
        <w:t xml:space="preserve">            'model' =&gt; 'ВВГнг-ls',</w:t>
      </w:r>
    </w:p>
    <w:p w14:paraId="6EC4DDAE" w14:textId="77777777" w:rsidR="00E92D54" w:rsidRDefault="00E92D54" w:rsidP="00E92D54">
      <w:pPr>
        <w:pStyle w:val="Code"/>
      </w:pPr>
      <w:r>
        <w:t xml:space="preserve">            'category' =&gt; MaterialCategory::Cables,</w:t>
      </w:r>
    </w:p>
    <w:p w14:paraId="117941AB" w14:textId="77777777" w:rsidR="00E92D54" w:rsidRDefault="00E92D54" w:rsidP="00E92D54">
      <w:pPr>
        <w:pStyle w:val="Code"/>
      </w:pPr>
      <w:r>
        <w:t xml:space="preserve">            'description' =&gt; 'Мідний кабель, не підтримує горіння, з низьким виділенням диму.',</w:t>
      </w:r>
    </w:p>
    <w:p w14:paraId="73D8EE7F" w14:textId="77777777" w:rsidR="00E92D54" w:rsidRDefault="00E92D54" w:rsidP="00E92D54">
      <w:pPr>
        <w:pStyle w:val="Code"/>
      </w:pPr>
      <w:r>
        <w:t xml:space="preserve">            'unit_price' =&gt; 38.50,</w:t>
      </w:r>
    </w:p>
    <w:p w14:paraId="644272E0" w14:textId="77777777" w:rsidR="00E92D54" w:rsidRDefault="00E92D54" w:rsidP="00E92D54">
      <w:pPr>
        <w:pStyle w:val="Code"/>
      </w:pPr>
      <w:r>
        <w:t xml:space="preserve">        ]);</w:t>
      </w:r>
    </w:p>
    <w:p w14:paraId="643DD536" w14:textId="77777777" w:rsidR="00E92D54" w:rsidRDefault="00E92D54" w:rsidP="00E92D54">
      <w:pPr>
        <w:pStyle w:val="Code"/>
      </w:pPr>
    </w:p>
    <w:p w14:paraId="332970A7" w14:textId="77777777" w:rsidR="00E92D54" w:rsidRDefault="00E92D54" w:rsidP="00E92D54">
      <w:pPr>
        <w:pStyle w:val="Code"/>
      </w:pPr>
      <w:r>
        <w:t xml:space="preserve">        Material::create([</w:t>
      </w:r>
    </w:p>
    <w:p w14:paraId="57D3900E" w14:textId="77777777" w:rsidR="00E92D54" w:rsidRDefault="00E92D54" w:rsidP="00E92D54">
      <w:pPr>
        <w:pStyle w:val="Code"/>
      </w:pPr>
      <w:r>
        <w:t xml:space="preserve">            'name' =&gt; 'Автоматичний вимикач 16А Schneider',</w:t>
      </w:r>
    </w:p>
    <w:p w14:paraId="6A4A5DAC" w14:textId="77777777" w:rsidR="00E92D54" w:rsidRDefault="00E92D54" w:rsidP="00E92D54">
      <w:pPr>
        <w:pStyle w:val="Code"/>
      </w:pPr>
      <w:r>
        <w:t xml:space="preserve">            'brand' =&gt; 'Schneider Electric',</w:t>
      </w:r>
    </w:p>
    <w:p w14:paraId="41F8819A" w14:textId="77777777" w:rsidR="00E92D54" w:rsidRDefault="00E92D54" w:rsidP="00E92D54">
      <w:pPr>
        <w:pStyle w:val="Code"/>
      </w:pPr>
      <w:r>
        <w:t xml:space="preserve">            'model' =&gt; 'Easy9',</w:t>
      </w:r>
    </w:p>
    <w:p w14:paraId="7590BCEB" w14:textId="77777777" w:rsidR="00E92D54" w:rsidRDefault="00E92D54" w:rsidP="00E92D54">
      <w:pPr>
        <w:pStyle w:val="Code"/>
      </w:pPr>
      <w:r>
        <w:t xml:space="preserve">            'category' =&gt; MaterialCategory::Automation,</w:t>
      </w:r>
    </w:p>
    <w:p w14:paraId="4CAC8A9E" w14:textId="77777777" w:rsidR="00E92D54" w:rsidRDefault="00E92D54" w:rsidP="00E92D54">
      <w:pPr>
        <w:pStyle w:val="Code"/>
      </w:pPr>
      <w:r>
        <w:t xml:space="preserve">            'description' =&gt; 'Однополюсний автоматичний вимикач 16А, характеристика С.',</w:t>
      </w:r>
    </w:p>
    <w:p w14:paraId="124EA3FF" w14:textId="77777777" w:rsidR="00E92D54" w:rsidRDefault="00E92D54" w:rsidP="00E92D54">
      <w:pPr>
        <w:pStyle w:val="Code"/>
      </w:pPr>
      <w:r>
        <w:t xml:space="preserve">            'unit_price' =&gt; 145.00,</w:t>
      </w:r>
    </w:p>
    <w:p w14:paraId="6DF623E2" w14:textId="77777777" w:rsidR="00E92D54" w:rsidRDefault="00E92D54" w:rsidP="00E92D54">
      <w:pPr>
        <w:pStyle w:val="Code"/>
      </w:pPr>
      <w:r>
        <w:t xml:space="preserve">        ]);</w:t>
      </w:r>
    </w:p>
    <w:p w14:paraId="16CB826D" w14:textId="77777777" w:rsidR="00E92D54" w:rsidRDefault="00E92D54" w:rsidP="00E92D54">
      <w:pPr>
        <w:pStyle w:val="Code"/>
      </w:pPr>
    </w:p>
    <w:p w14:paraId="185743AD" w14:textId="77777777" w:rsidR="00E92D54" w:rsidRDefault="00E92D54" w:rsidP="00E92D54">
      <w:pPr>
        <w:pStyle w:val="Code"/>
      </w:pPr>
      <w:r>
        <w:t xml:space="preserve">        Material::create([</w:t>
      </w:r>
    </w:p>
    <w:p w14:paraId="66CC008A" w14:textId="77777777" w:rsidR="00E92D54" w:rsidRDefault="00E92D54" w:rsidP="00E92D54">
      <w:pPr>
        <w:pStyle w:val="Code"/>
      </w:pPr>
      <w:r>
        <w:t xml:space="preserve">            'name' =&gt; 'Гофротруба ПВХ 20мм',</w:t>
      </w:r>
    </w:p>
    <w:p w14:paraId="3B3D8CEB" w14:textId="77777777" w:rsidR="00E92D54" w:rsidRDefault="00E92D54" w:rsidP="00E92D54">
      <w:pPr>
        <w:pStyle w:val="Code"/>
      </w:pPr>
      <w:r>
        <w:t xml:space="preserve">            'brand' =&gt; 'DKC',</w:t>
      </w:r>
    </w:p>
    <w:p w14:paraId="4353E498" w14:textId="77777777" w:rsidR="00E92D54" w:rsidRDefault="00E92D54" w:rsidP="00E92D54">
      <w:pPr>
        <w:pStyle w:val="Code"/>
      </w:pPr>
      <w:r>
        <w:t xml:space="preserve">            'model' =&gt; 'ПВХ 20мм',</w:t>
      </w:r>
    </w:p>
    <w:p w14:paraId="0475712A" w14:textId="77777777" w:rsidR="00E92D54" w:rsidRDefault="00E92D54" w:rsidP="00E92D54">
      <w:pPr>
        <w:pStyle w:val="Code"/>
      </w:pPr>
      <w:r>
        <w:t xml:space="preserve">            'category' =&gt; MaterialCategory::Insulation,</w:t>
      </w:r>
    </w:p>
    <w:p w14:paraId="288318D9" w14:textId="77777777" w:rsidR="00E92D54" w:rsidRDefault="00E92D54" w:rsidP="00E92D54">
      <w:pPr>
        <w:pStyle w:val="Code"/>
      </w:pPr>
      <w:r>
        <w:t xml:space="preserve">            'description' =&gt; 'Гнучка гофрована труба для прокладки кабелю.',</w:t>
      </w:r>
    </w:p>
    <w:p w14:paraId="485D0656" w14:textId="77777777" w:rsidR="00E92D54" w:rsidRDefault="00E92D54" w:rsidP="00E92D54">
      <w:pPr>
        <w:pStyle w:val="Code"/>
      </w:pPr>
      <w:r>
        <w:t xml:space="preserve">            'unit_price' =&gt; 9.20,</w:t>
      </w:r>
    </w:p>
    <w:p w14:paraId="33C8F25A" w14:textId="77777777" w:rsidR="00E92D54" w:rsidRDefault="00E92D54" w:rsidP="00E92D54">
      <w:pPr>
        <w:pStyle w:val="Code"/>
      </w:pPr>
      <w:r>
        <w:t xml:space="preserve">        ]);</w:t>
      </w:r>
    </w:p>
    <w:p w14:paraId="3F0629C2" w14:textId="77777777" w:rsidR="00E92D54" w:rsidRDefault="00E92D54" w:rsidP="00E92D54">
      <w:pPr>
        <w:pStyle w:val="Code"/>
      </w:pPr>
    </w:p>
    <w:p w14:paraId="6A7CC0C1" w14:textId="77777777" w:rsidR="00E92D54" w:rsidRDefault="00E92D54" w:rsidP="00E92D54">
      <w:pPr>
        <w:pStyle w:val="Code"/>
      </w:pPr>
      <w:r>
        <w:t xml:space="preserve">        Material::create([</w:t>
      </w:r>
    </w:p>
    <w:p w14:paraId="4EFB9EAE" w14:textId="77777777" w:rsidR="00E92D54" w:rsidRDefault="00E92D54" w:rsidP="00E92D54">
      <w:pPr>
        <w:pStyle w:val="Code"/>
      </w:pPr>
      <w:r>
        <w:t xml:space="preserve">            'name' =&gt; 'Підрозетник бетон Schneider',</w:t>
      </w:r>
    </w:p>
    <w:p w14:paraId="260348A3" w14:textId="77777777" w:rsidR="00E92D54" w:rsidRDefault="00E92D54" w:rsidP="00E92D54">
      <w:pPr>
        <w:pStyle w:val="Code"/>
      </w:pPr>
      <w:r>
        <w:t xml:space="preserve">            'brand' =&gt; 'Schneider Electric',</w:t>
      </w:r>
    </w:p>
    <w:p w14:paraId="67065D5E" w14:textId="77777777" w:rsidR="00E92D54" w:rsidRDefault="00E92D54" w:rsidP="00E92D54">
      <w:pPr>
        <w:pStyle w:val="Code"/>
      </w:pPr>
      <w:r>
        <w:t xml:space="preserve">            'model' =&gt; 'Schneider Blue',</w:t>
      </w:r>
    </w:p>
    <w:p w14:paraId="7A38DC47" w14:textId="77777777" w:rsidR="00E92D54" w:rsidRDefault="00E92D54" w:rsidP="00E92D54">
      <w:pPr>
        <w:pStyle w:val="Code"/>
      </w:pPr>
      <w:r>
        <w:t xml:space="preserve">            'category' =&gt; MaterialCategory::MountingBoxes,</w:t>
      </w:r>
    </w:p>
    <w:p w14:paraId="726776AB" w14:textId="77777777" w:rsidR="00E92D54" w:rsidRDefault="00E92D54" w:rsidP="00E92D54">
      <w:pPr>
        <w:pStyle w:val="Code"/>
      </w:pPr>
      <w:r>
        <w:t xml:space="preserve">            'description' =&gt; 'Монтажна коробка для встановлення в бетонні стіни.',</w:t>
      </w:r>
    </w:p>
    <w:p w14:paraId="06406719" w14:textId="77777777" w:rsidR="00E92D54" w:rsidRDefault="00E92D54" w:rsidP="00E92D54">
      <w:pPr>
        <w:pStyle w:val="Code"/>
      </w:pPr>
      <w:r>
        <w:t xml:space="preserve">            'unit_price' =&gt; 22.00,</w:t>
      </w:r>
    </w:p>
    <w:p w14:paraId="6FBFEFFD" w14:textId="77777777" w:rsidR="00E92D54" w:rsidRDefault="00E92D54" w:rsidP="00E92D54">
      <w:pPr>
        <w:pStyle w:val="Code"/>
      </w:pPr>
      <w:r>
        <w:t xml:space="preserve">        ]);</w:t>
      </w:r>
    </w:p>
    <w:p w14:paraId="3166A8CF" w14:textId="77777777" w:rsidR="00E92D54" w:rsidRDefault="00E92D54" w:rsidP="00E92D54">
      <w:pPr>
        <w:pStyle w:val="Code"/>
      </w:pPr>
    </w:p>
    <w:p w14:paraId="4A66D641" w14:textId="77777777" w:rsidR="00E92D54" w:rsidRDefault="00E92D54" w:rsidP="00E92D54">
      <w:pPr>
        <w:pStyle w:val="Code"/>
      </w:pPr>
      <w:r>
        <w:t xml:space="preserve">        Material::create([</w:t>
      </w:r>
    </w:p>
    <w:p w14:paraId="66365946" w14:textId="77777777" w:rsidR="00E92D54" w:rsidRDefault="00E92D54" w:rsidP="00E92D54">
      <w:pPr>
        <w:pStyle w:val="Code"/>
      </w:pPr>
      <w:r>
        <w:t xml:space="preserve">            'name' =&gt; 'Щит електричний Hager 24 мод.',</w:t>
      </w:r>
    </w:p>
    <w:p w14:paraId="4E0BAE37" w14:textId="77777777" w:rsidR="00E92D54" w:rsidRDefault="00E92D54" w:rsidP="00E92D54">
      <w:pPr>
        <w:pStyle w:val="Code"/>
      </w:pPr>
      <w:r>
        <w:t xml:space="preserve">            'brand' =&gt; 'Hager',</w:t>
      </w:r>
    </w:p>
    <w:p w14:paraId="31276161" w14:textId="77777777" w:rsidR="00E92D54" w:rsidRDefault="00E92D54" w:rsidP="00E92D54">
      <w:pPr>
        <w:pStyle w:val="Code"/>
      </w:pPr>
      <w:r>
        <w:t xml:space="preserve">            'model' =&gt; 'Volta VU24UA',</w:t>
      </w:r>
    </w:p>
    <w:p w14:paraId="4ECF8135" w14:textId="77777777" w:rsidR="00E92D54" w:rsidRDefault="00E92D54" w:rsidP="00E92D54">
      <w:pPr>
        <w:pStyle w:val="Code"/>
      </w:pPr>
      <w:r>
        <w:t xml:space="preserve">            'category' =&gt; MaterialCategory::Panels,</w:t>
      </w:r>
    </w:p>
    <w:p w14:paraId="099CA639" w14:textId="77777777" w:rsidR="00E92D54" w:rsidRDefault="00E92D54" w:rsidP="00E92D54">
      <w:pPr>
        <w:pStyle w:val="Code"/>
      </w:pPr>
      <w:r>
        <w:t xml:space="preserve">            'description' =&gt; 'Вбудований електричний щит на 24 модулі.',</w:t>
      </w:r>
    </w:p>
    <w:p w14:paraId="59A1959F" w14:textId="77777777" w:rsidR="00E92D54" w:rsidRDefault="00E92D54" w:rsidP="00E92D54">
      <w:pPr>
        <w:pStyle w:val="Code"/>
      </w:pPr>
      <w:r>
        <w:t xml:space="preserve">            'unit_price' =&gt; 1100.00,</w:t>
      </w:r>
    </w:p>
    <w:p w14:paraId="26F5E874" w14:textId="77777777" w:rsidR="00E92D54" w:rsidRDefault="00E92D54" w:rsidP="00E92D54">
      <w:pPr>
        <w:pStyle w:val="Code"/>
      </w:pPr>
      <w:r>
        <w:t xml:space="preserve">        ]);</w:t>
      </w:r>
    </w:p>
    <w:p w14:paraId="42E36F00" w14:textId="77777777" w:rsidR="00E92D54" w:rsidRDefault="00E92D54" w:rsidP="00E92D54">
      <w:pPr>
        <w:pStyle w:val="Code"/>
      </w:pPr>
      <w:r>
        <w:t xml:space="preserve">    }</w:t>
      </w:r>
    </w:p>
    <w:p w14:paraId="2A262A11" w14:textId="77777777" w:rsidR="00E92D54" w:rsidRDefault="00E92D54" w:rsidP="00E92D54">
      <w:pPr>
        <w:pStyle w:val="Code"/>
      </w:pPr>
      <w:r>
        <w:t>}</w:t>
      </w:r>
    </w:p>
    <w:p w14:paraId="1528AA91" w14:textId="77777777" w:rsidR="00E92D54" w:rsidRDefault="00E92D54" w:rsidP="00E92D54">
      <w:pPr>
        <w:pStyle w:val="Code"/>
      </w:pPr>
      <w:r>
        <w:t>&lt;?php</w:t>
      </w:r>
    </w:p>
    <w:p w14:paraId="54242EBA" w14:textId="77777777" w:rsidR="00E92D54" w:rsidRDefault="00E92D54" w:rsidP="00E92D54">
      <w:pPr>
        <w:pStyle w:val="Code"/>
      </w:pPr>
    </w:p>
    <w:p w14:paraId="0B217C4D" w14:textId="77777777" w:rsidR="00E92D54" w:rsidRDefault="00E92D54" w:rsidP="00E92D54">
      <w:pPr>
        <w:pStyle w:val="Code"/>
      </w:pPr>
      <w:r>
        <w:t>namespace Database\Seeders;</w:t>
      </w:r>
    </w:p>
    <w:p w14:paraId="1EAA4A93" w14:textId="77777777" w:rsidR="00E92D54" w:rsidRDefault="00E92D54" w:rsidP="00E92D54">
      <w:pPr>
        <w:pStyle w:val="Code"/>
      </w:pPr>
    </w:p>
    <w:p w14:paraId="05FBB083" w14:textId="77777777" w:rsidR="00E92D54" w:rsidRDefault="00E92D54" w:rsidP="00E92D54">
      <w:pPr>
        <w:pStyle w:val="Code"/>
      </w:pPr>
      <w:r>
        <w:t>use App\Models\Material;</w:t>
      </w:r>
    </w:p>
    <w:p w14:paraId="23AF5387" w14:textId="77777777" w:rsidR="00E92D54" w:rsidRDefault="00E92D54" w:rsidP="00E92D54">
      <w:pPr>
        <w:pStyle w:val="Code"/>
      </w:pPr>
      <w:r>
        <w:t>use App\Models\MaterialUsage;</w:t>
      </w:r>
    </w:p>
    <w:p w14:paraId="182435E4" w14:textId="77777777" w:rsidR="00E92D54" w:rsidRDefault="00E92D54" w:rsidP="00E92D54">
      <w:pPr>
        <w:pStyle w:val="Code"/>
      </w:pPr>
      <w:r>
        <w:t>use App\Models\Project;</w:t>
      </w:r>
    </w:p>
    <w:p w14:paraId="4034291F" w14:textId="77777777" w:rsidR="00E92D54" w:rsidRDefault="00E92D54" w:rsidP="00E92D54">
      <w:pPr>
        <w:pStyle w:val="Code"/>
      </w:pPr>
      <w:r>
        <w:t>use Illuminate\Database\Seeder;</w:t>
      </w:r>
    </w:p>
    <w:p w14:paraId="2C1A5411" w14:textId="77777777" w:rsidR="00E92D54" w:rsidRDefault="00E92D54" w:rsidP="00E92D54">
      <w:pPr>
        <w:pStyle w:val="Code"/>
      </w:pPr>
    </w:p>
    <w:p w14:paraId="0917E6CC" w14:textId="77777777" w:rsidR="00E92D54" w:rsidRDefault="00E92D54" w:rsidP="00E92D54">
      <w:pPr>
        <w:pStyle w:val="Code"/>
      </w:pPr>
      <w:r>
        <w:t>class MaterialUsageSeeder extends Seeder</w:t>
      </w:r>
    </w:p>
    <w:p w14:paraId="74FDD2AF" w14:textId="77777777" w:rsidR="00E92D54" w:rsidRDefault="00E92D54" w:rsidP="00E92D54">
      <w:pPr>
        <w:pStyle w:val="Code"/>
      </w:pPr>
      <w:r>
        <w:t>{</w:t>
      </w:r>
    </w:p>
    <w:p w14:paraId="488874B7" w14:textId="77777777" w:rsidR="00E92D54" w:rsidRDefault="00E92D54" w:rsidP="00E92D54">
      <w:pPr>
        <w:pStyle w:val="Code"/>
      </w:pPr>
      <w:r>
        <w:t xml:space="preserve">    public function run(): void</w:t>
      </w:r>
    </w:p>
    <w:p w14:paraId="35F2751C" w14:textId="77777777" w:rsidR="00E92D54" w:rsidRDefault="00E92D54" w:rsidP="00E92D54">
      <w:pPr>
        <w:pStyle w:val="Code"/>
      </w:pPr>
      <w:r>
        <w:t xml:space="preserve">    {</w:t>
      </w:r>
    </w:p>
    <w:p w14:paraId="31838AD7" w14:textId="77777777" w:rsidR="00E92D54" w:rsidRDefault="00E92D54" w:rsidP="00E92D54">
      <w:pPr>
        <w:pStyle w:val="Code"/>
      </w:pPr>
      <w:r>
        <w:t xml:space="preserve">        $projects = Project::all();</w:t>
      </w:r>
    </w:p>
    <w:p w14:paraId="1E722184" w14:textId="77777777" w:rsidR="00E92D54" w:rsidRDefault="00E92D54" w:rsidP="00E92D54">
      <w:pPr>
        <w:pStyle w:val="Code"/>
      </w:pPr>
      <w:r>
        <w:t xml:space="preserve">        $materials = Material::all();</w:t>
      </w:r>
    </w:p>
    <w:p w14:paraId="1B7C7C67" w14:textId="77777777" w:rsidR="00E92D54" w:rsidRDefault="00E92D54" w:rsidP="00E92D54">
      <w:pPr>
        <w:pStyle w:val="Code"/>
      </w:pPr>
    </w:p>
    <w:p w14:paraId="11BD3EC8" w14:textId="77777777" w:rsidR="00E92D54" w:rsidRDefault="00E92D54" w:rsidP="00E92D54">
      <w:pPr>
        <w:pStyle w:val="Code"/>
      </w:pPr>
      <w:r>
        <w:t xml:space="preserve">        if ($projects-&gt;isEmpty() || $materials-&gt;isEmpty()) {</w:t>
      </w:r>
    </w:p>
    <w:p w14:paraId="241E3D73" w14:textId="77777777" w:rsidR="00E92D54" w:rsidRDefault="00E92D54" w:rsidP="00E92D54">
      <w:pPr>
        <w:pStyle w:val="Code"/>
      </w:pPr>
      <w:r>
        <w:t xml:space="preserve">            return;</w:t>
      </w:r>
    </w:p>
    <w:p w14:paraId="3728207F" w14:textId="77777777" w:rsidR="00E92D54" w:rsidRDefault="00E92D54" w:rsidP="00E92D54">
      <w:pPr>
        <w:pStyle w:val="Code"/>
      </w:pPr>
      <w:r>
        <w:t xml:space="preserve">        }</w:t>
      </w:r>
    </w:p>
    <w:p w14:paraId="19737910" w14:textId="77777777" w:rsidR="00E92D54" w:rsidRDefault="00E92D54" w:rsidP="00E92D54">
      <w:pPr>
        <w:pStyle w:val="Code"/>
      </w:pPr>
    </w:p>
    <w:p w14:paraId="7DF814E1" w14:textId="77777777" w:rsidR="00E92D54" w:rsidRDefault="00E92D54" w:rsidP="00E92D54">
      <w:pPr>
        <w:pStyle w:val="Code"/>
      </w:pPr>
      <w:r>
        <w:t xml:space="preserve">        for ($i = 0; $i &lt; 30; $i++) {</w:t>
      </w:r>
    </w:p>
    <w:p w14:paraId="3145F32D" w14:textId="77777777" w:rsidR="00E92D54" w:rsidRDefault="00E92D54" w:rsidP="00E92D54">
      <w:pPr>
        <w:pStyle w:val="Code"/>
      </w:pPr>
      <w:r>
        <w:t xml:space="preserve">            $project = $projects-&gt;random();</w:t>
      </w:r>
    </w:p>
    <w:p w14:paraId="638ECD80" w14:textId="77777777" w:rsidR="00E92D54" w:rsidRDefault="00E92D54" w:rsidP="00E92D54">
      <w:pPr>
        <w:pStyle w:val="Code"/>
      </w:pPr>
      <w:r>
        <w:t xml:space="preserve">            $material = $materials-&gt;random();</w:t>
      </w:r>
    </w:p>
    <w:p w14:paraId="786EA4A1" w14:textId="77777777" w:rsidR="00E92D54" w:rsidRDefault="00E92D54" w:rsidP="00E92D54">
      <w:pPr>
        <w:pStyle w:val="Code"/>
      </w:pPr>
    </w:p>
    <w:p w14:paraId="47AE9B5D" w14:textId="77777777" w:rsidR="00E92D54" w:rsidRDefault="00E92D54" w:rsidP="00E92D54">
      <w:pPr>
        <w:pStyle w:val="Code"/>
      </w:pPr>
      <w:r>
        <w:t xml:space="preserve">            MaterialUsage::create([</w:t>
      </w:r>
    </w:p>
    <w:p w14:paraId="108B27C3" w14:textId="77777777" w:rsidR="00E92D54" w:rsidRDefault="00E92D54" w:rsidP="00E92D54">
      <w:pPr>
        <w:pStyle w:val="Code"/>
      </w:pPr>
      <w:r>
        <w:t xml:space="preserve">                'project_id' =&gt; $project-&gt;id,</w:t>
      </w:r>
    </w:p>
    <w:p w14:paraId="458129AC" w14:textId="77777777" w:rsidR="00E92D54" w:rsidRDefault="00E92D54" w:rsidP="00E92D54">
      <w:pPr>
        <w:pStyle w:val="Code"/>
      </w:pPr>
      <w:r>
        <w:t xml:space="preserve">                'material_id' =&gt; $material-&gt;id,</w:t>
      </w:r>
    </w:p>
    <w:p w14:paraId="0728906B" w14:textId="77777777" w:rsidR="00E92D54" w:rsidRDefault="00E92D54" w:rsidP="00E92D54">
      <w:pPr>
        <w:pStyle w:val="Code"/>
      </w:pPr>
      <w:r>
        <w:t xml:space="preserve">                'quantity' =&gt; match($material-&gt;category-&gt;value ?? '') {</w:t>
      </w:r>
    </w:p>
    <w:p w14:paraId="3A38FFAF" w14:textId="77777777" w:rsidR="00E92D54" w:rsidRDefault="00E92D54" w:rsidP="00E92D54">
      <w:pPr>
        <w:pStyle w:val="Code"/>
      </w:pPr>
      <w:r>
        <w:t xml:space="preserve">                    'cables' =&gt; rand(50, 300),</w:t>
      </w:r>
    </w:p>
    <w:p w14:paraId="37B5B9DC" w14:textId="77777777" w:rsidR="00E92D54" w:rsidRDefault="00E92D54" w:rsidP="00E92D54">
      <w:pPr>
        <w:pStyle w:val="Code"/>
      </w:pPr>
      <w:r>
        <w:t xml:space="preserve">                    'automation' =&gt; rand(1, 12),</w:t>
      </w:r>
    </w:p>
    <w:p w14:paraId="51A80C3B" w14:textId="77777777" w:rsidR="00E92D54" w:rsidRDefault="00E92D54" w:rsidP="00E92D54">
      <w:pPr>
        <w:pStyle w:val="Code"/>
      </w:pPr>
      <w:r>
        <w:t xml:space="preserve">                    'insulation' =&gt; rand(25, 200),</w:t>
      </w:r>
    </w:p>
    <w:p w14:paraId="36EA0F12" w14:textId="77777777" w:rsidR="00E92D54" w:rsidRDefault="00E92D54" w:rsidP="00E92D54">
      <w:pPr>
        <w:pStyle w:val="Code"/>
      </w:pPr>
      <w:r>
        <w:t xml:space="preserve">                    'mounting_boxes' =&gt; rand(5, 50),</w:t>
      </w:r>
    </w:p>
    <w:p w14:paraId="4C5104FF" w14:textId="77777777" w:rsidR="00E92D54" w:rsidRDefault="00E92D54" w:rsidP="00E92D54">
      <w:pPr>
        <w:pStyle w:val="Code"/>
      </w:pPr>
      <w:r>
        <w:t xml:space="preserve">                    'panels' =&gt; 1,</w:t>
      </w:r>
    </w:p>
    <w:p w14:paraId="5B399436" w14:textId="77777777" w:rsidR="00E92D54" w:rsidRDefault="00E92D54" w:rsidP="00E92D54">
      <w:pPr>
        <w:pStyle w:val="Code"/>
      </w:pPr>
      <w:r>
        <w:t xml:space="preserve">                    default =&gt; rand(1, 50),</w:t>
      </w:r>
    </w:p>
    <w:p w14:paraId="4AF7B2D5" w14:textId="77777777" w:rsidR="00E92D54" w:rsidRDefault="00E92D54" w:rsidP="00E92D54">
      <w:pPr>
        <w:pStyle w:val="Code"/>
      </w:pPr>
      <w:r>
        <w:t xml:space="preserve">                },</w:t>
      </w:r>
    </w:p>
    <w:p w14:paraId="1B947FB4" w14:textId="77777777" w:rsidR="00E92D54" w:rsidRDefault="00E92D54" w:rsidP="00E92D54">
      <w:pPr>
        <w:pStyle w:val="Code"/>
      </w:pPr>
      <w:r>
        <w:t xml:space="preserve">                'used_at' =&gt; now()-&gt;subDays(rand(1, 45)),</w:t>
      </w:r>
    </w:p>
    <w:p w14:paraId="2AF3EC91" w14:textId="77777777" w:rsidR="00E92D54" w:rsidRDefault="00E92D54" w:rsidP="00E92D54">
      <w:pPr>
        <w:pStyle w:val="Code"/>
      </w:pPr>
      <w:r>
        <w:t xml:space="preserve">            ]);</w:t>
      </w:r>
    </w:p>
    <w:p w14:paraId="6AC737C9" w14:textId="77777777" w:rsidR="00E92D54" w:rsidRDefault="00E92D54" w:rsidP="00E92D54">
      <w:pPr>
        <w:pStyle w:val="Code"/>
      </w:pPr>
      <w:r>
        <w:t xml:space="preserve">        }</w:t>
      </w:r>
    </w:p>
    <w:p w14:paraId="77B4144D" w14:textId="77777777" w:rsidR="00E92D54" w:rsidRDefault="00E92D54" w:rsidP="00E92D54">
      <w:pPr>
        <w:pStyle w:val="Code"/>
      </w:pPr>
      <w:r>
        <w:t xml:space="preserve">    }</w:t>
      </w:r>
    </w:p>
    <w:p w14:paraId="527BB898" w14:textId="77777777" w:rsidR="00E92D54" w:rsidRDefault="00E92D54" w:rsidP="00E92D54">
      <w:pPr>
        <w:pStyle w:val="Code"/>
      </w:pPr>
      <w:r>
        <w:t>}</w:t>
      </w:r>
    </w:p>
    <w:p w14:paraId="6F658B56" w14:textId="77777777" w:rsidR="00E92D54" w:rsidRDefault="00E92D54" w:rsidP="00E92D54">
      <w:pPr>
        <w:pStyle w:val="Code"/>
      </w:pPr>
      <w:r>
        <w:t>&lt;?php</w:t>
      </w:r>
    </w:p>
    <w:p w14:paraId="259F6691" w14:textId="77777777" w:rsidR="00E92D54" w:rsidRDefault="00E92D54" w:rsidP="00E92D54">
      <w:pPr>
        <w:pStyle w:val="Code"/>
      </w:pPr>
    </w:p>
    <w:p w14:paraId="6F2E9A1F" w14:textId="77777777" w:rsidR="00E92D54" w:rsidRDefault="00E92D54" w:rsidP="00E92D54">
      <w:pPr>
        <w:pStyle w:val="Code"/>
      </w:pPr>
      <w:r>
        <w:t>namespace Database\Seeders;</w:t>
      </w:r>
    </w:p>
    <w:p w14:paraId="69DB821B" w14:textId="77777777" w:rsidR="00E92D54" w:rsidRDefault="00E92D54" w:rsidP="00E92D54">
      <w:pPr>
        <w:pStyle w:val="Code"/>
      </w:pPr>
    </w:p>
    <w:p w14:paraId="251B46E9" w14:textId="77777777" w:rsidR="00E92D54" w:rsidRDefault="00E92D54" w:rsidP="00E92D54">
      <w:pPr>
        <w:pStyle w:val="Code"/>
      </w:pPr>
      <w:r>
        <w:t>use App\Enums\ProjectStatus;</w:t>
      </w:r>
    </w:p>
    <w:p w14:paraId="227C3136" w14:textId="77777777" w:rsidR="00E92D54" w:rsidRDefault="00E92D54" w:rsidP="00E92D54">
      <w:pPr>
        <w:pStyle w:val="Code"/>
      </w:pPr>
      <w:r>
        <w:t>use App\Models\Client;</w:t>
      </w:r>
    </w:p>
    <w:p w14:paraId="1178B2EC" w14:textId="77777777" w:rsidR="00E92D54" w:rsidRDefault="00E92D54" w:rsidP="00E92D54">
      <w:pPr>
        <w:pStyle w:val="Code"/>
      </w:pPr>
      <w:r>
        <w:t>use App\Models\Project;</w:t>
      </w:r>
    </w:p>
    <w:p w14:paraId="5E74B417" w14:textId="77777777" w:rsidR="00E92D54" w:rsidRDefault="00E92D54" w:rsidP="00E92D54">
      <w:pPr>
        <w:pStyle w:val="Code"/>
      </w:pPr>
      <w:r>
        <w:t>use Illuminate\Database\Seeder;</w:t>
      </w:r>
    </w:p>
    <w:p w14:paraId="3E2DC493" w14:textId="77777777" w:rsidR="00E92D54" w:rsidRDefault="00E92D54" w:rsidP="00E92D54">
      <w:pPr>
        <w:pStyle w:val="Code"/>
      </w:pPr>
    </w:p>
    <w:p w14:paraId="7CDB1CA8" w14:textId="77777777" w:rsidR="00E92D54" w:rsidRDefault="00E92D54" w:rsidP="00E92D54">
      <w:pPr>
        <w:pStyle w:val="Code"/>
      </w:pPr>
      <w:r>
        <w:t>class ProjectSeeder extends Seeder</w:t>
      </w:r>
    </w:p>
    <w:p w14:paraId="7CE75063" w14:textId="77777777" w:rsidR="00E92D54" w:rsidRDefault="00E92D54" w:rsidP="00E92D54">
      <w:pPr>
        <w:pStyle w:val="Code"/>
      </w:pPr>
      <w:r>
        <w:t>{</w:t>
      </w:r>
    </w:p>
    <w:p w14:paraId="5103F3CE" w14:textId="77777777" w:rsidR="00E92D54" w:rsidRDefault="00E92D54" w:rsidP="00E92D54">
      <w:pPr>
        <w:pStyle w:val="Code"/>
      </w:pPr>
      <w:r>
        <w:t xml:space="preserve">    public function run(): void</w:t>
      </w:r>
    </w:p>
    <w:p w14:paraId="1FACF9D5" w14:textId="77777777" w:rsidR="00E92D54" w:rsidRDefault="00E92D54" w:rsidP="00E92D54">
      <w:pPr>
        <w:pStyle w:val="Code"/>
      </w:pPr>
      <w:r>
        <w:t xml:space="preserve">    {</w:t>
      </w:r>
    </w:p>
    <w:p w14:paraId="49F92B9B" w14:textId="77777777" w:rsidR="00E92D54" w:rsidRDefault="00E92D54" w:rsidP="00E92D54">
      <w:pPr>
        <w:pStyle w:val="Code"/>
      </w:pPr>
      <w:r>
        <w:t xml:space="preserve">        $clients = Client::all();</w:t>
      </w:r>
    </w:p>
    <w:p w14:paraId="770AC13B" w14:textId="77777777" w:rsidR="00E92D54" w:rsidRDefault="00E92D54" w:rsidP="00E92D54">
      <w:pPr>
        <w:pStyle w:val="Code"/>
      </w:pPr>
    </w:p>
    <w:p w14:paraId="72A3F229" w14:textId="77777777" w:rsidR="00E92D54" w:rsidRDefault="00E92D54" w:rsidP="00E92D54">
      <w:pPr>
        <w:pStyle w:val="Code"/>
      </w:pPr>
      <w:r>
        <w:t xml:space="preserve">        if ($clients-&gt;isEmpty()) {</w:t>
      </w:r>
    </w:p>
    <w:p w14:paraId="168E074F" w14:textId="77777777" w:rsidR="00E92D54" w:rsidRDefault="00E92D54" w:rsidP="00E92D54">
      <w:pPr>
        <w:pStyle w:val="Code"/>
      </w:pPr>
      <w:r>
        <w:t xml:space="preserve">            return;</w:t>
      </w:r>
    </w:p>
    <w:p w14:paraId="61BB1147" w14:textId="77777777" w:rsidR="00E92D54" w:rsidRDefault="00E92D54" w:rsidP="00E92D54">
      <w:pPr>
        <w:pStyle w:val="Code"/>
      </w:pPr>
      <w:r>
        <w:t xml:space="preserve">        }</w:t>
      </w:r>
    </w:p>
    <w:p w14:paraId="6092B7BE" w14:textId="77777777" w:rsidR="00E92D54" w:rsidRDefault="00E92D54" w:rsidP="00E92D54">
      <w:pPr>
        <w:pStyle w:val="Code"/>
      </w:pPr>
    </w:p>
    <w:p w14:paraId="779FE3E3" w14:textId="77777777" w:rsidR="00E92D54" w:rsidRDefault="00E92D54" w:rsidP="00E92D54">
      <w:pPr>
        <w:pStyle w:val="Code"/>
      </w:pPr>
      <w:r>
        <w:t xml:space="preserve">        $projectData = [</w:t>
      </w:r>
    </w:p>
    <w:p w14:paraId="4BF682EF" w14:textId="77777777" w:rsidR="00E92D54" w:rsidRDefault="00E92D54" w:rsidP="00E92D54">
      <w:pPr>
        <w:pStyle w:val="Code"/>
      </w:pPr>
      <w:r>
        <w:t xml:space="preserve">            [</w:t>
      </w:r>
    </w:p>
    <w:p w14:paraId="4B09F43F" w14:textId="77777777" w:rsidR="00E92D54" w:rsidRDefault="00E92D54" w:rsidP="00E92D54">
      <w:pPr>
        <w:pStyle w:val="Code"/>
      </w:pPr>
      <w:r>
        <w:t xml:space="preserve">                'client' =&gt; 'ПрАТ «Київенерго»',</w:t>
      </w:r>
    </w:p>
    <w:p w14:paraId="57EC0487" w14:textId="77777777" w:rsidR="00E92D54" w:rsidRDefault="00E92D54" w:rsidP="00E92D54">
      <w:pPr>
        <w:pStyle w:val="Code"/>
      </w:pPr>
      <w:r>
        <w:t xml:space="preserve">                'name' =&gt; 'Реконструкція ТП-1240: Заміна ГРЩ та ошиновки',</w:t>
      </w:r>
    </w:p>
    <w:p w14:paraId="1476A19C" w14:textId="77777777" w:rsidR="00E92D54" w:rsidRDefault="00E92D54" w:rsidP="00E92D54">
      <w:pPr>
        <w:pStyle w:val="Code"/>
      </w:pPr>
      <w:r>
        <w:t xml:space="preserve">                'description' =&gt; 'Демонтаж застарілих панелей ЩО-70, встановлення нових комірок з вакуумними вимикачами, монтаж мідної ошиновки 100х10.',</w:t>
      </w:r>
    </w:p>
    <w:p w14:paraId="2622AD19" w14:textId="77777777" w:rsidR="00E92D54" w:rsidRDefault="00E92D54" w:rsidP="00E92D54">
      <w:pPr>
        <w:pStyle w:val="Code"/>
      </w:pPr>
      <w:r>
        <w:t xml:space="preserve">                'status' =&gt; ProjectStatus::InProgress,</w:t>
      </w:r>
    </w:p>
    <w:p w14:paraId="1B57603E" w14:textId="77777777" w:rsidR="00E92D54" w:rsidRDefault="00E92D54" w:rsidP="00E92D54">
      <w:pPr>
        <w:pStyle w:val="Code"/>
      </w:pPr>
      <w:r>
        <w:t xml:space="preserve">                'address' =&gt; 'вул. Дегтярівська, 21, Київ',</w:t>
      </w:r>
    </w:p>
    <w:p w14:paraId="0213DAEE" w14:textId="77777777" w:rsidR="00E92D54" w:rsidRDefault="00E92D54" w:rsidP="00E92D54">
      <w:pPr>
        <w:pStyle w:val="Code"/>
      </w:pPr>
      <w:r>
        <w:t xml:space="preserve">                'start_date' =&gt; now()-&gt;subDays(15),</w:t>
      </w:r>
    </w:p>
    <w:p w14:paraId="4EC29CF9" w14:textId="77777777" w:rsidR="00E92D54" w:rsidRDefault="00E92D54" w:rsidP="00E92D54">
      <w:pPr>
        <w:pStyle w:val="Code"/>
      </w:pPr>
      <w:r>
        <w:t xml:space="preserve">            ],</w:t>
      </w:r>
    </w:p>
    <w:p w14:paraId="1B0CE55D" w14:textId="77777777" w:rsidR="00E92D54" w:rsidRDefault="00E92D54" w:rsidP="00E92D54">
      <w:pPr>
        <w:pStyle w:val="Code"/>
      </w:pPr>
      <w:r>
        <w:t xml:space="preserve">            [</w:t>
      </w:r>
    </w:p>
    <w:p w14:paraId="58C7D04A" w14:textId="77777777" w:rsidR="00E92D54" w:rsidRDefault="00E92D54" w:rsidP="00E92D54">
      <w:pPr>
        <w:pStyle w:val="Code"/>
      </w:pPr>
      <w:r>
        <w:t xml:space="preserve">                'client' =&gt; 'ТОВ «БудДевелопмент»',</w:t>
      </w:r>
    </w:p>
    <w:p w14:paraId="048E86DF" w14:textId="77777777" w:rsidR="00E92D54" w:rsidRDefault="00E92D54" w:rsidP="00E92D54">
      <w:pPr>
        <w:pStyle w:val="Code"/>
      </w:pPr>
      <w:r>
        <w:t xml:space="preserve">                'name' =&gt; 'ЖК «Рибальський»: Електромонтаж секції №5',</w:t>
      </w:r>
    </w:p>
    <w:p w14:paraId="6AD8C046" w14:textId="77777777" w:rsidR="00E92D54" w:rsidRDefault="00E92D54" w:rsidP="00E92D54">
      <w:pPr>
        <w:pStyle w:val="Code"/>
      </w:pPr>
      <w:r>
        <w:t xml:space="preserve">                'description' =&gt; 'Монтаж внутрішніх мереж електропостачання квартир, </w:t>
      </w:r>
      <w:r>
        <w:lastRenderedPageBreak/>
        <w:t>встановлення поверхових щитів, прокладання кабелю в гофрі.',</w:t>
      </w:r>
    </w:p>
    <w:p w14:paraId="18551E2A" w14:textId="77777777" w:rsidR="00E92D54" w:rsidRDefault="00E92D54" w:rsidP="00E92D54">
      <w:pPr>
        <w:pStyle w:val="Code"/>
      </w:pPr>
      <w:r>
        <w:t xml:space="preserve">                'status' =&gt; ProjectStatus::InProgress,</w:t>
      </w:r>
    </w:p>
    <w:p w14:paraId="1472F7EB" w14:textId="77777777" w:rsidR="00E92D54" w:rsidRDefault="00E92D54" w:rsidP="00E92D54">
      <w:pPr>
        <w:pStyle w:val="Code"/>
      </w:pPr>
      <w:r>
        <w:t xml:space="preserve">                'address' =&gt; 'Набережно-Рибальська дорога, 3, Київ',</w:t>
      </w:r>
    </w:p>
    <w:p w14:paraId="199DB0DD" w14:textId="77777777" w:rsidR="00E92D54" w:rsidRDefault="00E92D54" w:rsidP="00E92D54">
      <w:pPr>
        <w:pStyle w:val="Code"/>
      </w:pPr>
      <w:r>
        <w:t xml:space="preserve">                'start_date' =&gt; now()-&gt;subMonths(1),</w:t>
      </w:r>
    </w:p>
    <w:p w14:paraId="5196D47E" w14:textId="77777777" w:rsidR="00E92D54" w:rsidRDefault="00E92D54" w:rsidP="00E92D54">
      <w:pPr>
        <w:pStyle w:val="Code"/>
      </w:pPr>
      <w:r>
        <w:t xml:space="preserve">            ],</w:t>
      </w:r>
    </w:p>
    <w:p w14:paraId="2262C72F" w14:textId="77777777" w:rsidR="00E92D54" w:rsidRDefault="00E92D54" w:rsidP="00E92D54">
      <w:pPr>
        <w:pStyle w:val="Code"/>
      </w:pPr>
      <w:r>
        <w:t xml:space="preserve">            [</w:t>
      </w:r>
    </w:p>
    <w:p w14:paraId="42800EA5" w14:textId="77777777" w:rsidR="00E92D54" w:rsidRDefault="00E92D54" w:rsidP="00E92D54">
      <w:pPr>
        <w:pStyle w:val="Code"/>
      </w:pPr>
      <w:r>
        <w:t xml:space="preserve">                'client' =&gt; 'ЖБК «Світанок»',</w:t>
      </w:r>
    </w:p>
    <w:p w14:paraId="45BEAF1A" w14:textId="77777777" w:rsidR="00E92D54" w:rsidRDefault="00E92D54" w:rsidP="00E92D54">
      <w:pPr>
        <w:pStyle w:val="Code"/>
      </w:pPr>
      <w:r>
        <w:t xml:space="preserve">                'name' =&gt; 'Модернізація вуличного освітлення прибудинкової території',</w:t>
      </w:r>
    </w:p>
    <w:p w14:paraId="3F504625" w14:textId="77777777" w:rsidR="00E92D54" w:rsidRDefault="00E92D54" w:rsidP="00E92D54">
      <w:pPr>
        <w:pStyle w:val="Code"/>
      </w:pPr>
      <w:r>
        <w:t xml:space="preserve">                'description' =&gt; 'Заміна ртутних ламп на LED світильники, монтаж фотореле для автоматичного керування.',</w:t>
      </w:r>
    </w:p>
    <w:p w14:paraId="059FE125" w14:textId="77777777" w:rsidR="00E92D54" w:rsidRDefault="00E92D54" w:rsidP="00E92D54">
      <w:pPr>
        <w:pStyle w:val="Code"/>
      </w:pPr>
      <w:r>
        <w:t xml:space="preserve">                'status' =&gt; ProjectStatus::Completed,</w:t>
      </w:r>
    </w:p>
    <w:p w14:paraId="618D0AE7" w14:textId="77777777" w:rsidR="00E92D54" w:rsidRDefault="00E92D54" w:rsidP="00E92D54">
      <w:pPr>
        <w:pStyle w:val="Code"/>
      </w:pPr>
      <w:r>
        <w:t xml:space="preserve">                'address' =&gt; 'просп. Перемоги, 121, Київ',</w:t>
      </w:r>
    </w:p>
    <w:p w14:paraId="7AE81E2D" w14:textId="77777777" w:rsidR="00E92D54" w:rsidRDefault="00E92D54" w:rsidP="00E92D54">
      <w:pPr>
        <w:pStyle w:val="Code"/>
      </w:pPr>
      <w:r>
        <w:t xml:space="preserve">                'start_date' =&gt; now()-&gt;subMonths(2),</w:t>
      </w:r>
    </w:p>
    <w:p w14:paraId="35DA9185" w14:textId="77777777" w:rsidR="00E92D54" w:rsidRDefault="00E92D54" w:rsidP="00E92D54">
      <w:pPr>
        <w:pStyle w:val="Code"/>
      </w:pPr>
      <w:r>
        <w:t xml:space="preserve">                'end_date' =&gt; now()-&gt;subDays(5),</w:t>
      </w:r>
    </w:p>
    <w:p w14:paraId="1D0D67D2" w14:textId="77777777" w:rsidR="00E92D54" w:rsidRDefault="00E92D54" w:rsidP="00E92D54">
      <w:pPr>
        <w:pStyle w:val="Code"/>
      </w:pPr>
      <w:r>
        <w:t xml:space="preserve">            ],</w:t>
      </w:r>
    </w:p>
    <w:p w14:paraId="2654A83A" w14:textId="77777777" w:rsidR="00E92D54" w:rsidRDefault="00E92D54" w:rsidP="00E92D54">
      <w:pPr>
        <w:pStyle w:val="Code"/>
      </w:pPr>
      <w:r>
        <w:t xml:space="preserve">            [</w:t>
      </w:r>
    </w:p>
    <w:p w14:paraId="18C670BF" w14:textId="77777777" w:rsidR="00E92D54" w:rsidRDefault="00E92D54" w:rsidP="00E92D54">
      <w:pPr>
        <w:pStyle w:val="Code"/>
      </w:pPr>
      <w:r>
        <w:t xml:space="preserve">                'client' =&gt; 'ДТЕК Енерго',</w:t>
      </w:r>
    </w:p>
    <w:p w14:paraId="0FE0014B" w14:textId="77777777" w:rsidR="00E92D54" w:rsidRDefault="00E92D54" w:rsidP="00E92D54">
      <w:pPr>
        <w:pStyle w:val="Code"/>
      </w:pPr>
      <w:r>
        <w:t xml:space="preserve">                'name' =&gt; 'Прокладання ПЛ-10кВ «Північна-Західна»',</w:t>
      </w:r>
    </w:p>
    <w:p w14:paraId="1F9E4CAD" w14:textId="77777777" w:rsidR="00E92D54" w:rsidRDefault="00E92D54" w:rsidP="00E92D54">
      <w:pPr>
        <w:pStyle w:val="Code"/>
      </w:pPr>
      <w:r>
        <w:t xml:space="preserve">                'description' =&gt; 'Встановлення залізобетонних опор СВ-105, монтаж проводу СІП-3 1х70.',</w:t>
      </w:r>
    </w:p>
    <w:p w14:paraId="16F045B1" w14:textId="77777777" w:rsidR="00E92D54" w:rsidRDefault="00E92D54" w:rsidP="00E92D54">
      <w:pPr>
        <w:pStyle w:val="Code"/>
      </w:pPr>
      <w:r>
        <w:t xml:space="preserve">                'status' =&gt; ProjectStatus::Pending,</w:t>
      </w:r>
    </w:p>
    <w:p w14:paraId="1AAE5DA9" w14:textId="77777777" w:rsidR="00E92D54" w:rsidRDefault="00E92D54" w:rsidP="00E92D54">
      <w:pPr>
        <w:pStyle w:val="Code"/>
      </w:pPr>
      <w:r>
        <w:t xml:space="preserve">                'address' =&gt; 'Київська обл., Вишгородський район',</w:t>
      </w:r>
    </w:p>
    <w:p w14:paraId="2E4BE560" w14:textId="77777777" w:rsidR="00E92D54" w:rsidRDefault="00E92D54" w:rsidP="00E92D54">
      <w:pPr>
        <w:pStyle w:val="Code"/>
      </w:pPr>
      <w:r>
        <w:t xml:space="preserve">                'start_date' =&gt; now()-&gt;addDays(10),</w:t>
      </w:r>
    </w:p>
    <w:p w14:paraId="30AB6A91" w14:textId="77777777" w:rsidR="00E92D54" w:rsidRDefault="00E92D54" w:rsidP="00E92D54">
      <w:pPr>
        <w:pStyle w:val="Code"/>
      </w:pPr>
      <w:r>
        <w:t xml:space="preserve">            ],</w:t>
      </w:r>
    </w:p>
    <w:p w14:paraId="3B241C96" w14:textId="77777777" w:rsidR="00E92D54" w:rsidRDefault="00E92D54" w:rsidP="00E92D54">
      <w:pPr>
        <w:pStyle w:val="Code"/>
      </w:pPr>
      <w:r>
        <w:t xml:space="preserve">            [</w:t>
      </w:r>
    </w:p>
    <w:p w14:paraId="73696D26" w14:textId="77777777" w:rsidR="00E92D54" w:rsidRDefault="00E92D54" w:rsidP="00E92D54">
      <w:pPr>
        <w:pStyle w:val="Code"/>
      </w:pPr>
      <w:r>
        <w:t xml:space="preserve">                'client' =&gt; 'ТОВ «БудДевелопмент»',</w:t>
      </w:r>
    </w:p>
    <w:p w14:paraId="2E8D2FA9" w14:textId="77777777" w:rsidR="00E92D54" w:rsidRDefault="00E92D54" w:rsidP="00E92D54">
      <w:pPr>
        <w:pStyle w:val="Code"/>
      </w:pPr>
      <w:r>
        <w:t xml:space="preserve">                'name' =&gt; 'IT-Hub: Монтаж системи безперебійного живлення (UPS)',</w:t>
      </w:r>
    </w:p>
    <w:p w14:paraId="796A2CC0" w14:textId="77777777" w:rsidR="00E92D54" w:rsidRDefault="00E92D54" w:rsidP="00E92D54">
      <w:pPr>
        <w:pStyle w:val="Code"/>
      </w:pPr>
      <w:r>
        <w:t xml:space="preserve">                'description' =&gt; 'Встановлення стійок з акумуляторами, підключення джерел безперебійного живлення 120кВА, пусконалагоджувальні роботи.',</w:t>
      </w:r>
    </w:p>
    <w:p w14:paraId="7943B117" w14:textId="77777777" w:rsidR="00E92D54" w:rsidRDefault="00E92D54" w:rsidP="00E92D54">
      <w:pPr>
        <w:pStyle w:val="Code"/>
      </w:pPr>
      <w:r>
        <w:t xml:space="preserve">                'status' =&gt; ProjectStatus::InProgress,</w:t>
      </w:r>
    </w:p>
    <w:p w14:paraId="34EDBC90" w14:textId="77777777" w:rsidR="00E92D54" w:rsidRDefault="00E92D54" w:rsidP="00E92D54">
      <w:pPr>
        <w:pStyle w:val="Code"/>
      </w:pPr>
      <w:r>
        <w:t xml:space="preserve">                'address' =&gt; 'вул. Предславинська, 35, Київ',</w:t>
      </w:r>
    </w:p>
    <w:p w14:paraId="1F67A7DF" w14:textId="77777777" w:rsidR="00E92D54" w:rsidRDefault="00E92D54" w:rsidP="00E92D54">
      <w:pPr>
        <w:pStyle w:val="Code"/>
      </w:pPr>
      <w:r>
        <w:t xml:space="preserve">                'start_date' =&gt; now()-&gt;subDays(20),</w:t>
      </w:r>
    </w:p>
    <w:p w14:paraId="669FDB65" w14:textId="77777777" w:rsidR="00E92D54" w:rsidRDefault="00E92D54" w:rsidP="00E92D54">
      <w:pPr>
        <w:pStyle w:val="Code"/>
      </w:pPr>
      <w:r>
        <w:t xml:space="preserve">            ],</w:t>
      </w:r>
    </w:p>
    <w:p w14:paraId="1DB0932D" w14:textId="77777777" w:rsidR="00E92D54" w:rsidRDefault="00E92D54" w:rsidP="00E92D54">
      <w:pPr>
        <w:pStyle w:val="Code"/>
      </w:pPr>
      <w:r>
        <w:t xml:space="preserve">        ];</w:t>
      </w:r>
    </w:p>
    <w:p w14:paraId="1A0AE4E4" w14:textId="77777777" w:rsidR="00E92D54" w:rsidRDefault="00E92D54" w:rsidP="00E92D54">
      <w:pPr>
        <w:pStyle w:val="Code"/>
      </w:pPr>
    </w:p>
    <w:p w14:paraId="2EFBB381" w14:textId="77777777" w:rsidR="00E92D54" w:rsidRDefault="00E92D54" w:rsidP="00E92D54">
      <w:pPr>
        <w:pStyle w:val="Code"/>
      </w:pPr>
      <w:r>
        <w:t xml:space="preserve">        foreach ($projectData as $data) {</w:t>
      </w:r>
    </w:p>
    <w:p w14:paraId="092229F1" w14:textId="77777777" w:rsidR="00E92D54" w:rsidRDefault="00E92D54" w:rsidP="00E92D54">
      <w:pPr>
        <w:pStyle w:val="Code"/>
      </w:pPr>
      <w:r>
        <w:t xml:space="preserve">            $client = Client::where('name', $data['client'])-&gt;first();</w:t>
      </w:r>
    </w:p>
    <w:p w14:paraId="7EAFC05D" w14:textId="77777777" w:rsidR="00E92D54" w:rsidRDefault="00E92D54" w:rsidP="00E92D54">
      <w:pPr>
        <w:pStyle w:val="Code"/>
      </w:pPr>
      <w:r>
        <w:t xml:space="preserve">            if ($client) {</w:t>
      </w:r>
    </w:p>
    <w:p w14:paraId="3773AA5E" w14:textId="77777777" w:rsidR="00E92D54" w:rsidRDefault="00E92D54" w:rsidP="00E92D54">
      <w:pPr>
        <w:pStyle w:val="Code"/>
      </w:pPr>
      <w:r>
        <w:t xml:space="preserve">                Project::create([</w:t>
      </w:r>
    </w:p>
    <w:p w14:paraId="6B5BB847" w14:textId="77777777" w:rsidR="00E92D54" w:rsidRDefault="00E92D54" w:rsidP="00E92D54">
      <w:pPr>
        <w:pStyle w:val="Code"/>
      </w:pPr>
      <w:r>
        <w:t xml:space="preserve">                    'client_id' =&gt; $client-&gt;id,</w:t>
      </w:r>
    </w:p>
    <w:p w14:paraId="38B97DB8" w14:textId="77777777" w:rsidR="00E92D54" w:rsidRDefault="00E92D54" w:rsidP="00E92D54">
      <w:pPr>
        <w:pStyle w:val="Code"/>
      </w:pPr>
      <w:r>
        <w:t xml:space="preserve">                    'name' =&gt; $data['name'],</w:t>
      </w:r>
    </w:p>
    <w:p w14:paraId="3F18D47C" w14:textId="77777777" w:rsidR="00E92D54" w:rsidRDefault="00E92D54" w:rsidP="00E92D54">
      <w:pPr>
        <w:pStyle w:val="Code"/>
      </w:pPr>
      <w:r>
        <w:t xml:space="preserve">                    'description' =&gt; $data['description'],</w:t>
      </w:r>
    </w:p>
    <w:p w14:paraId="369C6E51" w14:textId="77777777" w:rsidR="00E92D54" w:rsidRDefault="00E92D54" w:rsidP="00E92D54">
      <w:pPr>
        <w:pStyle w:val="Code"/>
      </w:pPr>
      <w:r>
        <w:t xml:space="preserve">                    'status' =&gt; $data['status'],</w:t>
      </w:r>
    </w:p>
    <w:p w14:paraId="2A40E807" w14:textId="77777777" w:rsidR="00E92D54" w:rsidRDefault="00E92D54" w:rsidP="00E92D54">
      <w:pPr>
        <w:pStyle w:val="Code"/>
      </w:pPr>
      <w:r>
        <w:t xml:space="preserve">                    'address' =&gt; $data['address'],</w:t>
      </w:r>
    </w:p>
    <w:p w14:paraId="17121CC7" w14:textId="77777777" w:rsidR="00E92D54" w:rsidRDefault="00E92D54" w:rsidP="00E92D54">
      <w:pPr>
        <w:pStyle w:val="Code"/>
      </w:pPr>
      <w:r>
        <w:t xml:space="preserve">                    'start_date' =&gt; $data['start_date'],</w:t>
      </w:r>
    </w:p>
    <w:p w14:paraId="2CE6B5AB" w14:textId="77777777" w:rsidR="00E92D54" w:rsidRDefault="00E92D54" w:rsidP="00E92D54">
      <w:pPr>
        <w:pStyle w:val="Code"/>
      </w:pPr>
      <w:r>
        <w:t xml:space="preserve">                    'end_date' =&gt; $data['end_date'] ?? null,</w:t>
      </w:r>
    </w:p>
    <w:p w14:paraId="29D41D84" w14:textId="77777777" w:rsidR="00E92D54" w:rsidRDefault="00E92D54" w:rsidP="00E92D54">
      <w:pPr>
        <w:pStyle w:val="Code"/>
      </w:pPr>
      <w:r>
        <w:t xml:space="preserve">                ]);</w:t>
      </w:r>
    </w:p>
    <w:p w14:paraId="497D13DD" w14:textId="77777777" w:rsidR="00E92D54" w:rsidRDefault="00E92D54" w:rsidP="00E92D54">
      <w:pPr>
        <w:pStyle w:val="Code"/>
      </w:pPr>
      <w:r>
        <w:t xml:space="preserve">            }</w:t>
      </w:r>
    </w:p>
    <w:p w14:paraId="5E6FE6FD" w14:textId="77777777" w:rsidR="00E92D54" w:rsidRDefault="00E92D54" w:rsidP="00E92D54">
      <w:pPr>
        <w:pStyle w:val="Code"/>
      </w:pPr>
      <w:r>
        <w:t xml:space="preserve">        }</w:t>
      </w:r>
    </w:p>
    <w:p w14:paraId="05FD72B9" w14:textId="77777777" w:rsidR="00E92D54" w:rsidRDefault="00E92D54" w:rsidP="00E92D54">
      <w:pPr>
        <w:pStyle w:val="Code"/>
      </w:pPr>
      <w:r>
        <w:t xml:space="preserve">    }</w:t>
      </w:r>
    </w:p>
    <w:p w14:paraId="6726CB84" w14:textId="77777777" w:rsidR="00E92D54" w:rsidRDefault="00E92D54" w:rsidP="00E92D54">
      <w:pPr>
        <w:pStyle w:val="Code"/>
      </w:pPr>
      <w:r>
        <w:t>}</w:t>
      </w:r>
    </w:p>
    <w:p w14:paraId="565A7C84" w14:textId="77777777" w:rsidR="00E92D54" w:rsidRDefault="00E92D54" w:rsidP="00E92D54">
      <w:pPr>
        <w:pStyle w:val="Code"/>
      </w:pPr>
      <w:r>
        <w:t>&lt;?php</w:t>
      </w:r>
    </w:p>
    <w:p w14:paraId="6867AD91" w14:textId="77777777" w:rsidR="00E92D54" w:rsidRDefault="00E92D54" w:rsidP="00E92D54">
      <w:pPr>
        <w:pStyle w:val="Code"/>
      </w:pPr>
    </w:p>
    <w:p w14:paraId="6C7A76CE" w14:textId="77777777" w:rsidR="00E92D54" w:rsidRDefault="00E92D54" w:rsidP="00E92D54">
      <w:pPr>
        <w:pStyle w:val="Code"/>
      </w:pPr>
      <w:r>
        <w:t>namespace Database\Seeders;</w:t>
      </w:r>
    </w:p>
    <w:p w14:paraId="312CA297" w14:textId="77777777" w:rsidR="00E92D54" w:rsidRDefault="00E92D54" w:rsidP="00E92D54">
      <w:pPr>
        <w:pStyle w:val="Code"/>
      </w:pPr>
    </w:p>
    <w:p w14:paraId="1866481C" w14:textId="77777777" w:rsidR="00E92D54" w:rsidRDefault="00E92D54" w:rsidP="00E92D54">
      <w:pPr>
        <w:pStyle w:val="Code"/>
      </w:pPr>
      <w:r>
        <w:t>use App\Enums\UserRole;</w:t>
      </w:r>
    </w:p>
    <w:p w14:paraId="26E91811" w14:textId="77777777" w:rsidR="00E92D54" w:rsidRDefault="00E92D54" w:rsidP="00E92D54">
      <w:pPr>
        <w:pStyle w:val="Code"/>
      </w:pPr>
      <w:r>
        <w:t>use App\Models\User;</w:t>
      </w:r>
    </w:p>
    <w:p w14:paraId="574CF900" w14:textId="77777777" w:rsidR="00E92D54" w:rsidRDefault="00E92D54" w:rsidP="00E92D54">
      <w:pPr>
        <w:pStyle w:val="Code"/>
      </w:pPr>
      <w:r>
        <w:t>use Illuminate\Database\Seeder;</w:t>
      </w:r>
    </w:p>
    <w:p w14:paraId="3EF95103" w14:textId="77777777" w:rsidR="00E92D54" w:rsidRDefault="00E92D54" w:rsidP="00E92D54">
      <w:pPr>
        <w:pStyle w:val="Code"/>
      </w:pPr>
      <w:r>
        <w:t>use Illuminate\Support\Facades\Hash;</w:t>
      </w:r>
    </w:p>
    <w:p w14:paraId="7DA5BC06" w14:textId="77777777" w:rsidR="00E92D54" w:rsidRDefault="00E92D54" w:rsidP="00E92D54">
      <w:pPr>
        <w:pStyle w:val="Code"/>
      </w:pPr>
    </w:p>
    <w:p w14:paraId="5A2B2D83" w14:textId="77777777" w:rsidR="00E92D54" w:rsidRDefault="00E92D54" w:rsidP="00E92D54">
      <w:pPr>
        <w:pStyle w:val="Code"/>
      </w:pPr>
      <w:r>
        <w:t>class UserSeeder extends Seeder</w:t>
      </w:r>
    </w:p>
    <w:p w14:paraId="457DD3D4" w14:textId="77777777" w:rsidR="00E92D54" w:rsidRDefault="00E92D54" w:rsidP="00E92D54">
      <w:pPr>
        <w:pStyle w:val="Code"/>
      </w:pPr>
      <w:r>
        <w:t>{</w:t>
      </w:r>
    </w:p>
    <w:p w14:paraId="073452AC" w14:textId="77777777" w:rsidR="00E92D54" w:rsidRDefault="00E92D54" w:rsidP="00E92D54">
      <w:pPr>
        <w:pStyle w:val="Code"/>
      </w:pPr>
      <w:r>
        <w:t xml:space="preserve">    public function run(): void</w:t>
      </w:r>
    </w:p>
    <w:p w14:paraId="7D543E1D" w14:textId="77777777" w:rsidR="00E92D54" w:rsidRDefault="00E92D54" w:rsidP="00E92D54">
      <w:pPr>
        <w:pStyle w:val="Code"/>
      </w:pPr>
      <w:r>
        <w:t xml:space="preserve">    {</w:t>
      </w:r>
    </w:p>
    <w:p w14:paraId="23DFD021" w14:textId="77777777" w:rsidR="00E92D54" w:rsidRDefault="00E92D54" w:rsidP="00E92D54">
      <w:pPr>
        <w:pStyle w:val="Code"/>
      </w:pPr>
      <w:r>
        <w:t xml:space="preserve">        User::create([</w:t>
      </w:r>
    </w:p>
    <w:p w14:paraId="5C40438D" w14:textId="77777777" w:rsidR="00E92D54" w:rsidRDefault="00E92D54" w:rsidP="00E92D54">
      <w:pPr>
        <w:pStyle w:val="Code"/>
      </w:pPr>
      <w:r>
        <w:t xml:space="preserve">            'name' =&gt; 'Адміністратор Системи',</w:t>
      </w:r>
    </w:p>
    <w:p w14:paraId="286C4F97" w14:textId="77777777" w:rsidR="00E92D54" w:rsidRDefault="00E92D54" w:rsidP="00E92D54">
      <w:pPr>
        <w:pStyle w:val="Code"/>
      </w:pPr>
      <w:r>
        <w:t xml:space="preserve">            'email' =&gt; 'admin@gmail.com',</w:t>
      </w:r>
    </w:p>
    <w:p w14:paraId="5E3625C0" w14:textId="77777777" w:rsidR="00E92D54" w:rsidRDefault="00E92D54" w:rsidP="00E92D54">
      <w:pPr>
        <w:pStyle w:val="Code"/>
      </w:pPr>
      <w:r>
        <w:t xml:space="preserve">            'password' =&gt; Hash::make('password'),</w:t>
      </w:r>
    </w:p>
    <w:p w14:paraId="5E53250B" w14:textId="77777777" w:rsidR="00E92D54" w:rsidRDefault="00E92D54" w:rsidP="00E92D54">
      <w:pPr>
        <w:pStyle w:val="Code"/>
      </w:pPr>
      <w:r>
        <w:t xml:space="preserve">            'role' =&gt; UserRole::Admin,</w:t>
      </w:r>
    </w:p>
    <w:p w14:paraId="36C0FF39" w14:textId="77777777" w:rsidR="00E92D54" w:rsidRDefault="00E92D54" w:rsidP="00E92D54">
      <w:pPr>
        <w:pStyle w:val="Code"/>
      </w:pPr>
      <w:r>
        <w:t xml:space="preserve">        ]);</w:t>
      </w:r>
    </w:p>
    <w:p w14:paraId="250BFA96" w14:textId="77777777" w:rsidR="00E92D54" w:rsidRDefault="00E92D54" w:rsidP="00E92D54">
      <w:pPr>
        <w:pStyle w:val="Code"/>
      </w:pPr>
    </w:p>
    <w:p w14:paraId="57990DE7" w14:textId="77777777" w:rsidR="00E92D54" w:rsidRDefault="00E92D54" w:rsidP="00E92D54">
      <w:pPr>
        <w:pStyle w:val="Code"/>
      </w:pPr>
      <w:r>
        <w:t xml:space="preserve">        User::create([</w:t>
      </w:r>
    </w:p>
    <w:p w14:paraId="25B746B7" w14:textId="77777777" w:rsidR="00E92D54" w:rsidRDefault="00E92D54" w:rsidP="00E92D54">
      <w:pPr>
        <w:pStyle w:val="Code"/>
      </w:pPr>
      <w:r>
        <w:t xml:space="preserve">            'name' =&gt; 'Олексій Менеджер',</w:t>
      </w:r>
    </w:p>
    <w:p w14:paraId="03208E43" w14:textId="77777777" w:rsidR="00E92D54" w:rsidRDefault="00E92D54" w:rsidP="00E92D54">
      <w:pPr>
        <w:pStyle w:val="Code"/>
      </w:pPr>
      <w:r>
        <w:t xml:space="preserve">            'email' =&gt; 'manager@gmail.com',</w:t>
      </w:r>
    </w:p>
    <w:p w14:paraId="12FE4129" w14:textId="77777777" w:rsidR="00E92D54" w:rsidRDefault="00E92D54" w:rsidP="00E92D54">
      <w:pPr>
        <w:pStyle w:val="Code"/>
      </w:pPr>
      <w:r>
        <w:t xml:space="preserve">            'password' =&gt; Hash::make('password'),</w:t>
      </w:r>
    </w:p>
    <w:p w14:paraId="3F168ACD" w14:textId="77777777" w:rsidR="00E92D54" w:rsidRDefault="00E92D54" w:rsidP="00E92D54">
      <w:pPr>
        <w:pStyle w:val="Code"/>
      </w:pPr>
      <w:r>
        <w:t xml:space="preserve">            'role' =&gt; UserRole::Manager,</w:t>
      </w:r>
    </w:p>
    <w:p w14:paraId="5ED7C133" w14:textId="77777777" w:rsidR="00E92D54" w:rsidRDefault="00E92D54" w:rsidP="00E92D54">
      <w:pPr>
        <w:pStyle w:val="Code"/>
      </w:pPr>
      <w:r>
        <w:t xml:space="preserve">        ]);</w:t>
      </w:r>
    </w:p>
    <w:p w14:paraId="161B9C7E" w14:textId="77777777" w:rsidR="00E92D54" w:rsidRDefault="00E92D54" w:rsidP="00E92D54">
      <w:pPr>
        <w:pStyle w:val="Code"/>
      </w:pPr>
    </w:p>
    <w:p w14:paraId="3C4F54E2" w14:textId="77777777" w:rsidR="00E92D54" w:rsidRDefault="00E92D54" w:rsidP="00E92D54">
      <w:pPr>
        <w:pStyle w:val="Code"/>
      </w:pPr>
      <w:r>
        <w:t xml:space="preserve">        $techNames = ['Іван Технік', 'Петро Монтажник', 'Андрій Кабельник', 'Сергій Електрик', 'Василь Прилад'];</w:t>
      </w:r>
    </w:p>
    <w:p w14:paraId="4A78240A" w14:textId="77777777" w:rsidR="00E92D54" w:rsidRDefault="00E92D54" w:rsidP="00E92D54">
      <w:pPr>
        <w:pStyle w:val="Code"/>
      </w:pPr>
      <w:r>
        <w:t xml:space="preserve">        foreach ($techNames as $index =&gt; $name) {</w:t>
      </w:r>
    </w:p>
    <w:p w14:paraId="7E0B6779" w14:textId="77777777" w:rsidR="00E92D54" w:rsidRDefault="00E92D54" w:rsidP="00E92D54">
      <w:pPr>
        <w:pStyle w:val="Code"/>
      </w:pPr>
      <w:r>
        <w:t xml:space="preserve">            User::create([</w:t>
      </w:r>
    </w:p>
    <w:p w14:paraId="168D96FA" w14:textId="77777777" w:rsidR="00E92D54" w:rsidRDefault="00E92D54" w:rsidP="00E92D54">
      <w:pPr>
        <w:pStyle w:val="Code"/>
      </w:pPr>
      <w:r>
        <w:t xml:space="preserve">                'name' =&gt; $name,</w:t>
      </w:r>
    </w:p>
    <w:p w14:paraId="50E5BEC6" w14:textId="77777777" w:rsidR="00E92D54" w:rsidRDefault="00E92D54" w:rsidP="00E92D54">
      <w:pPr>
        <w:pStyle w:val="Code"/>
      </w:pPr>
      <w:r>
        <w:t xml:space="preserve">                'email' =&gt; "tech" . ($index + 1) . "@gmail.com",</w:t>
      </w:r>
    </w:p>
    <w:p w14:paraId="18D4967C" w14:textId="77777777" w:rsidR="00E92D54" w:rsidRDefault="00E92D54" w:rsidP="00E92D54">
      <w:pPr>
        <w:pStyle w:val="Code"/>
      </w:pPr>
      <w:r>
        <w:t xml:space="preserve">                'password' =&gt; Hash::make('password'),</w:t>
      </w:r>
    </w:p>
    <w:p w14:paraId="2E9DE3BF" w14:textId="77777777" w:rsidR="00E92D54" w:rsidRDefault="00E92D54" w:rsidP="00E92D54">
      <w:pPr>
        <w:pStyle w:val="Code"/>
      </w:pPr>
      <w:r>
        <w:t xml:space="preserve">                'role' =&gt; UserRole::Technician,</w:t>
      </w:r>
    </w:p>
    <w:p w14:paraId="7A36E1E9" w14:textId="77777777" w:rsidR="00E92D54" w:rsidRDefault="00E92D54" w:rsidP="00E92D54">
      <w:pPr>
        <w:pStyle w:val="Code"/>
      </w:pPr>
      <w:r>
        <w:t xml:space="preserve">            ]);</w:t>
      </w:r>
    </w:p>
    <w:p w14:paraId="2685AB72" w14:textId="77777777" w:rsidR="00E92D54" w:rsidRDefault="00E92D54" w:rsidP="00E92D54">
      <w:pPr>
        <w:pStyle w:val="Code"/>
      </w:pPr>
      <w:r>
        <w:t xml:space="preserve">        }</w:t>
      </w:r>
    </w:p>
    <w:p w14:paraId="710EFB5E" w14:textId="77777777" w:rsidR="00E92D54" w:rsidRDefault="00E92D54" w:rsidP="00E92D54">
      <w:pPr>
        <w:pStyle w:val="Code"/>
      </w:pPr>
    </w:p>
    <w:p w14:paraId="66CE45E0" w14:textId="77777777" w:rsidR="00E92D54" w:rsidRDefault="00E92D54" w:rsidP="00E92D54">
      <w:pPr>
        <w:pStyle w:val="Code"/>
      </w:pPr>
      <w:r>
        <w:t xml:space="preserve">        User::create([</w:t>
      </w:r>
    </w:p>
    <w:p w14:paraId="125B7E9D" w14:textId="77777777" w:rsidR="00E92D54" w:rsidRDefault="00E92D54" w:rsidP="00E92D54">
      <w:pPr>
        <w:pStyle w:val="Code"/>
      </w:pPr>
      <w:r>
        <w:t xml:space="preserve">            'name' =&gt; 'Петро Петренко',</w:t>
      </w:r>
    </w:p>
    <w:p w14:paraId="5B151783" w14:textId="77777777" w:rsidR="00E92D54" w:rsidRDefault="00E92D54" w:rsidP="00E92D54">
      <w:pPr>
        <w:pStyle w:val="Code"/>
      </w:pPr>
      <w:r>
        <w:t xml:space="preserve">            'email' =&gt; 'petro1982@gmail.com',</w:t>
      </w:r>
    </w:p>
    <w:p w14:paraId="5333EB8F" w14:textId="77777777" w:rsidR="00E92D54" w:rsidRDefault="00E92D54" w:rsidP="00E92D54">
      <w:pPr>
        <w:pStyle w:val="Code"/>
      </w:pPr>
      <w:r>
        <w:t xml:space="preserve">            'password' =&gt; Hash::make('password'),</w:t>
      </w:r>
    </w:p>
    <w:p w14:paraId="09E0A72B" w14:textId="77777777" w:rsidR="00E92D54" w:rsidRDefault="00E92D54" w:rsidP="00E92D54">
      <w:pPr>
        <w:pStyle w:val="Code"/>
      </w:pPr>
      <w:r>
        <w:t xml:space="preserve">            'role' =&gt; UserRole::Client,</w:t>
      </w:r>
    </w:p>
    <w:p w14:paraId="0A79C469" w14:textId="77777777" w:rsidR="00E92D54" w:rsidRDefault="00E92D54" w:rsidP="00E92D54">
      <w:pPr>
        <w:pStyle w:val="Code"/>
      </w:pPr>
      <w:r>
        <w:t xml:space="preserve">        ]);</w:t>
      </w:r>
    </w:p>
    <w:p w14:paraId="7C70B4ED" w14:textId="77777777" w:rsidR="00E92D54" w:rsidRDefault="00E92D54" w:rsidP="00E92D54">
      <w:pPr>
        <w:pStyle w:val="Code"/>
      </w:pPr>
    </w:p>
    <w:p w14:paraId="0AD9DE90" w14:textId="77777777" w:rsidR="00E92D54" w:rsidRDefault="00E92D54" w:rsidP="00E92D54">
      <w:pPr>
        <w:pStyle w:val="Code"/>
      </w:pPr>
      <w:r>
        <w:t xml:space="preserve">        User::create([</w:t>
      </w:r>
    </w:p>
    <w:p w14:paraId="633BF488" w14:textId="77777777" w:rsidR="00E92D54" w:rsidRDefault="00E92D54" w:rsidP="00E92D54">
      <w:pPr>
        <w:pStyle w:val="Code"/>
      </w:pPr>
      <w:r>
        <w:t xml:space="preserve">            'name' =&gt; 'Костянтин Замовник',</w:t>
      </w:r>
    </w:p>
    <w:p w14:paraId="0E20E46B" w14:textId="77777777" w:rsidR="00E92D54" w:rsidRDefault="00E92D54" w:rsidP="00E92D54">
      <w:pPr>
        <w:pStyle w:val="Code"/>
      </w:pPr>
      <w:r>
        <w:t xml:space="preserve">            'email' =&gt; 'client@gmail.com',</w:t>
      </w:r>
    </w:p>
    <w:p w14:paraId="1EE79CA3" w14:textId="77777777" w:rsidR="00E92D54" w:rsidRDefault="00E92D54" w:rsidP="00E92D54">
      <w:pPr>
        <w:pStyle w:val="Code"/>
      </w:pPr>
      <w:r>
        <w:t xml:space="preserve">            'password' =&gt; Hash::make('password'),</w:t>
      </w:r>
    </w:p>
    <w:p w14:paraId="3670E2CC" w14:textId="77777777" w:rsidR="00E92D54" w:rsidRDefault="00E92D54" w:rsidP="00E92D54">
      <w:pPr>
        <w:pStyle w:val="Code"/>
      </w:pPr>
      <w:r>
        <w:t xml:space="preserve">            'role' =&gt; UserRole::Client,</w:t>
      </w:r>
    </w:p>
    <w:p w14:paraId="23B96DD3" w14:textId="77777777" w:rsidR="00E92D54" w:rsidRDefault="00E92D54" w:rsidP="00E92D54">
      <w:pPr>
        <w:pStyle w:val="Code"/>
      </w:pPr>
      <w:r>
        <w:t xml:space="preserve">        ]);</w:t>
      </w:r>
    </w:p>
    <w:p w14:paraId="1BB6F698" w14:textId="77777777" w:rsidR="00E92D54" w:rsidRDefault="00E92D54" w:rsidP="00E92D54">
      <w:pPr>
        <w:pStyle w:val="Code"/>
      </w:pPr>
      <w:r>
        <w:t xml:space="preserve">    }</w:t>
      </w:r>
    </w:p>
    <w:p w14:paraId="551EEEDF" w14:textId="77777777" w:rsidR="00E92D54" w:rsidRDefault="00E92D54" w:rsidP="00E92D54">
      <w:pPr>
        <w:pStyle w:val="Code"/>
      </w:pPr>
      <w:r>
        <w:t>}</w:t>
      </w:r>
    </w:p>
    <w:p w14:paraId="1EBED00F" w14:textId="77777777" w:rsidR="00E92D54" w:rsidRDefault="00E92D54" w:rsidP="00E92D54">
      <w:pPr>
        <w:pStyle w:val="Code"/>
      </w:pPr>
      <w:r>
        <w:t>&lt;?php</w:t>
      </w:r>
    </w:p>
    <w:p w14:paraId="19408A45" w14:textId="77777777" w:rsidR="00E92D54" w:rsidRDefault="00E92D54" w:rsidP="00E92D54">
      <w:pPr>
        <w:pStyle w:val="Code"/>
      </w:pPr>
    </w:p>
    <w:p w14:paraId="5C054318" w14:textId="77777777" w:rsidR="00E92D54" w:rsidRDefault="00E92D54" w:rsidP="00E92D54">
      <w:pPr>
        <w:pStyle w:val="Code"/>
      </w:pPr>
      <w:r>
        <w:t>namespace Database\Seeders;</w:t>
      </w:r>
    </w:p>
    <w:p w14:paraId="50EBDB3D" w14:textId="77777777" w:rsidR="00E92D54" w:rsidRDefault="00E92D54" w:rsidP="00E92D54">
      <w:pPr>
        <w:pStyle w:val="Code"/>
      </w:pPr>
    </w:p>
    <w:p w14:paraId="0346A61B" w14:textId="77777777" w:rsidR="00E92D54" w:rsidRDefault="00E92D54" w:rsidP="00E92D54">
      <w:pPr>
        <w:pStyle w:val="Code"/>
      </w:pPr>
      <w:r>
        <w:t>use App\Models\WorkItem;</w:t>
      </w:r>
    </w:p>
    <w:p w14:paraId="485EFF59" w14:textId="77777777" w:rsidR="00E92D54" w:rsidRDefault="00E92D54" w:rsidP="00E92D54">
      <w:pPr>
        <w:pStyle w:val="Code"/>
      </w:pPr>
      <w:r>
        <w:t>use Illuminate\Database\Seeder;</w:t>
      </w:r>
    </w:p>
    <w:p w14:paraId="7F76D33F" w14:textId="77777777" w:rsidR="00E92D54" w:rsidRDefault="00E92D54" w:rsidP="00E92D54">
      <w:pPr>
        <w:pStyle w:val="Code"/>
      </w:pPr>
    </w:p>
    <w:p w14:paraId="0C930789" w14:textId="77777777" w:rsidR="00E92D54" w:rsidRDefault="00E92D54" w:rsidP="00E92D54">
      <w:pPr>
        <w:pStyle w:val="Code"/>
      </w:pPr>
      <w:r>
        <w:t>class WorkItemSeeder extends Seeder</w:t>
      </w:r>
    </w:p>
    <w:p w14:paraId="7F94B8C1" w14:textId="77777777" w:rsidR="00E92D54" w:rsidRDefault="00E92D54" w:rsidP="00E92D54">
      <w:pPr>
        <w:pStyle w:val="Code"/>
      </w:pPr>
      <w:r>
        <w:t>{</w:t>
      </w:r>
    </w:p>
    <w:p w14:paraId="0780C7D7" w14:textId="77777777" w:rsidR="00E92D54" w:rsidRDefault="00E92D54" w:rsidP="00E92D54">
      <w:pPr>
        <w:pStyle w:val="Code"/>
      </w:pPr>
      <w:r>
        <w:t xml:space="preserve">    public function run(): void</w:t>
      </w:r>
    </w:p>
    <w:p w14:paraId="727F432B" w14:textId="77777777" w:rsidR="00E92D54" w:rsidRDefault="00E92D54" w:rsidP="00E92D54">
      <w:pPr>
        <w:pStyle w:val="Code"/>
      </w:pPr>
      <w:r>
        <w:t xml:space="preserve">    {</w:t>
      </w:r>
    </w:p>
    <w:p w14:paraId="1740AE14" w14:textId="77777777" w:rsidR="00E92D54" w:rsidRDefault="00E92D54" w:rsidP="00E92D54">
      <w:pPr>
        <w:pStyle w:val="Code"/>
      </w:pPr>
      <w:r>
        <w:t xml:space="preserve">        WorkItem::create([</w:t>
      </w:r>
    </w:p>
    <w:p w14:paraId="2762E6A5" w14:textId="77777777" w:rsidR="00E92D54" w:rsidRDefault="00E92D54" w:rsidP="00E92D54">
      <w:pPr>
        <w:pStyle w:val="Code"/>
      </w:pPr>
      <w:r>
        <w:t xml:space="preserve">            'name' =&gt; 'Монтаж кабелю в гофрі',</w:t>
      </w:r>
    </w:p>
    <w:p w14:paraId="18371652" w14:textId="77777777" w:rsidR="00E92D54" w:rsidRDefault="00E92D54" w:rsidP="00E92D54">
      <w:pPr>
        <w:pStyle w:val="Code"/>
      </w:pPr>
      <w:r>
        <w:t xml:space="preserve">            'description' =&gt; 'Прокладання кабелю в гофрованій трубі по бетону/цеглі',</w:t>
      </w:r>
    </w:p>
    <w:p w14:paraId="145FFB1E" w14:textId="77777777" w:rsidR="00E92D54" w:rsidRDefault="00E92D54" w:rsidP="00E92D54">
      <w:pPr>
        <w:pStyle w:val="Code"/>
      </w:pPr>
      <w:r>
        <w:t xml:space="preserve">            'unit' =&gt; 'м',</w:t>
      </w:r>
    </w:p>
    <w:p w14:paraId="413171A2" w14:textId="77777777" w:rsidR="00E92D54" w:rsidRDefault="00E92D54" w:rsidP="00E92D54">
      <w:pPr>
        <w:pStyle w:val="Code"/>
      </w:pPr>
      <w:r>
        <w:t xml:space="preserve">            'price' =&gt; 45.00,</w:t>
      </w:r>
    </w:p>
    <w:p w14:paraId="20E1357C" w14:textId="77777777" w:rsidR="00E92D54" w:rsidRDefault="00E92D54" w:rsidP="00E92D54">
      <w:pPr>
        <w:pStyle w:val="Code"/>
      </w:pPr>
      <w:r>
        <w:lastRenderedPageBreak/>
        <w:t xml:space="preserve">        ]);</w:t>
      </w:r>
    </w:p>
    <w:p w14:paraId="7ACDA385" w14:textId="77777777" w:rsidR="00E92D54" w:rsidRDefault="00E92D54" w:rsidP="00E92D54">
      <w:pPr>
        <w:pStyle w:val="Code"/>
      </w:pPr>
    </w:p>
    <w:p w14:paraId="3E071E7A" w14:textId="77777777" w:rsidR="00E92D54" w:rsidRDefault="00E92D54" w:rsidP="00E92D54">
      <w:pPr>
        <w:pStyle w:val="Code"/>
      </w:pPr>
      <w:r>
        <w:t xml:space="preserve">        WorkItem::create([</w:t>
      </w:r>
    </w:p>
    <w:p w14:paraId="3228FD39" w14:textId="77777777" w:rsidR="00E92D54" w:rsidRDefault="00E92D54" w:rsidP="00E92D54">
      <w:pPr>
        <w:pStyle w:val="Code"/>
      </w:pPr>
      <w:r>
        <w:t xml:space="preserve">            'name' =&gt; 'Встановлення розетки/вимикача',</w:t>
      </w:r>
    </w:p>
    <w:p w14:paraId="69873172" w14:textId="77777777" w:rsidR="00E92D54" w:rsidRDefault="00E92D54" w:rsidP="00E92D54">
      <w:pPr>
        <w:pStyle w:val="Code"/>
      </w:pPr>
      <w:r>
        <w:t xml:space="preserve">            'description' =&gt; 'Монтаж механізму та рамки в готовий підрозетник',</w:t>
      </w:r>
    </w:p>
    <w:p w14:paraId="0280D608" w14:textId="77777777" w:rsidR="00E92D54" w:rsidRDefault="00E92D54" w:rsidP="00E92D54">
      <w:pPr>
        <w:pStyle w:val="Code"/>
      </w:pPr>
      <w:r>
        <w:t xml:space="preserve">            'unit' =&gt; 'шт',</w:t>
      </w:r>
    </w:p>
    <w:p w14:paraId="239FAECD" w14:textId="77777777" w:rsidR="00E92D54" w:rsidRDefault="00E92D54" w:rsidP="00E92D54">
      <w:pPr>
        <w:pStyle w:val="Code"/>
      </w:pPr>
      <w:r>
        <w:t xml:space="preserve">            'price' =&gt; 60.00,</w:t>
      </w:r>
    </w:p>
    <w:p w14:paraId="119E2045" w14:textId="124219AD" w:rsidR="00E92D54" w:rsidRDefault="00E92D54" w:rsidP="00E92D54">
      <w:pPr>
        <w:pStyle w:val="Code"/>
      </w:pPr>
      <w:r>
        <w:t xml:space="preserve">        ]);</w:t>
      </w:r>
    </w:p>
    <w:p w14:paraId="7A48A226" w14:textId="77777777" w:rsidR="00E92D54" w:rsidRDefault="00E92D54" w:rsidP="00E92D54">
      <w:pPr>
        <w:pStyle w:val="Code"/>
      </w:pPr>
      <w:r>
        <w:t xml:space="preserve">        WorkItem::create([</w:t>
      </w:r>
    </w:p>
    <w:p w14:paraId="4F8176A7" w14:textId="77777777" w:rsidR="00E92D54" w:rsidRDefault="00E92D54" w:rsidP="00E92D54">
      <w:pPr>
        <w:pStyle w:val="Code"/>
      </w:pPr>
      <w:r>
        <w:t xml:space="preserve">            'name' =&gt; 'Пусконалагоджувальні роботи',</w:t>
      </w:r>
    </w:p>
    <w:p w14:paraId="34B1BF68" w14:textId="77777777" w:rsidR="00E92D54" w:rsidRDefault="00E92D54" w:rsidP="00E92D54">
      <w:pPr>
        <w:pStyle w:val="Code"/>
      </w:pPr>
      <w:r>
        <w:t xml:space="preserve">            'description' =&gt; 'Перевірка опору ізоляції та працездатності системи',</w:t>
      </w:r>
    </w:p>
    <w:p w14:paraId="2208D159" w14:textId="77777777" w:rsidR="00E92D54" w:rsidRDefault="00E92D54" w:rsidP="00E92D54">
      <w:pPr>
        <w:pStyle w:val="Code"/>
      </w:pPr>
      <w:r>
        <w:t xml:space="preserve">            'unit' =&gt; 'год',</w:t>
      </w:r>
    </w:p>
    <w:p w14:paraId="475411A2" w14:textId="77777777" w:rsidR="00E92D54" w:rsidRDefault="00E92D54" w:rsidP="00E92D54">
      <w:pPr>
        <w:pStyle w:val="Code"/>
      </w:pPr>
      <w:r>
        <w:t xml:space="preserve">            'price' =&gt; 500.00,</w:t>
      </w:r>
    </w:p>
    <w:p w14:paraId="7F354692" w14:textId="77777777" w:rsidR="00E92D54" w:rsidRDefault="00E92D54" w:rsidP="00E92D54">
      <w:pPr>
        <w:pStyle w:val="Code"/>
      </w:pPr>
      <w:r>
        <w:t xml:space="preserve">        ]);</w:t>
      </w:r>
    </w:p>
    <w:p w14:paraId="39E13D42" w14:textId="77777777" w:rsidR="00E92D54" w:rsidRDefault="00E92D54" w:rsidP="00E92D54">
      <w:pPr>
        <w:pStyle w:val="Code"/>
      </w:pPr>
      <w:r>
        <w:t xml:space="preserve">    }</w:t>
      </w:r>
    </w:p>
    <w:p w14:paraId="10F7EE50" w14:textId="77777777" w:rsidR="00E92D54" w:rsidRDefault="00E92D54" w:rsidP="00E92D54">
      <w:pPr>
        <w:pStyle w:val="Code"/>
      </w:pPr>
      <w:r>
        <w:t>}</w:t>
      </w:r>
    </w:p>
    <w:p w14:paraId="127E24AB" w14:textId="77777777" w:rsidR="00E92D54" w:rsidRDefault="00E92D54" w:rsidP="00E92D54">
      <w:pPr>
        <w:pStyle w:val="Code"/>
      </w:pPr>
      <w:r>
        <w:t>&lt;?php</w:t>
      </w:r>
    </w:p>
    <w:p w14:paraId="0C51710B" w14:textId="77777777" w:rsidR="00E92D54" w:rsidRDefault="00E92D54" w:rsidP="00E92D54">
      <w:pPr>
        <w:pStyle w:val="Code"/>
      </w:pPr>
    </w:p>
    <w:p w14:paraId="2B6A59F6" w14:textId="77777777" w:rsidR="00E92D54" w:rsidRDefault="00E92D54" w:rsidP="00E92D54">
      <w:pPr>
        <w:pStyle w:val="Code"/>
      </w:pPr>
      <w:r>
        <w:t>namespace Database\Seeders;</w:t>
      </w:r>
    </w:p>
    <w:p w14:paraId="2A09F73A" w14:textId="77777777" w:rsidR="00E92D54" w:rsidRDefault="00E92D54" w:rsidP="00E92D54">
      <w:pPr>
        <w:pStyle w:val="Code"/>
      </w:pPr>
    </w:p>
    <w:p w14:paraId="5B5E4323" w14:textId="77777777" w:rsidR="00E92D54" w:rsidRDefault="00E92D54" w:rsidP="00E92D54">
      <w:pPr>
        <w:pStyle w:val="Code"/>
      </w:pPr>
      <w:r>
        <w:t>use App\Models\Employee;</w:t>
      </w:r>
    </w:p>
    <w:p w14:paraId="4A42721A" w14:textId="77777777" w:rsidR="00E92D54" w:rsidRDefault="00E92D54" w:rsidP="00E92D54">
      <w:pPr>
        <w:pStyle w:val="Code"/>
      </w:pPr>
      <w:r>
        <w:t>use App\Models\Project;</w:t>
      </w:r>
    </w:p>
    <w:p w14:paraId="722027DC" w14:textId="77777777" w:rsidR="00E92D54" w:rsidRDefault="00E92D54" w:rsidP="00E92D54">
      <w:pPr>
        <w:pStyle w:val="Code"/>
      </w:pPr>
      <w:r>
        <w:t>use App\Models\WorkItem;</w:t>
      </w:r>
    </w:p>
    <w:p w14:paraId="56A609A6" w14:textId="77777777" w:rsidR="00E92D54" w:rsidRDefault="00E92D54" w:rsidP="00E92D54">
      <w:pPr>
        <w:pStyle w:val="Code"/>
      </w:pPr>
      <w:r>
        <w:t>use App\Models\WorkLog;</w:t>
      </w:r>
    </w:p>
    <w:p w14:paraId="3ACD0058" w14:textId="77777777" w:rsidR="00E92D54" w:rsidRDefault="00E92D54" w:rsidP="00E92D54">
      <w:pPr>
        <w:pStyle w:val="Code"/>
      </w:pPr>
      <w:r>
        <w:t>use Illuminate\Database\Seeder;</w:t>
      </w:r>
    </w:p>
    <w:p w14:paraId="6592FE0B" w14:textId="77777777" w:rsidR="00E92D54" w:rsidRDefault="00E92D54" w:rsidP="00E92D54">
      <w:pPr>
        <w:pStyle w:val="Code"/>
      </w:pPr>
    </w:p>
    <w:p w14:paraId="5328D02D" w14:textId="77777777" w:rsidR="00E92D54" w:rsidRDefault="00E92D54" w:rsidP="00E92D54">
      <w:pPr>
        <w:pStyle w:val="Code"/>
      </w:pPr>
      <w:r>
        <w:t>class WorkLogSeeder extends Seeder</w:t>
      </w:r>
    </w:p>
    <w:p w14:paraId="5FC72291" w14:textId="77777777" w:rsidR="00E92D54" w:rsidRDefault="00E92D54" w:rsidP="00E92D54">
      <w:pPr>
        <w:pStyle w:val="Code"/>
      </w:pPr>
      <w:r>
        <w:t>{</w:t>
      </w:r>
    </w:p>
    <w:p w14:paraId="7585F4CE" w14:textId="77777777" w:rsidR="00E92D54" w:rsidRDefault="00E92D54" w:rsidP="00E92D54">
      <w:pPr>
        <w:pStyle w:val="Code"/>
      </w:pPr>
      <w:r>
        <w:t xml:space="preserve">    public function run(): void</w:t>
      </w:r>
    </w:p>
    <w:p w14:paraId="2F0D84C3" w14:textId="77777777" w:rsidR="00E92D54" w:rsidRDefault="00E92D54" w:rsidP="00E92D54">
      <w:pPr>
        <w:pStyle w:val="Code"/>
      </w:pPr>
      <w:r>
        <w:t xml:space="preserve">    {</w:t>
      </w:r>
    </w:p>
    <w:p w14:paraId="34AB057B" w14:textId="77777777" w:rsidR="00E92D54" w:rsidRDefault="00E92D54" w:rsidP="00E92D54">
      <w:pPr>
        <w:pStyle w:val="Code"/>
      </w:pPr>
      <w:r>
        <w:t xml:space="preserve">        $projects = Project::all();</w:t>
      </w:r>
    </w:p>
    <w:p w14:paraId="1FFE14F4" w14:textId="77777777" w:rsidR="00E92D54" w:rsidRDefault="00E92D54" w:rsidP="00E92D54">
      <w:pPr>
        <w:pStyle w:val="Code"/>
      </w:pPr>
      <w:r>
        <w:t xml:space="preserve">        $employees = Employee::all();</w:t>
      </w:r>
    </w:p>
    <w:p w14:paraId="7176A33D" w14:textId="77777777" w:rsidR="00E92D54" w:rsidRDefault="00E92D54" w:rsidP="00E92D54">
      <w:pPr>
        <w:pStyle w:val="Code"/>
      </w:pPr>
      <w:r>
        <w:t xml:space="preserve">        $workItems = WorkItem::all();</w:t>
      </w:r>
    </w:p>
    <w:p w14:paraId="6F6149C0" w14:textId="77777777" w:rsidR="00E92D54" w:rsidRDefault="00E92D54" w:rsidP="00E92D54">
      <w:pPr>
        <w:pStyle w:val="Code"/>
      </w:pPr>
    </w:p>
    <w:p w14:paraId="02574EDA" w14:textId="77777777" w:rsidR="00E92D54" w:rsidRDefault="00E92D54" w:rsidP="00E92D54">
      <w:pPr>
        <w:pStyle w:val="Code"/>
      </w:pPr>
      <w:r>
        <w:t xml:space="preserve">        if ($projects-&gt;isEmpty() || $employees-&gt;isEmpty() || $workItems-&gt;isEmpty()) {</w:t>
      </w:r>
    </w:p>
    <w:p w14:paraId="6A78BDA9" w14:textId="77777777" w:rsidR="00E92D54" w:rsidRDefault="00E92D54" w:rsidP="00E92D54">
      <w:pPr>
        <w:pStyle w:val="Code"/>
      </w:pPr>
      <w:r>
        <w:t xml:space="preserve">            return;</w:t>
      </w:r>
    </w:p>
    <w:p w14:paraId="3510ECA4" w14:textId="77777777" w:rsidR="00E92D54" w:rsidRDefault="00E92D54" w:rsidP="00E92D54">
      <w:pPr>
        <w:pStyle w:val="Code"/>
      </w:pPr>
      <w:r>
        <w:t xml:space="preserve">        }</w:t>
      </w:r>
    </w:p>
    <w:p w14:paraId="65531DCD" w14:textId="77777777" w:rsidR="00E92D54" w:rsidRDefault="00E92D54" w:rsidP="00E92D54">
      <w:pPr>
        <w:pStyle w:val="Code"/>
      </w:pPr>
    </w:p>
    <w:p w14:paraId="40AB3397" w14:textId="77777777" w:rsidR="00E92D54" w:rsidRDefault="00E92D54" w:rsidP="00E92D54">
      <w:pPr>
        <w:pStyle w:val="Code"/>
      </w:pPr>
      <w:r>
        <w:t xml:space="preserve">        $realNotes = [</w:t>
      </w:r>
    </w:p>
    <w:p w14:paraId="02E6F3D6" w14:textId="77777777" w:rsidR="00E92D54" w:rsidRDefault="00E92D54" w:rsidP="00E92D54">
      <w:pPr>
        <w:pStyle w:val="Code"/>
      </w:pPr>
      <w:r>
        <w:t xml:space="preserve">            'Прокладено кабель ВВГнг 3х2.5 у коридорі та кухні',</w:t>
      </w:r>
    </w:p>
    <w:p w14:paraId="71251342" w14:textId="77777777" w:rsidR="00E92D54" w:rsidRDefault="00E92D54" w:rsidP="00E92D54">
      <w:pPr>
        <w:pStyle w:val="Code"/>
      </w:pPr>
      <w:r>
        <w:t xml:space="preserve">            'Встановлено автоматичні вимикачі Schneider 16A у щиті ЩЕ-1',</w:t>
      </w:r>
    </w:p>
    <w:p w14:paraId="3660C5DD" w14:textId="77777777" w:rsidR="00E92D54" w:rsidRDefault="00E92D54" w:rsidP="00E92D54">
      <w:pPr>
        <w:pStyle w:val="Code"/>
      </w:pPr>
      <w:r>
        <w:t xml:space="preserve">            'Штроблення бетону під підрозетники у спальні №2',</w:t>
      </w:r>
    </w:p>
    <w:p w14:paraId="399375A5" w14:textId="77777777" w:rsidR="00E92D54" w:rsidRDefault="00E92D54" w:rsidP="00E92D54">
      <w:pPr>
        <w:pStyle w:val="Code"/>
      </w:pPr>
      <w:r>
        <w:t xml:space="preserve">            'Монтаж металевого лотка за підвісною стелею',</w:t>
      </w:r>
    </w:p>
    <w:p w14:paraId="691503EB" w14:textId="77777777" w:rsidR="00E92D54" w:rsidRDefault="00E92D54" w:rsidP="00E92D54">
      <w:pPr>
        <w:pStyle w:val="Code"/>
      </w:pPr>
      <w:r>
        <w:t xml:space="preserve">            'Перевірка опору ізоляції після завершення монтажу кабелю',</w:t>
      </w:r>
    </w:p>
    <w:p w14:paraId="66444B6D" w14:textId="77777777" w:rsidR="00E92D54" w:rsidRDefault="00E92D54" w:rsidP="00E92D54">
      <w:pPr>
        <w:pStyle w:val="Code"/>
      </w:pPr>
      <w:r>
        <w:t xml:space="preserve">            'Встановлення та підключення розеткових груп ABB Basic 55',</w:t>
      </w:r>
    </w:p>
    <w:p w14:paraId="650E7481" w14:textId="77777777" w:rsidR="00E92D54" w:rsidRDefault="00E92D54" w:rsidP="00E92D54">
      <w:pPr>
        <w:pStyle w:val="Code"/>
      </w:pPr>
      <w:r>
        <w:t xml:space="preserve">            'Збірка та комутація розподільчого щита Hager Volta',</w:t>
      </w:r>
    </w:p>
    <w:p w14:paraId="769865E2" w14:textId="77777777" w:rsidR="00E92D54" w:rsidRDefault="00E92D54" w:rsidP="00E92D54">
      <w:pPr>
        <w:pStyle w:val="Code"/>
      </w:pPr>
      <w:r>
        <w:t xml:space="preserve">            'Монтаж світлодіодних світильників армстронг',</w:t>
      </w:r>
    </w:p>
    <w:p w14:paraId="4F8973F4" w14:textId="77777777" w:rsidR="00E92D54" w:rsidRDefault="00E92D54" w:rsidP="00E92D54">
      <w:pPr>
        <w:pStyle w:val="Code"/>
      </w:pPr>
      <w:r>
        <w:t xml:space="preserve">        ];</w:t>
      </w:r>
    </w:p>
    <w:p w14:paraId="6732445C" w14:textId="77777777" w:rsidR="00E92D54" w:rsidRDefault="00E92D54" w:rsidP="00E92D54">
      <w:pPr>
        <w:pStyle w:val="Code"/>
      </w:pPr>
    </w:p>
    <w:p w14:paraId="0E756CC5" w14:textId="77777777" w:rsidR="00E92D54" w:rsidRDefault="00E92D54" w:rsidP="00E92D54">
      <w:pPr>
        <w:pStyle w:val="Code"/>
      </w:pPr>
      <w:r>
        <w:t xml:space="preserve">        for ($i = 0; $i &lt; 40; $i++) {</w:t>
      </w:r>
    </w:p>
    <w:p w14:paraId="49DA71E5" w14:textId="77777777" w:rsidR="00E92D54" w:rsidRDefault="00E92D54" w:rsidP="00E92D54">
      <w:pPr>
        <w:pStyle w:val="Code"/>
      </w:pPr>
      <w:r>
        <w:t xml:space="preserve">            $project = $projects-&gt;random();</w:t>
      </w:r>
    </w:p>
    <w:p w14:paraId="5C503E19" w14:textId="77777777" w:rsidR="00E92D54" w:rsidRDefault="00E92D54" w:rsidP="00E92D54">
      <w:pPr>
        <w:pStyle w:val="Code"/>
      </w:pPr>
      <w:r>
        <w:t xml:space="preserve">            $employee = $employees-&gt;random();</w:t>
      </w:r>
    </w:p>
    <w:p w14:paraId="0D6B321B" w14:textId="77777777" w:rsidR="00E92D54" w:rsidRDefault="00E92D54" w:rsidP="00E92D54">
      <w:pPr>
        <w:pStyle w:val="Code"/>
      </w:pPr>
      <w:r>
        <w:t xml:space="preserve">            $workItem = $workItems-&gt;random();</w:t>
      </w:r>
    </w:p>
    <w:p w14:paraId="646DF44C" w14:textId="77777777" w:rsidR="00E92D54" w:rsidRDefault="00E92D54" w:rsidP="00E92D54">
      <w:pPr>
        <w:pStyle w:val="Code"/>
      </w:pPr>
    </w:p>
    <w:p w14:paraId="6941F42E" w14:textId="77777777" w:rsidR="00E92D54" w:rsidRDefault="00E92D54" w:rsidP="00E92D54">
      <w:pPr>
        <w:pStyle w:val="Code"/>
      </w:pPr>
      <w:r>
        <w:t xml:space="preserve">            WorkLog::create([</w:t>
      </w:r>
    </w:p>
    <w:p w14:paraId="22416A1F" w14:textId="77777777" w:rsidR="00E92D54" w:rsidRDefault="00E92D54" w:rsidP="00E92D54">
      <w:pPr>
        <w:pStyle w:val="Code"/>
      </w:pPr>
      <w:r>
        <w:t xml:space="preserve">                'project_id' =&gt; $project-&gt;id,</w:t>
      </w:r>
    </w:p>
    <w:p w14:paraId="4290DFD5" w14:textId="77777777" w:rsidR="00E92D54" w:rsidRDefault="00E92D54" w:rsidP="00E92D54">
      <w:pPr>
        <w:pStyle w:val="Code"/>
      </w:pPr>
      <w:r>
        <w:t xml:space="preserve">                'employee_id' =&gt; $employee-&gt;id,</w:t>
      </w:r>
    </w:p>
    <w:p w14:paraId="4AE7CD8A" w14:textId="77777777" w:rsidR="00E92D54" w:rsidRDefault="00E92D54" w:rsidP="00E92D54">
      <w:pPr>
        <w:pStyle w:val="Code"/>
      </w:pPr>
      <w:r>
        <w:t xml:space="preserve">                'work_item_id' =&gt; $workItem-&gt;id,</w:t>
      </w:r>
    </w:p>
    <w:p w14:paraId="39C4F4D6" w14:textId="77777777" w:rsidR="00E92D54" w:rsidRDefault="00E92D54" w:rsidP="00E92D54">
      <w:pPr>
        <w:pStyle w:val="Code"/>
      </w:pPr>
      <w:r>
        <w:t xml:space="preserve">                'quantity' =&gt; match($workItem-&gt;unit) {</w:t>
      </w:r>
    </w:p>
    <w:p w14:paraId="53F17714" w14:textId="77777777" w:rsidR="00E92D54" w:rsidRDefault="00E92D54" w:rsidP="00E92D54">
      <w:pPr>
        <w:pStyle w:val="Code"/>
      </w:pPr>
      <w:r>
        <w:t xml:space="preserve">                    'м' =&gt; rand(10, 150),</w:t>
      </w:r>
    </w:p>
    <w:p w14:paraId="71722316" w14:textId="77777777" w:rsidR="00E92D54" w:rsidRDefault="00E92D54" w:rsidP="00E92D54">
      <w:pPr>
        <w:pStyle w:val="Code"/>
      </w:pPr>
      <w:r>
        <w:t xml:space="preserve">                    'шт' =&gt; rand(1, 40),</w:t>
      </w:r>
    </w:p>
    <w:p w14:paraId="42B9079E" w14:textId="77777777" w:rsidR="00E92D54" w:rsidRDefault="00E92D54" w:rsidP="00E92D54">
      <w:pPr>
        <w:pStyle w:val="Code"/>
      </w:pPr>
      <w:r>
        <w:t xml:space="preserve">                    'год' =&gt; rand(2, 8),</w:t>
      </w:r>
    </w:p>
    <w:p w14:paraId="4F65FF5B" w14:textId="77777777" w:rsidR="00E92D54" w:rsidRDefault="00E92D54" w:rsidP="00E92D54">
      <w:pPr>
        <w:pStyle w:val="Code"/>
      </w:pPr>
      <w:r>
        <w:t xml:space="preserve">                    default =&gt; rand(1, 100),</w:t>
      </w:r>
    </w:p>
    <w:p w14:paraId="1702206D" w14:textId="77777777" w:rsidR="00E92D54" w:rsidRDefault="00E92D54" w:rsidP="00E92D54">
      <w:pPr>
        <w:pStyle w:val="Code"/>
      </w:pPr>
      <w:r>
        <w:t xml:space="preserve">                },</w:t>
      </w:r>
    </w:p>
    <w:p w14:paraId="47A2AB52" w14:textId="77777777" w:rsidR="00E92D54" w:rsidRDefault="00E92D54" w:rsidP="00E92D54">
      <w:pPr>
        <w:pStyle w:val="Code"/>
      </w:pPr>
      <w:r>
        <w:t xml:space="preserve">                'logged_at' =&gt; now()-&gt;subDays(rand(1, 60)),</w:t>
      </w:r>
    </w:p>
    <w:p w14:paraId="46934BB2" w14:textId="77777777" w:rsidR="00E92D54" w:rsidRDefault="00E92D54" w:rsidP="00E92D54">
      <w:pPr>
        <w:pStyle w:val="Code"/>
      </w:pPr>
      <w:r>
        <w:t xml:space="preserve">                'notes' =&gt; $realNotes[array_rand($realNotes)],</w:t>
      </w:r>
    </w:p>
    <w:p w14:paraId="1BCBBC84" w14:textId="77777777" w:rsidR="00E92D54" w:rsidRDefault="00E92D54" w:rsidP="00E92D54">
      <w:pPr>
        <w:pStyle w:val="Code"/>
      </w:pPr>
      <w:r>
        <w:t xml:space="preserve">            ]);</w:t>
      </w:r>
    </w:p>
    <w:p w14:paraId="720BC70D" w14:textId="77777777" w:rsidR="00E92D54" w:rsidRDefault="00E92D54" w:rsidP="00E92D54">
      <w:pPr>
        <w:pStyle w:val="Code"/>
      </w:pPr>
      <w:r>
        <w:t xml:space="preserve">        }</w:t>
      </w:r>
    </w:p>
    <w:p w14:paraId="48E03947" w14:textId="77777777" w:rsidR="00E92D54" w:rsidRDefault="00E92D54" w:rsidP="00E92D54">
      <w:pPr>
        <w:pStyle w:val="Code"/>
      </w:pPr>
      <w:r>
        <w:t xml:space="preserve">    }</w:t>
      </w:r>
    </w:p>
    <w:p w14:paraId="11362FA4" w14:textId="5D0246DC" w:rsidR="00E92D54" w:rsidRDefault="00E92D54" w:rsidP="00E92D54">
      <w:pPr>
        <w:pStyle w:val="Code"/>
      </w:pPr>
      <w:r>
        <w:t>}</w:t>
      </w:r>
    </w:p>
    <w:p w14:paraId="331E4B9D" w14:textId="77777777" w:rsidR="00E92D54" w:rsidRDefault="00E92D54" w:rsidP="00E92D54">
      <w:pPr>
        <w:pStyle w:val="Code"/>
      </w:pPr>
      <w:r>
        <w:t>APP_NAME=ElectroTrack</w:t>
      </w:r>
    </w:p>
    <w:p w14:paraId="2C4795D6" w14:textId="77777777" w:rsidR="00E92D54" w:rsidRDefault="00E92D54" w:rsidP="00E92D54">
      <w:pPr>
        <w:pStyle w:val="Code"/>
      </w:pPr>
      <w:r>
        <w:t>APP_ENV=local</w:t>
      </w:r>
    </w:p>
    <w:p w14:paraId="514BF760" w14:textId="77777777" w:rsidR="00E92D54" w:rsidRDefault="00E92D54" w:rsidP="00E92D54">
      <w:pPr>
        <w:pStyle w:val="Code"/>
      </w:pPr>
      <w:r>
        <w:t>APP_KEY=base64:GOL7F7yyeIJc5gV5smExMWeeqP6Hm49r5jCiXl5XkgA=</w:t>
      </w:r>
    </w:p>
    <w:p w14:paraId="6A5E0666" w14:textId="77777777" w:rsidR="00E92D54" w:rsidRDefault="00E92D54" w:rsidP="00E92D54">
      <w:pPr>
        <w:pStyle w:val="Code"/>
      </w:pPr>
      <w:r>
        <w:t>APP_DEBUG=true</w:t>
      </w:r>
    </w:p>
    <w:p w14:paraId="34285FCE" w14:textId="77777777" w:rsidR="00E92D54" w:rsidRDefault="00E92D54" w:rsidP="00E92D54">
      <w:pPr>
        <w:pStyle w:val="Code"/>
      </w:pPr>
      <w:r>
        <w:t>APP_URL=https://electrotrack.test</w:t>
      </w:r>
    </w:p>
    <w:p w14:paraId="0BF03922" w14:textId="77777777" w:rsidR="00E92D54" w:rsidRDefault="00E92D54" w:rsidP="00E92D54">
      <w:pPr>
        <w:pStyle w:val="Code"/>
      </w:pPr>
    </w:p>
    <w:p w14:paraId="19CC71EB" w14:textId="77777777" w:rsidR="00E92D54" w:rsidRDefault="00E92D54" w:rsidP="00E92D54">
      <w:pPr>
        <w:pStyle w:val="Code"/>
      </w:pPr>
      <w:r>
        <w:t>APP_LOCALE=uk</w:t>
      </w:r>
    </w:p>
    <w:p w14:paraId="533B106C" w14:textId="77777777" w:rsidR="00E92D54" w:rsidRDefault="00E92D54" w:rsidP="00E92D54">
      <w:pPr>
        <w:pStyle w:val="Code"/>
      </w:pPr>
      <w:r>
        <w:t>APP_FALLBACK_LOCALE=uk</w:t>
      </w:r>
    </w:p>
    <w:p w14:paraId="1BF1E716" w14:textId="77777777" w:rsidR="00E92D54" w:rsidRDefault="00E92D54" w:rsidP="00E92D54">
      <w:pPr>
        <w:pStyle w:val="Code"/>
      </w:pPr>
      <w:r>
        <w:t>APP_FAKER_LOCALE=uk_UA</w:t>
      </w:r>
    </w:p>
    <w:p w14:paraId="2A3B0764" w14:textId="77777777" w:rsidR="00E92D54" w:rsidRDefault="00E92D54" w:rsidP="00E92D54">
      <w:pPr>
        <w:pStyle w:val="Code"/>
      </w:pPr>
    </w:p>
    <w:p w14:paraId="35975D59" w14:textId="77777777" w:rsidR="00E92D54" w:rsidRDefault="00E92D54" w:rsidP="00E92D54">
      <w:pPr>
        <w:pStyle w:val="Code"/>
      </w:pPr>
      <w:r>
        <w:t>APP_MAINTENANCE_DRIVER=file</w:t>
      </w:r>
    </w:p>
    <w:p w14:paraId="0AE4E6E4" w14:textId="77777777" w:rsidR="00E92D54" w:rsidRDefault="00E92D54" w:rsidP="00E92D54">
      <w:pPr>
        <w:pStyle w:val="Code"/>
      </w:pPr>
    </w:p>
    <w:p w14:paraId="0A7A7E37" w14:textId="77777777" w:rsidR="00E92D54" w:rsidRDefault="00E92D54" w:rsidP="00E92D54">
      <w:pPr>
        <w:pStyle w:val="Code"/>
      </w:pPr>
      <w:r>
        <w:t>BCRYPT_ROUNDS=12</w:t>
      </w:r>
    </w:p>
    <w:p w14:paraId="1848BF1A" w14:textId="77777777" w:rsidR="00E92D54" w:rsidRDefault="00E92D54" w:rsidP="00E92D54">
      <w:pPr>
        <w:pStyle w:val="Code"/>
      </w:pPr>
    </w:p>
    <w:p w14:paraId="39D807FC" w14:textId="77777777" w:rsidR="00E92D54" w:rsidRDefault="00E92D54" w:rsidP="00E92D54">
      <w:pPr>
        <w:pStyle w:val="Code"/>
      </w:pPr>
      <w:r>
        <w:t>LOG_CHANNEL=stack</w:t>
      </w:r>
    </w:p>
    <w:p w14:paraId="2FB72996" w14:textId="77777777" w:rsidR="00E92D54" w:rsidRDefault="00E92D54" w:rsidP="00E92D54">
      <w:pPr>
        <w:pStyle w:val="Code"/>
      </w:pPr>
      <w:r>
        <w:t>LOG_STACK=single</w:t>
      </w:r>
    </w:p>
    <w:p w14:paraId="20C32D92" w14:textId="77777777" w:rsidR="00E92D54" w:rsidRDefault="00E92D54" w:rsidP="00E92D54">
      <w:pPr>
        <w:pStyle w:val="Code"/>
      </w:pPr>
      <w:r>
        <w:t>LOG_DEPRECATIONS_CHANNEL=null</w:t>
      </w:r>
    </w:p>
    <w:p w14:paraId="7AB7F7DA" w14:textId="77777777" w:rsidR="00E92D54" w:rsidRDefault="00E92D54" w:rsidP="00E92D54">
      <w:pPr>
        <w:pStyle w:val="Code"/>
      </w:pPr>
      <w:r>
        <w:t>LOG_LEVEL=debug</w:t>
      </w:r>
    </w:p>
    <w:p w14:paraId="7EAC60C6" w14:textId="77777777" w:rsidR="00E92D54" w:rsidRDefault="00E92D54" w:rsidP="00E92D54">
      <w:pPr>
        <w:pStyle w:val="Code"/>
      </w:pPr>
    </w:p>
    <w:p w14:paraId="3609926D" w14:textId="77777777" w:rsidR="00E92D54" w:rsidRDefault="00E92D54" w:rsidP="00E92D54">
      <w:pPr>
        <w:pStyle w:val="Code"/>
      </w:pPr>
      <w:r>
        <w:t>DB_CONNECTION=sqlite</w:t>
      </w:r>
    </w:p>
    <w:p w14:paraId="28433B3D" w14:textId="77777777" w:rsidR="00E92D54" w:rsidRDefault="00E92D54" w:rsidP="00E92D54">
      <w:pPr>
        <w:pStyle w:val="Code"/>
      </w:pPr>
      <w:r>
        <w:t>DB_DATABASE=database/electro_track.sqlite</w:t>
      </w:r>
    </w:p>
    <w:p w14:paraId="36444C42" w14:textId="77777777" w:rsidR="00E92D54" w:rsidRDefault="00E92D54" w:rsidP="00E92D54">
      <w:pPr>
        <w:pStyle w:val="Code"/>
      </w:pPr>
    </w:p>
    <w:p w14:paraId="752E432F" w14:textId="77777777" w:rsidR="00E92D54" w:rsidRDefault="00E92D54" w:rsidP="00E92D54">
      <w:pPr>
        <w:pStyle w:val="Code"/>
      </w:pPr>
      <w:r>
        <w:t>SESSION_DRIVER=database</w:t>
      </w:r>
    </w:p>
    <w:p w14:paraId="0AD45FA8" w14:textId="77777777" w:rsidR="00E92D54" w:rsidRDefault="00E92D54" w:rsidP="00E92D54">
      <w:pPr>
        <w:pStyle w:val="Code"/>
      </w:pPr>
      <w:r>
        <w:t>SESSION_LIFETIME=120</w:t>
      </w:r>
    </w:p>
    <w:p w14:paraId="106673FF" w14:textId="77777777" w:rsidR="00E92D54" w:rsidRDefault="00E92D54" w:rsidP="00E92D54">
      <w:pPr>
        <w:pStyle w:val="Code"/>
      </w:pPr>
      <w:r>
        <w:t>SESSION_ENCRYPT=false</w:t>
      </w:r>
    </w:p>
    <w:p w14:paraId="457CA772" w14:textId="77777777" w:rsidR="00E92D54" w:rsidRDefault="00E92D54" w:rsidP="00E92D54">
      <w:pPr>
        <w:pStyle w:val="Code"/>
      </w:pPr>
      <w:r>
        <w:t>SESSION_PATH=/</w:t>
      </w:r>
    </w:p>
    <w:p w14:paraId="5A30A7E4" w14:textId="77777777" w:rsidR="00E92D54" w:rsidRDefault="00E92D54" w:rsidP="00E92D54">
      <w:pPr>
        <w:pStyle w:val="Code"/>
      </w:pPr>
      <w:r>
        <w:t>SESSION_DOMAIN=null</w:t>
      </w:r>
    </w:p>
    <w:p w14:paraId="17A5A9C0" w14:textId="77777777" w:rsidR="00E92D54" w:rsidRDefault="00E92D54" w:rsidP="00E92D54">
      <w:pPr>
        <w:pStyle w:val="Code"/>
      </w:pPr>
    </w:p>
    <w:p w14:paraId="496DEF02" w14:textId="77777777" w:rsidR="00E92D54" w:rsidRDefault="00E92D54" w:rsidP="00E92D54">
      <w:pPr>
        <w:pStyle w:val="Code"/>
      </w:pPr>
      <w:r>
        <w:t>BROADCAST_CONNECTION=log</w:t>
      </w:r>
    </w:p>
    <w:p w14:paraId="19770BC7" w14:textId="77777777" w:rsidR="00E92D54" w:rsidRDefault="00E92D54" w:rsidP="00E92D54">
      <w:pPr>
        <w:pStyle w:val="Code"/>
      </w:pPr>
      <w:r>
        <w:t>FILESYSTEM_DISK=local</w:t>
      </w:r>
    </w:p>
    <w:p w14:paraId="070B81ED" w14:textId="77777777" w:rsidR="00E92D54" w:rsidRDefault="00E92D54" w:rsidP="00E92D54">
      <w:pPr>
        <w:pStyle w:val="Code"/>
      </w:pPr>
      <w:r>
        <w:t>QUEUE_CONNECTION=database</w:t>
      </w:r>
    </w:p>
    <w:p w14:paraId="5F841027" w14:textId="77777777" w:rsidR="00E92D54" w:rsidRDefault="00E92D54" w:rsidP="00E92D54">
      <w:pPr>
        <w:pStyle w:val="Code"/>
      </w:pPr>
    </w:p>
    <w:p w14:paraId="686C84B4" w14:textId="77777777" w:rsidR="00E92D54" w:rsidRDefault="00E92D54" w:rsidP="00E92D54">
      <w:pPr>
        <w:pStyle w:val="Code"/>
      </w:pPr>
      <w:r>
        <w:t>CACHE_STORE=database</w:t>
      </w:r>
    </w:p>
    <w:p w14:paraId="262BD3BF" w14:textId="77777777" w:rsidR="00E92D54" w:rsidRDefault="00E92D54" w:rsidP="00E92D54">
      <w:pPr>
        <w:pStyle w:val="Code"/>
      </w:pPr>
    </w:p>
    <w:p w14:paraId="7A66FE81" w14:textId="77777777" w:rsidR="00E92D54" w:rsidRDefault="00E92D54" w:rsidP="00E92D54">
      <w:pPr>
        <w:pStyle w:val="Code"/>
      </w:pPr>
      <w:r>
        <w:t>MEMCACHED_HOST=127.0.0.1</w:t>
      </w:r>
    </w:p>
    <w:p w14:paraId="5C3E9CF0" w14:textId="77777777" w:rsidR="00E92D54" w:rsidRDefault="00E92D54" w:rsidP="00E92D54">
      <w:pPr>
        <w:pStyle w:val="Code"/>
      </w:pPr>
    </w:p>
    <w:p w14:paraId="6917899D" w14:textId="77777777" w:rsidR="00E92D54" w:rsidRDefault="00E92D54" w:rsidP="00E92D54">
      <w:pPr>
        <w:pStyle w:val="Code"/>
      </w:pPr>
      <w:r>
        <w:t>REDIS_CLIENT=phpredis</w:t>
      </w:r>
    </w:p>
    <w:p w14:paraId="4707317D" w14:textId="77777777" w:rsidR="00E92D54" w:rsidRDefault="00E92D54" w:rsidP="00E92D54">
      <w:pPr>
        <w:pStyle w:val="Code"/>
      </w:pPr>
      <w:r>
        <w:t>REDIS_HOST=127.0.0.1</w:t>
      </w:r>
    </w:p>
    <w:p w14:paraId="7A026000" w14:textId="77777777" w:rsidR="00E92D54" w:rsidRDefault="00E92D54" w:rsidP="00E92D54">
      <w:pPr>
        <w:pStyle w:val="Code"/>
      </w:pPr>
      <w:r>
        <w:t>REDIS_PASSWORD=null</w:t>
      </w:r>
    </w:p>
    <w:p w14:paraId="4829C6CD" w14:textId="77777777" w:rsidR="00E92D54" w:rsidRDefault="00E92D54" w:rsidP="00E92D54">
      <w:pPr>
        <w:pStyle w:val="Code"/>
      </w:pPr>
      <w:r>
        <w:t>REDIS_PORT=6379</w:t>
      </w:r>
    </w:p>
    <w:p w14:paraId="05BC8868" w14:textId="77777777" w:rsidR="00E92D54" w:rsidRDefault="00E92D54" w:rsidP="00E92D54">
      <w:pPr>
        <w:pStyle w:val="Code"/>
      </w:pPr>
    </w:p>
    <w:p w14:paraId="2CC9C0C5" w14:textId="77777777" w:rsidR="00E92D54" w:rsidRDefault="00E92D54" w:rsidP="00E92D54">
      <w:pPr>
        <w:pStyle w:val="Code"/>
      </w:pPr>
      <w:r>
        <w:t>MAIL_MAILER=log</w:t>
      </w:r>
    </w:p>
    <w:p w14:paraId="52F507E1" w14:textId="77777777" w:rsidR="00E92D54" w:rsidRDefault="00E92D54" w:rsidP="00E92D54">
      <w:pPr>
        <w:pStyle w:val="Code"/>
      </w:pPr>
      <w:r>
        <w:t>MAIL_SCHEME=null</w:t>
      </w:r>
    </w:p>
    <w:p w14:paraId="1D3C1310" w14:textId="77777777" w:rsidR="00E92D54" w:rsidRDefault="00E92D54" w:rsidP="00E92D54">
      <w:pPr>
        <w:pStyle w:val="Code"/>
      </w:pPr>
      <w:r>
        <w:t>MAIL_HOST=127.0.0.1</w:t>
      </w:r>
    </w:p>
    <w:p w14:paraId="24B41BDD" w14:textId="77777777" w:rsidR="00E92D54" w:rsidRDefault="00E92D54" w:rsidP="00E92D54">
      <w:pPr>
        <w:pStyle w:val="Code"/>
      </w:pPr>
      <w:r>
        <w:t>MAIL_PORT=2525</w:t>
      </w:r>
    </w:p>
    <w:p w14:paraId="2C9DB8F7" w14:textId="77777777" w:rsidR="00E92D54" w:rsidRDefault="00E92D54" w:rsidP="00E92D54">
      <w:pPr>
        <w:pStyle w:val="Code"/>
      </w:pPr>
      <w:r>
        <w:t>MAIL_USERNAME=null</w:t>
      </w:r>
    </w:p>
    <w:p w14:paraId="39CDA0BD" w14:textId="77777777" w:rsidR="00E92D54" w:rsidRDefault="00E92D54" w:rsidP="00E92D54">
      <w:pPr>
        <w:pStyle w:val="Code"/>
      </w:pPr>
      <w:r>
        <w:t>MAIL_PASSWORD=null</w:t>
      </w:r>
    </w:p>
    <w:p w14:paraId="209C57AA" w14:textId="77777777" w:rsidR="00E92D54" w:rsidRDefault="00E92D54" w:rsidP="00E92D54">
      <w:pPr>
        <w:pStyle w:val="Code"/>
      </w:pPr>
      <w:r>
        <w:t>MAIL_FROM_ADDRESS="hello@example.com"</w:t>
      </w:r>
    </w:p>
    <w:p w14:paraId="28DBE8E7" w14:textId="77777777" w:rsidR="00E92D54" w:rsidRDefault="00E92D54" w:rsidP="00E92D54">
      <w:pPr>
        <w:pStyle w:val="Code"/>
      </w:pPr>
      <w:r>
        <w:t>MAIL_FROM_NAME="${APP_NAME}"</w:t>
      </w:r>
    </w:p>
    <w:p w14:paraId="1782BF16" w14:textId="77777777" w:rsidR="00E92D54" w:rsidRDefault="00E92D54" w:rsidP="00E92D54">
      <w:pPr>
        <w:pStyle w:val="Code"/>
      </w:pPr>
    </w:p>
    <w:p w14:paraId="0DE96851" w14:textId="77777777" w:rsidR="00E92D54" w:rsidRDefault="00E92D54" w:rsidP="00E92D54">
      <w:pPr>
        <w:pStyle w:val="Code"/>
      </w:pPr>
      <w:r>
        <w:t>AWS_ACCESS_KEY_ID=</w:t>
      </w:r>
    </w:p>
    <w:p w14:paraId="4E539D2D" w14:textId="77777777" w:rsidR="00E92D54" w:rsidRDefault="00E92D54" w:rsidP="00E92D54">
      <w:pPr>
        <w:pStyle w:val="Code"/>
      </w:pPr>
      <w:r>
        <w:t>AWS_SECRET_ACCESS_KEY=</w:t>
      </w:r>
    </w:p>
    <w:p w14:paraId="78C1B890" w14:textId="77777777" w:rsidR="00E92D54" w:rsidRDefault="00E92D54" w:rsidP="00E92D54">
      <w:pPr>
        <w:pStyle w:val="Code"/>
      </w:pPr>
      <w:r>
        <w:t>AWS_DEFAULT_REGION=us-east-1</w:t>
      </w:r>
    </w:p>
    <w:p w14:paraId="3AD257C3" w14:textId="77777777" w:rsidR="00E92D54" w:rsidRDefault="00E92D54" w:rsidP="00E92D54">
      <w:pPr>
        <w:pStyle w:val="Code"/>
      </w:pPr>
      <w:r>
        <w:t>AWS_BUCKET=</w:t>
      </w:r>
    </w:p>
    <w:p w14:paraId="327D9999" w14:textId="77777777" w:rsidR="00E92D54" w:rsidRDefault="00E92D54" w:rsidP="00E92D54">
      <w:pPr>
        <w:pStyle w:val="Code"/>
      </w:pPr>
      <w:r>
        <w:t>AWS_USE_PATH_STYLE_ENDPOINT=false</w:t>
      </w:r>
    </w:p>
    <w:p w14:paraId="177A608B" w14:textId="77777777" w:rsidR="00E92D54" w:rsidRDefault="00E92D54" w:rsidP="00E92D54">
      <w:pPr>
        <w:pStyle w:val="Code"/>
      </w:pPr>
    </w:p>
    <w:p w14:paraId="3B11968C" w14:textId="4CD685CB" w:rsidR="00E92D54" w:rsidRDefault="00E92D54" w:rsidP="00E92D54">
      <w:pPr>
        <w:pStyle w:val="Code"/>
      </w:pPr>
      <w:r>
        <w:t>VITE_APP_NAME="${APP_NAME}"</w:t>
      </w:r>
    </w:p>
    <w:p w14:paraId="36BF4657" w14:textId="77777777" w:rsidR="00887A3D" w:rsidRPr="00887A3D" w:rsidRDefault="00887A3D" w:rsidP="00887A3D">
      <w:pPr>
        <w:pStyle w:val="Code"/>
        <w:jc w:val="center"/>
        <w:rPr>
          <w:b/>
          <w:bCs/>
          <w:sz w:val="24"/>
          <w:szCs w:val="24"/>
        </w:rPr>
      </w:pPr>
    </w:p>
    <w:sectPr w:rsidR="00887A3D" w:rsidRPr="00887A3D" w:rsidSect="00605836">
      <w:headerReference w:type="default" r:id="rId67"/>
      <w:type w:val="continuous"/>
      <w:pgSz w:w="11906" w:h="16838"/>
      <w:pgMar w:top="954" w:right="850" w:bottom="1134" w:left="1701" w:header="708" w:footer="1417" w:gutter="0"/>
      <w:cols w:num="2"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628FA" w14:textId="77777777" w:rsidR="001B54EC" w:rsidRDefault="001B54EC" w:rsidP="00AB34AC">
      <w:pPr>
        <w:spacing w:line="240" w:lineRule="auto"/>
      </w:pPr>
      <w:r>
        <w:separator/>
      </w:r>
    </w:p>
  </w:endnote>
  <w:endnote w:type="continuationSeparator" w:id="0">
    <w:p w14:paraId="431273C2" w14:textId="77777777" w:rsidR="001B54EC" w:rsidRDefault="001B54EC" w:rsidP="00AB3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SOCPEUR Cyr">
    <w:altName w:val="Arial"/>
    <w:panose1 w:val="00000000000000000000"/>
    <w:charset w:val="CC"/>
    <w:family w:val="swiss"/>
    <w:notTrueType/>
    <w:pitch w:val="variable"/>
    <w:sig w:usb0="00000201" w:usb1="00000000" w:usb2="00000000" w:usb3="00000000" w:csb0="00000004" w:csb1="00000000"/>
  </w:font>
  <w:font w:name="Journal">
    <w:altName w:val="Times New Roman"/>
    <w:charset w:val="00"/>
    <w:family w:val="auto"/>
    <w:pitch w:val="variable"/>
    <w:sig w:usb0="00000287" w:usb1="00000000" w:usb2="00000000" w:usb3="00000000" w:csb0="0000009F" w:csb1="00000000"/>
  </w:font>
  <w:font w:name="Journal Cyr">
    <w:altName w:val="Times New Roman"/>
    <w:panose1 w:val="00000000000000000000"/>
    <w:charset w:val="CC"/>
    <w:family w:val="auto"/>
    <w:notTrueType/>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0351" w14:textId="77777777" w:rsidR="002022BD" w:rsidRPr="00D65A2F" w:rsidRDefault="002022BD" w:rsidP="00812A15">
    <w:pPr>
      <w:pStyle w:val="Footer"/>
      <w:tabs>
        <w:tab w:val="clear" w:pos="4677"/>
        <w:tab w:val="clear" w:pos="9355"/>
        <w:tab w:val="right" w:pos="9922"/>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F8284" w14:textId="77777777" w:rsidR="001B54EC" w:rsidRDefault="001B54EC" w:rsidP="00AB34AC">
      <w:pPr>
        <w:spacing w:line="240" w:lineRule="auto"/>
      </w:pPr>
      <w:r>
        <w:separator/>
      </w:r>
    </w:p>
  </w:footnote>
  <w:footnote w:type="continuationSeparator" w:id="0">
    <w:p w14:paraId="2022AD36" w14:textId="77777777" w:rsidR="001B54EC" w:rsidRDefault="001B54EC" w:rsidP="00AB34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10EF" w14:textId="77777777" w:rsidR="002022BD" w:rsidRDefault="002022BD">
    <w:pPr>
      <w:pStyle w:val="Header"/>
    </w:pPr>
    <w:r>
      <w:rPr>
        <w:noProof/>
        <w:lang w:val="ru-RU" w:eastAsia="ru-RU"/>
      </w:rPr>
      <mc:AlternateContent>
        <mc:Choice Requires="wpg">
          <w:drawing>
            <wp:anchor distT="0" distB="0" distL="114300" distR="114300" simplePos="0" relativeHeight="251649024" behindDoc="0" locked="1" layoutInCell="1" allowOverlap="1" wp14:anchorId="10B80E92" wp14:editId="0013B589">
              <wp:simplePos x="0" y="0"/>
              <wp:positionH relativeFrom="page">
                <wp:posOffset>682625</wp:posOffset>
              </wp:positionH>
              <wp:positionV relativeFrom="page">
                <wp:posOffset>314960</wp:posOffset>
              </wp:positionV>
              <wp:extent cx="6588760" cy="10058400"/>
              <wp:effectExtent l="15875" t="19685" r="15240" b="18415"/>
              <wp:wrapNone/>
              <wp:docPr id="1"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58400"/>
                        <a:chOff x="0" y="0"/>
                        <a:chExt cx="20000" cy="20000"/>
                      </a:xfrm>
                    </wpg:grpSpPr>
                    <wps:wsp>
                      <wps:cNvPr id="22"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8EEBF" w14:textId="77777777" w:rsidR="002022BD" w:rsidRDefault="002022BD" w:rsidP="00577700">
                            <w:pPr>
                              <w:pStyle w:val="a"/>
                              <w:jc w:val="center"/>
                              <w:rPr>
                                <w:rFonts w:ascii="Journal" w:hAnsi="Journal"/>
                                <w:sz w:val="18"/>
                              </w:rPr>
                            </w:pPr>
                            <w:r>
                              <w:rPr>
                                <w:rFonts w:ascii="ISOCPEUR Cyr" w:hAnsi="ISOCPEUR Cyr"/>
                                <w:sz w:val="18"/>
                              </w:rPr>
                              <w:t>Змн</w:t>
                            </w:r>
                            <w:r>
                              <w:rPr>
                                <w:rFonts w:ascii="Journal" w:hAnsi="Journal"/>
                                <w:sz w:val="18"/>
                              </w:rPr>
                              <w:t>.</w:t>
                            </w:r>
                          </w:p>
                        </w:txbxContent>
                      </wps:txbx>
                      <wps:bodyPr rot="0" vert="horz" wrap="square" lIns="12700" tIns="12700" rIns="12700" bIns="12700" anchor="t" anchorCtr="0" upright="1">
                        <a:noAutofit/>
                      </wps:bodyPr>
                    </wps:wsp>
                    <wps:wsp>
                      <wps:cNvPr id="33"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7AF020" w14:textId="77777777" w:rsidR="002022BD" w:rsidRDefault="002022BD" w:rsidP="00577700">
                            <w:pPr>
                              <w:pStyle w:val="a"/>
                              <w:jc w:val="center"/>
                              <w:rPr>
                                <w:sz w:val="18"/>
                              </w:rPr>
                            </w:pPr>
                            <w:r>
                              <w:rPr>
                                <w:rFonts w:ascii="ISOCPEUR Cyr" w:hAnsi="ISOCPEUR Cyr"/>
                                <w:sz w:val="18"/>
                              </w:rPr>
                              <w:t>Арк.</w:t>
                            </w:r>
                          </w:p>
                        </w:txbxContent>
                      </wps:txbx>
                      <wps:bodyPr rot="0" vert="horz" wrap="square" lIns="12700" tIns="12700" rIns="12700" bIns="12700" anchor="t" anchorCtr="0" upright="1">
                        <a:noAutofit/>
                      </wps:bodyPr>
                    </wps:wsp>
                    <wps:wsp>
                      <wps:cNvPr id="34"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2C4E5F" w14:textId="77777777" w:rsidR="002022BD" w:rsidRDefault="002022BD" w:rsidP="00577700">
                            <w:pPr>
                              <w:pStyle w:val="a"/>
                              <w:jc w:val="center"/>
                              <w:rPr>
                                <w:sz w:val="18"/>
                              </w:rPr>
                            </w:pPr>
                            <w:r>
                              <w:rPr>
                                <w:rFonts w:ascii="ISOCPEUR Cyr" w:hAnsi="ISOCPEUR Cyr"/>
                                <w:sz w:val="18"/>
                              </w:rPr>
                              <w:t>№ докум.</w:t>
                            </w:r>
                          </w:p>
                        </w:txbxContent>
                      </wps:txbx>
                      <wps:bodyPr rot="0" vert="horz" wrap="square" lIns="12700" tIns="12700" rIns="12700" bIns="12700" anchor="t" anchorCtr="0" upright="1">
                        <a:noAutofit/>
                      </wps:bodyPr>
                    </wps:wsp>
                    <wps:wsp>
                      <wps:cNvPr id="35"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E5B4CB" w14:textId="77777777" w:rsidR="002022BD" w:rsidRDefault="002022BD" w:rsidP="00577700">
                            <w:pPr>
                              <w:pStyle w:val="a"/>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36"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953F05" w14:textId="77777777" w:rsidR="002022BD" w:rsidRDefault="002022BD" w:rsidP="00577700">
                            <w:pPr>
                              <w:pStyle w:val="a"/>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37"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842177" w14:textId="77777777" w:rsidR="002022BD" w:rsidRDefault="002022BD" w:rsidP="00577700">
                            <w:pPr>
                              <w:pStyle w:val="a"/>
                              <w:jc w:val="center"/>
                              <w:rPr>
                                <w:rFonts w:ascii="Journal" w:hAnsi="Journal"/>
                                <w:sz w:val="18"/>
                              </w:rPr>
                            </w:pPr>
                            <w:r>
                              <w:rPr>
                                <w:rFonts w:ascii="ISOCPEUR Cyr" w:hAnsi="ISOCPEUR Cyr"/>
                                <w:sz w:val="18"/>
                              </w:rPr>
                              <w:t>Арк.</w:t>
                            </w:r>
                          </w:p>
                        </w:txbxContent>
                      </wps:txbx>
                      <wps:bodyPr rot="0" vert="horz" wrap="square" lIns="12700" tIns="12700" rIns="12700" bIns="12700" anchor="t" anchorCtr="0" upright="1">
                        <a:noAutofit/>
                      </wps:bodyPr>
                    </wps:wsp>
                    <wps:wsp>
                      <wps:cNvPr id="38"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AEC732" w14:textId="77777777" w:rsidR="002022BD" w:rsidRPr="00AC0A14" w:rsidRDefault="002022BD" w:rsidP="00577700">
                            <w:pPr>
                              <w:pStyle w:val="a"/>
                              <w:jc w:val="center"/>
                              <w:rPr>
                                <w:rFonts w:ascii="Calibri" w:hAnsi="Calibri"/>
                                <w:sz w:val="18"/>
                              </w:rPr>
                            </w:pPr>
                            <w:r w:rsidRPr="00AC0A14">
                              <w:rPr>
                                <w:rFonts w:ascii="Calibri" w:hAnsi="Calibri"/>
                                <w:sz w:val="18"/>
                              </w:rPr>
                              <w:t>1</w:t>
                            </w:r>
                          </w:p>
                        </w:txbxContent>
                      </wps:txbx>
                      <wps:bodyPr rot="0" vert="horz" wrap="square" lIns="12700" tIns="12700" rIns="12700" bIns="12700" anchor="t" anchorCtr="0" upright="1">
                        <a:noAutofit/>
                      </wps:bodyPr>
                    </wps:wsp>
                    <wps:wsp>
                      <wps:cNvPr id="39"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FBD00" w14:textId="77777777" w:rsidR="002022BD" w:rsidRDefault="002022BD" w:rsidP="00577700">
                            <w:pPr>
                              <w:pStyle w:val="a"/>
                              <w:jc w:val="center"/>
                              <w:rPr>
                                <w:rFonts w:ascii="Journal" w:hAnsi="Journal"/>
                                <w:lang w:val="ru-RU"/>
                              </w:rPr>
                            </w:pPr>
                            <w:r>
                              <w:rPr>
                                <w:lang w:val="ru-RU"/>
                              </w:rPr>
                              <w:t>КП</w:t>
                            </w:r>
                            <w:r>
                              <w:t xml:space="preserve">.КДК </w:t>
                            </w:r>
                            <w:r w:rsidRPr="00AB34AC">
                              <w:rPr>
                                <w:color w:val="000000" w:themeColor="text1"/>
                                <w:highlight w:val="green"/>
                                <w:lang w:val="ru-RU"/>
                              </w:rPr>
                              <w:t>НОМЕ-ЗАЛІКОВОЇ</w:t>
                            </w:r>
                            <w:r>
                              <w:t>.13.000.Е1</w:t>
                            </w:r>
                          </w:p>
                          <w:p w14:paraId="73B29977" w14:textId="77777777" w:rsidR="002022BD" w:rsidRDefault="002022BD" w:rsidP="00577700">
                            <w:pPr>
                              <w:pStyle w:val="a"/>
                              <w:jc w:val="center"/>
                              <w:rPr>
                                <w:rFonts w:ascii="Journal" w:hAnsi="Journal"/>
                                <w:lang w:val="ru-RU"/>
                              </w:rPr>
                            </w:pPr>
                          </w:p>
                          <w:p w14:paraId="25B65CB9" w14:textId="77777777" w:rsidR="002022BD" w:rsidRPr="00EB5FEC" w:rsidRDefault="002022BD" w:rsidP="00577700"/>
                        </w:txbxContent>
                      </wps:txbx>
                      <wps:bodyPr rot="0" vert="horz" wrap="square" lIns="12700" tIns="12700" rIns="12700" bIns="12700" anchor="t" anchorCtr="0" upright="1">
                        <a:noAutofit/>
                      </wps:bodyPr>
                    </wps:wsp>
                    <wps:wsp>
                      <wps:cNvPr id="40"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5" name="Group 235"/>
                      <wpg:cNvGrpSpPr>
                        <a:grpSpLocks/>
                      </wpg:cNvGrpSpPr>
                      <wpg:grpSpPr bwMode="auto">
                        <a:xfrm>
                          <a:off x="39" y="18267"/>
                          <a:ext cx="4801" cy="310"/>
                          <a:chOff x="0" y="0"/>
                          <a:chExt cx="19999" cy="20000"/>
                        </a:xfrm>
                      </wpg:grpSpPr>
                      <wps:wsp>
                        <wps:cNvPr id="46"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1D5F09" w14:textId="77777777" w:rsidR="002022BD" w:rsidRDefault="002022BD" w:rsidP="00577700">
                              <w:pPr>
                                <w:pStyle w:val="a"/>
                                <w:rPr>
                                  <w:rFonts w:ascii="Journal" w:hAnsi="Journal"/>
                                  <w:sz w:val="18"/>
                                </w:rPr>
                              </w:pPr>
                              <w:r>
                                <w:rPr>
                                  <w:rFonts w:ascii="ISOCPEUR Cyr" w:hAnsi="ISOCPEUR Cyr"/>
                                  <w:sz w:val="18"/>
                                </w:rPr>
                                <w:t xml:space="preserve"> Розро</w:t>
                              </w:r>
                              <w:r>
                                <w:rPr>
                                  <w:rFonts w:ascii="Journal Cyr" w:hAnsi="Journal Cyr"/>
                                  <w:sz w:val="18"/>
                                </w:rPr>
                                <w:t>б.</w:t>
                              </w:r>
                            </w:p>
                          </w:txbxContent>
                        </wps:txbx>
                        <wps:bodyPr rot="0" vert="horz" wrap="square" lIns="12700" tIns="12700" rIns="12700" bIns="12700" anchor="t" anchorCtr="0" upright="1">
                          <a:noAutofit/>
                        </wps:bodyPr>
                      </wps:wsp>
                      <wps:wsp>
                        <wps:cNvPr id="47"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79E7CA" w14:textId="77777777" w:rsidR="002022BD" w:rsidRPr="006705B0" w:rsidRDefault="002022BD" w:rsidP="00577700">
                              <w:pPr>
                                <w:ind w:firstLine="0"/>
                              </w:pPr>
                              <w:r w:rsidRPr="00AB34AC">
                                <w:rPr>
                                  <w:rFonts w:ascii="ISOCPEUR Cyr" w:eastAsia="Times New Roman" w:hAnsi="ISOCPEUR Cyr" w:cs="Times New Roman"/>
                                  <w:i/>
                                  <w:sz w:val="18"/>
                                  <w:szCs w:val="20"/>
                                  <w:highlight w:val="green"/>
                                  <w:lang w:eastAsia="uk-UA"/>
                                </w:rPr>
                                <w:t>ПІБ</w:t>
                              </w:r>
                            </w:p>
                          </w:txbxContent>
                        </wps:txbx>
                        <wps:bodyPr rot="0" vert="horz" wrap="square" lIns="12700" tIns="12700" rIns="12700" bIns="12700" anchor="t" anchorCtr="0" upright="1">
                          <a:noAutofit/>
                        </wps:bodyPr>
                      </wps:wsp>
                    </wpg:grpSp>
                    <wpg:grpSp>
                      <wpg:cNvPr id="48" name="Group 238"/>
                      <wpg:cNvGrpSpPr>
                        <a:grpSpLocks/>
                      </wpg:cNvGrpSpPr>
                      <wpg:grpSpPr bwMode="auto">
                        <a:xfrm>
                          <a:off x="39" y="18614"/>
                          <a:ext cx="4801" cy="309"/>
                          <a:chOff x="0" y="0"/>
                          <a:chExt cx="19999" cy="20000"/>
                        </a:xfrm>
                      </wpg:grpSpPr>
                      <wps:wsp>
                        <wps:cNvPr id="49"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F340E5" w14:textId="77777777" w:rsidR="002022BD" w:rsidRDefault="002022BD" w:rsidP="00577700">
                              <w:pPr>
                                <w:pStyle w:val="a"/>
                                <w:rPr>
                                  <w:sz w:val="18"/>
                                </w:rPr>
                              </w:pPr>
                              <w:r>
                                <w:rPr>
                                  <w:rFonts w:ascii="ISOCPEUR Cyr" w:hAnsi="ISOCPEUR Cyr"/>
                                  <w:sz w:val="18"/>
                                </w:rPr>
                                <w:t xml:space="preserve"> Перевір.</w:t>
                              </w:r>
                            </w:p>
                          </w:txbxContent>
                        </wps:txbx>
                        <wps:bodyPr rot="0" vert="horz" wrap="square" lIns="12700" tIns="12700" rIns="12700" bIns="12700" anchor="t" anchorCtr="0" upright="1">
                          <a:noAutofit/>
                        </wps:bodyPr>
                      </wps:wsp>
                      <wps:wsp>
                        <wps:cNvPr id="50"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069821" w14:textId="77777777" w:rsidR="002022BD" w:rsidRPr="00830403" w:rsidRDefault="002022BD" w:rsidP="00577700">
                              <w:pPr>
                                <w:pStyle w:val="a"/>
                                <w:rPr>
                                  <w:rFonts w:cs="Courier New"/>
                                  <w:sz w:val="18"/>
                                </w:rPr>
                              </w:pPr>
                              <w:r w:rsidRPr="00AB34AC">
                                <w:rPr>
                                  <w:rFonts w:ascii="ISOCPEUR Cyr" w:hAnsi="ISOCPEUR Cyr" w:cs="Courier New"/>
                                  <w:sz w:val="18"/>
                                  <w:highlight w:val="green"/>
                                </w:rPr>
                                <w:t>Пойда В.В.</w:t>
                              </w:r>
                            </w:p>
                          </w:txbxContent>
                        </wps:txbx>
                        <wps:bodyPr rot="0" vert="horz" wrap="square" lIns="12700" tIns="12700" rIns="12700" bIns="12700" anchor="t" anchorCtr="0" upright="1">
                          <a:noAutofit/>
                        </wps:bodyPr>
                      </wps:wsp>
                    </wpg:grpSp>
                    <wpg:grpSp>
                      <wpg:cNvPr id="51" name="Group 241"/>
                      <wpg:cNvGrpSpPr>
                        <a:grpSpLocks/>
                      </wpg:cNvGrpSpPr>
                      <wpg:grpSpPr bwMode="auto">
                        <a:xfrm>
                          <a:off x="39" y="18969"/>
                          <a:ext cx="4801" cy="309"/>
                          <a:chOff x="0" y="0"/>
                          <a:chExt cx="19999" cy="20000"/>
                        </a:xfrm>
                      </wpg:grpSpPr>
                      <wps:wsp>
                        <wps:cNvPr id="5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C1830B" w14:textId="77777777" w:rsidR="002022BD" w:rsidRDefault="002022BD" w:rsidP="00577700">
                              <w:pPr>
                                <w:pStyle w:val="a"/>
                                <w:rPr>
                                  <w:sz w:val="18"/>
                                </w:rPr>
                              </w:pPr>
                              <w:r>
                                <w:rPr>
                                  <w:rFonts w:ascii="ISOCPEUR Cyr" w:hAnsi="ISOCPEUR Cyr"/>
                                  <w:sz w:val="18"/>
                                </w:rPr>
                                <w:t xml:space="preserve"> Реценз.</w:t>
                              </w:r>
                            </w:p>
                          </w:txbxContent>
                        </wps:txbx>
                        <wps:bodyPr rot="0" vert="horz" wrap="square" lIns="12700" tIns="12700" rIns="12700" bIns="12700" anchor="t" anchorCtr="0" upright="1">
                          <a:noAutofit/>
                        </wps:bodyPr>
                      </wps:wsp>
                      <wps:wsp>
                        <wps:cNvPr id="53"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4B28E9" w14:textId="77777777" w:rsidR="002022BD" w:rsidRDefault="002022BD" w:rsidP="00577700">
                              <w:pPr>
                                <w:pStyle w:val="a"/>
                                <w:rPr>
                                  <w:rFonts w:ascii="Journal" w:hAnsi="Journal"/>
                                  <w:sz w:val="18"/>
                                </w:rPr>
                              </w:pPr>
                            </w:p>
                          </w:txbxContent>
                        </wps:txbx>
                        <wps:bodyPr rot="0" vert="horz" wrap="square" lIns="12700" tIns="12700" rIns="12700" bIns="12700" anchor="t" anchorCtr="0" upright="1">
                          <a:noAutofit/>
                        </wps:bodyPr>
                      </wps:wsp>
                    </wpg:grpSp>
                    <wpg:grpSp>
                      <wpg:cNvPr id="54" name="Group 244"/>
                      <wpg:cNvGrpSpPr>
                        <a:grpSpLocks/>
                      </wpg:cNvGrpSpPr>
                      <wpg:grpSpPr bwMode="auto">
                        <a:xfrm>
                          <a:off x="39" y="19314"/>
                          <a:ext cx="4801" cy="310"/>
                          <a:chOff x="0" y="0"/>
                          <a:chExt cx="19999" cy="20000"/>
                        </a:xfrm>
                      </wpg:grpSpPr>
                      <wps:wsp>
                        <wps:cNvPr id="55"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1DB219" w14:textId="77777777" w:rsidR="002022BD" w:rsidRDefault="002022BD" w:rsidP="00577700">
                              <w:pPr>
                                <w:pStyle w:val="a"/>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56"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8E8270" w14:textId="77777777" w:rsidR="002022BD" w:rsidRDefault="002022BD" w:rsidP="00577700">
                              <w:pPr>
                                <w:pStyle w:val="a"/>
                                <w:rPr>
                                  <w:rFonts w:ascii="Journal" w:hAnsi="Journal"/>
                                  <w:sz w:val="18"/>
                                </w:rPr>
                              </w:pPr>
                              <w:r w:rsidRPr="00AB34AC">
                                <w:rPr>
                                  <w:rFonts w:ascii="ISOCPEUR Cyr" w:hAnsi="ISOCPEUR Cyr"/>
                                  <w:sz w:val="18"/>
                                  <w:highlight w:val="green"/>
                                </w:rPr>
                                <w:t>Кравчук М.І</w:t>
                              </w:r>
                              <w:r w:rsidRPr="006705B0">
                                <w:rPr>
                                  <w:rFonts w:ascii="ISOCPEUR Cyr" w:hAnsi="ISOCPEUR Cyr"/>
                                  <w:sz w:val="18"/>
                                </w:rPr>
                                <w:t>.</w:t>
                              </w:r>
                              <w:r>
                                <w:rPr>
                                  <w:rFonts w:ascii="ISOCPEUR Cyr" w:hAnsi="ISOCPEUR Cyr"/>
                                  <w:sz w:val="18"/>
                                </w:rPr>
                                <w:t>.</w:t>
                              </w:r>
                            </w:p>
                          </w:txbxContent>
                        </wps:txbx>
                        <wps:bodyPr rot="0" vert="horz" wrap="square" lIns="12700" tIns="12700" rIns="12700" bIns="12700" anchor="t" anchorCtr="0" upright="1">
                          <a:noAutofit/>
                        </wps:bodyPr>
                      </wps:wsp>
                    </wpg:grpSp>
                    <wpg:grpSp>
                      <wpg:cNvPr id="57" name="Group 247"/>
                      <wpg:cNvGrpSpPr>
                        <a:grpSpLocks/>
                      </wpg:cNvGrpSpPr>
                      <wpg:grpSpPr bwMode="auto">
                        <a:xfrm>
                          <a:off x="39" y="19660"/>
                          <a:ext cx="4801" cy="309"/>
                          <a:chOff x="0" y="0"/>
                          <a:chExt cx="19999" cy="20000"/>
                        </a:xfrm>
                      </wpg:grpSpPr>
                      <wps:wsp>
                        <wps:cNvPr id="58"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E2C0C9" w14:textId="77777777" w:rsidR="002022BD" w:rsidRDefault="002022BD" w:rsidP="00577700">
                              <w:pPr>
                                <w:pStyle w:val="a"/>
                                <w:rPr>
                                  <w:sz w:val="18"/>
                                </w:rPr>
                              </w:pPr>
                              <w:r>
                                <w:rPr>
                                  <w:rFonts w:ascii="ISOCPEUR Cyr" w:hAnsi="ISOCPEUR Cyr"/>
                                  <w:sz w:val="18"/>
                                </w:rPr>
                                <w:t xml:space="preserve"> Затверд.</w:t>
                              </w:r>
                            </w:p>
                          </w:txbxContent>
                        </wps:txbx>
                        <wps:bodyPr rot="0" vert="horz" wrap="square" lIns="12700" tIns="12700" rIns="12700" bIns="12700" anchor="t" anchorCtr="0" upright="1">
                          <a:noAutofit/>
                        </wps:bodyPr>
                      </wps:wsp>
                      <wps:wsp>
                        <wps:cNvPr id="59"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CBF7E5" w14:textId="77777777" w:rsidR="002022BD" w:rsidRDefault="002022BD" w:rsidP="00577700">
                              <w:pPr>
                                <w:pStyle w:val="a"/>
                                <w:rPr>
                                  <w:rFonts w:ascii="Journal" w:hAnsi="Journal"/>
                                  <w:sz w:val="18"/>
                                </w:rPr>
                              </w:pPr>
                              <w:r w:rsidRPr="00AB34AC">
                                <w:rPr>
                                  <w:rFonts w:ascii="ISOCPEUR Cyr" w:hAnsi="ISOCPEUR Cyr"/>
                                  <w:sz w:val="18"/>
                                  <w:highlight w:val="green"/>
                                </w:rPr>
                                <w:t>Щербан І.І.</w:t>
                              </w:r>
                            </w:p>
                          </w:txbxContent>
                        </wps:txbx>
                        <wps:bodyPr rot="0" vert="horz" wrap="square" lIns="12700" tIns="12700" rIns="12700" bIns="12700" anchor="t" anchorCtr="0" upright="1">
                          <a:noAutofit/>
                        </wps:bodyPr>
                      </wps:wsp>
                    </wpg:grpSp>
                    <wps:wsp>
                      <wps:cNvPr id="60"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66F9C" w14:textId="77777777" w:rsidR="002022BD" w:rsidRPr="00AB34AC" w:rsidRDefault="002022BD" w:rsidP="00E404AA">
                            <w:pPr>
                              <w:pStyle w:val="ListParagraph"/>
                            </w:pPr>
                            <w:r w:rsidRPr="00AB34AC">
                              <w:rPr>
                                <w:highlight w:val="green"/>
                              </w:rPr>
                              <w:t>ТЕМА РОБОТИ</w:t>
                            </w:r>
                          </w:p>
                          <w:p w14:paraId="05547E3B" w14:textId="77777777" w:rsidR="002022BD" w:rsidRPr="00AB34AC" w:rsidRDefault="002022BD" w:rsidP="00577700">
                            <w:pPr>
                              <w:ind w:firstLine="0"/>
                              <w:jc w:val="center"/>
                              <w:rPr>
                                <w:sz w:val="20"/>
                                <w:szCs w:val="20"/>
                              </w:rPr>
                            </w:pPr>
                            <w:r>
                              <w:rPr>
                                <w:sz w:val="20"/>
                                <w:szCs w:val="20"/>
                              </w:rPr>
                              <w:t xml:space="preserve">Додаток </w:t>
                            </w:r>
                            <w:r w:rsidRPr="00AB34AC">
                              <w:rPr>
                                <w:sz w:val="20"/>
                                <w:szCs w:val="20"/>
                              </w:rPr>
                              <w:t>1</w:t>
                            </w:r>
                            <w:r>
                              <w:rPr>
                                <w:sz w:val="20"/>
                                <w:szCs w:val="20"/>
                              </w:rPr>
                              <w:t xml:space="preserve">.  </w:t>
                            </w:r>
                            <w:r w:rsidRPr="00927C54">
                              <w:rPr>
                                <w:sz w:val="20"/>
                                <w:szCs w:val="20"/>
                              </w:rPr>
                              <w:t>Блок-схема.</w:t>
                            </w:r>
                          </w:p>
                        </w:txbxContent>
                      </wps:txbx>
                      <wps:bodyPr rot="0" vert="horz" wrap="square" lIns="12700" tIns="12700" rIns="12700" bIns="12700" anchor="t" anchorCtr="0" upright="1">
                        <a:noAutofit/>
                      </wps:bodyPr>
                    </wps:wsp>
                    <wps:wsp>
                      <wps:cNvPr id="62"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51FE09" w14:textId="77777777" w:rsidR="002022BD" w:rsidRDefault="002022BD" w:rsidP="00577700">
                            <w:pPr>
                              <w:pStyle w:val="a"/>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66"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FFEC5F" w14:textId="77777777" w:rsidR="002022BD" w:rsidRDefault="002022BD" w:rsidP="00577700">
                            <w:pPr>
                              <w:pStyle w:val="a"/>
                              <w:jc w:val="center"/>
                              <w:rPr>
                                <w:rFonts w:ascii="Journal" w:hAnsi="Journal"/>
                                <w:sz w:val="18"/>
                              </w:rPr>
                            </w:pPr>
                            <w:r>
                              <w:rPr>
                                <w:rFonts w:ascii="ISOCPEUR Cyr" w:hAnsi="ISOCPEUR Cyr"/>
                                <w:sz w:val="18"/>
                              </w:rPr>
                              <w:t>Акрушів</w:t>
                            </w:r>
                          </w:p>
                        </w:txbxContent>
                      </wps:txbx>
                      <wps:bodyPr rot="0" vert="horz" wrap="square" lIns="12700" tIns="12700" rIns="12700" bIns="12700" anchor="t" anchorCtr="0" upright="1">
                        <a:noAutofit/>
                      </wps:bodyPr>
                    </wps:wsp>
                    <wps:wsp>
                      <wps:cNvPr id="67"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52AAE" w14:textId="77777777" w:rsidR="002022BD" w:rsidRPr="00CE6577" w:rsidRDefault="002022BD" w:rsidP="00577700">
                            <w:pPr>
                              <w:pStyle w:val="a"/>
                              <w:jc w:val="center"/>
                              <w:rPr>
                                <w:rFonts w:ascii="Calibri" w:hAnsi="Calibri"/>
                                <w:sz w:val="18"/>
                                <w:lang w:val="en-US"/>
                              </w:rPr>
                            </w:pPr>
                            <w:r w:rsidRPr="00610C09">
                              <w:rPr>
                                <w:rFonts w:ascii="Calibri" w:hAnsi="Calibri"/>
                                <w:sz w:val="18"/>
                                <w:highlight w:val="green"/>
                              </w:rPr>
                              <w:t>777</w:t>
                            </w:r>
                          </w:p>
                        </w:txbxContent>
                      </wps:txbx>
                      <wps:bodyPr rot="0" vert="horz" wrap="square" lIns="12700" tIns="12700" rIns="12700" bIns="12700" anchor="t" anchorCtr="0" upright="1">
                        <a:noAutofit/>
                      </wps:bodyPr>
                    </wps:wsp>
                    <wps:wsp>
                      <wps:cNvPr id="68"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 name="Rectangle 26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AF00D6" w14:textId="77777777" w:rsidR="002022BD" w:rsidRPr="006705B0" w:rsidRDefault="002022BD" w:rsidP="00577700">
                            <w:pPr>
                              <w:pStyle w:val="a"/>
                              <w:jc w:val="center"/>
                              <w:rPr>
                                <w:rFonts w:asciiTheme="minorHAnsi" w:hAnsiTheme="minorHAnsi"/>
                                <w:sz w:val="24"/>
                                <w:lang w:val="en-US"/>
                              </w:rPr>
                            </w:pPr>
                            <w:r>
                              <w:rPr>
                                <w:rFonts w:ascii="ISOCPEUR Cyr" w:hAnsi="ISOCPEUR Cyr"/>
                                <w:sz w:val="24"/>
                              </w:rPr>
                              <w:t>ПГК  ЗакДУ</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B80E92" id="Group 204" o:spid="_x0000_s1026" style="position:absolute;left:0;text-align:left;margin-left:53.75pt;margin-top:24.8pt;width:518.8pt;height:11in;z-index:2516490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">
              <v:rect id="Rectangle 21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21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1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1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21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21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1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1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2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2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22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2178EEBF" w14:textId="77777777" w:rsidR="002022BD" w:rsidRDefault="002022BD" w:rsidP="00577700">
                      <w:pPr>
                        <w:pStyle w:val="a"/>
                        <w:jc w:val="center"/>
                        <w:rPr>
                          <w:rFonts w:ascii="Journal" w:hAnsi="Journal"/>
                          <w:sz w:val="18"/>
                        </w:rPr>
                      </w:pPr>
                      <w:r>
                        <w:rPr>
                          <w:rFonts w:ascii="ISOCPEUR Cyr" w:hAnsi="ISOCPEUR Cyr"/>
                          <w:sz w:val="18"/>
                        </w:rPr>
                        <w:t>Змн</w:t>
                      </w:r>
                      <w:r>
                        <w:rPr>
                          <w:rFonts w:ascii="Journal" w:hAnsi="Journal"/>
                          <w:sz w:val="18"/>
                        </w:rPr>
                        <w:t>.</w:t>
                      </w:r>
                    </w:p>
                  </w:txbxContent>
                </v:textbox>
              </v:rect>
              <v:rect id="Rectangle 22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407AF020" w14:textId="77777777" w:rsidR="002022BD" w:rsidRDefault="002022BD" w:rsidP="00577700">
                      <w:pPr>
                        <w:pStyle w:val="a"/>
                        <w:jc w:val="center"/>
                        <w:rPr>
                          <w:sz w:val="18"/>
                        </w:rPr>
                      </w:pPr>
                      <w:r>
                        <w:rPr>
                          <w:rFonts w:ascii="ISOCPEUR Cyr" w:hAnsi="ISOCPEUR Cyr"/>
                          <w:sz w:val="18"/>
                        </w:rPr>
                        <w:t>Арк.</w:t>
                      </w:r>
                    </w:p>
                  </w:txbxContent>
                </v:textbox>
              </v:rect>
              <v:rect id="Rectangle 22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022C4E5F" w14:textId="77777777" w:rsidR="002022BD" w:rsidRDefault="002022BD" w:rsidP="00577700">
                      <w:pPr>
                        <w:pStyle w:val="a"/>
                        <w:jc w:val="center"/>
                        <w:rPr>
                          <w:sz w:val="18"/>
                        </w:rPr>
                      </w:pPr>
                      <w:r>
                        <w:rPr>
                          <w:rFonts w:ascii="ISOCPEUR Cyr" w:hAnsi="ISOCPEUR Cyr"/>
                          <w:sz w:val="18"/>
                        </w:rPr>
                        <w:t>№ докум.</w:t>
                      </w:r>
                    </w:p>
                  </w:txbxContent>
                </v:textbox>
              </v:rect>
              <v:rect id="Rectangle 22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11E5B4CB" w14:textId="77777777" w:rsidR="002022BD" w:rsidRDefault="002022BD" w:rsidP="00577700">
                      <w:pPr>
                        <w:pStyle w:val="a"/>
                        <w:jc w:val="center"/>
                        <w:rPr>
                          <w:sz w:val="18"/>
                        </w:rPr>
                      </w:pPr>
                      <w:r>
                        <w:rPr>
                          <w:rFonts w:ascii="ISOCPEUR Cyr" w:hAnsi="ISOCPEUR Cyr"/>
                          <w:sz w:val="18"/>
                        </w:rPr>
                        <w:t>Підпис</w:t>
                      </w:r>
                    </w:p>
                  </w:txbxContent>
                </v:textbox>
              </v:rect>
              <v:rect id="Rectangle 22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4E953F05" w14:textId="77777777" w:rsidR="002022BD" w:rsidRDefault="002022BD" w:rsidP="00577700">
                      <w:pPr>
                        <w:pStyle w:val="a"/>
                        <w:jc w:val="center"/>
                        <w:rPr>
                          <w:sz w:val="18"/>
                        </w:rPr>
                      </w:pPr>
                      <w:r>
                        <w:rPr>
                          <w:rFonts w:ascii="ISOCPEUR Cyr" w:hAnsi="ISOCPEUR Cyr"/>
                          <w:sz w:val="18"/>
                        </w:rPr>
                        <w:t>Дата</w:t>
                      </w:r>
                    </w:p>
                  </w:txbxContent>
                </v:textbox>
              </v:rect>
              <v:rect id="Rectangle 22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5842177" w14:textId="77777777" w:rsidR="002022BD" w:rsidRDefault="002022BD" w:rsidP="00577700">
                      <w:pPr>
                        <w:pStyle w:val="a"/>
                        <w:jc w:val="center"/>
                        <w:rPr>
                          <w:rFonts w:ascii="Journal" w:hAnsi="Journal"/>
                          <w:sz w:val="18"/>
                        </w:rPr>
                      </w:pPr>
                      <w:r>
                        <w:rPr>
                          <w:rFonts w:ascii="ISOCPEUR Cyr" w:hAnsi="ISOCPEUR Cyr"/>
                          <w:sz w:val="18"/>
                        </w:rPr>
                        <w:t>Арк.</w:t>
                      </w:r>
                    </w:p>
                  </w:txbxContent>
                </v:textbox>
              </v:rect>
              <v:rect id="Rectangle 22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52AEC732" w14:textId="77777777" w:rsidR="002022BD" w:rsidRPr="00AC0A14" w:rsidRDefault="002022BD" w:rsidP="00577700">
                      <w:pPr>
                        <w:pStyle w:val="a"/>
                        <w:jc w:val="center"/>
                        <w:rPr>
                          <w:rFonts w:ascii="Calibri" w:hAnsi="Calibri"/>
                          <w:sz w:val="18"/>
                        </w:rPr>
                      </w:pPr>
                      <w:r w:rsidRPr="00AC0A14">
                        <w:rPr>
                          <w:rFonts w:ascii="Calibri" w:hAnsi="Calibri"/>
                          <w:sz w:val="18"/>
                        </w:rPr>
                        <w:t>1</w:t>
                      </w:r>
                    </w:p>
                  </w:txbxContent>
                </v:textbox>
              </v:rect>
              <v:rect id="Rectangle 22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626FBD00" w14:textId="77777777" w:rsidR="002022BD" w:rsidRDefault="002022BD" w:rsidP="00577700">
                      <w:pPr>
                        <w:pStyle w:val="a"/>
                        <w:jc w:val="center"/>
                        <w:rPr>
                          <w:rFonts w:ascii="Journal" w:hAnsi="Journal"/>
                          <w:lang w:val="ru-RU"/>
                        </w:rPr>
                      </w:pPr>
                      <w:r>
                        <w:rPr>
                          <w:lang w:val="ru-RU"/>
                        </w:rPr>
                        <w:t>КП</w:t>
                      </w:r>
                      <w:r>
                        <w:t xml:space="preserve">.КДК </w:t>
                      </w:r>
                      <w:r w:rsidRPr="00AB34AC">
                        <w:rPr>
                          <w:color w:val="000000" w:themeColor="text1"/>
                          <w:highlight w:val="green"/>
                          <w:lang w:val="ru-RU"/>
                        </w:rPr>
                        <w:t>НОМЕ-ЗАЛІКОВОЇ</w:t>
                      </w:r>
                      <w:r>
                        <w:t>.13.000.Е1</w:t>
                      </w:r>
                    </w:p>
                    <w:p w14:paraId="73B29977" w14:textId="77777777" w:rsidR="002022BD" w:rsidRDefault="002022BD" w:rsidP="00577700">
                      <w:pPr>
                        <w:pStyle w:val="a"/>
                        <w:jc w:val="center"/>
                        <w:rPr>
                          <w:rFonts w:ascii="Journal" w:hAnsi="Journal"/>
                          <w:lang w:val="ru-RU"/>
                        </w:rPr>
                      </w:pPr>
                    </w:p>
                    <w:p w14:paraId="25B65CB9" w14:textId="77777777" w:rsidR="002022BD" w:rsidRPr="00EB5FEC" w:rsidRDefault="002022BD" w:rsidP="00577700"/>
                  </w:txbxContent>
                </v:textbox>
              </v:rect>
              <v:line id="Line 23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3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23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3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3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group id="Group 23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23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5E1D5F09" w14:textId="77777777" w:rsidR="002022BD" w:rsidRDefault="002022BD" w:rsidP="00577700">
                        <w:pPr>
                          <w:pStyle w:val="a"/>
                          <w:rPr>
                            <w:rFonts w:ascii="Journal" w:hAnsi="Journal"/>
                            <w:sz w:val="18"/>
                          </w:rPr>
                        </w:pPr>
                        <w:r>
                          <w:rPr>
                            <w:rFonts w:ascii="ISOCPEUR Cyr" w:hAnsi="ISOCPEUR Cyr"/>
                            <w:sz w:val="18"/>
                          </w:rPr>
                          <w:t xml:space="preserve"> Розро</w:t>
                        </w:r>
                        <w:r>
                          <w:rPr>
                            <w:rFonts w:ascii="Journal Cyr" w:hAnsi="Journal Cyr"/>
                            <w:sz w:val="18"/>
                          </w:rPr>
                          <w:t>б.</w:t>
                        </w:r>
                      </w:p>
                    </w:txbxContent>
                  </v:textbox>
                </v:rect>
                <v:rect id="Rectangle 23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7F79E7CA" w14:textId="77777777" w:rsidR="002022BD" w:rsidRPr="006705B0" w:rsidRDefault="002022BD" w:rsidP="00577700">
                        <w:pPr>
                          <w:ind w:firstLine="0"/>
                        </w:pPr>
                        <w:r w:rsidRPr="00AB34AC">
                          <w:rPr>
                            <w:rFonts w:ascii="ISOCPEUR Cyr" w:eastAsia="Times New Roman" w:hAnsi="ISOCPEUR Cyr" w:cs="Times New Roman"/>
                            <w:i/>
                            <w:sz w:val="18"/>
                            <w:szCs w:val="20"/>
                            <w:highlight w:val="green"/>
                            <w:lang w:eastAsia="uk-UA"/>
                          </w:rPr>
                          <w:t>ПІБ</w:t>
                        </w:r>
                      </w:p>
                    </w:txbxContent>
                  </v:textbox>
                </v:rect>
              </v:group>
              <v:group id="Group 23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23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54F340E5" w14:textId="77777777" w:rsidR="002022BD" w:rsidRDefault="002022BD" w:rsidP="00577700">
                        <w:pPr>
                          <w:pStyle w:val="a"/>
                          <w:rPr>
                            <w:sz w:val="18"/>
                          </w:rPr>
                        </w:pPr>
                        <w:r>
                          <w:rPr>
                            <w:rFonts w:ascii="ISOCPEUR Cyr" w:hAnsi="ISOCPEUR Cyr"/>
                            <w:sz w:val="18"/>
                          </w:rPr>
                          <w:t xml:space="preserve"> Перевір.</w:t>
                        </w:r>
                      </w:p>
                    </w:txbxContent>
                  </v:textbox>
                </v:rect>
                <v:rect id="Rectangle 24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05069821" w14:textId="77777777" w:rsidR="002022BD" w:rsidRPr="00830403" w:rsidRDefault="002022BD" w:rsidP="00577700">
                        <w:pPr>
                          <w:pStyle w:val="a"/>
                          <w:rPr>
                            <w:rFonts w:cs="Courier New"/>
                            <w:sz w:val="18"/>
                          </w:rPr>
                        </w:pPr>
                        <w:r w:rsidRPr="00AB34AC">
                          <w:rPr>
                            <w:rFonts w:ascii="ISOCPEUR Cyr" w:hAnsi="ISOCPEUR Cyr" w:cs="Courier New"/>
                            <w:sz w:val="18"/>
                            <w:highlight w:val="green"/>
                          </w:rPr>
                          <w:t>Пойда В.В.</w:t>
                        </w:r>
                      </w:p>
                    </w:txbxContent>
                  </v:textbox>
                </v:rect>
              </v:group>
              <v:group id="Group 24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24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5C1830B" w14:textId="77777777" w:rsidR="002022BD" w:rsidRDefault="002022BD" w:rsidP="00577700">
                        <w:pPr>
                          <w:pStyle w:val="a"/>
                          <w:rPr>
                            <w:sz w:val="18"/>
                          </w:rPr>
                        </w:pPr>
                        <w:r>
                          <w:rPr>
                            <w:rFonts w:ascii="ISOCPEUR Cyr" w:hAnsi="ISOCPEUR Cyr"/>
                            <w:sz w:val="18"/>
                          </w:rPr>
                          <w:t xml:space="preserve"> Реценз.</w:t>
                        </w:r>
                      </w:p>
                    </w:txbxContent>
                  </v:textbox>
                </v:rect>
                <v:rect id="Rectangle 24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54B28E9" w14:textId="77777777" w:rsidR="002022BD" w:rsidRDefault="002022BD" w:rsidP="00577700">
                        <w:pPr>
                          <w:pStyle w:val="a"/>
                          <w:rPr>
                            <w:rFonts w:ascii="Journal" w:hAnsi="Journal"/>
                            <w:sz w:val="18"/>
                          </w:rPr>
                        </w:pPr>
                      </w:p>
                    </w:txbxContent>
                  </v:textbox>
                </v:rect>
              </v:group>
              <v:group id="Group 24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24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061DB219" w14:textId="77777777" w:rsidR="002022BD" w:rsidRDefault="002022BD" w:rsidP="00577700">
                        <w:pPr>
                          <w:pStyle w:val="a"/>
                          <w:rPr>
                            <w:sz w:val="18"/>
                          </w:rPr>
                        </w:pPr>
                        <w:r>
                          <w:rPr>
                            <w:rFonts w:ascii="ISOCPEUR Cyr" w:hAnsi="ISOCPEUR Cyr"/>
                            <w:sz w:val="18"/>
                          </w:rPr>
                          <w:t xml:space="preserve"> Н. Контр.</w:t>
                        </w:r>
                      </w:p>
                    </w:txbxContent>
                  </v:textbox>
                </v:rect>
                <v:rect id="Rectangle 24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698E8270" w14:textId="77777777" w:rsidR="002022BD" w:rsidRDefault="002022BD" w:rsidP="00577700">
                        <w:pPr>
                          <w:pStyle w:val="a"/>
                          <w:rPr>
                            <w:rFonts w:ascii="Journal" w:hAnsi="Journal"/>
                            <w:sz w:val="18"/>
                          </w:rPr>
                        </w:pPr>
                        <w:r w:rsidRPr="00AB34AC">
                          <w:rPr>
                            <w:rFonts w:ascii="ISOCPEUR Cyr" w:hAnsi="ISOCPEUR Cyr"/>
                            <w:sz w:val="18"/>
                            <w:highlight w:val="green"/>
                          </w:rPr>
                          <w:t>Кравчук М.І</w:t>
                        </w:r>
                        <w:r w:rsidRPr="006705B0">
                          <w:rPr>
                            <w:rFonts w:ascii="ISOCPEUR Cyr" w:hAnsi="ISOCPEUR Cyr"/>
                            <w:sz w:val="18"/>
                          </w:rPr>
                          <w:t>.</w:t>
                        </w:r>
                        <w:r>
                          <w:rPr>
                            <w:rFonts w:ascii="ISOCPEUR Cyr" w:hAnsi="ISOCPEUR Cyr"/>
                            <w:sz w:val="18"/>
                          </w:rPr>
                          <w:t>.</w:t>
                        </w:r>
                      </w:p>
                    </w:txbxContent>
                  </v:textbox>
                </v:rect>
              </v:group>
              <v:group id="Group 24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24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71E2C0C9" w14:textId="77777777" w:rsidR="002022BD" w:rsidRDefault="002022BD" w:rsidP="00577700">
                        <w:pPr>
                          <w:pStyle w:val="a"/>
                          <w:rPr>
                            <w:sz w:val="18"/>
                          </w:rPr>
                        </w:pPr>
                        <w:r>
                          <w:rPr>
                            <w:rFonts w:ascii="ISOCPEUR Cyr" w:hAnsi="ISOCPEUR Cyr"/>
                            <w:sz w:val="18"/>
                          </w:rPr>
                          <w:t xml:space="preserve"> Затверд.</w:t>
                        </w:r>
                      </w:p>
                    </w:txbxContent>
                  </v:textbox>
                </v:rect>
                <v:rect id="Rectangle 24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73CBF7E5" w14:textId="77777777" w:rsidR="002022BD" w:rsidRDefault="002022BD" w:rsidP="00577700">
                        <w:pPr>
                          <w:pStyle w:val="a"/>
                          <w:rPr>
                            <w:rFonts w:ascii="Journal" w:hAnsi="Journal"/>
                            <w:sz w:val="18"/>
                          </w:rPr>
                        </w:pPr>
                        <w:r w:rsidRPr="00AB34AC">
                          <w:rPr>
                            <w:rFonts w:ascii="ISOCPEUR Cyr" w:hAnsi="ISOCPEUR Cyr"/>
                            <w:sz w:val="18"/>
                            <w:highlight w:val="green"/>
                          </w:rPr>
                          <w:t>Щербан І.І.</w:t>
                        </w:r>
                      </w:p>
                    </w:txbxContent>
                  </v:textbox>
                </v:rect>
              </v:group>
              <v:line id="Line 25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rect id="Rectangle 25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4AE66F9C" w14:textId="77777777" w:rsidR="002022BD" w:rsidRPr="00AB34AC" w:rsidRDefault="002022BD" w:rsidP="00E404AA">
                      <w:pPr>
                        <w:pStyle w:val="ListParagraph"/>
                      </w:pPr>
                      <w:r w:rsidRPr="00AB34AC">
                        <w:rPr>
                          <w:highlight w:val="green"/>
                        </w:rPr>
                        <w:t>ТЕМА РОБОТИ</w:t>
                      </w:r>
                    </w:p>
                    <w:p w14:paraId="05547E3B" w14:textId="77777777" w:rsidR="002022BD" w:rsidRPr="00AB34AC" w:rsidRDefault="002022BD" w:rsidP="00577700">
                      <w:pPr>
                        <w:ind w:firstLine="0"/>
                        <w:jc w:val="center"/>
                        <w:rPr>
                          <w:sz w:val="20"/>
                          <w:szCs w:val="20"/>
                        </w:rPr>
                      </w:pPr>
                      <w:r>
                        <w:rPr>
                          <w:sz w:val="20"/>
                          <w:szCs w:val="20"/>
                        </w:rPr>
                        <w:t xml:space="preserve">Додаток </w:t>
                      </w:r>
                      <w:r w:rsidRPr="00AB34AC">
                        <w:rPr>
                          <w:sz w:val="20"/>
                          <w:szCs w:val="20"/>
                        </w:rPr>
                        <w:t>1</w:t>
                      </w:r>
                      <w:r>
                        <w:rPr>
                          <w:sz w:val="20"/>
                          <w:szCs w:val="20"/>
                        </w:rPr>
                        <w:t xml:space="preserve">.  </w:t>
                      </w:r>
                      <w:r w:rsidRPr="00927C54">
                        <w:rPr>
                          <w:sz w:val="20"/>
                          <w:szCs w:val="20"/>
                        </w:rPr>
                        <w:t>Блок-схема.</w:t>
                      </w:r>
                    </w:p>
                  </w:txbxContent>
                </v:textbox>
              </v:rect>
              <v:line id="Line 25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25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25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rect id="Rectangle 25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3551FE09" w14:textId="77777777" w:rsidR="002022BD" w:rsidRDefault="002022BD" w:rsidP="00577700">
                      <w:pPr>
                        <w:pStyle w:val="a"/>
                        <w:jc w:val="center"/>
                        <w:rPr>
                          <w:sz w:val="18"/>
                        </w:rPr>
                      </w:pPr>
                      <w:r>
                        <w:rPr>
                          <w:rFonts w:ascii="ISOCPEUR Cyr" w:hAnsi="ISOCPEUR Cyr"/>
                          <w:sz w:val="18"/>
                        </w:rPr>
                        <w:t>Літ.</w:t>
                      </w:r>
                    </w:p>
                  </w:txbxContent>
                </v:textbox>
              </v:rect>
              <v:rect id="Rectangle 25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70FFEC5F" w14:textId="77777777" w:rsidR="002022BD" w:rsidRDefault="002022BD" w:rsidP="00577700">
                      <w:pPr>
                        <w:pStyle w:val="a"/>
                        <w:jc w:val="center"/>
                        <w:rPr>
                          <w:rFonts w:ascii="Journal" w:hAnsi="Journal"/>
                          <w:sz w:val="18"/>
                        </w:rPr>
                      </w:pPr>
                      <w:r>
                        <w:rPr>
                          <w:rFonts w:ascii="ISOCPEUR Cyr" w:hAnsi="ISOCPEUR Cyr"/>
                          <w:sz w:val="18"/>
                        </w:rPr>
                        <w:t>Акрушів</w:t>
                      </w:r>
                    </w:p>
                  </w:txbxContent>
                </v:textbox>
              </v:rect>
              <v:rect id="Rectangle 25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38952AAE" w14:textId="77777777" w:rsidR="002022BD" w:rsidRPr="00CE6577" w:rsidRDefault="002022BD" w:rsidP="00577700">
                      <w:pPr>
                        <w:pStyle w:val="a"/>
                        <w:jc w:val="center"/>
                        <w:rPr>
                          <w:rFonts w:ascii="Calibri" w:hAnsi="Calibri"/>
                          <w:sz w:val="18"/>
                          <w:lang w:val="en-US"/>
                        </w:rPr>
                      </w:pPr>
                      <w:r w:rsidRPr="00610C09">
                        <w:rPr>
                          <w:rFonts w:ascii="Calibri" w:hAnsi="Calibri"/>
                          <w:sz w:val="18"/>
                          <w:highlight w:val="green"/>
                        </w:rPr>
                        <w:t>777</w:t>
                      </w:r>
                    </w:p>
                  </w:txbxContent>
                </v:textbox>
              </v:rect>
              <v:line id="Line 25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line id="Line 25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rect id="Rectangle 26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21AF00D6" w14:textId="77777777" w:rsidR="002022BD" w:rsidRPr="006705B0" w:rsidRDefault="002022BD" w:rsidP="00577700">
                      <w:pPr>
                        <w:pStyle w:val="a"/>
                        <w:jc w:val="center"/>
                        <w:rPr>
                          <w:rFonts w:asciiTheme="minorHAnsi" w:hAnsiTheme="minorHAnsi"/>
                          <w:sz w:val="24"/>
                          <w:lang w:val="en-US"/>
                        </w:rPr>
                      </w:pPr>
                      <w:r>
                        <w:rPr>
                          <w:rFonts w:ascii="ISOCPEUR Cyr" w:hAnsi="ISOCPEUR Cyr"/>
                          <w:sz w:val="24"/>
                        </w:rPr>
                        <w:t>ПГК  ЗакДУ</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3EC1D" w14:textId="77777777" w:rsidR="002022BD" w:rsidRDefault="002022BD">
    <w:pPr>
      <w:pStyle w:val="Header"/>
    </w:pPr>
    <w:r w:rsidRPr="0037656C">
      <w:rPr>
        <w:noProof/>
        <w:color w:val="000000"/>
        <w:szCs w:val="28"/>
        <w:lang w:val="ru-RU" w:eastAsia="ru-RU"/>
      </w:rPr>
      <mc:AlternateContent>
        <mc:Choice Requires="wpg">
          <w:drawing>
            <wp:anchor distT="0" distB="0" distL="114300" distR="114300" simplePos="0" relativeHeight="251650048" behindDoc="1" locked="0" layoutInCell="0" allowOverlap="1" wp14:anchorId="0F27E89E" wp14:editId="50E3176C">
              <wp:simplePos x="0" y="0"/>
              <wp:positionH relativeFrom="margin">
                <wp:posOffset>-394335</wp:posOffset>
              </wp:positionH>
              <wp:positionV relativeFrom="page">
                <wp:posOffset>441960</wp:posOffset>
              </wp:positionV>
              <wp:extent cx="6614160" cy="9986010"/>
              <wp:effectExtent l="0" t="0" r="34290" b="34290"/>
              <wp:wrapNone/>
              <wp:docPr id="129" name="Группа 4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4160" cy="9986010"/>
                        <a:chOff x="10" y="-31"/>
                        <a:chExt cx="20001" cy="20020"/>
                      </a:xfrm>
                    </wpg:grpSpPr>
                    <wps:wsp>
                      <wps:cNvPr id="130" name="Rectangle 57"/>
                      <wps:cNvSpPr>
                        <a:spLocks noChangeArrowheads="1"/>
                      </wps:cNvSpPr>
                      <wps:spPr bwMode="auto">
                        <a:xfrm>
                          <a:off x="11" y="-3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Line 5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 name="Line 5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 name="Line 6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5" name="Line 6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6" name="Line 6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7" name="Line 6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 name="Line 6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0" name="Line 6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6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Rectangle 6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C3700D" w14:textId="77777777" w:rsidR="002022BD" w:rsidRDefault="002022BD" w:rsidP="00946A0F">
                            <w:pPr>
                              <w:pStyle w:val="a"/>
                              <w:jc w:val="center"/>
                              <w:rPr>
                                <w:rFonts w:ascii="Journal" w:hAnsi="Journal"/>
                                <w:sz w:val="18"/>
                              </w:rPr>
                            </w:pPr>
                            <w:r>
                              <w:rPr>
                                <w:sz w:val="18"/>
                              </w:rPr>
                              <w:t>Змн</w:t>
                            </w:r>
                            <w:r>
                              <w:rPr>
                                <w:rFonts w:ascii="Journal" w:hAnsi="Journal"/>
                                <w:sz w:val="18"/>
                              </w:rPr>
                              <w:t>.</w:t>
                            </w:r>
                          </w:p>
                        </w:txbxContent>
                      </wps:txbx>
                      <wps:bodyPr rot="0" vert="horz" wrap="square" lIns="12700" tIns="12700" rIns="12700" bIns="12700" anchor="t" anchorCtr="0" upright="1">
                        <a:noAutofit/>
                      </wps:bodyPr>
                    </wps:wsp>
                    <wps:wsp>
                      <wps:cNvPr id="143" name="Rectangle 6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D8FBDE" w14:textId="77777777" w:rsidR="002022BD" w:rsidRDefault="002022BD" w:rsidP="00946A0F">
                            <w:pPr>
                              <w:pStyle w:val="a"/>
                              <w:jc w:val="center"/>
                              <w:rPr>
                                <w:sz w:val="18"/>
                              </w:rPr>
                            </w:pPr>
                            <w:r>
                              <w:rPr>
                                <w:sz w:val="18"/>
                              </w:rPr>
                              <w:t>Арк.</w:t>
                            </w:r>
                          </w:p>
                        </w:txbxContent>
                      </wps:txbx>
                      <wps:bodyPr rot="0" vert="horz" wrap="square" lIns="12700" tIns="12700" rIns="12700" bIns="12700" anchor="t" anchorCtr="0" upright="1">
                        <a:noAutofit/>
                      </wps:bodyPr>
                    </wps:wsp>
                    <wps:wsp>
                      <wps:cNvPr id="144" name="Rectangle 6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FBD16" w14:textId="77777777" w:rsidR="002022BD" w:rsidRDefault="002022BD" w:rsidP="00946A0F">
                            <w:pPr>
                              <w:pStyle w:val="a"/>
                              <w:jc w:val="center"/>
                              <w:rPr>
                                <w:sz w:val="18"/>
                              </w:rPr>
                            </w:pPr>
                            <w:r>
                              <w:rPr>
                                <w:sz w:val="18"/>
                              </w:rPr>
                              <w:t>№ докум.</w:t>
                            </w:r>
                          </w:p>
                        </w:txbxContent>
                      </wps:txbx>
                      <wps:bodyPr rot="0" vert="horz" wrap="square" lIns="12700" tIns="12700" rIns="12700" bIns="12700" anchor="ctr" anchorCtr="0" upright="1">
                        <a:noAutofit/>
                      </wps:bodyPr>
                    </wps:wsp>
                    <wps:wsp>
                      <wps:cNvPr id="145" name="Rectangle 7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8DB751" w14:textId="77777777" w:rsidR="002022BD" w:rsidRDefault="002022BD" w:rsidP="00946A0F">
                            <w:pPr>
                              <w:pStyle w:val="a"/>
                              <w:jc w:val="center"/>
                              <w:rPr>
                                <w:sz w:val="18"/>
                              </w:rPr>
                            </w:pPr>
                            <w:r>
                              <w:rPr>
                                <w:sz w:val="18"/>
                              </w:rPr>
                              <w:t>Підпис</w:t>
                            </w:r>
                          </w:p>
                        </w:txbxContent>
                      </wps:txbx>
                      <wps:bodyPr rot="0" vert="horz" wrap="square" lIns="12700" tIns="12700" rIns="12700" bIns="12700" anchor="ctr" anchorCtr="0" upright="1">
                        <a:noAutofit/>
                      </wps:bodyPr>
                    </wps:wsp>
                    <wps:wsp>
                      <wps:cNvPr id="146" name="Rectangle 7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295711" w14:textId="77777777" w:rsidR="002022BD" w:rsidRDefault="002022BD" w:rsidP="00946A0F">
                            <w:pPr>
                              <w:pStyle w:val="a"/>
                              <w:jc w:val="center"/>
                              <w:rPr>
                                <w:sz w:val="18"/>
                              </w:rPr>
                            </w:pPr>
                            <w:r>
                              <w:rPr>
                                <w:sz w:val="18"/>
                              </w:rPr>
                              <w:t>Дата</w:t>
                            </w:r>
                          </w:p>
                        </w:txbxContent>
                      </wps:txbx>
                      <wps:bodyPr rot="0" vert="horz" wrap="square" lIns="12700" tIns="12700" rIns="12700" bIns="12700" anchor="t" anchorCtr="0" upright="1">
                        <a:noAutofit/>
                      </wps:bodyPr>
                    </wps:wsp>
                    <wps:wsp>
                      <wps:cNvPr id="147" name="Rectangle 7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4B1C28" w14:textId="77777777" w:rsidR="002022BD" w:rsidRPr="0098560D" w:rsidRDefault="002022BD" w:rsidP="00946A0F">
                            <w:pPr>
                              <w:pStyle w:val="a"/>
                              <w:jc w:val="center"/>
                              <w:rPr>
                                <w:sz w:val="18"/>
                              </w:rPr>
                            </w:pPr>
                            <w:r w:rsidRPr="0098560D">
                              <w:rPr>
                                <w:rFonts w:cs="Calibri"/>
                                <w:sz w:val="18"/>
                              </w:rPr>
                              <w:t>Арк</w:t>
                            </w:r>
                            <w:r w:rsidRPr="0098560D">
                              <w:rPr>
                                <w:sz w:val="18"/>
                              </w:rPr>
                              <w:t>.</w:t>
                            </w:r>
                          </w:p>
                        </w:txbxContent>
                      </wps:txbx>
                      <wps:bodyPr rot="0" vert="horz" wrap="square" lIns="12700" tIns="12700" rIns="12700" bIns="12700" anchor="t" anchorCtr="0" upright="1">
                        <a:noAutofit/>
                      </wps:bodyPr>
                    </wps:wsp>
                    <wps:wsp>
                      <wps:cNvPr id="148" name="Rectangle 7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94E59E" w14:textId="43D078CD" w:rsidR="002022BD" w:rsidRPr="00696AE0" w:rsidRDefault="00EC14DF" w:rsidP="00D54FB8">
                            <w:pPr>
                              <w:pStyle w:val="a"/>
                              <w:jc w:val="center"/>
                              <w:rPr>
                                <w:sz w:val="18"/>
                              </w:rPr>
                            </w:pPr>
                            <w:r>
                              <w:rPr>
                                <w:sz w:val="18"/>
                              </w:rPr>
                              <w:t>3</w:t>
                            </w:r>
                          </w:p>
                        </w:txbxContent>
                      </wps:txbx>
                      <wps:bodyPr rot="0" vert="horz" wrap="square" lIns="12700" tIns="12700" rIns="12700" bIns="12700" anchor="t" anchorCtr="0" upright="1">
                        <a:noAutofit/>
                      </wps:bodyPr>
                    </wps:wsp>
                    <wps:wsp>
                      <wps:cNvPr id="149" name="Rectangle 74"/>
                      <wps:cNvSpPr>
                        <a:spLocks noChangeArrowheads="1"/>
                      </wps:cNvSpPr>
                      <wps:spPr bwMode="auto">
                        <a:xfrm>
                          <a:off x="7760" y="17183"/>
                          <a:ext cx="12159" cy="10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CAB1E6" w14:textId="6BD58F08" w:rsidR="002022BD" w:rsidRPr="005C0C6B" w:rsidRDefault="005C0C6B" w:rsidP="005C0C6B">
                            <w:pPr>
                              <w:pStyle w:val="a"/>
                              <w:jc w:val="center"/>
                              <w:rPr>
                                <w:szCs w:val="28"/>
                                <w:lang w:val="en-US"/>
                              </w:rPr>
                            </w:pPr>
                            <w:r>
                              <w:rPr>
                                <w:szCs w:val="28"/>
                              </w:rPr>
                              <w:t>ЗВТП.</w:t>
                            </w:r>
                            <w:r w:rsidR="003D075F" w:rsidRPr="001C742A">
                              <w:rPr>
                                <w:szCs w:val="28"/>
                              </w:rPr>
                              <w:t>253007ФМБД</w:t>
                            </w:r>
                            <w:r w:rsidRPr="005C0C6B">
                              <w:rPr>
                                <w:szCs w:val="28"/>
                              </w:rPr>
                              <w:t>.2</w:t>
                            </w:r>
                            <w:r w:rsidR="005F1961">
                              <w:rPr>
                                <w:szCs w:val="28"/>
                              </w:rPr>
                              <w:t>6</w:t>
                            </w:r>
                            <w:r w:rsidRPr="005C0C6B">
                              <w:rPr>
                                <w:szCs w:val="28"/>
                              </w:rPr>
                              <w:t>.000.ПЗ</w:t>
                            </w:r>
                          </w:p>
                        </w:txbxContent>
                      </wps:txbx>
                      <wps:bodyPr rot="0" vert="horz" wrap="square" lIns="12700" tIns="12700" rIns="12700" bIns="12700" anchor="ctr" anchorCtr="0" upright="1">
                        <a:noAutofit/>
                      </wps:bodyPr>
                    </wps:wsp>
                    <wps:wsp>
                      <wps:cNvPr id="150" name="Line 7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7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7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7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7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5" name="Group 80"/>
                      <wpg:cNvGrpSpPr>
                        <a:grpSpLocks/>
                      </wpg:cNvGrpSpPr>
                      <wpg:grpSpPr bwMode="auto">
                        <a:xfrm>
                          <a:off x="39" y="18267"/>
                          <a:ext cx="4801" cy="310"/>
                          <a:chOff x="0" y="0"/>
                          <a:chExt cx="19999" cy="20000"/>
                        </a:xfrm>
                      </wpg:grpSpPr>
                      <wps:wsp>
                        <wps:cNvPr id="156"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E82896" w14:textId="77777777" w:rsidR="002022BD" w:rsidRPr="0098560D" w:rsidRDefault="002022BD" w:rsidP="00946A0F">
                              <w:pPr>
                                <w:pStyle w:val="a"/>
                                <w:rPr>
                                  <w:sz w:val="18"/>
                                </w:rPr>
                              </w:pPr>
                              <w:r w:rsidRPr="0098560D">
                                <w:rPr>
                                  <w:sz w:val="18"/>
                                </w:rPr>
                                <w:t xml:space="preserve"> </w:t>
                              </w:r>
                              <w:r w:rsidRPr="0098560D">
                                <w:rPr>
                                  <w:rFonts w:cs="Calibri"/>
                                  <w:sz w:val="18"/>
                                </w:rPr>
                                <w:t>Розроб</w:t>
                              </w:r>
                              <w:r w:rsidRPr="0098560D">
                                <w:rPr>
                                  <w:sz w:val="18"/>
                                </w:rPr>
                                <w:t>.</w:t>
                              </w:r>
                            </w:p>
                          </w:txbxContent>
                        </wps:txbx>
                        <wps:bodyPr rot="0" vert="horz" wrap="square" lIns="12700" tIns="12700" rIns="12700" bIns="12700" anchor="t" anchorCtr="0" upright="1">
                          <a:noAutofit/>
                        </wps:bodyPr>
                      </wps:wsp>
                      <wps:wsp>
                        <wps:cNvPr id="157" name="Rectangle 8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5AB790" w14:textId="4397B4D7" w:rsidR="002022BD" w:rsidRPr="003D075F" w:rsidRDefault="003D075F" w:rsidP="00946A0F">
                              <w:pPr>
                                <w:ind w:firstLine="0"/>
                                <w:rPr>
                                  <w:rFonts w:ascii="ISOCPEUR" w:hAnsi="ISOCPEUR" w:cs="Arial"/>
                                  <w:i/>
                                  <w:sz w:val="16"/>
                                  <w:szCs w:val="16"/>
                                </w:rPr>
                              </w:pPr>
                              <w:r>
                                <w:rPr>
                                  <w:rFonts w:ascii="ISOCPEUR" w:hAnsi="ISOCPEUR" w:cs="Arial"/>
                                  <w:i/>
                                  <w:sz w:val="16"/>
                                  <w:szCs w:val="16"/>
                                </w:rPr>
                                <w:t>Гайдук І.О.</w:t>
                              </w:r>
                            </w:p>
                          </w:txbxContent>
                        </wps:txbx>
                        <wps:bodyPr rot="0" vert="horz" wrap="square" lIns="12700" tIns="12700" rIns="12700" bIns="12700" anchor="t" anchorCtr="0" upright="1">
                          <a:noAutofit/>
                        </wps:bodyPr>
                      </wps:wsp>
                    </wpg:grpSp>
                    <wpg:grpSp>
                      <wpg:cNvPr id="158" name="Group 83"/>
                      <wpg:cNvGrpSpPr>
                        <a:grpSpLocks/>
                      </wpg:cNvGrpSpPr>
                      <wpg:grpSpPr bwMode="auto">
                        <a:xfrm>
                          <a:off x="39" y="18614"/>
                          <a:ext cx="4801" cy="309"/>
                          <a:chOff x="0" y="0"/>
                          <a:chExt cx="19999" cy="20000"/>
                        </a:xfrm>
                      </wpg:grpSpPr>
                      <wps:wsp>
                        <wps:cNvPr id="159"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61FF1F" w14:textId="77777777" w:rsidR="002022BD" w:rsidRDefault="002022BD" w:rsidP="00946A0F">
                              <w:pPr>
                                <w:pStyle w:val="a"/>
                                <w:rPr>
                                  <w:sz w:val="18"/>
                                </w:rPr>
                              </w:pPr>
                              <w:r>
                                <w:rPr>
                                  <w:sz w:val="18"/>
                                </w:rPr>
                                <w:t xml:space="preserve"> Перевір.</w:t>
                              </w:r>
                            </w:p>
                          </w:txbxContent>
                        </wps:txbx>
                        <wps:bodyPr rot="0" vert="horz" wrap="square" lIns="12700" tIns="12700" rIns="12700" bIns="12700" anchor="t" anchorCtr="0" upright="1">
                          <a:noAutofit/>
                        </wps:bodyPr>
                      </wps:wsp>
                      <wps:wsp>
                        <wps:cNvPr id="160"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57C7B2" w14:textId="6044A5A7" w:rsidR="002022BD" w:rsidRPr="0098560D" w:rsidRDefault="003D075F" w:rsidP="00946A0F">
                              <w:pPr>
                                <w:pStyle w:val="a"/>
                                <w:rPr>
                                  <w:sz w:val="16"/>
                                  <w:szCs w:val="16"/>
                                </w:rPr>
                              </w:pPr>
                              <w:r>
                                <w:rPr>
                                  <w:rFonts w:cs="Calibri"/>
                                  <w:sz w:val="16"/>
                                  <w:szCs w:val="16"/>
                                </w:rPr>
                                <w:t>Ходанич П.Я.</w:t>
                              </w:r>
                            </w:p>
                          </w:txbxContent>
                        </wps:txbx>
                        <wps:bodyPr rot="0" vert="horz" wrap="square" lIns="12700" tIns="12700" rIns="12700" bIns="12700" anchor="t" anchorCtr="0" upright="1">
                          <a:noAutofit/>
                        </wps:bodyPr>
                      </wps:wsp>
                    </wpg:grpSp>
                    <wpg:grpSp>
                      <wpg:cNvPr id="161" name="Group 86"/>
                      <wpg:cNvGrpSpPr>
                        <a:grpSpLocks/>
                      </wpg:cNvGrpSpPr>
                      <wpg:grpSpPr bwMode="auto">
                        <a:xfrm>
                          <a:off x="39" y="18969"/>
                          <a:ext cx="4801" cy="309"/>
                          <a:chOff x="0" y="0"/>
                          <a:chExt cx="19999" cy="20000"/>
                        </a:xfrm>
                      </wpg:grpSpPr>
                      <wps:wsp>
                        <wps:cNvPr id="162"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5760D" w14:textId="77777777" w:rsidR="002022BD" w:rsidRDefault="002022BD" w:rsidP="00946A0F">
                              <w:pPr>
                                <w:pStyle w:val="a"/>
                                <w:rPr>
                                  <w:sz w:val="18"/>
                                </w:rPr>
                              </w:pPr>
                              <w:r>
                                <w:rPr>
                                  <w:sz w:val="18"/>
                                </w:rPr>
                                <w:t xml:space="preserve"> Реценз.</w:t>
                              </w:r>
                            </w:p>
                          </w:txbxContent>
                        </wps:txbx>
                        <wps:bodyPr rot="0" vert="horz" wrap="square" lIns="12700" tIns="12700" rIns="12700" bIns="12700" anchor="t" anchorCtr="0" upright="1">
                          <a:noAutofit/>
                        </wps:bodyPr>
                      </wps:wsp>
                      <wps:wsp>
                        <wps:cNvPr id="163" name="Rectangle 8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0C895B" w14:textId="77777777" w:rsidR="002022BD" w:rsidRDefault="002022BD" w:rsidP="00946A0F">
                              <w:pPr>
                                <w:pStyle w:val="a"/>
                                <w:rPr>
                                  <w:rFonts w:ascii="Journal" w:hAnsi="Journal"/>
                                  <w:sz w:val="18"/>
                                </w:rPr>
                              </w:pPr>
                              <w:r>
                                <w:rPr>
                                  <w:sz w:val="18"/>
                                </w:rPr>
                                <w:t xml:space="preserve"> </w:t>
                              </w:r>
                            </w:p>
                          </w:txbxContent>
                        </wps:txbx>
                        <wps:bodyPr rot="0" vert="horz" wrap="square" lIns="12700" tIns="12700" rIns="12700" bIns="12700" anchor="t" anchorCtr="0" upright="1">
                          <a:noAutofit/>
                        </wps:bodyPr>
                      </wps:wsp>
                    </wpg:grpSp>
                    <wpg:grpSp>
                      <wpg:cNvPr id="164" name="Group 89"/>
                      <wpg:cNvGrpSpPr>
                        <a:grpSpLocks/>
                      </wpg:cNvGrpSpPr>
                      <wpg:grpSpPr bwMode="auto">
                        <a:xfrm>
                          <a:off x="39" y="19314"/>
                          <a:ext cx="4801" cy="310"/>
                          <a:chOff x="0" y="0"/>
                          <a:chExt cx="19999" cy="20000"/>
                        </a:xfrm>
                      </wpg:grpSpPr>
                      <wps:wsp>
                        <wps:cNvPr id="16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BE3C19" w14:textId="77777777" w:rsidR="002022BD" w:rsidRDefault="002022BD" w:rsidP="00946A0F">
                              <w:pPr>
                                <w:pStyle w:val="a"/>
                                <w:rPr>
                                  <w:sz w:val="18"/>
                                </w:rPr>
                              </w:pPr>
                              <w:r>
                                <w:rPr>
                                  <w:sz w:val="18"/>
                                </w:rPr>
                                <w:t xml:space="preserve"> Н. контр.</w:t>
                              </w:r>
                            </w:p>
                          </w:txbxContent>
                        </wps:txbx>
                        <wps:bodyPr rot="0" vert="horz" wrap="square" lIns="12700" tIns="12700" rIns="12700" bIns="12700" anchor="t" anchorCtr="0" upright="1">
                          <a:noAutofit/>
                        </wps:bodyPr>
                      </wps:wsp>
                      <wps:wsp>
                        <wps:cNvPr id="166" name="Rectangle 9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422E75" w14:textId="197CA5AC" w:rsidR="002022BD" w:rsidRPr="00706C07" w:rsidRDefault="00EB751E" w:rsidP="00946A0F">
                              <w:pPr>
                                <w:pStyle w:val="a"/>
                                <w:rPr>
                                  <w:sz w:val="16"/>
                                  <w:szCs w:val="16"/>
                                </w:rPr>
                              </w:pPr>
                              <w:r>
                                <w:rPr>
                                  <w:sz w:val="16"/>
                                  <w:szCs w:val="16"/>
                                </w:rPr>
                                <w:t>Александра Н.В.</w:t>
                              </w:r>
                            </w:p>
                          </w:txbxContent>
                        </wps:txbx>
                        <wps:bodyPr rot="0" vert="horz" wrap="square" lIns="12700" tIns="12700" rIns="12700" bIns="12700" anchor="t" anchorCtr="0" upright="1">
                          <a:noAutofit/>
                        </wps:bodyPr>
                      </wps:wsp>
                    </wpg:grpSp>
                    <wpg:grpSp>
                      <wpg:cNvPr id="167" name="Group 92"/>
                      <wpg:cNvGrpSpPr>
                        <a:grpSpLocks/>
                      </wpg:cNvGrpSpPr>
                      <wpg:grpSpPr bwMode="auto">
                        <a:xfrm>
                          <a:off x="39" y="19660"/>
                          <a:ext cx="4801" cy="309"/>
                          <a:chOff x="0" y="0"/>
                          <a:chExt cx="19999" cy="20000"/>
                        </a:xfrm>
                      </wpg:grpSpPr>
                      <wps:wsp>
                        <wps:cNvPr id="168" name="Rectangle 9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A550E" w14:textId="77777777" w:rsidR="002022BD" w:rsidRPr="0098560D" w:rsidRDefault="002022BD" w:rsidP="00946A0F">
                              <w:pPr>
                                <w:pStyle w:val="a"/>
                                <w:rPr>
                                  <w:sz w:val="18"/>
                                </w:rPr>
                              </w:pPr>
                              <w:r w:rsidRPr="0098560D">
                                <w:rPr>
                                  <w:sz w:val="18"/>
                                </w:rPr>
                                <w:t xml:space="preserve"> </w:t>
                              </w:r>
                              <w:r w:rsidRPr="0098560D">
                                <w:rPr>
                                  <w:rFonts w:cs="Calibri"/>
                                  <w:sz w:val="18"/>
                                </w:rPr>
                                <w:t>Затверд</w:t>
                              </w:r>
                              <w:r w:rsidRPr="0098560D">
                                <w:rPr>
                                  <w:sz w:val="18"/>
                                </w:rPr>
                                <w:t>.</w:t>
                              </w:r>
                            </w:p>
                          </w:txbxContent>
                        </wps:txbx>
                        <wps:bodyPr rot="0" vert="horz" wrap="square" lIns="12700" tIns="12700" rIns="12700" bIns="12700" anchor="t" anchorCtr="0" upright="1">
                          <a:noAutofit/>
                        </wps:bodyPr>
                      </wps:wsp>
                      <wps:wsp>
                        <wps:cNvPr id="169" name="Rectangle 9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790A67" w14:textId="77777777" w:rsidR="002022BD" w:rsidRPr="00706C07" w:rsidRDefault="002022BD" w:rsidP="00946A0F">
                              <w:pPr>
                                <w:pStyle w:val="a"/>
                                <w:rPr>
                                  <w:sz w:val="16"/>
                                  <w:szCs w:val="16"/>
                                </w:rPr>
                              </w:pPr>
                              <w:r>
                                <w:rPr>
                                  <w:sz w:val="16"/>
                                  <w:szCs w:val="16"/>
                                  <w:lang w:val="ru-RU"/>
                                </w:rPr>
                                <w:t>Лінчук</w:t>
                              </w:r>
                              <w:r>
                                <w:rPr>
                                  <w:sz w:val="16"/>
                                  <w:szCs w:val="16"/>
                                </w:rPr>
                                <w:t xml:space="preserve"> Н.Л.</w:t>
                              </w:r>
                            </w:p>
                          </w:txbxContent>
                        </wps:txbx>
                        <wps:bodyPr rot="0" vert="horz" wrap="square" lIns="12700" tIns="12700" rIns="12700" bIns="12700" anchor="t" anchorCtr="0" upright="1">
                          <a:noAutofit/>
                        </wps:bodyPr>
                      </wps:wsp>
                    </wpg:grpSp>
                    <wps:wsp>
                      <wps:cNvPr id="170" name="Line 9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 name="Rectangle 9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3B180" w14:textId="77777777" w:rsidR="003D075F" w:rsidRDefault="003D075F" w:rsidP="00833B89">
                            <w:pPr>
                              <w:ind w:firstLine="0"/>
                              <w:jc w:val="center"/>
                              <w:rPr>
                                <w:rFonts w:ascii="ISOCPEUR" w:hAnsi="ISOCPEUR" w:cs="Calibri"/>
                                <w:i/>
                                <w:iCs/>
                                <w:sz w:val="18"/>
                                <w:szCs w:val="18"/>
                                <w:lang w:val="en-US"/>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72F32032" w14:textId="65A7EBF3" w:rsidR="002022BD" w:rsidRPr="00833B89" w:rsidRDefault="00833B89" w:rsidP="00833B89">
                            <w:pPr>
                              <w:ind w:firstLine="0"/>
                              <w:jc w:val="center"/>
                              <w:rPr>
                                <w:rFonts w:ascii="ISOCPEUR" w:hAnsi="ISOCPEUR" w:cs="Calibri"/>
                                <w:i/>
                                <w:iCs/>
                                <w:sz w:val="18"/>
                                <w:szCs w:val="18"/>
                              </w:rPr>
                            </w:pPr>
                            <w:r w:rsidRPr="00833B89">
                              <w:rPr>
                                <w:rFonts w:ascii="ISOCPEUR" w:hAnsi="ISOCPEUR" w:cs="Calibri"/>
                                <w:i/>
                                <w:iCs/>
                                <w:sz w:val="18"/>
                                <w:szCs w:val="18"/>
                              </w:rPr>
                              <w:t>Пояснювальна записка</w:t>
                            </w:r>
                          </w:p>
                        </w:txbxContent>
                      </wps:txbx>
                      <wps:bodyPr rot="0" vert="horz" wrap="square" lIns="12700" tIns="12700" rIns="12700" bIns="12700" anchor="ctr" anchorCtr="0" upright="1">
                        <a:noAutofit/>
                      </wps:bodyPr>
                    </wps:wsp>
                    <wps:wsp>
                      <wps:cNvPr id="172" name="Line 9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 name="Line 9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 name="Line 9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 name="Rectangle 10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DED83E" w14:textId="77777777" w:rsidR="002022BD" w:rsidRPr="0098560D" w:rsidRDefault="002022BD" w:rsidP="00946A0F">
                            <w:pPr>
                              <w:pStyle w:val="a"/>
                              <w:jc w:val="center"/>
                              <w:rPr>
                                <w:sz w:val="18"/>
                              </w:rPr>
                            </w:pPr>
                            <w:r w:rsidRPr="0098560D">
                              <w:rPr>
                                <w:rFonts w:cs="Calibri"/>
                                <w:sz w:val="18"/>
                              </w:rPr>
                              <w:t>Літ</w:t>
                            </w:r>
                            <w:r w:rsidRPr="0098560D">
                              <w:rPr>
                                <w:sz w:val="18"/>
                              </w:rPr>
                              <w:t>.</w:t>
                            </w:r>
                          </w:p>
                        </w:txbxContent>
                      </wps:txbx>
                      <wps:bodyPr rot="0" vert="horz" wrap="square" lIns="12700" tIns="12700" rIns="12700" bIns="12700" anchor="t" anchorCtr="0" upright="1">
                        <a:noAutofit/>
                      </wps:bodyPr>
                    </wps:wsp>
                    <wps:wsp>
                      <wps:cNvPr id="176" name="Rectangle 10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947CFB" w14:textId="77777777" w:rsidR="002022BD" w:rsidRPr="0098560D" w:rsidRDefault="002022BD" w:rsidP="00946A0F">
                            <w:pPr>
                              <w:pStyle w:val="a"/>
                              <w:jc w:val="center"/>
                              <w:rPr>
                                <w:sz w:val="18"/>
                              </w:rPr>
                            </w:pPr>
                            <w:r w:rsidRPr="0098560D">
                              <w:rPr>
                                <w:rFonts w:cs="Calibri"/>
                                <w:sz w:val="18"/>
                              </w:rPr>
                              <w:t>Ар</w:t>
                            </w:r>
                            <w:r w:rsidRPr="0098560D">
                              <w:rPr>
                                <w:rFonts w:cs="Calibri"/>
                                <w:sz w:val="18"/>
                                <w:lang w:val="ru-RU"/>
                              </w:rPr>
                              <w:t>к</w:t>
                            </w:r>
                            <w:r w:rsidRPr="0098560D">
                              <w:rPr>
                                <w:rFonts w:cs="Calibri"/>
                                <w:sz w:val="18"/>
                              </w:rPr>
                              <w:t>ушів</w:t>
                            </w:r>
                          </w:p>
                        </w:txbxContent>
                      </wps:txbx>
                      <wps:bodyPr rot="0" vert="horz" wrap="square" lIns="12700" tIns="12700" rIns="12700" bIns="12700" anchor="t" anchorCtr="0" upright="1">
                        <a:noAutofit/>
                      </wps:bodyPr>
                    </wps:wsp>
                    <wps:wsp>
                      <wps:cNvPr id="177" name="Rectangle 102"/>
                      <wps:cNvSpPr>
                        <a:spLocks noChangeArrowheads="1"/>
                      </wps:cNvSpPr>
                      <wps:spPr bwMode="auto">
                        <a:xfrm>
                          <a:off x="17614"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218D5" w14:textId="40DE2B23" w:rsidR="002022BD" w:rsidRPr="003D075F" w:rsidRDefault="003D075F" w:rsidP="00D54FB8">
                            <w:pPr>
                              <w:ind w:firstLine="0"/>
                              <w:jc w:val="center"/>
                              <w:rPr>
                                <w:rFonts w:ascii="ISOCPEUR" w:hAnsi="ISOCPEUR"/>
                                <w:i/>
                                <w:iCs/>
                                <w:sz w:val="18"/>
                                <w:szCs w:val="18"/>
                                <w:lang w:val="en-US"/>
                              </w:rPr>
                            </w:pPr>
                            <w:r>
                              <w:rPr>
                                <w:rFonts w:ascii="ISOCPEUR" w:hAnsi="ISOCPEUR"/>
                                <w:i/>
                                <w:iCs/>
                                <w:sz w:val="18"/>
                                <w:szCs w:val="18"/>
                              </w:rPr>
                              <w:t>92</w:t>
                            </w:r>
                          </w:p>
                        </w:txbxContent>
                      </wps:txbx>
                      <wps:bodyPr rot="0" vert="horz" wrap="square" lIns="12700" tIns="12700" rIns="12700" bIns="12700" anchor="t" anchorCtr="0" upright="1">
                        <a:noAutofit/>
                      </wps:bodyPr>
                    </wps:wsp>
                    <wps:wsp>
                      <wps:cNvPr id="178" name="Line 10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9" name="Line 10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0" name="Rectangle 105"/>
                      <wps:cNvSpPr>
                        <a:spLocks noChangeArrowheads="1"/>
                      </wps:cNvSpPr>
                      <wps:spPr bwMode="auto">
                        <a:xfrm>
                          <a:off x="14295" y="18941"/>
                          <a:ext cx="5609" cy="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5D420" w14:textId="77777777" w:rsidR="00A32193" w:rsidRDefault="002022BD" w:rsidP="00D54FB8">
                            <w:pPr>
                              <w:pStyle w:val="a"/>
                              <w:jc w:val="center"/>
                              <w:rPr>
                                <w:sz w:val="24"/>
                                <w:lang w:val="ru-RU"/>
                              </w:rPr>
                            </w:pPr>
                            <w:r w:rsidRPr="0098560D">
                              <w:rPr>
                                <w:rFonts w:cs="Calibri"/>
                                <w:sz w:val="24"/>
                              </w:rPr>
                              <w:t>ПГФК</w:t>
                            </w:r>
                            <w:r w:rsidRPr="0098560D">
                              <w:rPr>
                                <w:sz w:val="24"/>
                              </w:rPr>
                              <w:t xml:space="preserve"> </w:t>
                            </w:r>
                            <w:r w:rsidRPr="0098560D">
                              <w:rPr>
                                <w:rFonts w:cs="Calibri"/>
                                <w:sz w:val="24"/>
                              </w:rPr>
                              <w:t>ДВНЗ</w:t>
                            </w:r>
                            <w:r w:rsidRPr="0098560D">
                              <w:rPr>
                                <w:sz w:val="24"/>
                                <w:lang w:val="en-US"/>
                              </w:rPr>
                              <w:t xml:space="preserve"> </w:t>
                            </w:r>
                            <w:r>
                              <w:rPr>
                                <w:sz w:val="24"/>
                                <w:lang w:val="ru-RU"/>
                              </w:rPr>
                              <w:t>«</w:t>
                            </w:r>
                            <w:r w:rsidRPr="0098560D">
                              <w:rPr>
                                <w:rFonts w:cs="Calibri"/>
                                <w:sz w:val="24"/>
                              </w:rPr>
                              <w:t>УжНУ</w:t>
                            </w:r>
                            <w:r>
                              <w:rPr>
                                <w:sz w:val="24"/>
                                <w:lang w:val="ru-RU"/>
                              </w:rPr>
                              <w:t>»</w:t>
                            </w:r>
                          </w:p>
                          <w:p w14:paraId="076A12F4" w14:textId="08DE3097" w:rsidR="002022BD" w:rsidRPr="0098560D" w:rsidRDefault="00A32193" w:rsidP="00D54FB8">
                            <w:pPr>
                              <w:pStyle w:val="a"/>
                              <w:jc w:val="center"/>
                              <w:rPr>
                                <w:sz w:val="24"/>
                                <w:lang w:val="ru-RU"/>
                              </w:rPr>
                            </w:pPr>
                            <w:r>
                              <w:rPr>
                                <w:sz w:val="24"/>
                                <w:lang w:val="ru-RU"/>
                              </w:rPr>
                              <w:t>КН-4</w:t>
                            </w:r>
                            <w:r w:rsidR="003D075F">
                              <w:rPr>
                                <w:sz w:val="24"/>
                                <w:lang w:val="en-US"/>
                              </w:rPr>
                              <w:t>3</w:t>
                            </w:r>
                            <w:r w:rsidR="002022BD" w:rsidRPr="0098560D">
                              <w:rPr>
                                <w:sz w:val="24"/>
                              </w:rPr>
                              <w:t xml:space="preserve"> </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27E89E" id="Группа 4169" o:spid="_x0000_s1076" style="position:absolute;left:0;text-align:left;margin-left:-31.05pt;margin-top:34.8pt;width:520.8pt;height:786.3pt;z-index:-251666432;mso-position-horizontal-relative:margin;mso-position-vertical-relative:page" coordorigin="10,-31" coordsize="20001,2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" o:allowincell="f">
              <v:rect id="Rectangle 57" o:spid="_x0000_s1077" style="position:absolute;left:11;top:-3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" filled="f" strokeweight="2pt"/>
              <v:line id="Line 58" o:spid="_x0000_s107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line id="Line 59" o:spid="_x0000_s107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XAevgAAANwAAAAPAAAAZHJzL2Rvd25yZXYueG1sRE+9CsIw&#10;EN4F3yGc4Kapi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FrNcB6+AAAA3AAAAA8AAAAAAAAA&#10;AAAAAAAABwIAAGRycy9kb3ducmV2LnhtbFBLBQYAAAAAAwADALcAAADyAgAAAAA=&#10;" strokeweight="2pt"/>
              <v:line id="Line 60" o:spid="_x0000_s108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" strokeweight="2pt"/>
              <v:line id="Line 61" o:spid="_x0000_s108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3xvgAAANwAAAAPAAAAZHJzL2Rvd25yZXYueG1sRE+9CsIw&#10;EN4F3yGc4Kapi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LpoTfG+AAAA3AAAAA8AAAAAAAAA&#10;AAAAAAAABwIAAGRycy9kb3ducmV2LnhtbFBLBQYAAAAAAwADALcAAADyAgAAAAA=&#10;" strokeweight="2pt"/>
              <v:line id="Line 62" o:spid="_x0000_s108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OGvgAAANwAAAAPAAAAZHJzL2Rvd25yZXYueG1sRE+9CsIw&#10;EN4F3yGc4Kapi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Eq604a+AAAA3AAAAA8AAAAAAAAA&#10;AAAAAAAABwIAAGRycy9kb3ducmV2LnhtbFBLBQYAAAAAAwADALcAAADyAgAAAAA=&#10;" strokeweight="2pt"/>
              <v:line id="Line 63" o:spid="_x0000_s108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YdwQAAANwAAAAPAAAAZHJzL2Rvd25yZXYueG1sRE9Li8Iw&#10;EL4L+x/CLHjTdFdW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CX2dh3BAAAA3AAAAA8AAAAA&#10;AAAAAAAAAAAABwIAAGRycy9kb3ducmV2LnhtbFBLBQYAAAAAAwADALcAAAD1AgAAAAA=&#10;" strokeweight="2pt"/>
              <v:line id="Line 64" o:spid="_x0000_s108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JvwgAAANwAAAAPAAAAZHJzL2Rvd25yZXYueG1sRI9Bi8JA&#10;DIXvgv9hiLA3neqy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BUaeJvwgAAANwAAAAPAAAA&#10;AAAAAAAAAAAAAAcCAABkcnMvZG93bnJldi54bWxQSwUGAAAAAAMAAwC3AAAA9gIAAAAA&#10;" strokeweight="2pt"/>
              <v:line id="Line 65"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nxgAAANwAAAAPAAAAZHJzL2Rvd25yZXYueG1sRI/NagMx&#10;DITvhbyDUaC3xptQSr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dqofp8YAAADcAAAA&#10;DwAAAAAAAAAAAAAAAAAHAgAAZHJzL2Rvd25yZXYueG1sUEsFBgAAAAADAAMAtwAAAPoCAAAAAA==&#10;" strokeweight="1pt"/>
              <v:line id="Line 66"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v:rect id="Rectangle 67" o:spid="_x0000_s108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" filled="f" stroked="f" strokeweight=".25pt">
                <v:textbox inset="1pt,1pt,1pt,1pt">
                  <w:txbxContent>
                    <w:p w14:paraId="49C3700D" w14:textId="77777777" w:rsidR="002022BD" w:rsidRDefault="002022BD" w:rsidP="00946A0F">
                      <w:pPr>
                        <w:pStyle w:val="a"/>
                        <w:jc w:val="center"/>
                        <w:rPr>
                          <w:rFonts w:ascii="Journal" w:hAnsi="Journal"/>
                          <w:sz w:val="18"/>
                        </w:rPr>
                      </w:pPr>
                      <w:r>
                        <w:rPr>
                          <w:sz w:val="18"/>
                        </w:rPr>
                        <w:t>Змн</w:t>
                      </w:r>
                      <w:r>
                        <w:rPr>
                          <w:rFonts w:ascii="Journal" w:hAnsi="Journal"/>
                          <w:sz w:val="18"/>
                        </w:rPr>
                        <w:t>.</w:t>
                      </w:r>
                    </w:p>
                  </w:txbxContent>
                </v:textbox>
              </v:rect>
              <v:rect id="Rectangle 68" o:spid="_x0000_s108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" filled="f" stroked="f" strokeweight=".25pt">
                <v:textbox inset="1pt,1pt,1pt,1pt">
                  <w:txbxContent>
                    <w:p w14:paraId="67D8FBDE" w14:textId="77777777" w:rsidR="002022BD" w:rsidRDefault="002022BD" w:rsidP="00946A0F">
                      <w:pPr>
                        <w:pStyle w:val="a"/>
                        <w:jc w:val="center"/>
                        <w:rPr>
                          <w:sz w:val="18"/>
                        </w:rPr>
                      </w:pPr>
                      <w:r>
                        <w:rPr>
                          <w:sz w:val="18"/>
                        </w:rPr>
                        <w:t>Арк.</w:t>
                      </w:r>
                    </w:p>
                  </w:txbxContent>
                </v:textbox>
              </v:rect>
              <v:rect id="Rectangle 69" o:spid="_x0000_s1089" style="position:absolute;left:2267;top:17912;width:2573;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" filled="f" stroked="f" strokeweight=".25pt">
                <v:textbox inset="1pt,1pt,1pt,1pt">
                  <w:txbxContent>
                    <w:p w14:paraId="568FBD16" w14:textId="77777777" w:rsidR="002022BD" w:rsidRDefault="002022BD" w:rsidP="00946A0F">
                      <w:pPr>
                        <w:pStyle w:val="a"/>
                        <w:jc w:val="center"/>
                        <w:rPr>
                          <w:sz w:val="18"/>
                        </w:rPr>
                      </w:pPr>
                      <w:r>
                        <w:rPr>
                          <w:sz w:val="18"/>
                        </w:rPr>
                        <w:t>№ докум.</w:t>
                      </w:r>
                    </w:p>
                  </w:txbxContent>
                </v:textbox>
              </v:rect>
              <v:rect id="Rectangle 70" o:spid="_x0000_s1090" style="position:absolute;left:4983;top:17912;width:1534;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" filled="f" stroked="f" strokeweight=".25pt">
                <v:textbox inset="1pt,1pt,1pt,1pt">
                  <w:txbxContent>
                    <w:p w14:paraId="6D8DB751" w14:textId="77777777" w:rsidR="002022BD" w:rsidRDefault="002022BD" w:rsidP="00946A0F">
                      <w:pPr>
                        <w:pStyle w:val="a"/>
                        <w:jc w:val="center"/>
                        <w:rPr>
                          <w:sz w:val="18"/>
                        </w:rPr>
                      </w:pPr>
                      <w:r>
                        <w:rPr>
                          <w:sz w:val="18"/>
                        </w:rPr>
                        <w:t>Підпис</w:t>
                      </w:r>
                    </w:p>
                  </w:txbxContent>
                </v:textbox>
              </v:rect>
              <v:rect id="Rectangle 71" o:spid="_x0000_s109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" filled="f" stroked="f" strokeweight=".25pt">
                <v:textbox inset="1pt,1pt,1pt,1pt">
                  <w:txbxContent>
                    <w:p w14:paraId="59295711" w14:textId="77777777" w:rsidR="002022BD" w:rsidRDefault="002022BD" w:rsidP="00946A0F">
                      <w:pPr>
                        <w:pStyle w:val="a"/>
                        <w:jc w:val="center"/>
                        <w:rPr>
                          <w:sz w:val="18"/>
                        </w:rPr>
                      </w:pPr>
                      <w:r>
                        <w:rPr>
                          <w:sz w:val="18"/>
                        </w:rPr>
                        <w:t>Дата</w:t>
                      </w:r>
                    </w:p>
                  </w:txbxContent>
                </v:textbox>
              </v:rect>
              <v:rect id="Rectangle 72" o:spid="_x0000_s109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2C4B1C28" w14:textId="77777777" w:rsidR="002022BD" w:rsidRPr="0098560D" w:rsidRDefault="002022BD" w:rsidP="00946A0F">
                      <w:pPr>
                        <w:pStyle w:val="a"/>
                        <w:jc w:val="center"/>
                        <w:rPr>
                          <w:sz w:val="18"/>
                        </w:rPr>
                      </w:pPr>
                      <w:r w:rsidRPr="0098560D">
                        <w:rPr>
                          <w:rFonts w:cs="Calibri"/>
                          <w:sz w:val="18"/>
                        </w:rPr>
                        <w:t>Арк</w:t>
                      </w:r>
                      <w:r w:rsidRPr="0098560D">
                        <w:rPr>
                          <w:sz w:val="18"/>
                        </w:rPr>
                        <w:t>.</w:t>
                      </w:r>
                    </w:p>
                  </w:txbxContent>
                </v:textbox>
              </v:rect>
              <v:rect id="Rectangle 73" o:spid="_x0000_s109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" filled="f" stroked="f" strokeweight=".25pt">
                <v:textbox inset="1pt,1pt,1pt,1pt">
                  <w:txbxContent>
                    <w:p w14:paraId="5894E59E" w14:textId="43D078CD" w:rsidR="002022BD" w:rsidRPr="00696AE0" w:rsidRDefault="00EC14DF" w:rsidP="00D54FB8">
                      <w:pPr>
                        <w:pStyle w:val="a"/>
                        <w:jc w:val="center"/>
                        <w:rPr>
                          <w:sz w:val="18"/>
                        </w:rPr>
                      </w:pPr>
                      <w:r>
                        <w:rPr>
                          <w:sz w:val="18"/>
                        </w:rPr>
                        <w:t>3</w:t>
                      </w:r>
                    </w:p>
                  </w:txbxContent>
                </v:textbox>
              </v:rect>
              <v:rect id="Rectangle 74" o:spid="_x0000_s1094" style="position:absolute;left:7760;top:17183;width:12159;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" filled="f" stroked="f" strokeweight=".25pt">
                <v:textbox inset="1pt,1pt,1pt,1pt">
                  <w:txbxContent>
                    <w:p w14:paraId="3ACAB1E6" w14:textId="6BD58F08" w:rsidR="002022BD" w:rsidRPr="005C0C6B" w:rsidRDefault="005C0C6B" w:rsidP="005C0C6B">
                      <w:pPr>
                        <w:pStyle w:val="a"/>
                        <w:jc w:val="center"/>
                        <w:rPr>
                          <w:szCs w:val="28"/>
                          <w:lang w:val="en-US"/>
                        </w:rPr>
                      </w:pPr>
                      <w:r>
                        <w:rPr>
                          <w:szCs w:val="28"/>
                        </w:rPr>
                        <w:t>ЗВТП.</w:t>
                      </w:r>
                      <w:r w:rsidR="003D075F" w:rsidRPr="001C742A">
                        <w:rPr>
                          <w:szCs w:val="28"/>
                        </w:rPr>
                        <w:t>253007ФМБД</w:t>
                      </w:r>
                      <w:r w:rsidRPr="005C0C6B">
                        <w:rPr>
                          <w:szCs w:val="28"/>
                        </w:rPr>
                        <w:t>.2</w:t>
                      </w:r>
                      <w:r w:rsidR="005F1961">
                        <w:rPr>
                          <w:szCs w:val="28"/>
                        </w:rPr>
                        <w:t>6</w:t>
                      </w:r>
                      <w:r w:rsidRPr="005C0C6B">
                        <w:rPr>
                          <w:szCs w:val="28"/>
                        </w:rPr>
                        <w:t>.000.ПЗ</w:t>
                      </w:r>
                    </w:p>
                  </w:txbxContent>
                </v:textbox>
              </v:rect>
              <v:line id="Line 75" o:spid="_x0000_s109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76" o:spid="_x0000_s109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77" o:spid="_x0000_s109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KWwgAAANwAAAAPAAAAZHJzL2Rvd25yZXYueG1sRE/bagIx&#10;EH0X+g9hCn2rWYWK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Bs7bKWwgAAANwAAAAPAAAA&#10;AAAAAAAAAAAAAAcCAABkcnMvZG93bnJldi54bWxQSwUGAAAAAAMAAwC3AAAA9gIAAAAA&#10;" strokeweight="1pt"/>
              <v:line id="Line 78" o:spid="_x0000_s109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RcNwgAAANwAAAAPAAAAZHJzL2Rvd25yZXYueG1sRE/NagIx&#10;EL4XfIcwBW+atdJ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ADoRcNwgAAANwAAAAPAAAA&#10;AAAAAAAAAAAAAAcCAABkcnMvZG93bnJldi54bWxQSwUGAAAAAAMAAwC3AAAA9gIAAAAA&#10;" strokeweight="1pt"/>
              <v:line id="Line 79" o:spid="_x0000_s109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95wgAAANwAAAAPAAAAZHJzL2Rvd25yZXYueG1sRE/NagIx&#10;EL4XfIcwBW+atdh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MSI95wgAAANwAAAAPAAAA&#10;AAAAAAAAAAAAAAcCAABkcnMvZG93bnJldi54bWxQSwUGAAAAAAMAAwC3AAAA9gIAAAAA&#10;" strokeweight="1pt"/>
              <v:group id="Group 80" o:spid="_x0000_s110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rect id="Rectangle 81"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5CE82896" w14:textId="77777777" w:rsidR="002022BD" w:rsidRPr="0098560D" w:rsidRDefault="002022BD" w:rsidP="00946A0F">
                        <w:pPr>
                          <w:pStyle w:val="a"/>
                          <w:rPr>
                            <w:sz w:val="18"/>
                          </w:rPr>
                        </w:pPr>
                        <w:r w:rsidRPr="0098560D">
                          <w:rPr>
                            <w:sz w:val="18"/>
                          </w:rPr>
                          <w:t xml:space="preserve"> </w:t>
                        </w:r>
                        <w:r w:rsidRPr="0098560D">
                          <w:rPr>
                            <w:rFonts w:cs="Calibri"/>
                            <w:sz w:val="18"/>
                          </w:rPr>
                          <w:t>Розроб</w:t>
                        </w:r>
                        <w:r w:rsidRPr="0098560D">
                          <w:rPr>
                            <w:sz w:val="18"/>
                          </w:rPr>
                          <w:t>.</w:t>
                        </w:r>
                      </w:p>
                    </w:txbxContent>
                  </v:textbox>
                </v:rect>
                <v:rect id="Rectangle 82" o:spid="_x0000_s11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6F5AB790" w14:textId="4397B4D7" w:rsidR="002022BD" w:rsidRPr="003D075F" w:rsidRDefault="003D075F" w:rsidP="00946A0F">
                        <w:pPr>
                          <w:ind w:firstLine="0"/>
                          <w:rPr>
                            <w:rFonts w:ascii="ISOCPEUR" w:hAnsi="ISOCPEUR" w:cs="Arial"/>
                            <w:i/>
                            <w:sz w:val="16"/>
                            <w:szCs w:val="16"/>
                          </w:rPr>
                        </w:pPr>
                        <w:r>
                          <w:rPr>
                            <w:rFonts w:ascii="ISOCPEUR" w:hAnsi="ISOCPEUR" w:cs="Arial"/>
                            <w:i/>
                            <w:sz w:val="16"/>
                            <w:szCs w:val="16"/>
                          </w:rPr>
                          <w:t>Гайдук І.О.</w:t>
                        </w:r>
                      </w:p>
                    </w:txbxContent>
                  </v:textbox>
                </v:rect>
              </v:group>
              <v:group id="Group 83" o:spid="_x0000_s110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rect id="Rectangle 84"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0761FF1F" w14:textId="77777777" w:rsidR="002022BD" w:rsidRDefault="002022BD" w:rsidP="00946A0F">
                        <w:pPr>
                          <w:pStyle w:val="a"/>
                          <w:rPr>
                            <w:sz w:val="18"/>
                          </w:rPr>
                        </w:pPr>
                        <w:r>
                          <w:rPr>
                            <w:sz w:val="18"/>
                          </w:rPr>
                          <w:t xml:space="preserve"> Перевір.</w:t>
                        </w:r>
                      </w:p>
                    </w:txbxContent>
                  </v:textbox>
                </v:rect>
                <v:rect id="Rectangle 85"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4757C7B2" w14:textId="6044A5A7" w:rsidR="002022BD" w:rsidRPr="0098560D" w:rsidRDefault="003D075F" w:rsidP="00946A0F">
                        <w:pPr>
                          <w:pStyle w:val="a"/>
                          <w:rPr>
                            <w:sz w:val="16"/>
                            <w:szCs w:val="16"/>
                          </w:rPr>
                        </w:pPr>
                        <w:r>
                          <w:rPr>
                            <w:rFonts w:cs="Calibri"/>
                            <w:sz w:val="16"/>
                            <w:szCs w:val="16"/>
                          </w:rPr>
                          <w:t>Ходанич П.Я.</w:t>
                        </w:r>
                      </w:p>
                    </w:txbxContent>
                  </v:textbox>
                </v:rect>
              </v:group>
              <v:group id="Group 86" o:spid="_x0000_s110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rect id="Rectangle 87"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23C5760D" w14:textId="77777777" w:rsidR="002022BD" w:rsidRDefault="002022BD" w:rsidP="00946A0F">
                        <w:pPr>
                          <w:pStyle w:val="a"/>
                          <w:rPr>
                            <w:sz w:val="18"/>
                          </w:rPr>
                        </w:pPr>
                        <w:r>
                          <w:rPr>
                            <w:sz w:val="18"/>
                          </w:rPr>
                          <w:t xml:space="preserve"> Реценз.</w:t>
                        </w:r>
                      </w:p>
                    </w:txbxContent>
                  </v:textbox>
                </v:rect>
                <v:rect id="Rectangle 88"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070C895B" w14:textId="77777777" w:rsidR="002022BD" w:rsidRDefault="002022BD" w:rsidP="00946A0F">
                        <w:pPr>
                          <w:pStyle w:val="a"/>
                          <w:rPr>
                            <w:rFonts w:ascii="Journal" w:hAnsi="Journal"/>
                            <w:sz w:val="18"/>
                          </w:rPr>
                        </w:pPr>
                        <w:r>
                          <w:rPr>
                            <w:sz w:val="18"/>
                          </w:rPr>
                          <w:t xml:space="preserve"> </w:t>
                        </w:r>
                      </w:p>
                    </w:txbxContent>
                  </v:textbox>
                </v:rect>
              </v:group>
              <v:group id="Group 89" o:spid="_x0000_s110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ect id="Rectangle 90"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" filled="f" stroked="f" strokeweight=".25pt">
                  <v:textbox inset="1pt,1pt,1pt,1pt">
                    <w:txbxContent>
                      <w:p w14:paraId="5BBE3C19" w14:textId="77777777" w:rsidR="002022BD" w:rsidRDefault="002022BD" w:rsidP="00946A0F">
                        <w:pPr>
                          <w:pStyle w:val="a"/>
                          <w:rPr>
                            <w:sz w:val="18"/>
                          </w:rPr>
                        </w:pPr>
                        <w:r>
                          <w:rPr>
                            <w:sz w:val="18"/>
                          </w:rPr>
                          <w:t xml:space="preserve"> Н. контр.</w:t>
                        </w:r>
                      </w:p>
                    </w:txbxContent>
                  </v:textbox>
                </v:rect>
                <v:rect id="Rectangle 91"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27422E75" w14:textId="197CA5AC" w:rsidR="002022BD" w:rsidRPr="00706C07" w:rsidRDefault="00EB751E" w:rsidP="00946A0F">
                        <w:pPr>
                          <w:pStyle w:val="a"/>
                          <w:rPr>
                            <w:sz w:val="16"/>
                            <w:szCs w:val="16"/>
                          </w:rPr>
                        </w:pPr>
                        <w:r>
                          <w:rPr>
                            <w:sz w:val="16"/>
                            <w:szCs w:val="16"/>
                          </w:rPr>
                          <w:t>Александра Н.В.</w:t>
                        </w:r>
                      </w:p>
                    </w:txbxContent>
                  </v:textbox>
                </v:rect>
              </v:group>
              <v:group id="Group 92" o:spid="_x0000_s111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rect id="Rectangle 93"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763A550E" w14:textId="77777777" w:rsidR="002022BD" w:rsidRPr="0098560D" w:rsidRDefault="002022BD" w:rsidP="00946A0F">
                        <w:pPr>
                          <w:pStyle w:val="a"/>
                          <w:rPr>
                            <w:sz w:val="18"/>
                          </w:rPr>
                        </w:pPr>
                        <w:r w:rsidRPr="0098560D">
                          <w:rPr>
                            <w:sz w:val="18"/>
                          </w:rPr>
                          <w:t xml:space="preserve"> </w:t>
                        </w:r>
                        <w:r w:rsidRPr="0098560D">
                          <w:rPr>
                            <w:rFonts w:cs="Calibri"/>
                            <w:sz w:val="18"/>
                          </w:rPr>
                          <w:t>Затверд</w:t>
                        </w:r>
                        <w:r w:rsidRPr="0098560D">
                          <w:rPr>
                            <w:sz w:val="18"/>
                          </w:rPr>
                          <w:t>.</w:t>
                        </w:r>
                      </w:p>
                    </w:txbxContent>
                  </v:textbox>
                </v:rect>
                <v:rect id="Rectangle 94"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7B790A67" w14:textId="77777777" w:rsidR="002022BD" w:rsidRPr="00706C07" w:rsidRDefault="002022BD" w:rsidP="00946A0F">
                        <w:pPr>
                          <w:pStyle w:val="a"/>
                          <w:rPr>
                            <w:sz w:val="16"/>
                            <w:szCs w:val="16"/>
                          </w:rPr>
                        </w:pPr>
                        <w:r>
                          <w:rPr>
                            <w:sz w:val="16"/>
                            <w:szCs w:val="16"/>
                            <w:lang w:val="ru-RU"/>
                          </w:rPr>
                          <w:t>Лінчук</w:t>
                        </w:r>
                        <w:r>
                          <w:rPr>
                            <w:sz w:val="16"/>
                            <w:szCs w:val="16"/>
                          </w:rPr>
                          <w:t xml:space="preserve"> Н.Л.</w:t>
                        </w:r>
                      </w:p>
                    </w:txbxContent>
                  </v:textbox>
                </v:rect>
              </v:group>
              <v:line id="Line 95" o:spid="_x0000_s111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" strokeweight="2pt"/>
              <v:rect id="Rectangle 96" o:spid="_x0000_s111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" filled="f" stroked="f" strokeweight=".25pt">
                <v:textbox inset="1pt,1pt,1pt,1pt">
                  <w:txbxContent>
                    <w:p w14:paraId="7613B180" w14:textId="77777777" w:rsidR="003D075F" w:rsidRDefault="003D075F" w:rsidP="00833B89">
                      <w:pPr>
                        <w:ind w:firstLine="0"/>
                        <w:jc w:val="center"/>
                        <w:rPr>
                          <w:rFonts w:ascii="ISOCPEUR" w:hAnsi="ISOCPEUR" w:cs="Calibri"/>
                          <w:i/>
                          <w:iCs/>
                          <w:sz w:val="18"/>
                          <w:szCs w:val="18"/>
                          <w:lang w:val="en-US"/>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72F32032" w14:textId="65A7EBF3" w:rsidR="002022BD" w:rsidRPr="00833B89" w:rsidRDefault="00833B89" w:rsidP="00833B89">
                      <w:pPr>
                        <w:ind w:firstLine="0"/>
                        <w:jc w:val="center"/>
                        <w:rPr>
                          <w:rFonts w:ascii="ISOCPEUR" w:hAnsi="ISOCPEUR" w:cs="Calibri"/>
                          <w:i/>
                          <w:iCs/>
                          <w:sz w:val="18"/>
                          <w:szCs w:val="18"/>
                        </w:rPr>
                      </w:pPr>
                      <w:r w:rsidRPr="00833B89">
                        <w:rPr>
                          <w:rFonts w:ascii="ISOCPEUR" w:hAnsi="ISOCPEUR" w:cs="Calibri"/>
                          <w:i/>
                          <w:iCs/>
                          <w:sz w:val="18"/>
                          <w:szCs w:val="18"/>
                        </w:rPr>
                        <w:t>Пояснювальна записка</w:t>
                      </w:r>
                    </w:p>
                  </w:txbxContent>
                </v:textbox>
              </v:rect>
              <v:line id="Line 97" o:spid="_x0000_s111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Line 98" o:spid="_x0000_s111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99" o:spid="_x0000_s111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rect id="Rectangle 100" o:spid="_x0000_s112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1ADED83E" w14:textId="77777777" w:rsidR="002022BD" w:rsidRPr="0098560D" w:rsidRDefault="002022BD" w:rsidP="00946A0F">
                      <w:pPr>
                        <w:pStyle w:val="a"/>
                        <w:jc w:val="center"/>
                        <w:rPr>
                          <w:sz w:val="18"/>
                        </w:rPr>
                      </w:pPr>
                      <w:r w:rsidRPr="0098560D">
                        <w:rPr>
                          <w:rFonts w:cs="Calibri"/>
                          <w:sz w:val="18"/>
                        </w:rPr>
                        <w:t>Літ</w:t>
                      </w:r>
                      <w:r w:rsidRPr="0098560D">
                        <w:rPr>
                          <w:sz w:val="18"/>
                        </w:rPr>
                        <w:t>.</w:t>
                      </w:r>
                    </w:p>
                  </w:txbxContent>
                </v:textbox>
              </v:rect>
              <v:rect id="Rectangle 101" o:spid="_x0000_s112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00947CFB" w14:textId="77777777" w:rsidR="002022BD" w:rsidRPr="0098560D" w:rsidRDefault="002022BD" w:rsidP="00946A0F">
                      <w:pPr>
                        <w:pStyle w:val="a"/>
                        <w:jc w:val="center"/>
                        <w:rPr>
                          <w:sz w:val="18"/>
                        </w:rPr>
                      </w:pPr>
                      <w:r w:rsidRPr="0098560D">
                        <w:rPr>
                          <w:rFonts w:cs="Calibri"/>
                          <w:sz w:val="18"/>
                        </w:rPr>
                        <w:t>Ар</w:t>
                      </w:r>
                      <w:r w:rsidRPr="0098560D">
                        <w:rPr>
                          <w:rFonts w:cs="Calibri"/>
                          <w:sz w:val="18"/>
                          <w:lang w:val="ru-RU"/>
                        </w:rPr>
                        <w:t>к</w:t>
                      </w:r>
                      <w:r w:rsidRPr="0098560D">
                        <w:rPr>
                          <w:rFonts w:cs="Calibri"/>
                          <w:sz w:val="18"/>
                        </w:rPr>
                        <w:t>ушів</w:t>
                      </w:r>
                    </w:p>
                  </w:txbxContent>
                </v:textbox>
              </v:rect>
              <v:rect id="Rectangle 102" o:spid="_x0000_s1122" style="position:absolute;left:17614;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0BC218D5" w14:textId="40DE2B23" w:rsidR="002022BD" w:rsidRPr="003D075F" w:rsidRDefault="003D075F" w:rsidP="00D54FB8">
                      <w:pPr>
                        <w:ind w:firstLine="0"/>
                        <w:jc w:val="center"/>
                        <w:rPr>
                          <w:rFonts w:ascii="ISOCPEUR" w:hAnsi="ISOCPEUR"/>
                          <w:i/>
                          <w:iCs/>
                          <w:sz w:val="18"/>
                          <w:szCs w:val="18"/>
                          <w:lang w:val="en-US"/>
                        </w:rPr>
                      </w:pPr>
                      <w:r>
                        <w:rPr>
                          <w:rFonts w:ascii="ISOCPEUR" w:hAnsi="ISOCPEUR"/>
                          <w:i/>
                          <w:iCs/>
                          <w:sz w:val="18"/>
                          <w:szCs w:val="18"/>
                        </w:rPr>
                        <w:t>92</w:t>
                      </w:r>
                    </w:p>
                  </w:txbxContent>
                </v:textbox>
              </v:rect>
              <v:line id="Line 103" o:spid="_x0000_s112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104" o:spid="_x0000_s112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rect id="Rectangle 105" o:spid="_x0000_s1125" style="position:absolute;left:14295;top:18941;width:5609;height: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" filled="f" stroked="f" strokeweight=".25pt">
                <v:textbox inset="1pt,1pt,1pt,1pt">
                  <w:txbxContent>
                    <w:p w14:paraId="56A5D420" w14:textId="77777777" w:rsidR="00A32193" w:rsidRDefault="002022BD" w:rsidP="00D54FB8">
                      <w:pPr>
                        <w:pStyle w:val="a"/>
                        <w:jc w:val="center"/>
                        <w:rPr>
                          <w:sz w:val="24"/>
                          <w:lang w:val="ru-RU"/>
                        </w:rPr>
                      </w:pPr>
                      <w:r w:rsidRPr="0098560D">
                        <w:rPr>
                          <w:rFonts w:cs="Calibri"/>
                          <w:sz w:val="24"/>
                        </w:rPr>
                        <w:t>ПГФК</w:t>
                      </w:r>
                      <w:r w:rsidRPr="0098560D">
                        <w:rPr>
                          <w:sz w:val="24"/>
                        </w:rPr>
                        <w:t xml:space="preserve"> </w:t>
                      </w:r>
                      <w:r w:rsidRPr="0098560D">
                        <w:rPr>
                          <w:rFonts w:cs="Calibri"/>
                          <w:sz w:val="24"/>
                        </w:rPr>
                        <w:t>ДВНЗ</w:t>
                      </w:r>
                      <w:r w:rsidRPr="0098560D">
                        <w:rPr>
                          <w:sz w:val="24"/>
                          <w:lang w:val="en-US"/>
                        </w:rPr>
                        <w:t xml:space="preserve"> </w:t>
                      </w:r>
                      <w:r>
                        <w:rPr>
                          <w:sz w:val="24"/>
                          <w:lang w:val="ru-RU"/>
                        </w:rPr>
                        <w:t>«</w:t>
                      </w:r>
                      <w:r w:rsidRPr="0098560D">
                        <w:rPr>
                          <w:rFonts w:cs="Calibri"/>
                          <w:sz w:val="24"/>
                        </w:rPr>
                        <w:t>УжНУ</w:t>
                      </w:r>
                      <w:r>
                        <w:rPr>
                          <w:sz w:val="24"/>
                          <w:lang w:val="ru-RU"/>
                        </w:rPr>
                        <w:t>»</w:t>
                      </w:r>
                    </w:p>
                    <w:p w14:paraId="076A12F4" w14:textId="08DE3097" w:rsidR="002022BD" w:rsidRPr="0098560D" w:rsidRDefault="00A32193" w:rsidP="00D54FB8">
                      <w:pPr>
                        <w:pStyle w:val="a"/>
                        <w:jc w:val="center"/>
                        <w:rPr>
                          <w:sz w:val="24"/>
                          <w:lang w:val="ru-RU"/>
                        </w:rPr>
                      </w:pPr>
                      <w:r>
                        <w:rPr>
                          <w:sz w:val="24"/>
                          <w:lang w:val="ru-RU"/>
                        </w:rPr>
                        <w:t>КН-4</w:t>
                      </w:r>
                      <w:r w:rsidR="003D075F">
                        <w:rPr>
                          <w:sz w:val="24"/>
                          <w:lang w:val="en-US"/>
                        </w:rPr>
                        <w:t>3</w:t>
                      </w:r>
                      <w:r w:rsidR="002022BD" w:rsidRPr="0098560D">
                        <w:rPr>
                          <w:sz w:val="24"/>
                        </w:rPr>
                        <w:t xml:space="preserve"> </w:t>
                      </w:r>
                    </w:p>
                  </w:txbxContent>
                </v:textbox>
              </v:rect>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057B8" w14:textId="77777777" w:rsidR="002022BD" w:rsidRPr="00D02BC7" w:rsidRDefault="002022BD" w:rsidP="00D02BC7">
    <w:pPr>
      <w:pStyle w:val="Header"/>
      <w:ind w:firstLine="0"/>
    </w:pPr>
    <w:r>
      <w:rPr>
        <w:noProof/>
        <w:lang w:val="ru-RU" w:eastAsia="ru-RU"/>
      </w:rPr>
      <mc:AlternateContent>
        <mc:Choice Requires="wpg">
          <w:drawing>
            <wp:anchor distT="0" distB="0" distL="114300" distR="114300" simplePos="0" relativeHeight="251646976" behindDoc="0" locked="1" layoutInCell="1" allowOverlap="1" wp14:anchorId="5364CBA4" wp14:editId="5CE52C22">
              <wp:simplePos x="0" y="0"/>
              <wp:positionH relativeFrom="page">
                <wp:posOffset>693420</wp:posOffset>
              </wp:positionH>
              <wp:positionV relativeFrom="page">
                <wp:posOffset>457200</wp:posOffset>
              </wp:positionV>
              <wp:extent cx="6591300" cy="9944100"/>
              <wp:effectExtent l="0" t="0" r="19050" b="38100"/>
              <wp:wrapNone/>
              <wp:docPr id="2"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9944100"/>
                        <a:chOff x="0" y="0"/>
                        <a:chExt cx="20000" cy="20000"/>
                      </a:xfrm>
                    </wpg:grpSpPr>
                    <wps:wsp>
                      <wps:cNvPr id="3"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EF1A19" w14:textId="77777777" w:rsidR="002022BD" w:rsidRPr="00696AE0" w:rsidRDefault="002022BD" w:rsidP="00812A15">
                            <w:pPr>
                              <w:pStyle w:val="a"/>
                              <w:jc w:val="center"/>
                              <w:rPr>
                                <w:sz w:val="18"/>
                              </w:rPr>
                            </w:pPr>
                            <w:r w:rsidRPr="0098560D">
                              <w:rPr>
                                <w:rFonts w:cs="Calibri"/>
                                <w:sz w:val="18"/>
                              </w:rPr>
                              <w:t>Змн</w:t>
                            </w:r>
                            <w:r w:rsidRPr="00696AE0">
                              <w:rPr>
                                <w:sz w:val="18"/>
                              </w:rPr>
                              <w:t>.</w:t>
                            </w:r>
                          </w:p>
                        </w:txbxContent>
                      </wps:txbx>
                      <wps:bodyPr rot="0" vert="horz" wrap="square" lIns="12700" tIns="12700" rIns="12700" bIns="12700" anchor="t" anchorCtr="0" upright="1">
                        <a:noAutofit/>
                      </wps:bodyPr>
                    </wps:wsp>
                    <wps:wsp>
                      <wps:cNvPr id="16"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E86391" w14:textId="77777777" w:rsidR="002022BD" w:rsidRPr="0098560D" w:rsidRDefault="002022BD" w:rsidP="00812A15">
                            <w:pPr>
                              <w:pStyle w:val="a"/>
                              <w:jc w:val="center"/>
                              <w:rPr>
                                <w:sz w:val="18"/>
                              </w:rPr>
                            </w:pPr>
                            <w:r w:rsidRPr="0098560D">
                              <w:rPr>
                                <w:rFonts w:cs="Calibri"/>
                                <w:sz w:val="18"/>
                              </w:rPr>
                              <w:t>Арк</w:t>
                            </w:r>
                            <w:r w:rsidRPr="0098560D">
                              <w:rPr>
                                <w:sz w:val="18"/>
                              </w:rPr>
                              <w:t>.</w:t>
                            </w:r>
                          </w:p>
                        </w:txbxContent>
                      </wps:txbx>
                      <wps:bodyPr rot="0" vert="horz" wrap="square" lIns="12700" tIns="12700" rIns="12700" bIns="12700" anchor="t" anchorCtr="0" upright="1">
                        <a:noAutofit/>
                      </wps:bodyPr>
                    </wps:wsp>
                    <wps:wsp>
                      <wps:cNvPr id="17"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C57E8" w14:textId="77777777" w:rsidR="002022BD" w:rsidRPr="0098560D" w:rsidRDefault="002022BD" w:rsidP="00812A15">
                            <w:pPr>
                              <w:pStyle w:val="a"/>
                              <w:jc w:val="center"/>
                              <w:rPr>
                                <w:sz w:val="18"/>
                              </w:rPr>
                            </w:pPr>
                            <w:r w:rsidRPr="0098560D">
                              <w:rPr>
                                <w:rFonts w:cs="Arial"/>
                                <w:sz w:val="18"/>
                              </w:rPr>
                              <w:t>№</w:t>
                            </w:r>
                            <w:r w:rsidRPr="0098560D">
                              <w:rPr>
                                <w:sz w:val="18"/>
                              </w:rPr>
                              <w:t xml:space="preserve"> </w:t>
                            </w:r>
                            <w:r w:rsidRPr="0098560D">
                              <w:rPr>
                                <w:rFonts w:cs="Calibri"/>
                                <w:sz w:val="18"/>
                              </w:rPr>
                              <w:t>докум</w:t>
                            </w:r>
                            <w:r w:rsidRPr="0098560D">
                              <w:rPr>
                                <w:sz w:val="18"/>
                              </w:rPr>
                              <w:t>.</w:t>
                            </w:r>
                          </w:p>
                        </w:txbxContent>
                      </wps:txbx>
                      <wps:bodyPr rot="0" vert="horz" wrap="square" lIns="12700" tIns="12700" rIns="12700" bIns="12700" anchor="t" anchorCtr="0" upright="1">
                        <a:noAutofit/>
                      </wps:bodyPr>
                    </wps:wsp>
                    <wps:wsp>
                      <wps:cNvPr id="18"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A6587A" w14:textId="77777777" w:rsidR="002022BD" w:rsidRPr="00696AE0" w:rsidRDefault="002022BD" w:rsidP="00812A15">
                            <w:pPr>
                              <w:pStyle w:val="a"/>
                              <w:jc w:val="center"/>
                              <w:rPr>
                                <w:sz w:val="18"/>
                              </w:rPr>
                            </w:pPr>
                            <w:r w:rsidRPr="0098560D">
                              <w:rPr>
                                <w:rFonts w:cs="Calibri"/>
                                <w:sz w:val="18"/>
                              </w:rPr>
                              <w:t>Підпис</w:t>
                            </w:r>
                          </w:p>
                        </w:txbxContent>
                      </wps:txbx>
                      <wps:bodyPr rot="0" vert="horz" wrap="square" lIns="12700" tIns="12700" rIns="12700" bIns="12700" anchor="t" anchorCtr="0" upright="1">
                        <a:noAutofit/>
                      </wps:bodyPr>
                    </wps:wsp>
                    <wps:wsp>
                      <wps:cNvPr id="19"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5A2D8A" w14:textId="77777777" w:rsidR="002022BD" w:rsidRPr="00696AE0" w:rsidRDefault="002022BD" w:rsidP="00812A15">
                            <w:pPr>
                              <w:pStyle w:val="a"/>
                              <w:jc w:val="center"/>
                              <w:rPr>
                                <w:sz w:val="18"/>
                              </w:rPr>
                            </w:pPr>
                            <w:r w:rsidRPr="0098560D">
                              <w:rPr>
                                <w:rFonts w:cs="Calibri"/>
                                <w:sz w:val="18"/>
                              </w:rPr>
                              <w:t>Дата</w:t>
                            </w:r>
                          </w:p>
                        </w:txbxContent>
                      </wps:txbx>
                      <wps:bodyPr rot="0" vert="horz" wrap="square" lIns="12700" tIns="12700" rIns="12700" bIns="12700" anchor="t" anchorCtr="0" upright="1">
                        <a:noAutofit/>
                      </wps:bodyPr>
                    </wps:wsp>
                    <wps:wsp>
                      <wps:cNvPr id="20"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C740C7" w14:textId="77777777" w:rsidR="002022BD" w:rsidRPr="0098560D" w:rsidRDefault="002022BD" w:rsidP="00812A15">
                            <w:pPr>
                              <w:pStyle w:val="a"/>
                              <w:jc w:val="center"/>
                              <w:rPr>
                                <w:sz w:val="18"/>
                              </w:rPr>
                            </w:pPr>
                            <w:r w:rsidRPr="0098560D">
                              <w:rPr>
                                <w:rFonts w:cs="Calibri"/>
                                <w:sz w:val="18"/>
                              </w:rPr>
                              <w:t>Арк</w:t>
                            </w:r>
                            <w:r w:rsidRPr="0098560D">
                              <w:rPr>
                                <w:sz w:val="18"/>
                              </w:rPr>
                              <w:t>.</w:t>
                            </w:r>
                          </w:p>
                        </w:txbxContent>
                      </wps:txbx>
                      <wps:bodyPr rot="0" vert="horz" wrap="square" lIns="12700" tIns="12700" rIns="12700" bIns="12700" anchor="t" anchorCtr="0" upright="1">
                        <a:noAutofit/>
                      </wps:bodyPr>
                    </wps:wsp>
                    <wps:wsp>
                      <wps:cNvPr id="21" name="Rectangle 329"/>
                      <wps:cNvSpPr>
                        <a:spLocks noChangeArrowheads="1"/>
                      </wps:cNvSpPr>
                      <wps:spPr bwMode="auto">
                        <a:xfrm>
                          <a:off x="18949" y="19297"/>
                          <a:ext cx="1001"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5DE869" w14:textId="77777777" w:rsidR="002022BD" w:rsidRPr="00696AE0" w:rsidRDefault="00000000" w:rsidP="0098560D">
                            <w:pPr>
                              <w:pStyle w:val="a"/>
                              <w:jc w:val="center"/>
                              <w:rPr>
                                <w:sz w:val="22"/>
                                <w:szCs w:val="22"/>
                              </w:rPr>
                            </w:pPr>
                            <w:sdt>
                              <w:sdtPr>
                                <w:rPr>
                                  <w:sz w:val="22"/>
                                  <w:szCs w:val="22"/>
                                </w:rPr>
                                <w:id w:val="3209962"/>
                                <w:docPartObj>
                                  <w:docPartGallery w:val="Page Numbers (Bottom of Page)"/>
                                  <w:docPartUnique/>
                                </w:docPartObj>
                              </w:sdtPr>
                              <w:sdtContent>
                                <w:r w:rsidR="002022BD" w:rsidRPr="00696AE0">
                                  <w:rPr>
                                    <w:sz w:val="22"/>
                                    <w:szCs w:val="22"/>
                                  </w:rPr>
                                  <w:fldChar w:fldCharType="begin"/>
                                </w:r>
                                <w:r w:rsidR="002022BD" w:rsidRPr="00696AE0">
                                  <w:rPr>
                                    <w:sz w:val="22"/>
                                    <w:szCs w:val="22"/>
                                  </w:rPr>
                                  <w:instrText xml:space="preserve"> PAGE   \* MERGEFORMAT </w:instrText>
                                </w:r>
                                <w:r w:rsidR="002022BD" w:rsidRPr="00696AE0">
                                  <w:rPr>
                                    <w:sz w:val="22"/>
                                    <w:szCs w:val="22"/>
                                  </w:rPr>
                                  <w:fldChar w:fldCharType="separate"/>
                                </w:r>
                                <w:r w:rsidR="00A30A2C">
                                  <w:rPr>
                                    <w:noProof/>
                                    <w:sz w:val="22"/>
                                    <w:szCs w:val="22"/>
                                  </w:rPr>
                                  <w:t>17</w:t>
                                </w:r>
                                <w:r w:rsidR="002022BD" w:rsidRPr="00696AE0">
                                  <w:rPr>
                                    <w:sz w:val="22"/>
                                    <w:szCs w:val="22"/>
                                  </w:rPr>
                                  <w:fldChar w:fldCharType="end"/>
                                </w:r>
                              </w:sdtContent>
                            </w:sdt>
                            <w:r w:rsidR="002022BD" w:rsidRPr="00696AE0">
                              <w:rPr>
                                <w:sz w:val="22"/>
                                <w:szCs w:val="22"/>
                              </w:rPr>
                              <w:t xml:space="preserve"> </w:t>
                            </w:r>
                            <w:r w:rsidR="002022BD" w:rsidRPr="00696AE0">
                              <w:rPr>
                                <w:sz w:val="22"/>
                                <w:szCs w:val="22"/>
                              </w:rPr>
                              <w:fldChar w:fldCharType="begin"/>
                            </w:r>
                            <w:r w:rsidR="002022BD" w:rsidRPr="00696AE0">
                              <w:rPr>
                                <w:sz w:val="22"/>
                                <w:szCs w:val="22"/>
                              </w:rPr>
                              <w:instrText xml:space="preserve"> {={PAGE}} \* MERGEFORMAT </w:instrText>
                            </w:r>
                            <w:r w:rsidR="002022BD" w:rsidRPr="00696AE0">
                              <w:rPr>
                                <w:sz w:val="22"/>
                                <w:szCs w:val="22"/>
                              </w:rPr>
                              <w:fldChar w:fldCharType="end"/>
                            </w:r>
                          </w:p>
                        </w:txbxContent>
                      </wps:txbx>
                      <wps:bodyPr rot="0" vert="horz" wrap="square" lIns="12700" tIns="12700" rIns="12700" bIns="12700" anchor="ctr" anchorCtr="0" upright="1">
                        <a:noAutofit/>
                      </wps:bodyPr>
                    </wps:wsp>
                    <wps:wsp>
                      <wps:cNvPr id="121" name="Rectangle 330"/>
                      <wps:cNvSpPr>
                        <a:spLocks noChangeArrowheads="1"/>
                      </wps:cNvSpPr>
                      <wps:spPr bwMode="auto">
                        <a:xfrm>
                          <a:off x="7745" y="18977"/>
                          <a:ext cx="11075"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350693" w14:textId="60328A96" w:rsidR="002022BD" w:rsidRPr="0098560D" w:rsidRDefault="006F414F" w:rsidP="00FD0038">
                            <w:pPr>
                              <w:pStyle w:val="a"/>
                              <w:jc w:val="center"/>
                              <w:rPr>
                                <w:rFonts w:cs="Calibri"/>
                                <w:color w:val="000000" w:themeColor="text1"/>
                              </w:rPr>
                            </w:pPr>
                            <w:r>
                              <w:rPr>
                                <w:rFonts w:cs="Calibri"/>
                                <w:color w:val="000000" w:themeColor="text1"/>
                                <w:lang w:val="ru-RU"/>
                              </w:rPr>
                              <w:t>ЗВТП</w:t>
                            </w:r>
                            <w:r w:rsidR="002022BD" w:rsidRPr="0098560D">
                              <w:rPr>
                                <w:color w:val="000000" w:themeColor="text1"/>
                                <w:lang w:val="ru-RU"/>
                              </w:rPr>
                              <w:t>.</w:t>
                            </w:r>
                            <w:r w:rsidR="003D075F" w:rsidRPr="003D075F">
                              <w:rPr>
                                <w:szCs w:val="28"/>
                              </w:rPr>
                              <w:t>253007ФМБД</w:t>
                            </w:r>
                            <w:r w:rsidR="002022BD" w:rsidRPr="0098560D">
                              <w:rPr>
                                <w:color w:val="000000" w:themeColor="text1"/>
                                <w:lang w:val="ru-RU"/>
                              </w:rPr>
                              <w:t>.</w:t>
                            </w:r>
                            <w:r w:rsidR="002022BD" w:rsidRPr="0098560D">
                              <w:rPr>
                                <w:color w:val="000000" w:themeColor="text1"/>
                              </w:rPr>
                              <w:t>2</w:t>
                            </w:r>
                            <w:r w:rsidR="005F1961">
                              <w:rPr>
                                <w:color w:val="000000" w:themeColor="text1"/>
                              </w:rPr>
                              <w:t>6</w:t>
                            </w:r>
                            <w:r w:rsidR="002022BD" w:rsidRPr="0098560D">
                              <w:rPr>
                                <w:color w:val="000000" w:themeColor="text1"/>
                              </w:rPr>
                              <w:t>.000</w:t>
                            </w:r>
                            <w:r w:rsidR="002022BD" w:rsidRPr="0098560D">
                              <w:rPr>
                                <w:rFonts w:cs="Calibri"/>
                                <w:color w:val="000000" w:themeColor="text1"/>
                              </w:rPr>
                              <w:t>.ПЗ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64CBA4" id="Group 311" o:spid="_x0000_s1126" style="position:absolute;left:0;text-align:left;margin-left:54.6pt;margin-top:36pt;width:519pt;height:783pt;z-index:2516469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">
              <v:rect id="Rectangle 312" o:spid="_x0000_s11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313" o:spid="_x0000_s11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314" o:spid="_x0000_s11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5" o:spid="_x0000_s11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16" o:spid="_x0000_s11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17" o:spid="_x0000_s11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18" o:spid="_x0000_s11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19" o:spid="_x0000_s11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320" o:spid="_x0000_s11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321" o:spid="_x0000_s11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322" o:spid="_x0000_s11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323" o:spid="_x0000_s11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59EF1A19" w14:textId="77777777" w:rsidR="002022BD" w:rsidRPr="00696AE0" w:rsidRDefault="002022BD" w:rsidP="00812A15">
                      <w:pPr>
                        <w:pStyle w:val="a"/>
                        <w:jc w:val="center"/>
                        <w:rPr>
                          <w:sz w:val="18"/>
                        </w:rPr>
                      </w:pPr>
                      <w:r w:rsidRPr="0098560D">
                        <w:rPr>
                          <w:rFonts w:cs="Calibri"/>
                          <w:sz w:val="18"/>
                        </w:rPr>
                        <w:t>Змн</w:t>
                      </w:r>
                      <w:r w:rsidRPr="00696AE0">
                        <w:rPr>
                          <w:sz w:val="18"/>
                        </w:rPr>
                        <w:t>.</w:t>
                      </w:r>
                    </w:p>
                  </w:txbxContent>
                </v:textbox>
              </v:rect>
              <v:rect id="Rectangle 324" o:spid="_x0000_s11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70E86391" w14:textId="77777777" w:rsidR="002022BD" w:rsidRPr="0098560D" w:rsidRDefault="002022BD" w:rsidP="00812A15">
                      <w:pPr>
                        <w:pStyle w:val="a"/>
                        <w:jc w:val="center"/>
                        <w:rPr>
                          <w:sz w:val="18"/>
                        </w:rPr>
                      </w:pPr>
                      <w:r w:rsidRPr="0098560D">
                        <w:rPr>
                          <w:rFonts w:cs="Calibri"/>
                          <w:sz w:val="18"/>
                        </w:rPr>
                        <w:t>Арк</w:t>
                      </w:r>
                      <w:r w:rsidRPr="0098560D">
                        <w:rPr>
                          <w:sz w:val="18"/>
                        </w:rPr>
                        <w:t>.</w:t>
                      </w:r>
                    </w:p>
                  </w:txbxContent>
                </v:textbox>
              </v:rect>
              <v:rect id="Rectangle 325" o:spid="_x0000_s11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300C57E8" w14:textId="77777777" w:rsidR="002022BD" w:rsidRPr="0098560D" w:rsidRDefault="002022BD" w:rsidP="00812A15">
                      <w:pPr>
                        <w:pStyle w:val="a"/>
                        <w:jc w:val="center"/>
                        <w:rPr>
                          <w:sz w:val="18"/>
                        </w:rPr>
                      </w:pPr>
                      <w:r w:rsidRPr="0098560D">
                        <w:rPr>
                          <w:rFonts w:cs="Arial"/>
                          <w:sz w:val="18"/>
                        </w:rPr>
                        <w:t>№</w:t>
                      </w:r>
                      <w:r w:rsidRPr="0098560D">
                        <w:rPr>
                          <w:sz w:val="18"/>
                        </w:rPr>
                        <w:t xml:space="preserve"> </w:t>
                      </w:r>
                      <w:r w:rsidRPr="0098560D">
                        <w:rPr>
                          <w:rFonts w:cs="Calibri"/>
                          <w:sz w:val="18"/>
                        </w:rPr>
                        <w:t>докум</w:t>
                      </w:r>
                      <w:r w:rsidRPr="0098560D">
                        <w:rPr>
                          <w:sz w:val="18"/>
                        </w:rPr>
                        <w:t>.</w:t>
                      </w:r>
                    </w:p>
                  </w:txbxContent>
                </v:textbox>
              </v:rect>
              <v:rect id="Rectangle 326" o:spid="_x0000_s11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4AA6587A" w14:textId="77777777" w:rsidR="002022BD" w:rsidRPr="00696AE0" w:rsidRDefault="002022BD" w:rsidP="00812A15">
                      <w:pPr>
                        <w:pStyle w:val="a"/>
                        <w:jc w:val="center"/>
                        <w:rPr>
                          <w:sz w:val="18"/>
                        </w:rPr>
                      </w:pPr>
                      <w:r w:rsidRPr="0098560D">
                        <w:rPr>
                          <w:rFonts w:cs="Calibri"/>
                          <w:sz w:val="18"/>
                        </w:rPr>
                        <w:t>Підпис</w:t>
                      </w:r>
                    </w:p>
                  </w:txbxContent>
                </v:textbox>
              </v:rect>
              <v:rect id="Rectangle 327" o:spid="_x0000_s11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2A5A2D8A" w14:textId="77777777" w:rsidR="002022BD" w:rsidRPr="00696AE0" w:rsidRDefault="002022BD" w:rsidP="00812A15">
                      <w:pPr>
                        <w:pStyle w:val="a"/>
                        <w:jc w:val="center"/>
                        <w:rPr>
                          <w:sz w:val="18"/>
                        </w:rPr>
                      </w:pPr>
                      <w:r w:rsidRPr="0098560D">
                        <w:rPr>
                          <w:rFonts w:cs="Calibri"/>
                          <w:sz w:val="18"/>
                        </w:rPr>
                        <w:t>Дата</w:t>
                      </w:r>
                    </w:p>
                  </w:txbxContent>
                </v:textbox>
              </v:rect>
              <v:rect id="Rectangle 328" o:spid="_x0000_s11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4C740C7" w14:textId="77777777" w:rsidR="002022BD" w:rsidRPr="0098560D" w:rsidRDefault="002022BD" w:rsidP="00812A15">
                      <w:pPr>
                        <w:pStyle w:val="a"/>
                        <w:jc w:val="center"/>
                        <w:rPr>
                          <w:sz w:val="18"/>
                        </w:rPr>
                      </w:pPr>
                      <w:r w:rsidRPr="0098560D">
                        <w:rPr>
                          <w:rFonts w:cs="Calibri"/>
                          <w:sz w:val="18"/>
                        </w:rPr>
                        <w:t>Арк</w:t>
                      </w:r>
                      <w:r w:rsidRPr="0098560D">
                        <w:rPr>
                          <w:sz w:val="18"/>
                        </w:rPr>
                        <w:t>.</w:t>
                      </w:r>
                    </w:p>
                  </w:txbxContent>
                </v:textbox>
              </v:rect>
              <v:rect id="Rectangle 329" o:spid="_x0000_s1144" style="position:absolute;left:18949;top:19297;width:1001;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" filled="f" stroked="f" strokeweight=".25pt">
                <v:textbox inset="1pt,1pt,1pt,1pt">
                  <w:txbxContent>
                    <w:p w14:paraId="3C5DE869" w14:textId="77777777" w:rsidR="002022BD" w:rsidRPr="00696AE0" w:rsidRDefault="00000000" w:rsidP="0098560D">
                      <w:pPr>
                        <w:pStyle w:val="a"/>
                        <w:jc w:val="center"/>
                        <w:rPr>
                          <w:sz w:val="22"/>
                          <w:szCs w:val="22"/>
                        </w:rPr>
                      </w:pPr>
                      <w:sdt>
                        <w:sdtPr>
                          <w:rPr>
                            <w:sz w:val="22"/>
                            <w:szCs w:val="22"/>
                          </w:rPr>
                          <w:id w:val="3209962"/>
                          <w:docPartObj>
                            <w:docPartGallery w:val="Page Numbers (Bottom of Page)"/>
                            <w:docPartUnique/>
                          </w:docPartObj>
                        </w:sdtPr>
                        <w:sdtContent>
                          <w:r w:rsidR="002022BD" w:rsidRPr="00696AE0">
                            <w:rPr>
                              <w:sz w:val="22"/>
                              <w:szCs w:val="22"/>
                            </w:rPr>
                            <w:fldChar w:fldCharType="begin"/>
                          </w:r>
                          <w:r w:rsidR="002022BD" w:rsidRPr="00696AE0">
                            <w:rPr>
                              <w:sz w:val="22"/>
                              <w:szCs w:val="22"/>
                            </w:rPr>
                            <w:instrText xml:space="preserve"> PAGE   \* MERGEFORMAT </w:instrText>
                          </w:r>
                          <w:r w:rsidR="002022BD" w:rsidRPr="00696AE0">
                            <w:rPr>
                              <w:sz w:val="22"/>
                              <w:szCs w:val="22"/>
                            </w:rPr>
                            <w:fldChar w:fldCharType="separate"/>
                          </w:r>
                          <w:r w:rsidR="00A30A2C">
                            <w:rPr>
                              <w:noProof/>
                              <w:sz w:val="22"/>
                              <w:szCs w:val="22"/>
                            </w:rPr>
                            <w:t>17</w:t>
                          </w:r>
                          <w:r w:rsidR="002022BD" w:rsidRPr="00696AE0">
                            <w:rPr>
                              <w:sz w:val="22"/>
                              <w:szCs w:val="22"/>
                            </w:rPr>
                            <w:fldChar w:fldCharType="end"/>
                          </w:r>
                        </w:sdtContent>
                      </w:sdt>
                      <w:r w:rsidR="002022BD" w:rsidRPr="00696AE0">
                        <w:rPr>
                          <w:sz w:val="22"/>
                          <w:szCs w:val="22"/>
                        </w:rPr>
                        <w:t xml:space="preserve"> </w:t>
                      </w:r>
                      <w:r w:rsidR="002022BD" w:rsidRPr="00696AE0">
                        <w:rPr>
                          <w:sz w:val="22"/>
                          <w:szCs w:val="22"/>
                        </w:rPr>
                        <w:fldChar w:fldCharType="begin"/>
                      </w:r>
                      <w:r w:rsidR="002022BD" w:rsidRPr="00696AE0">
                        <w:rPr>
                          <w:sz w:val="22"/>
                          <w:szCs w:val="22"/>
                        </w:rPr>
                        <w:instrText xml:space="preserve"> {={PAGE}} \* MERGEFORMAT </w:instrText>
                      </w:r>
                      <w:r w:rsidR="002022BD" w:rsidRPr="00696AE0">
                        <w:rPr>
                          <w:sz w:val="22"/>
                          <w:szCs w:val="22"/>
                        </w:rPr>
                        <w:fldChar w:fldCharType="end"/>
                      </w:r>
                    </w:p>
                  </w:txbxContent>
                </v:textbox>
              </v:rect>
              <v:rect id="Rectangle 330" o:spid="_x0000_s1145" style="position:absolute;left:7745;top:18977;width:11075;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" filled="f" stroked="f" strokeweight=".25pt">
                <v:textbox inset="1pt,1pt,1pt,1pt">
                  <w:txbxContent>
                    <w:p w14:paraId="01350693" w14:textId="60328A96" w:rsidR="002022BD" w:rsidRPr="0098560D" w:rsidRDefault="006F414F" w:rsidP="00FD0038">
                      <w:pPr>
                        <w:pStyle w:val="a"/>
                        <w:jc w:val="center"/>
                        <w:rPr>
                          <w:rFonts w:cs="Calibri"/>
                          <w:color w:val="000000" w:themeColor="text1"/>
                        </w:rPr>
                      </w:pPr>
                      <w:r>
                        <w:rPr>
                          <w:rFonts w:cs="Calibri"/>
                          <w:color w:val="000000" w:themeColor="text1"/>
                          <w:lang w:val="ru-RU"/>
                        </w:rPr>
                        <w:t>ЗВТП</w:t>
                      </w:r>
                      <w:r w:rsidR="002022BD" w:rsidRPr="0098560D">
                        <w:rPr>
                          <w:color w:val="000000" w:themeColor="text1"/>
                          <w:lang w:val="ru-RU"/>
                        </w:rPr>
                        <w:t>.</w:t>
                      </w:r>
                      <w:r w:rsidR="003D075F" w:rsidRPr="003D075F">
                        <w:rPr>
                          <w:szCs w:val="28"/>
                        </w:rPr>
                        <w:t>253007ФМБД</w:t>
                      </w:r>
                      <w:r w:rsidR="002022BD" w:rsidRPr="0098560D">
                        <w:rPr>
                          <w:color w:val="000000" w:themeColor="text1"/>
                          <w:lang w:val="ru-RU"/>
                        </w:rPr>
                        <w:t>.</w:t>
                      </w:r>
                      <w:r w:rsidR="002022BD" w:rsidRPr="0098560D">
                        <w:rPr>
                          <w:color w:val="000000" w:themeColor="text1"/>
                        </w:rPr>
                        <w:t>2</w:t>
                      </w:r>
                      <w:r w:rsidR="005F1961">
                        <w:rPr>
                          <w:color w:val="000000" w:themeColor="text1"/>
                        </w:rPr>
                        <w:t>6</w:t>
                      </w:r>
                      <w:r w:rsidR="002022BD" w:rsidRPr="0098560D">
                        <w:rPr>
                          <w:color w:val="000000" w:themeColor="text1"/>
                        </w:rPr>
                        <w:t>.000</w:t>
                      </w:r>
                      <w:r w:rsidR="002022BD" w:rsidRPr="0098560D">
                        <w:rPr>
                          <w:rFonts w:cs="Calibri"/>
                          <w:color w:val="000000" w:themeColor="text1"/>
                        </w:rPr>
                        <w:t>.ПЗ</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F4883" w14:textId="460D07F9" w:rsidR="002022BD" w:rsidRPr="00D02BC7" w:rsidRDefault="000D0621" w:rsidP="00D02BC7">
    <w:pPr>
      <w:pStyle w:val="Header"/>
      <w:ind w:firstLine="0"/>
    </w:pPr>
    <w:r>
      <w:rPr>
        <w:noProof/>
        <w:lang w:val="ru-RU" w:eastAsia="ru-RU"/>
      </w:rPr>
      <mc:AlternateContent>
        <mc:Choice Requires="wpg">
          <w:drawing>
            <wp:anchor distT="0" distB="0" distL="114300" distR="114300" simplePos="0" relativeHeight="251686912" behindDoc="0" locked="1" layoutInCell="1" allowOverlap="1" wp14:anchorId="7CF7BBF6" wp14:editId="0C5B45B5">
              <wp:simplePos x="0" y="0"/>
              <wp:positionH relativeFrom="margin">
                <wp:align>center</wp:align>
              </wp:positionH>
              <wp:positionV relativeFrom="page">
                <wp:posOffset>319405</wp:posOffset>
              </wp:positionV>
              <wp:extent cx="6588760" cy="9931400"/>
              <wp:effectExtent l="0" t="0" r="21590" b="12700"/>
              <wp:wrapNone/>
              <wp:docPr id="235"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31400"/>
                        <a:chOff x="0" y="0"/>
                        <a:chExt cx="20000" cy="20000"/>
                      </a:xfrm>
                    </wpg:grpSpPr>
                    <wps:wsp>
                      <wps:cNvPr id="236"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9"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0"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1"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2"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3"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4"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5"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6"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21D114" w14:textId="77777777" w:rsidR="000D0621" w:rsidRDefault="000D0621" w:rsidP="000D0621">
                            <w:pPr>
                              <w:pStyle w:val="a"/>
                              <w:jc w:val="center"/>
                              <w:rPr>
                                <w:rFonts w:ascii="Journal" w:hAnsi="Journal"/>
                                <w:sz w:val="18"/>
                              </w:rPr>
                            </w:pPr>
                            <w:r w:rsidRPr="007D4136">
                              <w:rPr>
                                <w:sz w:val="18"/>
                              </w:rPr>
                              <w:t>Змн</w:t>
                            </w:r>
                            <w:r>
                              <w:rPr>
                                <w:rFonts w:ascii="Journal" w:hAnsi="Journal"/>
                                <w:sz w:val="18"/>
                              </w:rPr>
                              <w:t>.</w:t>
                            </w:r>
                          </w:p>
                        </w:txbxContent>
                      </wps:txbx>
                      <wps:bodyPr rot="0" vert="horz" wrap="square" lIns="12700" tIns="12700" rIns="12700" bIns="12700" anchor="t" anchorCtr="0" upright="1">
                        <a:noAutofit/>
                      </wps:bodyPr>
                    </wps:wsp>
                    <wps:wsp>
                      <wps:cNvPr id="247"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5ED098" w14:textId="77777777" w:rsidR="000D0621" w:rsidRDefault="000D0621" w:rsidP="000D0621">
                            <w:pPr>
                              <w:pStyle w:val="a"/>
                              <w:jc w:val="center"/>
                              <w:rPr>
                                <w:sz w:val="18"/>
                              </w:rPr>
                            </w:pPr>
                            <w:r w:rsidRPr="0098560D">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248"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753960" w14:textId="77777777" w:rsidR="000D0621" w:rsidRDefault="000D0621" w:rsidP="000D0621">
                            <w:pPr>
                              <w:pStyle w:val="a"/>
                              <w:jc w:val="center"/>
                              <w:rPr>
                                <w:sz w:val="18"/>
                              </w:rPr>
                            </w:pPr>
                            <w:r>
                              <w:rPr>
                                <w:rFonts w:ascii="ISOCPEUR Cyr" w:hAnsi="ISOCPEUR Cyr"/>
                                <w:sz w:val="18"/>
                              </w:rPr>
                              <w:t xml:space="preserve">№ </w:t>
                            </w:r>
                            <w:r w:rsidRPr="0098560D">
                              <w:rPr>
                                <w:sz w:val="18"/>
                              </w:rPr>
                              <w:t>докум</w:t>
                            </w:r>
                            <w:r>
                              <w:rPr>
                                <w:rFonts w:ascii="ISOCPEUR Cyr" w:hAnsi="ISOCPEUR Cyr"/>
                                <w:sz w:val="18"/>
                              </w:rPr>
                              <w:t>.</w:t>
                            </w:r>
                          </w:p>
                        </w:txbxContent>
                      </wps:txbx>
                      <wps:bodyPr rot="0" vert="horz" wrap="square" lIns="12700" tIns="12700" rIns="12700" bIns="12700" anchor="t" anchorCtr="0" upright="1">
                        <a:noAutofit/>
                      </wps:bodyPr>
                    </wps:wsp>
                    <wps:wsp>
                      <wps:cNvPr id="249"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6EFC4" w14:textId="77777777" w:rsidR="000D0621" w:rsidRPr="0098560D" w:rsidRDefault="000D0621" w:rsidP="000D0621">
                            <w:pPr>
                              <w:pStyle w:val="a"/>
                              <w:jc w:val="center"/>
                              <w:rPr>
                                <w:sz w:val="18"/>
                              </w:rPr>
                            </w:pPr>
                            <w:r w:rsidRPr="0098560D">
                              <w:rPr>
                                <w:sz w:val="18"/>
                              </w:rPr>
                              <w:t>Підпис</w:t>
                            </w:r>
                          </w:p>
                        </w:txbxContent>
                      </wps:txbx>
                      <wps:bodyPr rot="0" vert="horz" wrap="square" lIns="12700" tIns="12700" rIns="12700" bIns="12700" anchor="t" anchorCtr="0" upright="1">
                        <a:noAutofit/>
                      </wps:bodyPr>
                    </wps:wsp>
                    <wps:wsp>
                      <wps:cNvPr id="250"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C90E84" w14:textId="77777777" w:rsidR="000D0621" w:rsidRPr="0098560D" w:rsidRDefault="000D0621" w:rsidP="000D0621">
                            <w:pPr>
                              <w:pStyle w:val="a"/>
                              <w:jc w:val="center"/>
                              <w:rPr>
                                <w:sz w:val="18"/>
                              </w:rPr>
                            </w:pPr>
                            <w:r w:rsidRPr="0098560D">
                              <w:rPr>
                                <w:sz w:val="18"/>
                              </w:rPr>
                              <w:t>Дата</w:t>
                            </w:r>
                          </w:p>
                        </w:txbxContent>
                      </wps:txbx>
                      <wps:bodyPr rot="0" vert="horz" wrap="square" lIns="12700" tIns="12700" rIns="12700" bIns="12700" anchor="t" anchorCtr="0" upright="1">
                        <a:noAutofit/>
                      </wps:bodyPr>
                    </wps:wsp>
                    <wps:wsp>
                      <wps:cNvPr id="251"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3EAF67" w14:textId="77777777" w:rsidR="000D0621" w:rsidRDefault="000D0621" w:rsidP="000D0621">
                            <w:pPr>
                              <w:pStyle w:val="a"/>
                              <w:jc w:val="center"/>
                              <w:rPr>
                                <w:rFonts w:ascii="Journal" w:hAnsi="Journal"/>
                                <w:sz w:val="18"/>
                              </w:rPr>
                            </w:pPr>
                            <w:r w:rsidRPr="0098560D">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252"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DBC6E7" w14:textId="72B0A390" w:rsidR="000D0621" w:rsidRPr="003D075F" w:rsidRDefault="003D075F" w:rsidP="000D0621">
                            <w:pPr>
                              <w:pStyle w:val="a"/>
                              <w:jc w:val="center"/>
                              <w:rPr>
                                <w:sz w:val="18"/>
                                <w:lang w:val="en-US"/>
                              </w:rPr>
                            </w:pPr>
                            <w:r>
                              <w:rPr>
                                <w:sz w:val="18"/>
                                <w:lang w:val="en-US"/>
                              </w:rPr>
                              <w:t>50</w:t>
                            </w:r>
                          </w:p>
                        </w:txbxContent>
                      </wps:txbx>
                      <wps:bodyPr rot="0" vert="horz" wrap="square" lIns="12700" tIns="12700" rIns="12700" bIns="12700" anchor="t" anchorCtr="0" upright="1">
                        <a:noAutofit/>
                      </wps:bodyPr>
                    </wps:wsp>
                    <wps:wsp>
                      <wps:cNvPr id="253"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A6681" w14:textId="5EA80038" w:rsidR="000D0621" w:rsidRPr="000D0621" w:rsidRDefault="000D0621" w:rsidP="000D0621">
                            <w:pPr>
                              <w:pStyle w:val="a"/>
                              <w:jc w:val="center"/>
                              <w:rPr>
                                <w:lang w:val="en-US"/>
                              </w:rPr>
                            </w:pPr>
                            <w:r>
                              <w:rPr>
                                <w:lang w:val="ru-RU"/>
                              </w:rPr>
                              <w:t>ЗВТП</w:t>
                            </w:r>
                            <w:r w:rsidRPr="000364C5">
                              <w:t>.</w:t>
                            </w:r>
                            <w:r w:rsidR="003D075F" w:rsidRPr="003D075F">
                              <w:rPr>
                                <w:noProof/>
                                <w:szCs w:val="28"/>
                              </w:rPr>
                              <w:t>253007ФМБД</w:t>
                            </w:r>
                            <w:r>
                              <w:t>.</w:t>
                            </w:r>
                            <w:r w:rsidRPr="000364C5">
                              <w:rPr>
                                <w:lang w:val="ru-RU"/>
                              </w:rPr>
                              <w:t>2</w:t>
                            </w:r>
                            <w:r w:rsidR="005F1961">
                              <w:rPr>
                                <w:lang w:val="ru-RU"/>
                              </w:rPr>
                              <w:t>6</w:t>
                            </w:r>
                            <w:r w:rsidRPr="000364C5">
                              <w:t>.000.</w:t>
                            </w:r>
                            <w:r>
                              <w:rPr>
                                <w:lang w:val="en-US"/>
                              </w:rPr>
                              <w:t>E1</w:t>
                            </w:r>
                          </w:p>
                          <w:p w14:paraId="32EB53DB" w14:textId="77777777" w:rsidR="000D0621" w:rsidRPr="000364C5" w:rsidRDefault="000D0621" w:rsidP="000D0621">
                            <w:pPr>
                              <w:pStyle w:val="a"/>
                              <w:jc w:val="center"/>
                              <w:rPr>
                                <w:lang w:val="ru-RU"/>
                              </w:rPr>
                            </w:pPr>
                          </w:p>
                          <w:p w14:paraId="08FCCF1B" w14:textId="77777777" w:rsidR="000D0621" w:rsidRPr="000364C5" w:rsidRDefault="000D0621" w:rsidP="000D0621">
                            <w:pPr>
                              <w:rPr>
                                <w:rFonts w:ascii="ISOCPEUR" w:hAnsi="ISOCPEUR"/>
                              </w:rPr>
                            </w:pPr>
                          </w:p>
                        </w:txbxContent>
                      </wps:txbx>
                      <wps:bodyPr rot="0" vert="horz" wrap="square" lIns="12700" tIns="12700" rIns="12700" bIns="12700" anchor="t" anchorCtr="0" upright="1">
                        <a:noAutofit/>
                      </wps:bodyPr>
                    </wps:wsp>
                    <wps:wsp>
                      <wps:cNvPr id="254"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5"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0"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2"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23" name="Group 235"/>
                      <wpg:cNvGrpSpPr>
                        <a:grpSpLocks/>
                      </wpg:cNvGrpSpPr>
                      <wpg:grpSpPr bwMode="auto">
                        <a:xfrm>
                          <a:off x="39" y="18267"/>
                          <a:ext cx="4801" cy="310"/>
                          <a:chOff x="0" y="0"/>
                          <a:chExt cx="19999" cy="20000"/>
                        </a:xfrm>
                      </wpg:grpSpPr>
                      <wps:wsp>
                        <wps:cNvPr id="394"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A1EA6A" w14:textId="77777777" w:rsidR="000D0621" w:rsidRPr="0098560D" w:rsidRDefault="000D0621" w:rsidP="000D0621">
                              <w:pPr>
                                <w:pStyle w:val="a"/>
                                <w:rPr>
                                  <w:sz w:val="18"/>
                                </w:rPr>
                              </w:pPr>
                              <w:r w:rsidRPr="0098560D">
                                <w:rPr>
                                  <w:sz w:val="18"/>
                                </w:rPr>
                                <w:t xml:space="preserve"> Розроб.</w:t>
                              </w:r>
                            </w:p>
                          </w:txbxContent>
                        </wps:txbx>
                        <wps:bodyPr rot="0" vert="horz" wrap="square" lIns="12700" tIns="12700" rIns="12700" bIns="12700" anchor="t" anchorCtr="0" upright="1">
                          <a:noAutofit/>
                        </wps:bodyPr>
                      </wps:wsp>
                      <wps:wsp>
                        <wps:cNvPr id="395"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AD9C6" w14:textId="77CEF0C1" w:rsidR="000D0621" w:rsidRPr="003D075F" w:rsidRDefault="003D075F" w:rsidP="000D0621">
                              <w:pPr>
                                <w:ind w:firstLine="0"/>
                                <w:rPr>
                                  <w:rFonts w:ascii="ISOCPEUR" w:hAnsi="ISOCPEUR"/>
                                  <w:sz w:val="24"/>
                                  <w:szCs w:val="20"/>
                                </w:rPr>
                              </w:pPr>
                              <w:r>
                                <w:rPr>
                                  <w:rFonts w:ascii="ISOCPEUR" w:eastAsia="Times New Roman" w:hAnsi="ISOCPEUR" w:cs="Times New Roman"/>
                                  <w:i/>
                                  <w:sz w:val="16"/>
                                  <w:szCs w:val="18"/>
                                  <w:lang w:eastAsia="uk-UA"/>
                                </w:rPr>
                                <w:t>Гайдук І.О.</w:t>
                              </w:r>
                            </w:p>
                          </w:txbxContent>
                        </wps:txbx>
                        <wps:bodyPr rot="0" vert="horz" wrap="square" lIns="12700" tIns="12700" rIns="12700" bIns="12700" anchor="t" anchorCtr="0" upright="1">
                          <a:noAutofit/>
                        </wps:bodyPr>
                      </wps:wsp>
                    </wpg:grpSp>
                    <wpg:grpSp>
                      <wpg:cNvPr id="396" name="Group 238"/>
                      <wpg:cNvGrpSpPr>
                        <a:grpSpLocks/>
                      </wpg:cNvGrpSpPr>
                      <wpg:grpSpPr bwMode="auto">
                        <a:xfrm>
                          <a:off x="39" y="18614"/>
                          <a:ext cx="4801" cy="309"/>
                          <a:chOff x="0" y="0"/>
                          <a:chExt cx="19999" cy="20000"/>
                        </a:xfrm>
                      </wpg:grpSpPr>
                      <wps:wsp>
                        <wps:cNvPr id="397"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713EAC" w14:textId="77777777" w:rsidR="000D0621" w:rsidRPr="0098560D" w:rsidRDefault="000D0621" w:rsidP="000D0621">
                              <w:pPr>
                                <w:pStyle w:val="a"/>
                                <w:rPr>
                                  <w:sz w:val="18"/>
                                </w:rPr>
                              </w:pPr>
                              <w:r w:rsidRPr="0098560D">
                                <w:rPr>
                                  <w:sz w:val="18"/>
                                </w:rPr>
                                <w:t xml:space="preserve"> Перевір.</w:t>
                              </w:r>
                            </w:p>
                          </w:txbxContent>
                        </wps:txbx>
                        <wps:bodyPr rot="0" vert="horz" wrap="square" lIns="12700" tIns="12700" rIns="12700" bIns="12700" anchor="t" anchorCtr="0" upright="1">
                          <a:noAutofit/>
                        </wps:bodyPr>
                      </wps:wsp>
                      <wps:wsp>
                        <wps:cNvPr id="398"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7E19BD" w14:textId="63F7D0DA" w:rsidR="000D0621" w:rsidRPr="0098560D" w:rsidRDefault="003D075F" w:rsidP="000D0621">
                              <w:pPr>
                                <w:pStyle w:val="a"/>
                                <w:rPr>
                                  <w:rFonts w:cs="Courier New"/>
                                  <w:sz w:val="16"/>
                                  <w:szCs w:val="18"/>
                                </w:rPr>
                              </w:pPr>
                              <w:r>
                                <w:rPr>
                                  <w:rFonts w:cs="Courier New"/>
                                  <w:sz w:val="16"/>
                                  <w:szCs w:val="18"/>
                                  <w:lang w:val="ru-RU"/>
                                </w:rPr>
                                <w:t>Ходанич П.Я.</w:t>
                              </w:r>
                            </w:p>
                          </w:txbxContent>
                        </wps:txbx>
                        <wps:bodyPr rot="0" vert="horz" wrap="square" lIns="12700" tIns="12700" rIns="12700" bIns="12700" anchor="t" anchorCtr="0" upright="1">
                          <a:noAutofit/>
                        </wps:bodyPr>
                      </wps:wsp>
                    </wpg:grpSp>
                    <wpg:grpSp>
                      <wpg:cNvPr id="399" name="Group 241"/>
                      <wpg:cNvGrpSpPr>
                        <a:grpSpLocks/>
                      </wpg:cNvGrpSpPr>
                      <wpg:grpSpPr bwMode="auto">
                        <a:xfrm>
                          <a:off x="39" y="18969"/>
                          <a:ext cx="4801" cy="309"/>
                          <a:chOff x="0" y="0"/>
                          <a:chExt cx="19999" cy="20000"/>
                        </a:xfrm>
                      </wpg:grpSpPr>
                      <wps:wsp>
                        <wps:cNvPr id="400"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E258D" w14:textId="77777777" w:rsidR="000D0621" w:rsidRPr="0098560D" w:rsidRDefault="000D0621" w:rsidP="000D0621">
                              <w:pPr>
                                <w:pStyle w:val="a"/>
                                <w:rPr>
                                  <w:sz w:val="18"/>
                                </w:rPr>
                              </w:pPr>
                              <w:r>
                                <w:rPr>
                                  <w:rFonts w:ascii="ISOCPEUR Cyr" w:hAnsi="ISOCPEUR Cyr"/>
                                  <w:sz w:val="18"/>
                                </w:rPr>
                                <w:t xml:space="preserve"> Реценз.</w:t>
                              </w:r>
                            </w:p>
                          </w:txbxContent>
                        </wps:txbx>
                        <wps:bodyPr rot="0" vert="horz" wrap="square" lIns="12700" tIns="12700" rIns="12700" bIns="12700" anchor="t" anchorCtr="0" upright="1">
                          <a:noAutofit/>
                        </wps:bodyPr>
                      </wps:wsp>
                      <wps:wsp>
                        <wps:cNvPr id="401"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E36D69" w14:textId="77777777" w:rsidR="000D0621" w:rsidRDefault="000D0621" w:rsidP="000D0621">
                              <w:pPr>
                                <w:pStyle w:val="a"/>
                                <w:rPr>
                                  <w:rFonts w:ascii="Journal" w:hAnsi="Journal"/>
                                  <w:sz w:val="18"/>
                                </w:rPr>
                              </w:pPr>
                            </w:p>
                          </w:txbxContent>
                        </wps:txbx>
                        <wps:bodyPr rot="0" vert="horz" wrap="square" lIns="12700" tIns="12700" rIns="12700" bIns="12700" anchor="t" anchorCtr="0" upright="1">
                          <a:noAutofit/>
                        </wps:bodyPr>
                      </wps:wsp>
                    </wpg:grpSp>
                    <wpg:grpSp>
                      <wpg:cNvPr id="402" name="Group 244"/>
                      <wpg:cNvGrpSpPr>
                        <a:grpSpLocks/>
                      </wpg:cNvGrpSpPr>
                      <wpg:grpSpPr bwMode="auto">
                        <a:xfrm>
                          <a:off x="39" y="19314"/>
                          <a:ext cx="4801" cy="310"/>
                          <a:chOff x="0" y="0"/>
                          <a:chExt cx="19999" cy="20000"/>
                        </a:xfrm>
                      </wpg:grpSpPr>
                      <wps:wsp>
                        <wps:cNvPr id="403"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E93128" w14:textId="77777777" w:rsidR="000D0621" w:rsidRPr="0098560D" w:rsidRDefault="000D0621" w:rsidP="000D0621">
                              <w:pPr>
                                <w:pStyle w:val="a"/>
                                <w:rPr>
                                  <w:sz w:val="18"/>
                                </w:rPr>
                              </w:pPr>
                              <w:r>
                                <w:rPr>
                                  <w:rFonts w:ascii="ISOCPEUR Cyr" w:hAnsi="ISOCPEUR Cyr"/>
                                  <w:sz w:val="18"/>
                                </w:rPr>
                                <w:t xml:space="preserve"> </w:t>
                              </w:r>
                              <w:r w:rsidRPr="007D4136">
                                <w:rPr>
                                  <w:sz w:val="18"/>
                                </w:rPr>
                                <w:t>Н. Контр</w:t>
                              </w:r>
                              <w:r>
                                <w:rPr>
                                  <w:rFonts w:ascii="ISOCPEUR Cyr" w:hAnsi="ISOCPEUR Cyr"/>
                                  <w:sz w:val="18"/>
                                </w:rPr>
                                <w:t>.</w:t>
                              </w:r>
                            </w:p>
                          </w:txbxContent>
                        </wps:txbx>
                        <wps:bodyPr rot="0" vert="horz" wrap="square" lIns="12700" tIns="12700" rIns="12700" bIns="12700" anchor="t" anchorCtr="0" upright="1">
                          <a:noAutofit/>
                        </wps:bodyPr>
                      </wps:wsp>
                      <wps:wsp>
                        <wps:cNvPr id="404"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FA778" w14:textId="77777777" w:rsidR="000D0621" w:rsidRPr="001E365C" w:rsidRDefault="000D0621" w:rsidP="000D0621">
                              <w:pPr>
                                <w:pStyle w:val="a"/>
                                <w:rPr>
                                  <w:sz w:val="16"/>
                                  <w:szCs w:val="18"/>
                                </w:rPr>
                              </w:pPr>
                              <w:r>
                                <w:rPr>
                                  <w:sz w:val="16"/>
                                  <w:szCs w:val="18"/>
                                </w:rPr>
                                <w:t>Александра Н.В.</w:t>
                              </w:r>
                            </w:p>
                            <w:p w14:paraId="11987B91" w14:textId="77777777" w:rsidR="000D0621" w:rsidRPr="001E365C" w:rsidRDefault="000D0621" w:rsidP="000D0621">
                              <w:pPr>
                                <w:pStyle w:val="a"/>
                                <w:rPr>
                                  <w:sz w:val="16"/>
                                  <w:szCs w:val="18"/>
                                </w:rPr>
                              </w:pPr>
                            </w:p>
                          </w:txbxContent>
                        </wps:txbx>
                        <wps:bodyPr rot="0" vert="horz" wrap="square" lIns="12700" tIns="12700" rIns="12700" bIns="12700" anchor="t" anchorCtr="0" upright="1">
                          <a:noAutofit/>
                        </wps:bodyPr>
                      </wps:wsp>
                    </wpg:grpSp>
                    <wpg:grpSp>
                      <wpg:cNvPr id="405" name="Group 247"/>
                      <wpg:cNvGrpSpPr>
                        <a:grpSpLocks/>
                      </wpg:cNvGrpSpPr>
                      <wpg:grpSpPr bwMode="auto">
                        <a:xfrm>
                          <a:off x="39" y="19660"/>
                          <a:ext cx="4801" cy="309"/>
                          <a:chOff x="0" y="0"/>
                          <a:chExt cx="19999" cy="20000"/>
                        </a:xfrm>
                      </wpg:grpSpPr>
                      <wps:wsp>
                        <wps:cNvPr id="406"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C91C68" w14:textId="77777777" w:rsidR="000D0621" w:rsidRPr="007D4136" w:rsidRDefault="000D0621" w:rsidP="000D0621">
                              <w:pPr>
                                <w:pStyle w:val="a"/>
                                <w:rPr>
                                  <w:sz w:val="18"/>
                                </w:rPr>
                              </w:pPr>
                              <w:r>
                                <w:rPr>
                                  <w:sz w:val="18"/>
                                </w:rPr>
                                <w:t xml:space="preserve"> </w:t>
                              </w:r>
                              <w:r w:rsidRPr="007D4136">
                                <w:rPr>
                                  <w:sz w:val="18"/>
                                </w:rPr>
                                <w:t>Затверд.</w:t>
                              </w:r>
                            </w:p>
                          </w:txbxContent>
                        </wps:txbx>
                        <wps:bodyPr rot="0" vert="horz" wrap="square" lIns="12700" tIns="12700" rIns="12700" bIns="12700" anchor="t" anchorCtr="0" upright="1">
                          <a:noAutofit/>
                        </wps:bodyPr>
                      </wps:wsp>
                      <wps:wsp>
                        <wps:cNvPr id="407"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537422" w14:textId="77777777" w:rsidR="000D0621" w:rsidRPr="0098560D" w:rsidRDefault="000D0621" w:rsidP="000D0621">
                              <w:pPr>
                                <w:pStyle w:val="a"/>
                                <w:rPr>
                                  <w:sz w:val="16"/>
                                  <w:szCs w:val="16"/>
                                </w:rPr>
                              </w:pPr>
                              <w:r>
                                <w:rPr>
                                  <w:sz w:val="16"/>
                                  <w:szCs w:val="16"/>
                                </w:rPr>
                                <w:t>Лінчук</w:t>
                              </w:r>
                              <w:r w:rsidRPr="0098560D">
                                <w:rPr>
                                  <w:sz w:val="16"/>
                                  <w:szCs w:val="16"/>
                                </w:rPr>
                                <w:t xml:space="preserve"> </w:t>
                              </w:r>
                              <w:r>
                                <w:rPr>
                                  <w:sz w:val="16"/>
                                  <w:szCs w:val="16"/>
                                </w:rPr>
                                <w:t>Н</w:t>
                              </w:r>
                              <w:r w:rsidRPr="0098560D">
                                <w:rPr>
                                  <w:sz w:val="16"/>
                                  <w:szCs w:val="16"/>
                                </w:rPr>
                                <w:t>.</w:t>
                              </w:r>
                              <w:r>
                                <w:rPr>
                                  <w:sz w:val="16"/>
                                  <w:szCs w:val="16"/>
                                </w:rPr>
                                <w:t>Л</w:t>
                              </w:r>
                              <w:r w:rsidRPr="0098560D">
                                <w:rPr>
                                  <w:sz w:val="16"/>
                                  <w:szCs w:val="16"/>
                                </w:rPr>
                                <w:t>.</w:t>
                              </w:r>
                            </w:p>
                          </w:txbxContent>
                        </wps:txbx>
                        <wps:bodyPr rot="0" vert="horz" wrap="square" lIns="12700" tIns="12700" rIns="12700" bIns="12700" anchor="t" anchorCtr="0" upright="1">
                          <a:noAutofit/>
                        </wps:bodyPr>
                      </wps:wsp>
                    </wpg:grpSp>
                    <wps:wsp>
                      <wps:cNvPr id="408"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9"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B99022" w14:textId="77777777" w:rsidR="003D075F" w:rsidRDefault="003D075F" w:rsidP="000D0621">
                            <w:pPr>
                              <w:ind w:firstLine="0"/>
                              <w:jc w:val="center"/>
                              <w:rPr>
                                <w:rFonts w:ascii="ISOCPEUR" w:hAnsi="ISOCPEUR" w:cs="Calibri"/>
                                <w:i/>
                                <w:iCs/>
                                <w:sz w:val="18"/>
                                <w:szCs w:val="18"/>
                                <w:lang w:val="en-US"/>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580B2355" w14:textId="044A9EC5" w:rsidR="000D0621" w:rsidRPr="000D0621" w:rsidRDefault="000D0621" w:rsidP="000D0621">
                            <w:pPr>
                              <w:ind w:firstLine="0"/>
                              <w:jc w:val="center"/>
                              <w:rPr>
                                <w:rFonts w:ascii="ISOCPEUR" w:hAnsi="ISOCPEUR"/>
                                <w:i/>
                                <w:iCs/>
                                <w:sz w:val="18"/>
                                <w:szCs w:val="18"/>
                              </w:rPr>
                            </w:pPr>
                            <w:r w:rsidRPr="007166AE">
                              <w:rPr>
                                <w:rFonts w:ascii="ISOCPEUR" w:hAnsi="ISOCPEUR"/>
                                <w:i/>
                                <w:iCs/>
                                <w:sz w:val="18"/>
                                <w:szCs w:val="18"/>
                              </w:rPr>
                              <w:t xml:space="preserve">Додаток </w:t>
                            </w:r>
                            <w:r w:rsidRPr="00031960">
                              <w:rPr>
                                <w:rFonts w:ascii="ISOCPEUR" w:hAnsi="ISOCPEUR"/>
                                <w:i/>
                                <w:iCs/>
                                <w:sz w:val="18"/>
                                <w:szCs w:val="18"/>
                                <w:lang w:val="ru-RU"/>
                              </w:rPr>
                              <w:t>1</w:t>
                            </w:r>
                            <w:r w:rsidRPr="007166AE">
                              <w:rPr>
                                <w:rFonts w:ascii="ISOCPEUR" w:hAnsi="ISOCPEUR"/>
                                <w:i/>
                                <w:iCs/>
                                <w:sz w:val="18"/>
                                <w:szCs w:val="18"/>
                              </w:rPr>
                              <w:t xml:space="preserve">. </w:t>
                            </w:r>
                            <w:r>
                              <w:rPr>
                                <w:rFonts w:ascii="ISOCPEUR" w:hAnsi="ISOCPEUR"/>
                                <w:i/>
                                <w:iCs/>
                                <w:sz w:val="18"/>
                                <w:szCs w:val="18"/>
                              </w:rPr>
                              <w:t>Фізична схема</w:t>
                            </w:r>
                          </w:p>
                        </w:txbxContent>
                      </wps:txbx>
                      <wps:bodyPr rot="0" vert="horz" wrap="square" lIns="12700" tIns="12700" rIns="12700" bIns="12700" anchor="ctr" anchorCtr="0" upright="1">
                        <a:noAutofit/>
                      </wps:bodyPr>
                    </wps:wsp>
                    <wps:wsp>
                      <wps:cNvPr id="410"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1"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2"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3"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5762D9" w14:textId="77777777" w:rsidR="000D0621" w:rsidRPr="0098560D" w:rsidRDefault="000D0621" w:rsidP="000D0621">
                            <w:pPr>
                              <w:pStyle w:val="a"/>
                              <w:jc w:val="center"/>
                              <w:rPr>
                                <w:sz w:val="18"/>
                              </w:rPr>
                            </w:pPr>
                            <w:r w:rsidRPr="0098560D">
                              <w:rPr>
                                <w:sz w:val="18"/>
                              </w:rPr>
                              <w:t>Літ.</w:t>
                            </w:r>
                          </w:p>
                        </w:txbxContent>
                      </wps:txbx>
                      <wps:bodyPr rot="0" vert="horz" wrap="square" lIns="12700" tIns="12700" rIns="12700" bIns="12700" anchor="t" anchorCtr="0" upright="1">
                        <a:noAutofit/>
                      </wps:bodyPr>
                    </wps:wsp>
                    <wps:wsp>
                      <wps:cNvPr id="414"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77F90C" w14:textId="77777777" w:rsidR="000D0621" w:rsidRPr="0098560D" w:rsidRDefault="000D0621" w:rsidP="000D0621">
                            <w:pPr>
                              <w:pStyle w:val="a"/>
                              <w:jc w:val="center"/>
                              <w:rPr>
                                <w:sz w:val="18"/>
                              </w:rPr>
                            </w:pPr>
                            <w:r w:rsidRPr="0098560D">
                              <w:rPr>
                                <w:sz w:val="18"/>
                              </w:rPr>
                              <w:t>Аркушів</w:t>
                            </w:r>
                          </w:p>
                        </w:txbxContent>
                      </wps:txbx>
                      <wps:bodyPr rot="0" vert="horz" wrap="square" lIns="12700" tIns="12700" rIns="12700" bIns="12700" anchor="t" anchorCtr="0" upright="1">
                        <a:noAutofit/>
                      </wps:bodyPr>
                    </wps:wsp>
                    <wps:wsp>
                      <wps:cNvPr id="415"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9A0F82" w14:textId="4092B443" w:rsidR="000D0621" w:rsidRPr="003D075F" w:rsidRDefault="003D075F" w:rsidP="000D0621">
                            <w:pPr>
                              <w:pStyle w:val="a"/>
                              <w:jc w:val="center"/>
                              <w:rPr>
                                <w:sz w:val="18"/>
                                <w:lang w:val="en-US"/>
                              </w:rPr>
                            </w:pPr>
                            <w:r>
                              <w:rPr>
                                <w:sz w:val="18"/>
                                <w:lang w:val="en-US"/>
                              </w:rPr>
                              <w:t>92</w:t>
                            </w:r>
                          </w:p>
                        </w:txbxContent>
                      </wps:txbx>
                      <wps:bodyPr rot="0" vert="horz" wrap="square" lIns="12700" tIns="12700" rIns="12700" bIns="12700" anchor="t" anchorCtr="0" upright="1">
                        <a:noAutofit/>
                      </wps:bodyPr>
                    </wps:wsp>
                    <wps:wsp>
                      <wps:cNvPr id="416"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7"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8" name="Rectangle 260"/>
                      <wps:cNvSpPr>
                        <a:spLocks noChangeArrowheads="1"/>
                      </wps:cNvSpPr>
                      <wps:spPr bwMode="auto">
                        <a:xfrm>
                          <a:off x="14295" y="19088"/>
                          <a:ext cx="5609"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51D961" w14:textId="77777777" w:rsidR="000D0621" w:rsidRDefault="000D0621" w:rsidP="000D0621">
                            <w:pPr>
                              <w:pStyle w:val="a"/>
                              <w:jc w:val="center"/>
                              <w:rPr>
                                <w:sz w:val="24"/>
                                <w:lang w:val="ru-RU"/>
                              </w:rPr>
                            </w:pPr>
                            <w:r w:rsidRPr="0098560D">
                              <w:rPr>
                                <w:sz w:val="24"/>
                              </w:rPr>
                              <w:t>ПГФК ДВНЗ  «</w:t>
                            </w:r>
                            <w:r w:rsidRPr="0098560D">
                              <w:rPr>
                                <w:sz w:val="24"/>
                                <w:lang w:val="ru-RU"/>
                              </w:rPr>
                              <w:t>УжНУ»</w:t>
                            </w:r>
                          </w:p>
                          <w:p w14:paraId="08D5F129" w14:textId="23A69D09" w:rsidR="006D4FC9" w:rsidRPr="003D075F" w:rsidRDefault="006D4FC9" w:rsidP="000D0621">
                            <w:pPr>
                              <w:pStyle w:val="a"/>
                              <w:jc w:val="center"/>
                              <w:rPr>
                                <w:sz w:val="24"/>
                                <w:lang w:val="en-US"/>
                              </w:rPr>
                            </w:pPr>
                            <w:r>
                              <w:rPr>
                                <w:sz w:val="24"/>
                                <w:lang w:val="ru-RU"/>
                              </w:rPr>
                              <w:t>КН-4</w:t>
                            </w:r>
                            <w:r w:rsidR="003D075F">
                              <w:rPr>
                                <w:sz w:val="24"/>
                                <w:lang w:val="en-US"/>
                              </w:rPr>
                              <w:t>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7BBF6" id="Group 468" o:spid="_x0000_s1146" style="position:absolute;left:0;text-align:left;margin-left:0;margin-top:25.15pt;width:518.8pt;height:782pt;z-index:251686912;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">
              <v:rect id="Rectangle 212"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" filled="f" strokeweight="2pt"/>
              <v:line id="Line 213" o:spid="_x0000_s11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hxAAAANwAAAAPAAAAZHJzL2Rvd25yZXYueG1sRI9Ba8JA&#10;FITvQv/D8gq96aYp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P7TF2HEAAAA3AAAAA8A&#10;AAAAAAAAAAAAAAAABwIAAGRycy9kb3ducmV2LnhtbFBLBQYAAAAAAwADALcAAAD4AgAAAAA=&#10;" strokeweight="2pt"/>
              <v:line id="Line 214" o:spid="_x0000_s11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MTvQAAANwAAAAPAAAAZHJzL2Rvd25yZXYueG1sRE+9CsIw&#10;EN4F3yGc4Kapi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j0yDE70AAADcAAAADwAAAAAAAAAA&#10;AAAAAAAHAgAAZHJzL2Rvd25yZXYueG1sUEsFBgAAAAADAAMAtwAAAPECAAAAAA==&#10;" strokeweight="2pt"/>
              <v:line id="Line 215" o:spid="_x0000_s11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aIxAAAANwAAAAPAAAAZHJzL2Rvd25yZXYueG1sRI9Ba8JA&#10;FITvQv/D8gq96aYp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OAAJojEAAAA3AAAAA8A&#10;AAAAAAAAAAAAAAAABwIAAGRycy9kb3ducmV2LnhtbFBLBQYAAAAAAwADALcAAAD4AgAAAAA=&#10;" strokeweight="2pt"/>
              <v:line id="Line 216" o:spid="_x0000_s11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line id="Line 217" o:spid="_x0000_s11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FnzwAAAANwAAAAPAAAAZHJzL2Rvd25yZXYueG1sRI/BCsIw&#10;EETvgv8QVvCmqaI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RnBZ88AAAADcAAAADwAAAAAA&#10;AAAAAAAAAAAHAgAAZHJzL2Rvd25yZXYueG1sUEsFBgAAAAADAAMAtwAAAPQCAAAAAA==&#10;" strokeweight="2pt"/>
              <v:line id="Line 218" o:spid="_x0000_s11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219" o:spid="_x0000_s11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220"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" strokeweight="1pt"/>
              <v:line id="Line 221"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" strokeweight="1pt"/>
              <v:rect id="Rectangle 222" o:spid="_x0000_s11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6921D114" w14:textId="77777777" w:rsidR="000D0621" w:rsidRDefault="000D0621" w:rsidP="000D0621">
                      <w:pPr>
                        <w:pStyle w:val="a"/>
                        <w:jc w:val="center"/>
                        <w:rPr>
                          <w:rFonts w:ascii="Journal" w:hAnsi="Journal"/>
                          <w:sz w:val="18"/>
                        </w:rPr>
                      </w:pPr>
                      <w:r w:rsidRPr="007D4136">
                        <w:rPr>
                          <w:sz w:val="18"/>
                        </w:rPr>
                        <w:t>Змн</w:t>
                      </w:r>
                      <w:r>
                        <w:rPr>
                          <w:rFonts w:ascii="Journal" w:hAnsi="Journal"/>
                          <w:sz w:val="18"/>
                        </w:rPr>
                        <w:t>.</w:t>
                      </w:r>
                    </w:p>
                  </w:txbxContent>
                </v:textbox>
              </v:rect>
              <v:rect id="Rectangle 223" o:spid="_x0000_s11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515ED098" w14:textId="77777777" w:rsidR="000D0621" w:rsidRDefault="000D0621" w:rsidP="000D0621">
                      <w:pPr>
                        <w:pStyle w:val="a"/>
                        <w:jc w:val="center"/>
                        <w:rPr>
                          <w:sz w:val="18"/>
                        </w:rPr>
                      </w:pPr>
                      <w:r w:rsidRPr="0098560D">
                        <w:rPr>
                          <w:sz w:val="18"/>
                        </w:rPr>
                        <w:t>Арк</w:t>
                      </w:r>
                      <w:r>
                        <w:rPr>
                          <w:rFonts w:ascii="ISOCPEUR Cyr" w:hAnsi="ISOCPEUR Cyr"/>
                          <w:sz w:val="18"/>
                        </w:rPr>
                        <w:t>.</w:t>
                      </w:r>
                    </w:p>
                  </w:txbxContent>
                </v:textbox>
              </v:rect>
              <v:rect id="Rectangle 224" o:spid="_x0000_s11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" filled="f" stroked="f" strokeweight=".25pt">
                <v:textbox inset="1pt,1pt,1pt,1pt">
                  <w:txbxContent>
                    <w:p w14:paraId="3D753960" w14:textId="77777777" w:rsidR="000D0621" w:rsidRDefault="000D0621" w:rsidP="000D0621">
                      <w:pPr>
                        <w:pStyle w:val="a"/>
                        <w:jc w:val="center"/>
                        <w:rPr>
                          <w:sz w:val="18"/>
                        </w:rPr>
                      </w:pPr>
                      <w:r>
                        <w:rPr>
                          <w:rFonts w:ascii="ISOCPEUR Cyr" w:hAnsi="ISOCPEUR Cyr"/>
                          <w:sz w:val="18"/>
                        </w:rPr>
                        <w:t xml:space="preserve">№ </w:t>
                      </w:r>
                      <w:r w:rsidRPr="0098560D">
                        <w:rPr>
                          <w:sz w:val="18"/>
                        </w:rPr>
                        <w:t>докум</w:t>
                      </w:r>
                      <w:r>
                        <w:rPr>
                          <w:rFonts w:ascii="ISOCPEUR Cyr" w:hAnsi="ISOCPEUR Cyr"/>
                          <w:sz w:val="18"/>
                        </w:rPr>
                        <w:t>.</w:t>
                      </w:r>
                    </w:p>
                  </w:txbxContent>
                </v:textbox>
              </v:rect>
              <v:rect id="Rectangle 225" o:spid="_x0000_s11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" filled="f" stroked="f" strokeweight=".25pt">
                <v:textbox inset="1pt,1pt,1pt,1pt">
                  <w:txbxContent>
                    <w:p w14:paraId="5526EFC4" w14:textId="77777777" w:rsidR="000D0621" w:rsidRPr="0098560D" w:rsidRDefault="000D0621" w:rsidP="000D0621">
                      <w:pPr>
                        <w:pStyle w:val="a"/>
                        <w:jc w:val="center"/>
                        <w:rPr>
                          <w:sz w:val="18"/>
                        </w:rPr>
                      </w:pPr>
                      <w:r w:rsidRPr="0098560D">
                        <w:rPr>
                          <w:sz w:val="18"/>
                        </w:rPr>
                        <w:t>Підпис</w:t>
                      </w:r>
                    </w:p>
                  </w:txbxContent>
                </v:textbox>
              </v:rect>
              <v:rect id="Rectangle 226" o:spid="_x0000_s11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51C90E84" w14:textId="77777777" w:rsidR="000D0621" w:rsidRPr="0098560D" w:rsidRDefault="000D0621" w:rsidP="000D0621">
                      <w:pPr>
                        <w:pStyle w:val="a"/>
                        <w:jc w:val="center"/>
                        <w:rPr>
                          <w:sz w:val="18"/>
                        </w:rPr>
                      </w:pPr>
                      <w:r w:rsidRPr="0098560D">
                        <w:rPr>
                          <w:sz w:val="18"/>
                        </w:rPr>
                        <w:t>Дата</w:t>
                      </w:r>
                    </w:p>
                  </w:txbxContent>
                </v:textbox>
              </v:rect>
              <v:rect id="Rectangle 227" o:spid="_x0000_s11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" filled="f" stroked="f" strokeweight=".25pt">
                <v:textbox inset="1pt,1pt,1pt,1pt">
                  <w:txbxContent>
                    <w:p w14:paraId="293EAF67" w14:textId="77777777" w:rsidR="000D0621" w:rsidRDefault="000D0621" w:rsidP="000D0621">
                      <w:pPr>
                        <w:pStyle w:val="a"/>
                        <w:jc w:val="center"/>
                        <w:rPr>
                          <w:rFonts w:ascii="Journal" w:hAnsi="Journal"/>
                          <w:sz w:val="18"/>
                        </w:rPr>
                      </w:pPr>
                      <w:r w:rsidRPr="0098560D">
                        <w:rPr>
                          <w:sz w:val="18"/>
                        </w:rPr>
                        <w:t>Арк</w:t>
                      </w:r>
                      <w:r>
                        <w:rPr>
                          <w:rFonts w:ascii="ISOCPEUR Cyr" w:hAnsi="ISOCPEUR Cyr"/>
                          <w:sz w:val="18"/>
                        </w:rPr>
                        <w:t>.</w:t>
                      </w:r>
                    </w:p>
                  </w:txbxContent>
                </v:textbox>
              </v:rect>
              <v:rect id="Rectangle 228" o:spid="_x0000_s11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" filled="f" stroked="f" strokeweight=".25pt">
                <v:textbox inset="1pt,1pt,1pt,1pt">
                  <w:txbxContent>
                    <w:p w14:paraId="64DBC6E7" w14:textId="72B0A390" w:rsidR="000D0621" w:rsidRPr="003D075F" w:rsidRDefault="003D075F" w:rsidP="000D0621">
                      <w:pPr>
                        <w:pStyle w:val="a"/>
                        <w:jc w:val="center"/>
                        <w:rPr>
                          <w:sz w:val="18"/>
                          <w:lang w:val="en-US"/>
                        </w:rPr>
                      </w:pPr>
                      <w:r>
                        <w:rPr>
                          <w:sz w:val="18"/>
                          <w:lang w:val="en-US"/>
                        </w:rPr>
                        <w:t>50</w:t>
                      </w:r>
                    </w:p>
                  </w:txbxContent>
                </v:textbox>
              </v:rect>
              <v:rect id="Rectangle 229" o:spid="_x0000_s11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" filled="f" stroked="f" strokeweight=".25pt">
                <v:textbox inset="1pt,1pt,1pt,1pt">
                  <w:txbxContent>
                    <w:p w14:paraId="5E6A6681" w14:textId="5EA80038" w:rsidR="000D0621" w:rsidRPr="000D0621" w:rsidRDefault="000D0621" w:rsidP="000D0621">
                      <w:pPr>
                        <w:pStyle w:val="a"/>
                        <w:jc w:val="center"/>
                        <w:rPr>
                          <w:lang w:val="en-US"/>
                        </w:rPr>
                      </w:pPr>
                      <w:r>
                        <w:rPr>
                          <w:lang w:val="ru-RU"/>
                        </w:rPr>
                        <w:t>ЗВТП</w:t>
                      </w:r>
                      <w:r w:rsidRPr="000364C5">
                        <w:t>.</w:t>
                      </w:r>
                      <w:r w:rsidR="003D075F" w:rsidRPr="003D075F">
                        <w:rPr>
                          <w:noProof/>
                          <w:szCs w:val="28"/>
                        </w:rPr>
                        <w:t>253007ФМБД</w:t>
                      </w:r>
                      <w:r>
                        <w:t>.</w:t>
                      </w:r>
                      <w:r w:rsidRPr="000364C5">
                        <w:rPr>
                          <w:lang w:val="ru-RU"/>
                        </w:rPr>
                        <w:t>2</w:t>
                      </w:r>
                      <w:r w:rsidR="005F1961">
                        <w:rPr>
                          <w:lang w:val="ru-RU"/>
                        </w:rPr>
                        <w:t>6</w:t>
                      </w:r>
                      <w:r w:rsidRPr="000364C5">
                        <w:t>.000.</w:t>
                      </w:r>
                      <w:r>
                        <w:rPr>
                          <w:lang w:val="en-US"/>
                        </w:rPr>
                        <w:t>E1</w:t>
                      </w:r>
                    </w:p>
                    <w:p w14:paraId="32EB53DB" w14:textId="77777777" w:rsidR="000D0621" w:rsidRPr="000364C5" w:rsidRDefault="000D0621" w:rsidP="000D0621">
                      <w:pPr>
                        <w:pStyle w:val="a"/>
                        <w:jc w:val="center"/>
                        <w:rPr>
                          <w:lang w:val="ru-RU"/>
                        </w:rPr>
                      </w:pPr>
                    </w:p>
                    <w:p w14:paraId="08FCCF1B" w14:textId="77777777" w:rsidR="000D0621" w:rsidRPr="000364C5" w:rsidRDefault="000D0621" w:rsidP="000D0621">
                      <w:pPr>
                        <w:rPr>
                          <w:rFonts w:ascii="ISOCPEUR" w:hAnsi="ISOCPEUR"/>
                        </w:rPr>
                      </w:pPr>
                    </w:p>
                  </w:txbxContent>
                </v:textbox>
              </v:rect>
              <v:line id="Line 230" o:spid="_x0000_s11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my2wAAAANwAAAAPAAAAZHJzL2Rvd25yZXYueG1sRI/BCsIw&#10;EETvgv8QVvCmqaI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095stsAAAADcAAAADwAAAAAA&#10;AAAAAAAAAAAHAgAAZHJzL2Rvd25yZXYueG1sUEsFBgAAAAADAAMAtwAAAPQCAAAAAA==&#10;" strokeweight="2pt"/>
              <v:line id="Line 231" o:spid="_x0000_s11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" strokeweight="2pt"/>
              <v:line id="Line 232" o:spid="_x0000_s11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TmwgAAANwAAAAPAAAAZHJzL2Rvd25yZXYueG1sRE/dasIw&#10;FL4f7B3CGXg3UxXG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AGsZTmwgAAANwAAAAPAAAA&#10;AAAAAAAAAAAAAAcCAABkcnMvZG93bnJldi54bWxQSwUGAAAAAAMAAwC3AAAA9gIAAAAA&#10;" strokeweight="1pt"/>
              <v:line id="Line 233" o:spid="_x0000_s11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" strokeweight="1pt"/>
              <v:line id="Line 234" o:spid="_x0000_s11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" strokeweight="1pt"/>
              <v:group id="Group 235" o:spid="_x0000_s11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rect id="Rectangle 236" o:spid="_x0000_s11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" filled="f" stroked="f" strokeweight=".25pt">
                  <v:textbox inset="1pt,1pt,1pt,1pt">
                    <w:txbxContent>
                      <w:p w14:paraId="65A1EA6A" w14:textId="77777777" w:rsidR="000D0621" w:rsidRPr="0098560D" w:rsidRDefault="000D0621" w:rsidP="000D0621">
                        <w:pPr>
                          <w:pStyle w:val="a"/>
                          <w:rPr>
                            <w:sz w:val="18"/>
                          </w:rPr>
                        </w:pPr>
                        <w:r w:rsidRPr="0098560D">
                          <w:rPr>
                            <w:sz w:val="18"/>
                          </w:rPr>
                          <w:t xml:space="preserve"> Розроб.</w:t>
                        </w:r>
                      </w:p>
                    </w:txbxContent>
                  </v:textbox>
                </v:rect>
                <v:rect id="Rectangle 237" o:spid="_x0000_s11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" filled="f" stroked="f" strokeweight=".25pt">
                  <v:textbox inset="1pt,1pt,1pt,1pt">
                    <w:txbxContent>
                      <w:p w14:paraId="0FAAD9C6" w14:textId="77CEF0C1" w:rsidR="000D0621" w:rsidRPr="003D075F" w:rsidRDefault="003D075F" w:rsidP="000D0621">
                        <w:pPr>
                          <w:ind w:firstLine="0"/>
                          <w:rPr>
                            <w:rFonts w:ascii="ISOCPEUR" w:hAnsi="ISOCPEUR"/>
                            <w:sz w:val="24"/>
                            <w:szCs w:val="20"/>
                          </w:rPr>
                        </w:pPr>
                        <w:r>
                          <w:rPr>
                            <w:rFonts w:ascii="ISOCPEUR" w:eastAsia="Times New Roman" w:hAnsi="ISOCPEUR" w:cs="Times New Roman"/>
                            <w:i/>
                            <w:sz w:val="16"/>
                            <w:szCs w:val="18"/>
                            <w:lang w:eastAsia="uk-UA"/>
                          </w:rPr>
                          <w:t>Гайдук І.О.</w:t>
                        </w:r>
                      </w:p>
                    </w:txbxContent>
                  </v:textbox>
                </v:rect>
              </v:group>
              <v:group id="Group 238" o:spid="_x0000_s11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">
                <v:rect id="Rectangle 239" o:spid="_x0000_s11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" filled="f" stroked="f" strokeweight=".25pt">
                  <v:textbox inset="1pt,1pt,1pt,1pt">
                    <w:txbxContent>
                      <w:p w14:paraId="28713EAC" w14:textId="77777777" w:rsidR="000D0621" w:rsidRPr="0098560D" w:rsidRDefault="000D0621" w:rsidP="000D0621">
                        <w:pPr>
                          <w:pStyle w:val="a"/>
                          <w:rPr>
                            <w:sz w:val="18"/>
                          </w:rPr>
                        </w:pPr>
                        <w:r w:rsidRPr="0098560D">
                          <w:rPr>
                            <w:sz w:val="18"/>
                          </w:rPr>
                          <w:t xml:space="preserve"> Перевір.</w:t>
                        </w:r>
                      </w:p>
                    </w:txbxContent>
                  </v:textbox>
                </v:rect>
                <v:rect id="Rectangle 240" o:spid="_x0000_s11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1B7E19BD" w14:textId="63F7D0DA" w:rsidR="000D0621" w:rsidRPr="0098560D" w:rsidRDefault="003D075F" w:rsidP="000D0621">
                        <w:pPr>
                          <w:pStyle w:val="a"/>
                          <w:rPr>
                            <w:rFonts w:cs="Courier New"/>
                            <w:sz w:val="16"/>
                            <w:szCs w:val="18"/>
                          </w:rPr>
                        </w:pPr>
                        <w:r>
                          <w:rPr>
                            <w:rFonts w:cs="Courier New"/>
                            <w:sz w:val="16"/>
                            <w:szCs w:val="18"/>
                            <w:lang w:val="ru-RU"/>
                          </w:rPr>
                          <w:t>Ходанич П.Я.</w:t>
                        </w:r>
                      </w:p>
                    </w:txbxContent>
                  </v:textbox>
                </v:rect>
              </v:group>
              <v:group id="Group 241" o:spid="_x0000_s11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rect id="Rectangle 242" o:spid="_x0000_s11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" filled="f" stroked="f" strokeweight=".25pt">
                  <v:textbox inset="1pt,1pt,1pt,1pt">
                    <w:txbxContent>
                      <w:p w14:paraId="4FAE258D" w14:textId="77777777" w:rsidR="000D0621" w:rsidRPr="0098560D" w:rsidRDefault="000D0621" w:rsidP="000D0621">
                        <w:pPr>
                          <w:pStyle w:val="a"/>
                          <w:rPr>
                            <w:sz w:val="18"/>
                          </w:rPr>
                        </w:pPr>
                        <w:r>
                          <w:rPr>
                            <w:rFonts w:ascii="ISOCPEUR Cyr" w:hAnsi="ISOCPEUR Cyr"/>
                            <w:sz w:val="18"/>
                          </w:rPr>
                          <w:t xml:space="preserve"> Реценз.</w:t>
                        </w:r>
                      </w:p>
                    </w:txbxContent>
                  </v:textbox>
                </v:rect>
                <v:rect id="Rectangle 243" o:spid="_x0000_s11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" filled="f" stroked="f" strokeweight=".25pt">
                  <v:textbox inset="1pt,1pt,1pt,1pt">
                    <w:txbxContent>
                      <w:p w14:paraId="66E36D69" w14:textId="77777777" w:rsidR="000D0621" w:rsidRDefault="000D0621" w:rsidP="000D0621">
                        <w:pPr>
                          <w:pStyle w:val="a"/>
                          <w:rPr>
                            <w:rFonts w:ascii="Journal" w:hAnsi="Journal"/>
                            <w:sz w:val="18"/>
                          </w:rPr>
                        </w:pPr>
                      </w:p>
                    </w:txbxContent>
                  </v:textbox>
                </v:rect>
              </v:group>
              <v:group id="Group 244" o:spid="_x0000_s11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rect id="Rectangle 245" o:spid="_x0000_s11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" filled="f" stroked="f" strokeweight=".25pt">
                  <v:textbox inset="1pt,1pt,1pt,1pt">
                    <w:txbxContent>
                      <w:p w14:paraId="3DE93128" w14:textId="77777777" w:rsidR="000D0621" w:rsidRPr="0098560D" w:rsidRDefault="000D0621" w:rsidP="000D0621">
                        <w:pPr>
                          <w:pStyle w:val="a"/>
                          <w:rPr>
                            <w:sz w:val="18"/>
                          </w:rPr>
                        </w:pPr>
                        <w:r>
                          <w:rPr>
                            <w:rFonts w:ascii="ISOCPEUR Cyr" w:hAnsi="ISOCPEUR Cyr"/>
                            <w:sz w:val="18"/>
                          </w:rPr>
                          <w:t xml:space="preserve"> </w:t>
                        </w:r>
                        <w:r w:rsidRPr="007D4136">
                          <w:rPr>
                            <w:sz w:val="18"/>
                          </w:rPr>
                          <w:t>Н. Контр</w:t>
                        </w:r>
                        <w:r>
                          <w:rPr>
                            <w:rFonts w:ascii="ISOCPEUR Cyr" w:hAnsi="ISOCPEUR Cyr"/>
                            <w:sz w:val="18"/>
                          </w:rPr>
                          <w:t>.</w:t>
                        </w:r>
                      </w:p>
                    </w:txbxContent>
                  </v:textbox>
                </v:rect>
                <v:rect id="Rectangle 246" o:spid="_x0000_s11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" filled="f" stroked="f" strokeweight=".25pt">
                  <v:textbox inset="1pt,1pt,1pt,1pt">
                    <w:txbxContent>
                      <w:p w14:paraId="360FA778" w14:textId="77777777" w:rsidR="000D0621" w:rsidRPr="001E365C" w:rsidRDefault="000D0621" w:rsidP="000D0621">
                        <w:pPr>
                          <w:pStyle w:val="a"/>
                          <w:rPr>
                            <w:sz w:val="16"/>
                            <w:szCs w:val="18"/>
                          </w:rPr>
                        </w:pPr>
                        <w:r>
                          <w:rPr>
                            <w:sz w:val="16"/>
                            <w:szCs w:val="18"/>
                          </w:rPr>
                          <w:t>Александра Н.В.</w:t>
                        </w:r>
                      </w:p>
                      <w:p w14:paraId="11987B91" w14:textId="77777777" w:rsidR="000D0621" w:rsidRPr="001E365C" w:rsidRDefault="000D0621" w:rsidP="000D0621">
                        <w:pPr>
                          <w:pStyle w:val="a"/>
                          <w:rPr>
                            <w:sz w:val="16"/>
                            <w:szCs w:val="18"/>
                          </w:rPr>
                        </w:pPr>
                      </w:p>
                    </w:txbxContent>
                  </v:textbox>
                </v:rect>
              </v:group>
              <v:group id="Group 247" o:spid="_x0000_s11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">
                <v:rect id="Rectangle 248" o:spid="_x0000_s11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" filled="f" stroked="f" strokeweight=".25pt">
                  <v:textbox inset="1pt,1pt,1pt,1pt">
                    <w:txbxContent>
                      <w:p w14:paraId="21C91C68" w14:textId="77777777" w:rsidR="000D0621" w:rsidRPr="007D4136" w:rsidRDefault="000D0621" w:rsidP="000D0621">
                        <w:pPr>
                          <w:pStyle w:val="a"/>
                          <w:rPr>
                            <w:sz w:val="18"/>
                          </w:rPr>
                        </w:pPr>
                        <w:r>
                          <w:rPr>
                            <w:sz w:val="18"/>
                          </w:rPr>
                          <w:t xml:space="preserve"> </w:t>
                        </w:r>
                        <w:r w:rsidRPr="007D4136">
                          <w:rPr>
                            <w:sz w:val="18"/>
                          </w:rPr>
                          <w:t>Затверд.</w:t>
                        </w:r>
                      </w:p>
                    </w:txbxContent>
                  </v:textbox>
                </v:rect>
                <v:rect id="Rectangle 249" o:spid="_x0000_s11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" filled="f" stroked="f" strokeweight=".25pt">
                  <v:textbox inset="1pt,1pt,1pt,1pt">
                    <w:txbxContent>
                      <w:p w14:paraId="3B537422" w14:textId="77777777" w:rsidR="000D0621" w:rsidRPr="0098560D" w:rsidRDefault="000D0621" w:rsidP="000D0621">
                        <w:pPr>
                          <w:pStyle w:val="a"/>
                          <w:rPr>
                            <w:sz w:val="16"/>
                            <w:szCs w:val="16"/>
                          </w:rPr>
                        </w:pPr>
                        <w:r>
                          <w:rPr>
                            <w:sz w:val="16"/>
                            <w:szCs w:val="16"/>
                          </w:rPr>
                          <w:t>Лінчук</w:t>
                        </w:r>
                        <w:r w:rsidRPr="0098560D">
                          <w:rPr>
                            <w:sz w:val="16"/>
                            <w:szCs w:val="16"/>
                          </w:rPr>
                          <w:t xml:space="preserve"> </w:t>
                        </w:r>
                        <w:r>
                          <w:rPr>
                            <w:sz w:val="16"/>
                            <w:szCs w:val="16"/>
                          </w:rPr>
                          <w:t>Н</w:t>
                        </w:r>
                        <w:r w:rsidRPr="0098560D">
                          <w:rPr>
                            <w:sz w:val="16"/>
                            <w:szCs w:val="16"/>
                          </w:rPr>
                          <w:t>.</w:t>
                        </w:r>
                        <w:r>
                          <w:rPr>
                            <w:sz w:val="16"/>
                            <w:szCs w:val="16"/>
                          </w:rPr>
                          <w:t>Л</w:t>
                        </w:r>
                        <w:r w:rsidRPr="0098560D">
                          <w:rPr>
                            <w:sz w:val="16"/>
                            <w:szCs w:val="16"/>
                          </w:rPr>
                          <w:t>.</w:t>
                        </w:r>
                      </w:p>
                    </w:txbxContent>
                  </v:textbox>
                </v:rect>
              </v:group>
              <v:line id="Line 250" o:spid="_x0000_s11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4tWvQAAANwAAAAPAAAAZHJzL2Rvd25yZXYueG1sRE+9CsIw&#10;EN4F3yGc4Kapo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92uLVr0AAADcAAAADwAAAAAAAAAA&#10;AAAAAAAHAgAAZHJzL2Rvd25yZXYueG1sUEsFBgAAAAADAAMAtwAAAPECAAAAAA==&#10;" strokeweight="2pt"/>
              <v:rect id="Rectangle 251" o:spid="_x0000_s118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" filled="f" stroked="f" strokeweight=".25pt">
                <v:textbox inset="1pt,1pt,1pt,1pt">
                  <w:txbxContent>
                    <w:p w14:paraId="3DB99022" w14:textId="77777777" w:rsidR="003D075F" w:rsidRDefault="003D075F" w:rsidP="000D0621">
                      <w:pPr>
                        <w:ind w:firstLine="0"/>
                        <w:jc w:val="center"/>
                        <w:rPr>
                          <w:rFonts w:ascii="ISOCPEUR" w:hAnsi="ISOCPEUR" w:cs="Calibri"/>
                          <w:i/>
                          <w:iCs/>
                          <w:sz w:val="18"/>
                          <w:szCs w:val="18"/>
                          <w:lang w:val="en-US"/>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580B2355" w14:textId="044A9EC5" w:rsidR="000D0621" w:rsidRPr="000D0621" w:rsidRDefault="000D0621" w:rsidP="000D0621">
                      <w:pPr>
                        <w:ind w:firstLine="0"/>
                        <w:jc w:val="center"/>
                        <w:rPr>
                          <w:rFonts w:ascii="ISOCPEUR" w:hAnsi="ISOCPEUR"/>
                          <w:i/>
                          <w:iCs/>
                          <w:sz w:val="18"/>
                          <w:szCs w:val="18"/>
                        </w:rPr>
                      </w:pPr>
                      <w:r w:rsidRPr="007166AE">
                        <w:rPr>
                          <w:rFonts w:ascii="ISOCPEUR" w:hAnsi="ISOCPEUR"/>
                          <w:i/>
                          <w:iCs/>
                          <w:sz w:val="18"/>
                          <w:szCs w:val="18"/>
                        </w:rPr>
                        <w:t xml:space="preserve">Додаток </w:t>
                      </w:r>
                      <w:r w:rsidRPr="00031960">
                        <w:rPr>
                          <w:rFonts w:ascii="ISOCPEUR" w:hAnsi="ISOCPEUR"/>
                          <w:i/>
                          <w:iCs/>
                          <w:sz w:val="18"/>
                          <w:szCs w:val="18"/>
                          <w:lang w:val="ru-RU"/>
                        </w:rPr>
                        <w:t>1</w:t>
                      </w:r>
                      <w:r w:rsidRPr="007166AE">
                        <w:rPr>
                          <w:rFonts w:ascii="ISOCPEUR" w:hAnsi="ISOCPEUR"/>
                          <w:i/>
                          <w:iCs/>
                          <w:sz w:val="18"/>
                          <w:szCs w:val="18"/>
                        </w:rPr>
                        <w:t xml:space="preserve">. </w:t>
                      </w:r>
                      <w:r>
                        <w:rPr>
                          <w:rFonts w:ascii="ISOCPEUR" w:hAnsi="ISOCPEUR"/>
                          <w:i/>
                          <w:iCs/>
                          <w:sz w:val="18"/>
                          <w:szCs w:val="18"/>
                        </w:rPr>
                        <w:t>Фізична схема</w:t>
                      </w:r>
                    </w:p>
                  </w:txbxContent>
                </v:textbox>
              </v:rect>
              <v:line id="Line 252" o:spid="_x0000_s11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" strokeweight="2pt"/>
              <v:line id="Line 253" o:spid="_x0000_s11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" strokeweight="2pt"/>
              <v:line id="Line 254" o:spid="_x0000_s11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phwAAAANwAAAAPAAAAZHJzL2Rvd25yZXYueG1sRI/BCsIw&#10;EETvgv8QVvCmqaI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E1oqYcAAAADcAAAADwAAAAAA&#10;AAAAAAAAAAAHAgAAZHJzL2Rvd25yZXYueG1sUEsFBgAAAAADAAMAtwAAAPQCAAAAAA==&#10;" strokeweight="2pt"/>
              <v:rect id="Rectangle 255" o:spid="_x0000_s11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" filled="f" stroked="f" strokeweight=".25pt">
                <v:textbox inset="1pt,1pt,1pt,1pt">
                  <w:txbxContent>
                    <w:p w14:paraId="3E5762D9" w14:textId="77777777" w:rsidR="000D0621" w:rsidRPr="0098560D" w:rsidRDefault="000D0621" w:rsidP="000D0621">
                      <w:pPr>
                        <w:pStyle w:val="a"/>
                        <w:jc w:val="center"/>
                        <w:rPr>
                          <w:sz w:val="18"/>
                        </w:rPr>
                      </w:pPr>
                      <w:r w:rsidRPr="0098560D">
                        <w:rPr>
                          <w:sz w:val="18"/>
                        </w:rPr>
                        <w:t>Літ.</w:t>
                      </w:r>
                    </w:p>
                  </w:txbxContent>
                </v:textbox>
              </v:rect>
              <v:rect id="Rectangle 256" o:spid="_x0000_s11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" filled="f" stroked="f" strokeweight=".25pt">
                <v:textbox inset="1pt,1pt,1pt,1pt">
                  <w:txbxContent>
                    <w:p w14:paraId="3977F90C" w14:textId="77777777" w:rsidR="000D0621" w:rsidRPr="0098560D" w:rsidRDefault="000D0621" w:rsidP="000D0621">
                      <w:pPr>
                        <w:pStyle w:val="a"/>
                        <w:jc w:val="center"/>
                        <w:rPr>
                          <w:sz w:val="18"/>
                        </w:rPr>
                      </w:pPr>
                      <w:r w:rsidRPr="0098560D">
                        <w:rPr>
                          <w:sz w:val="18"/>
                        </w:rPr>
                        <w:t>Аркушів</w:t>
                      </w:r>
                    </w:p>
                  </w:txbxContent>
                </v:textbox>
              </v:rect>
              <v:rect id="Rectangle 257" o:spid="_x0000_s11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4A9A0F82" w14:textId="4092B443" w:rsidR="000D0621" w:rsidRPr="003D075F" w:rsidRDefault="003D075F" w:rsidP="000D0621">
                      <w:pPr>
                        <w:pStyle w:val="a"/>
                        <w:jc w:val="center"/>
                        <w:rPr>
                          <w:sz w:val="18"/>
                          <w:lang w:val="en-US"/>
                        </w:rPr>
                      </w:pPr>
                      <w:r>
                        <w:rPr>
                          <w:sz w:val="18"/>
                          <w:lang w:val="en-US"/>
                        </w:rPr>
                        <w:t>92</w:t>
                      </w:r>
                    </w:p>
                  </w:txbxContent>
                </v:textbox>
              </v:rect>
              <v:line id="Line 258" o:spid="_x0000_s11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" strokeweight="1pt"/>
              <v:line id="Line 259" o:spid="_x0000_s11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" strokeweight="1pt"/>
              <v:rect id="Rectangle 260" o:spid="_x0000_s1195" style="position:absolute;left:14295;top:19088;width:5609;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" filled="f" stroked="f" strokeweight=".25pt">
                <v:textbox inset="1pt,1pt,1pt,1pt">
                  <w:txbxContent>
                    <w:p w14:paraId="1351D961" w14:textId="77777777" w:rsidR="000D0621" w:rsidRDefault="000D0621" w:rsidP="000D0621">
                      <w:pPr>
                        <w:pStyle w:val="a"/>
                        <w:jc w:val="center"/>
                        <w:rPr>
                          <w:sz w:val="24"/>
                          <w:lang w:val="ru-RU"/>
                        </w:rPr>
                      </w:pPr>
                      <w:r w:rsidRPr="0098560D">
                        <w:rPr>
                          <w:sz w:val="24"/>
                        </w:rPr>
                        <w:t>ПГФК ДВНЗ  «</w:t>
                      </w:r>
                      <w:r w:rsidRPr="0098560D">
                        <w:rPr>
                          <w:sz w:val="24"/>
                          <w:lang w:val="ru-RU"/>
                        </w:rPr>
                        <w:t>УжНУ»</w:t>
                      </w:r>
                    </w:p>
                    <w:p w14:paraId="08D5F129" w14:textId="23A69D09" w:rsidR="006D4FC9" w:rsidRPr="003D075F" w:rsidRDefault="006D4FC9" w:rsidP="000D0621">
                      <w:pPr>
                        <w:pStyle w:val="a"/>
                        <w:jc w:val="center"/>
                        <w:rPr>
                          <w:sz w:val="24"/>
                          <w:lang w:val="en-US"/>
                        </w:rPr>
                      </w:pPr>
                      <w:r>
                        <w:rPr>
                          <w:sz w:val="24"/>
                          <w:lang w:val="ru-RU"/>
                        </w:rPr>
                        <w:t>КН-4</w:t>
                      </w:r>
                      <w:r w:rsidR="003D075F">
                        <w:rPr>
                          <w:sz w:val="24"/>
                          <w:lang w:val="en-US"/>
                        </w:rPr>
                        <w:t>3</w:t>
                      </w:r>
                    </w:p>
                  </w:txbxContent>
                </v:textbox>
              </v:rect>
              <w10:wrap anchorx="margin"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CA4BA" w14:textId="41AE0549" w:rsidR="002022BD" w:rsidRPr="00D02BC7" w:rsidRDefault="000A089B" w:rsidP="00D02BC7">
    <w:pPr>
      <w:pStyle w:val="Header"/>
      <w:ind w:firstLine="0"/>
    </w:pPr>
    <w:r>
      <w:rPr>
        <w:noProof/>
        <w:lang w:val="ru-RU" w:eastAsia="ru-RU"/>
      </w:rPr>
      <mc:AlternateContent>
        <mc:Choice Requires="wpg">
          <w:drawing>
            <wp:anchor distT="0" distB="0" distL="114300" distR="114300" simplePos="0" relativeHeight="251684864" behindDoc="0" locked="1" layoutInCell="1" allowOverlap="1" wp14:anchorId="4C0D9A3C" wp14:editId="11E5F572">
              <wp:simplePos x="0" y="0"/>
              <wp:positionH relativeFrom="page">
                <wp:posOffset>685800</wp:posOffset>
              </wp:positionH>
              <wp:positionV relativeFrom="page">
                <wp:posOffset>457200</wp:posOffset>
              </wp:positionV>
              <wp:extent cx="6588760" cy="9931400"/>
              <wp:effectExtent l="0" t="0" r="21590" b="1270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31400"/>
                        <a:chOff x="0" y="0"/>
                        <a:chExt cx="20000" cy="20000"/>
                      </a:xfrm>
                    </wpg:grpSpPr>
                    <wps:wsp>
                      <wps:cNvPr id="469"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1"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2"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3"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4"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5"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6"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7"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8"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9"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D6CF30" w14:textId="77777777" w:rsidR="000A089B" w:rsidRDefault="000A089B" w:rsidP="000A089B">
                            <w:pPr>
                              <w:pStyle w:val="a"/>
                              <w:jc w:val="center"/>
                              <w:rPr>
                                <w:rFonts w:ascii="Journal" w:hAnsi="Journal"/>
                                <w:sz w:val="18"/>
                              </w:rPr>
                            </w:pPr>
                            <w:r w:rsidRPr="007D4136">
                              <w:rPr>
                                <w:sz w:val="18"/>
                              </w:rPr>
                              <w:t>Змн</w:t>
                            </w:r>
                            <w:r>
                              <w:rPr>
                                <w:rFonts w:ascii="Journal" w:hAnsi="Journal"/>
                                <w:sz w:val="18"/>
                              </w:rPr>
                              <w:t>.</w:t>
                            </w:r>
                          </w:p>
                        </w:txbxContent>
                      </wps:txbx>
                      <wps:bodyPr rot="0" vert="horz" wrap="square" lIns="12700" tIns="12700" rIns="12700" bIns="12700" anchor="t" anchorCtr="0" upright="1">
                        <a:noAutofit/>
                      </wps:bodyPr>
                    </wps:wsp>
                    <wps:wsp>
                      <wps:cNvPr id="480"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7659E" w14:textId="77777777" w:rsidR="000A089B" w:rsidRDefault="000A089B" w:rsidP="000A089B">
                            <w:pPr>
                              <w:pStyle w:val="a"/>
                              <w:jc w:val="center"/>
                              <w:rPr>
                                <w:sz w:val="18"/>
                              </w:rPr>
                            </w:pPr>
                            <w:r w:rsidRPr="0098560D">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481"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621792" w14:textId="77777777" w:rsidR="000A089B" w:rsidRDefault="000A089B" w:rsidP="000A089B">
                            <w:pPr>
                              <w:pStyle w:val="a"/>
                              <w:jc w:val="center"/>
                              <w:rPr>
                                <w:sz w:val="18"/>
                              </w:rPr>
                            </w:pPr>
                            <w:r>
                              <w:rPr>
                                <w:rFonts w:ascii="ISOCPEUR Cyr" w:hAnsi="ISOCPEUR Cyr"/>
                                <w:sz w:val="18"/>
                              </w:rPr>
                              <w:t xml:space="preserve">№ </w:t>
                            </w:r>
                            <w:r w:rsidRPr="0098560D">
                              <w:rPr>
                                <w:sz w:val="18"/>
                              </w:rPr>
                              <w:t>докум</w:t>
                            </w:r>
                            <w:r>
                              <w:rPr>
                                <w:rFonts w:ascii="ISOCPEUR Cyr" w:hAnsi="ISOCPEUR Cyr"/>
                                <w:sz w:val="18"/>
                              </w:rPr>
                              <w:t>.</w:t>
                            </w:r>
                          </w:p>
                        </w:txbxContent>
                      </wps:txbx>
                      <wps:bodyPr rot="0" vert="horz" wrap="square" lIns="12700" tIns="12700" rIns="12700" bIns="12700" anchor="t" anchorCtr="0" upright="1">
                        <a:noAutofit/>
                      </wps:bodyPr>
                    </wps:wsp>
                    <wps:wsp>
                      <wps:cNvPr id="482"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F0639" w14:textId="77777777" w:rsidR="000A089B" w:rsidRPr="0098560D" w:rsidRDefault="000A089B" w:rsidP="000A089B">
                            <w:pPr>
                              <w:pStyle w:val="a"/>
                              <w:jc w:val="center"/>
                              <w:rPr>
                                <w:sz w:val="18"/>
                              </w:rPr>
                            </w:pPr>
                            <w:r w:rsidRPr="0098560D">
                              <w:rPr>
                                <w:sz w:val="18"/>
                              </w:rPr>
                              <w:t>Підпис</w:t>
                            </w:r>
                          </w:p>
                        </w:txbxContent>
                      </wps:txbx>
                      <wps:bodyPr rot="0" vert="horz" wrap="square" lIns="12700" tIns="12700" rIns="12700" bIns="12700" anchor="t" anchorCtr="0" upright="1">
                        <a:noAutofit/>
                      </wps:bodyPr>
                    </wps:wsp>
                    <wps:wsp>
                      <wps:cNvPr id="483"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0E6571" w14:textId="77777777" w:rsidR="000A089B" w:rsidRPr="0098560D" w:rsidRDefault="000A089B" w:rsidP="000A089B">
                            <w:pPr>
                              <w:pStyle w:val="a"/>
                              <w:jc w:val="center"/>
                              <w:rPr>
                                <w:sz w:val="18"/>
                              </w:rPr>
                            </w:pPr>
                            <w:r w:rsidRPr="0098560D">
                              <w:rPr>
                                <w:sz w:val="18"/>
                              </w:rPr>
                              <w:t>Дата</w:t>
                            </w:r>
                          </w:p>
                        </w:txbxContent>
                      </wps:txbx>
                      <wps:bodyPr rot="0" vert="horz" wrap="square" lIns="12700" tIns="12700" rIns="12700" bIns="12700" anchor="t" anchorCtr="0" upright="1">
                        <a:noAutofit/>
                      </wps:bodyPr>
                    </wps:wsp>
                    <wps:wsp>
                      <wps:cNvPr id="485"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566464" w14:textId="77777777" w:rsidR="000A089B" w:rsidRDefault="000A089B" w:rsidP="000A089B">
                            <w:pPr>
                              <w:pStyle w:val="a"/>
                              <w:jc w:val="center"/>
                              <w:rPr>
                                <w:rFonts w:ascii="Journal" w:hAnsi="Journal"/>
                                <w:sz w:val="18"/>
                              </w:rPr>
                            </w:pPr>
                            <w:r w:rsidRPr="0098560D">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488"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55F69F" w14:textId="0DDB415A" w:rsidR="000A089B" w:rsidRPr="007A1839" w:rsidRDefault="003D075F" w:rsidP="000A089B">
                            <w:pPr>
                              <w:pStyle w:val="a"/>
                              <w:jc w:val="center"/>
                              <w:rPr>
                                <w:sz w:val="18"/>
                                <w:lang w:val="en-US"/>
                              </w:rPr>
                            </w:pPr>
                            <w:r>
                              <w:rPr>
                                <w:sz w:val="18"/>
                              </w:rPr>
                              <w:t>51</w:t>
                            </w:r>
                          </w:p>
                        </w:txbxContent>
                      </wps:txbx>
                      <wps:bodyPr rot="0" vert="horz" wrap="square" lIns="12700" tIns="12700" rIns="12700" bIns="12700" anchor="t" anchorCtr="0" upright="1">
                        <a:noAutofit/>
                      </wps:bodyPr>
                    </wps:wsp>
                    <wps:wsp>
                      <wps:cNvPr id="492"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E2DE44" w14:textId="65473682" w:rsidR="000A089B" w:rsidRPr="000364C5" w:rsidRDefault="007166AE" w:rsidP="000A089B">
                            <w:pPr>
                              <w:pStyle w:val="a"/>
                              <w:jc w:val="center"/>
                              <w:rPr>
                                <w:lang w:val="ru-RU"/>
                              </w:rPr>
                            </w:pPr>
                            <w:r>
                              <w:rPr>
                                <w:lang w:val="ru-RU"/>
                              </w:rPr>
                              <w:t>ЗВТП</w:t>
                            </w:r>
                            <w:r w:rsidR="000A089B" w:rsidRPr="000364C5">
                              <w:t>.</w:t>
                            </w:r>
                            <w:r w:rsidR="003D075F" w:rsidRPr="003D075F">
                              <w:rPr>
                                <w:noProof/>
                                <w:szCs w:val="28"/>
                              </w:rPr>
                              <w:t>253007ФМБД</w:t>
                            </w:r>
                            <w:r w:rsidR="000A089B">
                              <w:t>.</w:t>
                            </w:r>
                            <w:r w:rsidR="000A089B" w:rsidRPr="000364C5">
                              <w:rPr>
                                <w:lang w:val="ru-RU"/>
                              </w:rPr>
                              <w:t>2</w:t>
                            </w:r>
                            <w:r w:rsidR="005F1961">
                              <w:rPr>
                                <w:lang w:val="ru-RU"/>
                              </w:rPr>
                              <w:t>6</w:t>
                            </w:r>
                            <w:r w:rsidR="000A089B" w:rsidRPr="000364C5">
                              <w:t>.000.</w:t>
                            </w:r>
                            <w:r w:rsidR="00DC4CA8">
                              <w:t>Е2</w:t>
                            </w:r>
                          </w:p>
                          <w:p w14:paraId="2675D2DD" w14:textId="77777777" w:rsidR="000A089B" w:rsidRPr="000364C5" w:rsidRDefault="000A089B" w:rsidP="000A089B">
                            <w:pPr>
                              <w:pStyle w:val="a"/>
                              <w:jc w:val="center"/>
                              <w:rPr>
                                <w:lang w:val="ru-RU"/>
                              </w:rPr>
                            </w:pPr>
                          </w:p>
                          <w:p w14:paraId="11272967" w14:textId="77777777" w:rsidR="000A089B" w:rsidRPr="000364C5" w:rsidRDefault="000A089B" w:rsidP="000A089B">
                            <w:pPr>
                              <w:rPr>
                                <w:rFonts w:ascii="ISOCPEUR" w:hAnsi="ISOCPEUR"/>
                              </w:rPr>
                            </w:pPr>
                          </w:p>
                        </w:txbxContent>
                      </wps:txbx>
                      <wps:bodyPr rot="0" vert="horz" wrap="square" lIns="12700" tIns="12700" rIns="12700" bIns="12700" anchor="t" anchorCtr="0" upright="1">
                        <a:noAutofit/>
                      </wps:bodyPr>
                    </wps:wsp>
                    <wps:wsp>
                      <wps:cNvPr id="493"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4"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5"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6"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8"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07" name="Group 235"/>
                      <wpg:cNvGrpSpPr>
                        <a:grpSpLocks/>
                      </wpg:cNvGrpSpPr>
                      <wpg:grpSpPr bwMode="auto">
                        <a:xfrm>
                          <a:off x="39" y="18267"/>
                          <a:ext cx="4801" cy="310"/>
                          <a:chOff x="0" y="0"/>
                          <a:chExt cx="19999" cy="20000"/>
                        </a:xfrm>
                      </wpg:grpSpPr>
                      <wps:wsp>
                        <wps:cNvPr id="71"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6C01FA" w14:textId="77777777" w:rsidR="000A089B" w:rsidRPr="0098560D" w:rsidRDefault="000A089B" w:rsidP="000A089B">
                              <w:pPr>
                                <w:pStyle w:val="a"/>
                                <w:rPr>
                                  <w:sz w:val="18"/>
                                </w:rPr>
                              </w:pPr>
                              <w:r w:rsidRPr="0098560D">
                                <w:rPr>
                                  <w:sz w:val="18"/>
                                </w:rPr>
                                <w:t xml:space="preserve"> Розроб.</w:t>
                              </w:r>
                            </w:p>
                          </w:txbxContent>
                        </wps:txbx>
                        <wps:bodyPr rot="0" vert="horz" wrap="square" lIns="12700" tIns="12700" rIns="12700" bIns="12700" anchor="t" anchorCtr="0" upright="1">
                          <a:noAutofit/>
                        </wps:bodyPr>
                      </wps:wsp>
                      <wps:wsp>
                        <wps:cNvPr id="74"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9B2351" w14:textId="609E1E6C" w:rsidR="000A089B" w:rsidRPr="0098560D" w:rsidRDefault="003D075F" w:rsidP="000A089B">
                              <w:pPr>
                                <w:ind w:firstLine="0"/>
                                <w:rPr>
                                  <w:rFonts w:ascii="ISOCPEUR" w:hAnsi="ISOCPEUR"/>
                                  <w:sz w:val="24"/>
                                  <w:szCs w:val="20"/>
                                </w:rPr>
                              </w:pPr>
                              <w:r>
                                <w:rPr>
                                  <w:rFonts w:ascii="ISOCPEUR" w:eastAsia="Times New Roman" w:hAnsi="ISOCPEUR" w:cs="Times New Roman"/>
                                  <w:i/>
                                  <w:sz w:val="16"/>
                                  <w:szCs w:val="18"/>
                                  <w:lang w:eastAsia="uk-UA"/>
                                </w:rPr>
                                <w:t>Гайдук І.О.</w:t>
                              </w:r>
                            </w:p>
                          </w:txbxContent>
                        </wps:txbx>
                        <wps:bodyPr rot="0" vert="horz" wrap="square" lIns="12700" tIns="12700" rIns="12700" bIns="12700" anchor="t" anchorCtr="0" upright="1">
                          <a:noAutofit/>
                        </wps:bodyPr>
                      </wps:wsp>
                    </wpg:grpSp>
                    <wpg:grpSp>
                      <wpg:cNvPr id="75" name="Group 238"/>
                      <wpg:cNvGrpSpPr>
                        <a:grpSpLocks/>
                      </wpg:cNvGrpSpPr>
                      <wpg:grpSpPr bwMode="auto">
                        <a:xfrm>
                          <a:off x="39" y="18614"/>
                          <a:ext cx="4801" cy="309"/>
                          <a:chOff x="0" y="0"/>
                          <a:chExt cx="19999" cy="20000"/>
                        </a:xfrm>
                      </wpg:grpSpPr>
                      <wps:wsp>
                        <wps:cNvPr id="79"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316D81" w14:textId="77777777" w:rsidR="000A089B" w:rsidRPr="0098560D" w:rsidRDefault="000A089B" w:rsidP="000A089B">
                              <w:pPr>
                                <w:pStyle w:val="a"/>
                                <w:rPr>
                                  <w:sz w:val="18"/>
                                </w:rPr>
                              </w:pPr>
                              <w:r w:rsidRPr="0098560D">
                                <w:rPr>
                                  <w:sz w:val="18"/>
                                </w:rPr>
                                <w:t xml:space="preserve"> Перевір.</w:t>
                              </w:r>
                            </w:p>
                          </w:txbxContent>
                        </wps:txbx>
                        <wps:bodyPr rot="0" vert="horz" wrap="square" lIns="12700" tIns="12700" rIns="12700" bIns="12700" anchor="t" anchorCtr="0" upright="1">
                          <a:noAutofit/>
                        </wps:bodyPr>
                      </wps:wsp>
                      <wps:wsp>
                        <wps:cNvPr id="80"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5B9168" w14:textId="2D7FCFDF" w:rsidR="000A089B" w:rsidRPr="0098560D" w:rsidRDefault="003D075F" w:rsidP="000A089B">
                              <w:pPr>
                                <w:pStyle w:val="a"/>
                                <w:rPr>
                                  <w:rFonts w:cs="Courier New"/>
                                  <w:sz w:val="16"/>
                                  <w:szCs w:val="18"/>
                                </w:rPr>
                              </w:pPr>
                              <w:r>
                                <w:rPr>
                                  <w:rFonts w:cs="Courier New"/>
                                  <w:sz w:val="16"/>
                                  <w:szCs w:val="18"/>
                                  <w:lang w:val="ru-RU"/>
                                </w:rPr>
                                <w:t>Ходанич П.Я.</w:t>
                              </w:r>
                            </w:p>
                          </w:txbxContent>
                        </wps:txbx>
                        <wps:bodyPr rot="0" vert="horz" wrap="square" lIns="12700" tIns="12700" rIns="12700" bIns="12700" anchor="t" anchorCtr="0" upright="1">
                          <a:noAutofit/>
                        </wps:bodyPr>
                      </wps:wsp>
                    </wpg:grpSp>
                    <wpg:grpSp>
                      <wpg:cNvPr id="81" name="Group 241"/>
                      <wpg:cNvGrpSpPr>
                        <a:grpSpLocks/>
                      </wpg:cNvGrpSpPr>
                      <wpg:grpSpPr bwMode="auto">
                        <a:xfrm>
                          <a:off x="39" y="18969"/>
                          <a:ext cx="4801" cy="309"/>
                          <a:chOff x="0" y="0"/>
                          <a:chExt cx="19999" cy="20000"/>
                        </a:xfrm>
                      </wpg:grpSpPr>
                      <wps:wsp>
                        <wps:cNvPr id="8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9CC928" w14:textId="77777777" w:rsidR="000A089B" w:rsidRPr="0098560D" w:rsidRDefault="000A089B" w:rsidP="000A089B">
                              <w:pPr>
                                <w:pStyle w:val="a"/>
                                <w:rPr>
                                  <w:sz w:val="18"/>
                                </w:rPr>
                              </w:pPr>
                              <w:r>
                                <w:rPr>
                                  <w:rFonts w:ascii="ISOCPEUR Cyr" w:hAnsi="ISOCPEUR Cyr"/>
                                  <w:sz w:val="18"/>
                                </w:rPr>
                                <w:t xml:space="preserve"> Реценз.</w:t>
                              </w:r>
                            </w:p>
                          </w:txbxContent>
                        </wps:txbx>
                        <wps:bodyPr rot="0" vert="horz" wrap="square" lIns="12700" tIns="12700" rIns="12700" bIns="12700" anchor="t" anchorCtr="0" upright="1">
                          <a:noAutofit/>
                        </wps:bodyPr>
                      </wps:wsp>
                      <wps:wsp>
                        <wps:cNvPr id="83"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90FAE" w14:textId="77777777" w:rsidR="000A089B" w:rsidRDefault="000A089B" w:rsidP="000A089B">
                              <w:pPr>
                                <w:pStyle w:val="a"/>
                                <w:rPr>
                                  <w:rFonts w:ascii="Journal" w:hAnsi="Journal"/>
                                  <w:sz w:val="18"/>
                                </w:rPr>
                              </w:pPr>
                            </w:p>
                          </w:txbxContent>
                        </wps:txbx>
                        <wps:bodyPr rot="0" vert="horz" wrap="square" lIns="12700" tIns="12700" rIns="12700" bIns="12700" anchor="t" anchorCtr="0" upright="1">
                          <a:noAutofit/>
                        </wps:bodyPr>
                      </wps:wsp>
                    </wpg:grpSp>
                    <wpg:grpSp>
                      <wpg:cNvPr id="84" name="Group 244"/>
                      <wpg:cNvGrpSpPr>
                        <a:grpSpLocks/>
                      </wpg:cNvGrpSpPr>
                      <wpg:grpSpPr bwMode="auto">
                        <a:xfrm>
                          <a:off x="39" y="19314"/>
                          <a:ext cx="4801" cy="310"/>
                          <a:chOff x="0" y="0"/>
                          <a:chExt cx="19999" cy="20000"/>
                        </a:xfrm>
                      </wpg:grpSpPr>
                      <wps:wsp>
                        <wps:cNvPr id="85"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0BF24A" w14:textId="77777777" w:rsidR="000A089B" w:rsidRPr="0098560D" w:rsidRDefault="000A089B" w:rsidP="000A089B">
                              <w:pPr>
                                <w:pStyle w:val="a"/>
                                <w:rPr>
                                  <w:sz w:val="18"/>
                                </w:rPr>
                              </w:pPr>
                              <w:r>
                                <w:rPr>
                                  <w:rFonts w:ascii="ISOCPEUR Cyr" w:hAnsi="ISOCPEUR Cyr"/>
                                  <w:sz w:val="18"/>
                                </w:rPr>
                                <w:t xml:space="preserve"> </w:t>
                              </w:r>
                              <w:r w:rsidRPr="007D4136">
                                <w:rPr>
                                  <w:sz w:val="18"/>
                                </w:rPr>
                                <w:t>Н. Контр</w:t>
                              </w:r>
                              <w:r>
                                <w:rPr>
                                  <w:rFonts w:ascii="ISOCPEUR Cyr" w:hAnsi="ISOCPEUR Cyr"/>
                                  <w:sz w:val="18"/>
                                </w:rPr>
                                <w:t>.</w:t>
                              </w:r>
                            </w:p>
                          </w:txbxContent>
                        </wps:txbx>
                        <wps:bodyPr rot="0" vert="horz" wrap="square" lIns="12700" tIns="12700" rIns="12700" bIns="12700" anchor="t" anchorCtr="0" upright="1">
                          <a:noAutofit/>
                        </wps:bodyPr>
                      </wps:wsp>
                      <wps:wsp>
                        <wps:cNvPr id="86"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60926" w14:textId="77777777" w:rsidR="00771778" w:rsidRPr="001E365C" w:rsidRDefault="00771778" w:rsidP="00771778">
                              <w:pPr>
                                <w:pStyle w:val="a"/>
                                <w:rPr>
                                  <w:sz w:val="16"/>
                                  <w:szCs w:val="18"/>
                                </w:rPr>
                              </w:pPr>
                              <w:r>
                                <w:rPr>
                                  <w:sz w:val="16"/>
                                  <w:szCs w:val="18"/>
                                </w:rPr>
                                <w:t>Александра Н.В.</w:t>
                              </w:r>
                            </w:p>
                            <w:p w14:paraId="245A1C5E" w14:textId="071D3FD2" w:rsidR="000A089B" w:rsidRPr="001E365C" w:rsidRDefault="000A089B" w:rsidP="000A089B">
                              <w:pPr>
                                <w:pStyle w:val="a"/>
                                <w:rPr>
                                  <w:sz w:val="16"/>
                                  <w:szCs w:val="18"/>
                                </w:rPr>
                              </w:pPr>
                            </w:p>
                          </w:txbxContent>
                        </wps:txbx>
                        <wps:bodyPr rot="0" vert="horz" wrap="square" lIns="12700" tIns="12700" rIns="12700" bIns="12700" anchor="t" anchorCtr="0" upright="1">
                          <a:noAutofit/>
                        </wps:bodyPr>
                      </wps:wsp>
                    </wpg:grpSp>
                    <wpg:grpSp>
                      <wpg:cNvPr id="87" name="Group 247"/>
                      <wpg:cNvGrpSpPr>
                        <a:grpSpLocks/>
                      </wpg:cNvGrpSpPr>
                      <wpg:grpSpPr bwMode="auto">
                        <a:xfrm>
                          <a:off x="39" y="19660"/>
                          <a:ext cx="4801" cy="309"/>
                          <a:chOff x="0" y="0"/>
                          <a:chExt cx="19999" cy="20000"/>
                        </a:xfrm>
                      </wpg:grpSpPr>
                      <wps:wsp>
                        <wps:cNvPr id="88"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74612" w14:textId="77777777" w:rsidR="000A089B" w:rsidRPr="007D4136" w:rsidRDefault="000A089B" w:rsidP="000A089B">
                              <w:pPr>
                                <w:pStyle w:val="a"/>
                                <w:rPr>
                                  <w:sz w:val="18"/>
                                </w:rPr>
                              </w:pPr>
                              <w:r>
                                <w:rPr>
                                  <w:sz w:val="18"/>
                                </w:rPr>
                                <w:t xml:space="preserve"> </w:t>
                              </w:r>
                              <w:r w:rsidRPr="007D4136">
                                <w:rPr>
                                  <w:sz w:val="18"/>
                                </w:rPr>
                                <w:t>Затверд.</w:t>
                              </w:r>
                            </w:p>
                          </w:txbxContent>
                        </wps:txbx>
                        <wps:bodyPr rot="0" vert="horz" wrap="square" lIns="12700" tIns="12700" rIns="12700" bIns="12700" anchor="t" anchorCtr="0" upright="1">
                          <a:noAutofit/>
                        </wps:bodyPr>
                      </wps:wsp>
                      <wps:wsp>
                        <wps:cNvPr id="89"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6D5246" w14:textId="77777777" w:rsidR="000A089B" w:rsidRPr="0098560D" w:rsidRDefault="000A089B" w:rsidP="000A089B">
                              <w:pPr>
                                <w:pStyle w:val="a"/>
                                <w:rPr>
                                  <w:sz w:val="16"/>
                                  <w:szCs w:val="16"/>
                                </w:rPr>
                              </w:pPr>
                              <w:r>
                                <w:rPr>
                                  <w:sz w:val="16"/>
                                  <w:szCs w:val="16"/>
                                </w:rPr>
                                <w:t>Лінчук</w:t>
                              </w:r>
                              <w:r w:rsidRPr="0098560D">
                                <w:rPr>
                                  <w:sz w:val="16"/>
                                  <w:szCs w:val="16"/>
                                </w:rPr>
                                <w:t xml:space="preserve"> </w:t>
                              </w:r>
                              <w:r>
                                <w:rPr>
                                  <w:sz w:val="16"/>
                                  <w:szCs w:val="16"/>
                                </w:rPr>
                                <w:t>Н</w:t>
                              </w:r>
                              <w:r w:rsidRPr="0098560D">
                                <w:rPr>
                                  <w:sz w:val="16"/>
                                  <w:szCs w:val="16"/>
                                </w:rPr>
                                <w:t>.</w:t>
                              </w:r>
                              <w:r>
                                <w:rPr>
                                  <w:sz w:val="16"/>
                                  <w:szCs w:val="16"/>
                                </w:rPr>
                                <w:t>Л</w:t>
                              </w:r>
                              <w:r w:rsidRPr="0098560D">
                                <w:rPr>
                                  <w:sz w:val="16"/>
                                  <w:szCs w:val="16"/>
                                </w:rPr>
                                <w:t>.</w:t>
                              </w:r>
                            </w:p>
                          </w:txbxContent>
                        </wps:txbx>
                        <wps:bodyPr rot="0" vert="horz" wrap="square" lIns="12700" tIns="12700" rIns="12700" bIns="12700" anchor="t" anchorCtr="0" upright="1">
                          <a:noAutofit/>
                        </wps:bodyPr>
                      </wps:wsp>
                    </wpg:grpSp>
                    <wps:wsp>
                      <wps:cNvPr id="126"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3"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C04280" w14:textId="77777777" w:rsidR="003D075F" w:rsidRDefault="003D075F" w:rsidP="000A089B">
                            <w:pPr>
                              <w:ind w:firstLine="0"/>
                              <w:jc w:val="center"/>
                              <w:rPr>
                                <w:rFonts w:ascii="ISOCPEUR" w:hAnsi="ISOCPEUR" w:cs="Calibri"/>
                                <w:i/>
                                <w:iCs/>
                                <w:sz w:val="18"/>
                                <w:szCs w:val="18"/>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1FA20CE8" w14:textId="70A3DF73" w:rsidR="000A089B" w:rsidRPr="007166AE" w:rsidRDefault="000A089B" w:rsidP="000A089B">
                            <w:pPr>
                              <w:ind w:firstLine="0"/>
                              <w:jc w:val="center"/>
                              <w:rPr>
                                <w:rFonts w:ascii="ISOCPEUR" w:hAnsi="ISOCPEUR"/>
                                <w:i/>
                                <w:iCs/>
                                <w:sz w:val="18"/>
                                <w:szCs w:val="18"/>
                              </w:rPr>
                            </w:pPr>
                            <w:r w:rsidRPr="007166AE">
                              <w:rPr>
                                <w:rFonts w:ascii="ISOCPEUR" w:hAnsi="ISOCPEUR"/>
                                <w:i/>
                                <w:iCs/>
                                <w:sz w:val="18"/>
                                <w:szCs w:val="18"/>
                              </w:rPr>
                              <w:t xml:space="preserve">Додаток </w:t>
                            </w:r>
                            <w:r w:rsidR="00DC4CA8">
                              <w:rPr>
                                <w:rFonts w:ascii="ISOCPEUR" w:hAnsi="ISOCPEUR"/>
                                <w:i/>
                                <w:iCs/>
                                <w:sz w:val="18"/>
                                <w:szCs w:val="18"/>
                              </w:rPr>
                              <w:t>2</w:t>
                            </w:r>
                            <w:r w:rsidRPr="007166AE">
                              <w:rPr>
                                <w:rFonts w:ascii="ISOCPEUR" w:hAnsi="ISOCPEUR"/>
                                <w:i/>
                                <w:iCs/>
                                <w:sz w:val="18"/>
                                <w:szCs w:val="18"/>
                              </w:rPr>
                              <w:t xml:space="preserve">. </w:t>
                            </w:r>
                            <w:r w:rsidR="004F65BC" w:rsidRPr="004F65BC">
                              <w:rPr>
                                <w:rFonts w:ascii="ISOCPEUR" w:hAnsi="ISOCPEUR"/>
                                <w:i/>
                                <w:iCs/>
                                <w:sz w:val="18"/>
                                <w:szCs w:val="18"/>
                              </w:rPr>
                              <w:t>Діаграма Пітера Чена</w:t>
                            </w:r>
                          </w:p>
                        </w:txbxContent>
                      </wps:txbx>
                      <wps:bodyPr rot="0" vert="horz" wrap="square" lIns="12700" tIns="12700" rIns="12700" bIns="12700" anchor="ctr" anchorCtr="0" upright="1">
                        <a:noAutofit/>
                      </wps:bodyPr>
                    </wps:wsp>
                    <wps:wsp>
                      <wps:cNvPr id="514"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5"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7"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20EB89" w14:textId="77777777" w:rsidR="000A089B" w:rsidRPr="0098560D" w:rsidRDefault="000A089B" w:rsidP="000A089B">
                            <w:pPr>
                              <w:pStyle w:val="a"/>
                              <w:jc w:val="center"/>
                              <w:rPr>
                                <w:sz w:val="18"/>
                              </w:rPr>
                            </w:pPr>
                            <w:r w:rsidRPr="0098560D">
                              <w:rPr>
                                <w:sz w:val="18"/>
                              </w:rPr>
                              <w:t>Літ.</w:t>
                            </w:r>
                          </w:p>
                        </w:txbxContent>
                      </wps:txbx>
                      <wps:bodyPr rot="0" vert="horz" wrap="square" lIns="12700" tIns="12700" rIns="12700" bIns="12700" anchor="t" anchorCtr="0" upright="1">
                        <a:noAutofit/>
                      </wps:bodyPr>
                    </wps:wsp>
                    <wps:wsp>
                      <wps:cNvPr id="518"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AFDEE" w14:textId="77777777" w:rsidR="000A089B" w:rsidRPr="0098560D" w:rsidRDefault="000A089B" w:rsidP="000A089B">
                            <w:pPr>
                              <w:pStyle w:val="a"/>
                              <w:jc w:val="center"/>
                              <w:rPr>
                                <w:sz w:val="18"/>
                              </w:rPr>
                            </w:pPr>
                            <w:r w:rsidRPr="0098560D">
                              <w:rPr>
                                <w:sz w:val="18"/>
                              </w:rPr>
                              <w:t>Аркушів</w:t>
                            </w:r>
                          </w:p>
                        </w:txbxContent>
                      </wps:txbx>
                      <wps:bodyPr rot="0" vert="horz" wrap="square" lIns="12700" tIns="12700" rIns="12700" bIns="12700" anchor="t" anchorCtr="0" upright="1">
                        <a:noAutofit/>
                      </wps:bodyPr>
                    </wps:wsp>
                    <wps:wsp>
                      <wps:cNvPr id="519"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0982AC" w14:textId="3B539FCA" w:rsidR="000A089B" w:rsidRPr="00EC14DF" w:rsidRDefault="003D075F" w:rsidP="000A089B">
                            <w:pPr>
                              <w:pStyle w:val="a"/>
                              <w:jc w:val="center"/>
                              <w:rPr>
                                <w:sz w:val="18"/>
                              </w:rPr>
                            </w:pPr>
                            <w:r>
                              <w:rPr>
                                <w:sz w:val="18"/>
                              </w:rPr>
                              <w:t>92</w:t>
                            </w:r>
                          </w:p>
                        </w:txbxContent>
                      </wps:txbx>
                      <wps:bodyPr rot="0" vert="horz" wrap="square" lIns="12700" tIns="12700" rIns="12700" bIns="12700" anchor="t" anchorCtr="0" upright="1">
                        <a:noAutofit/>
                      </wps:bodyPr>
                    </wps:wsp>
                    <wps:wsp>
                      <wps:cNvPr id="520"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1"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2" name="Rectangle 260"/>
                      <wps:cNvSpPr>
                        <a:spLocks noChangeArrowheads="1"/>
                      </wps:cNvSpPr>
                      <wps:spPr bwMode="auto">
                        <a:xfrm>
                          <a:off x="14310" y="19175"/>
                          <a:ext cx="5609" cy="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6124A" w14:textId="77777777" w:rsidR="000A089B" w:rsidRDefault="000A089B" w:rsidP="000A089B">
                            <w:pPr>
                              <w:pStyle w:val="a"/>
                              <w:jc w:val="center"/>
                              <w:rPr>
                                <w:sz w:val="24"/>
                                <w:lang w:val="ru-RU"/>
                              </w:rPr>
                            </w:pPr>
                            <w:r w:rsidRPr="0098560D">
                              <w:rPr>
                                <w:sz w:val="24"/>
                              </w:rPr>
                              <w:t>ПГФК ДВНЗ  «</w:t>
                            </w:r>
                            <w:r w:rsidRPr="0098560D">
                              <w:rPr>
                                <w:sz w:val="24"/>
                                <w:lang w:val="ru-RU"/>
                              </w:rPr>
                              <w:t>УжНУ»</w:t>
                            </w:r>
                          </w:p>
                          <w:p w14:paraId="64BF4292" w14:textId="53C046BB" w:rsidR="006D4FC9" w:rsidRPr="0098560D" w:rsidRDefault="006D4FC9" w:rsidP="000A089B">
                            <w:pPr>
                              <w:pStyle w:val="a"/>
                              <w:jc w:val="center"/>
                              <w:rPr>
                                <w:sz w:val="24"/>
                                <w:lang w:val="ru-RU"/>
                              </w:rPr>
                            </w:pPr>
                            <w:r>
                              <w:rPr>
                                <w:sz w:val="24"/>
                                <w:lang w:val="ru-RU"/>
                              </w:rPr>
                              <w:t>КН-4</w:t>
                            </w:r>
                            <w:r w:rsidR="003D075F">
                              <w:rPr>
                                <w:sz w:val="24"/>
                                <w:lang w:val="ru-RU"/>
                              </w:rPr>
                              <w:t>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0D9A3C" id="_x0000_s1196" style="position:absolute;left:0;text-align:left;margin-left:54pt;margin-top:36pt;width:518.8pt;height:782pt;z-index:2516848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">
              <v:rect id="Rectangle 212" o:spid="_x0000_s11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" filled="f" strokeweight="2pt"/>
              <v:line id="Line 213" o:spid="_x0000_s11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" strokeweight="2pt"/>
              <v:line id="Line 214" o:spid="_x0000_s11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" strokeweight="2pt"/>
              <v:line id="Line 215" o:spid="_x0000_s12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" strokeweight="2pt"/>
              <v:line id="Line 216" o:spid="_x0000_s12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" strokeweight="2pt"/>
              <v:line id="Line 217" o:spid="_x0000_s12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" strokeweight="2pt"/>
              <v:line id="Line 218" o:spid="_x0000_s12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" strokeweight="2pt"/>
              <v:line id="Line 219" o:spid="_x0000_s12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" strokeweight="2pt"/>
              <v:line id="Line 220" o:spid="_x0000_s12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" strokeweight="1pt"/>
              <v:line id="Line 221" o:spid="_x0000_s12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" strokeweight="1pt"/>
              <v:rect id="Rectangle 222" o:spid="_x0000_s12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" filled="f" stroked="f" strokeweight=".25pt">
                <v:textbox inset="1pt,1pt,1pt,1pt">
                  <w:txbxContent>
                    <w:p w14:paraId="76D6CF30" w14:textId="77777777" w:rsidR="000A089B" w:rsidRDefault="000A089B" w:rsidP="000A089B">
                      <w:pPr>
                        <w:pStyle w:val="a"/>
                        <w:jc w:val="center"/>
                        <w:rPr>
                          <w:rFonts w:ascii="Journal" w:hAnsi="Journal"/>
                          <w:sz w:val="18"/>
                        </w:rPr>
                      </w:pPr>
                      <w:r w:rsidRPr="007D4136">
                        <w:rPr>
                          <w:sz w:val="18"/>
                        </w:rPr>
                        <w:t>Змн</w:t>
                      </w:r>
                      <w:r>
                        <w:rPr>
                          <w:rFonts w:ascii="Journal" w:hAnsi="Journal"/>
                          <w:sz w:val="18"/>
                        </w:rPr>
                        <w:t>.</w:t>
                      </w:r>
                    </w:p>
                  </w:txbxContent>
                </v:textbox>
              </v:rect>
              <v:rect id="Rectangle 223" o:spid="_x0000_s12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" filled="f" stroked="f" strokeweight=".25pt">
                <v:textbox inset="1pt,1pt,1pt,1pt">
                  <w:txbxContent>
                    <w:p w14:paraId="29D7659E" w14:textId="77777777" w:rsidR="000A089B" w:rsidRDefault="000A089B" w:rsidP="000A089B">
                      <w:pPr>
                        <w:pStyle w:val="a"/>
                        <w:jc w:val="center"/>
                        <w:rPr>
                          <w:sz w:val="18"/>
                        </w:rPr>
                      </w:pPr>
                      <w:r w:rsidRPr="0098560D">
                        <w:rPr>
                          <w:sz w:val="18"/>
                        </w:rPr>
                        <w:t>Арк</w:t>
                      </w:r>
                      <w:r>
                        <w:rPr>
                          <w:rFonts w:ascii="ISOCPEUR Cyr" w:hAnsi="ISOCPEUR Cyr"/>
                          <w:sz w:val="18"/>
                        </w:rPr>
                        <w:t>.</w:t>
                      </w:r>
                    </w:p>
                  </w:txbxContent>
                </v:textbox>
              </v:rect>
              <v:rect id="Rectangle 224" o:spid="_x0000_s12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" filled="f" stroked="f" strokeweight=".25pt">
                <v:textbox inset="1pt,1pt,1pt,1pt">
                  <w:txbxContent>
                    <w:p w14:paraId="47621792" w14:textId="77777777" w:rsidR="000A089B" w:rsidRDefault="000A089B" w:rsidP="000A089B">
                      <w:pPr>
                        <w:pStyle w:val="a"/>
                        <w:jc w:val="center"/>
                        <w:rPr>
                          <w:sz w:val="18"/>
                        </w:rPr>
                      </w:pPr>
                      <w:r>
                        <w:rPr>
                          <w:rFonts w:ascii="ISOCPEUR Cyr" w:hAnsi="ISOCPEUR Cyr"/>
                          <w:sz w:val="18"/>
                        </w:rPr>
                        <w:t xml:space="preserve">№ </w:t>
                      </w:r>
                      <w:r w:rsidRPr="0098560D">
                        <w:rPr>
                          <w:sz w:val="18"/>
                        </w:rPr>
                        <w:t>докум</w:t>
                      </w:r>
                      <w:r>
                        <w:rPr>
                          <w:rFonts w:ascii="ISOCPEUR Cyr" w:hAnsi="ISOCPEUR Cyr"/>
                          <w:sz w:val="18"/>
                        </w:rPr>
                        <w:t>.</w:t>
                      </w:r>
                    </w:p>
                  </w:txbxContent>
                </v:textbox>
              </v:rect>
              <v:rect id="Rectangle 225" o:spid="_x0000_s12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" filled="f" stroked="f" strokeweight=".25pt">
                <v:textbox inset="1pt,1pt,1pt,1pt">
                  <w:txbxContent>
                    <w:p w14:paraId="192F0639" w14:textId="77777777" w:rsidR="000A089B" w:rsidRPr="0098560D" w:rsidRDefault="000A089B" w:rsidP="000A089B">
                      <w:pPr>
                        <w:pStyle w:val="a"/>
                        <w:jc w:val="center"/>
                        <w:rPr>
                          <w:sz w:val="18"/>
                        </w:rPr>
                      </w:pPr>
                      <w:r w:rsidRPr="0098560D">
                        <w:rPr>
                          <w:sz w:val="18"/>
                        </w:rPr>
                        <w:t>Підпис</w:t>
                      </w:r>
                    </w:p>
                  </w:txbxContent>
                </v:textbox>
              </v:rect>
              <v:rect id="Rectangle 226" o:spid="_x0000_s12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" filled="f" stroked="f" strokeweight=".25pt">
                <v:textbox inset="1pt,1pt,1pt,1pt">
                  <w:txbxContent>
                    <w:p w14:paraId="3C0E6571" w14:textId="77777777" w:rsidR="000A089B" w:rsidRPr="0098560D" w:rsidRDefault="000A089B" w:rsidP="000A089B">
                      <w:pPr>
                        <w:pStyle w:val="a"/>
                        <w:jc w:val="center"/>
                        <w:rPr>
                          <w:sz w:val="18"/>
                        </w:rPr>
                      </w:pPr>
                      <w:r w:rsidRPr="0098560D">
                        <w:rPr>
                          <w:sz w:val="18"/>
                        </w:rPr>
                        <w:t>Дата</w:t>
                      </w:r>
                    </w:p>
                  </w:txbxContent>
                </v:textbox>
              </v:rect>
              <v:rect id="Rectangle 227" o:spid="_x0000_s12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" filled="f" stroked="f" strokeweight=".25pt">
                <v:textbox inset="1pt,1pt,1pt,1pt">
                  <w:txbxContent>
                    <w:p w14:paraId="0F566464" w14:textId="77777777" w:rsidR="000A089B" w:rsidRDefault="000A089B" w:rsidP="000A089B">
                      <w:pPr>
                        <w:pStyle w:val="a"/>
                        <w:jc w:val="center"/>
                        <w:rPr>
                          <w:rFonts w:ascii="Journal" w:hAnsi="Journal"/>
                          <w:sz w:val="18"/>
                        </w:rPr>
                      </w:pPr>
                      <w:r w:rsidRPr="0098560D">
                        <w:rPr>
                          <w:sz w:val="18"/>
                        </w:rPr>
                        <w:t>Арк</w:t>
                      </w:r>
                      <w:r>
                        <w:rPr>
                          <w:rFonts w:ascii="ISOCPEUR Cyr" w:hAnsi="ISOCPEUR Cyr"/>
                          <w:sz w:val="18"/>
                        </w:rPr>
                        <w:t>.</w:t>
                      </w:r>
                    </w:p>
                  </w:txbxContent>
                </v:textbox>
              </v:rect>
              <v:rect id="Rectangle 228" o:spid="_x0000_s12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" filled="f" stroked="f" strokeweight=".25pt">
                <v:textbox inset="1pt,1pt,1pt,1pt">
                  <w:txbxContent>
                    <w:p w14:paraId="0055F69F" w14:textId="0DDB415A" w:rsidR="000A089B" w:rsidRPr="007A1839" w:rsidRDefault="003D075F" w:rsidP="000A089B">
                      <w:pPr>
                        <w:pStyle w:val="a"/>
                        <w:jc w:val="center"/>
                        <w:rPr>
                          <w:sz w:val="18"/>
                          <w:lang w:val="en-US"/>
                        </w:rPr>
                      </w:pPr>
                      <w:r>
                        <w:rPr>
                          <w:sz w:val="18"/>
                        </w:rPr>
                        <w:t>51</w:t>
                      </w:r>
                    </w:p>
                  </w:txbxContent>
                </v:textbox>
              </v:rect>
              <v:rect id="Rectangle 229" o:spid="_x0000_s12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" filled="f" stroked="f" strokeweight=".25pt">
                <v:textbox inset="1pt,1pt,1pt,1pt">
                  <w:txbxContent>
                    <w:p w14:paraId="7CE2DE44" w14:textId="65473682" w:rsidR="000A089B" w:rsidRPr="000364C5" w:rsidRDefault="007166AE" w:rsidP="000A089B">
                      <w:pPr>
                        <w:pStyle w:val="a"/>
                        <w:jc w:val="center"/>
                        <w:rPr>
                          <w:lang w:val="ru-RU"/>
                        </w:rPr>
                      </w:pPr>
                      <w:r>
                        <w:rPr>
                          <w:lang w:val="ru-RU"/>
                        </w:rPr>
                        <w:t>ЗВТП</w:t>
                      </w:r>
                      <w:r w:rsidR="000A089B" w:rsidRPr="000364C5">
                        <w:t>.</w:t>
                      </w:r>
                      <w:r w:rsidR="003D075F" w:rsidRPr="003D075F">
                        <w:rPr>
                          <w:noProof/>
                          <w:szCs w:val="28"/>
                        </w:rPr>
                        <w:t>253007ФМБД</w:t>
                      </w:r>
                      <w:r w:rsidR="000A089B">
                        <w:t>.</w:t>
                      </w:r>
                      <w:r w:rsidR="000A089B" w:rsidRPr="000364C5">
                        <w:rPr>
                          <w:lang w:val="ru-RU"/>
                        </w:rPr>
                        <w:t>2</w:t>
                      </w:r>
                      <w:r w:rsidR="005F1961">
                        <w:rPr>
                          <w:lang w:val="ru-RU"/>
                        </w:rPr>
                        <w:t>6</w:t>
                      </w:r>
                      <w:r w:rsidR="000A089B" w:rsidRPr="000364C5">
                        <w:t>.000.</w:t>
                      </w:r>
                      <w:r w:rsidR="00DC4CA8">
                        <w:t>Е2</w:t>
                      </w:r>
                    </w:p>
                    <w:p w14:paraId="2675D2DD" w14:textId="77777777" w:rsidR="000A089B" w:rsidRPr="000364C5" w:rsidRDefault="000A089B" w:rsidP="000A089B">
                      <w:pPr>
                        <w:pStyle w:val="a"/>
                        <w:jc w:val="center"/>
                        <w:rPr>
                          <w:lang w:val="ru-RU"/>
                        </w:rPr>
                      </w:pPr>
                    </w:p>
                    <w:p w14:paraId="11272967" w14:textId="77777777" w:rsidR="000A089B" w:rsidRPr="000364C5" w:rsidRDefault="000A089B" w:rsidP="000A089B">
                      <w:pPr>
                        <w:rPr>
                          <w:rFonts w:ascii="ISOCPEUR" w:hAnsi="ISOCPEUR"/>
                        </w:rPr>
                      </w:pPr>
                    </w:p>
                  </w:txbxContent>
                </v:textbox>
              </v:rect>
              <v:line id="Line 230" o:spid="_x0000_s12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" strokeweight="2pt"/>
              <v:line id="Line 231" o:spid="_x0000_s12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" strokeweight="2pt"/>
              <v:line id="Line 232" o:spid="_x0000_s12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" strokeweight="1pt"/>
              <v:line id="Line 233" o:spid="_x0000_s12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" strokeweight="1pt"/>
              <v:line id="Line 234" o:spid="_x0000_s12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" strokeweight="1pt"/>
              <v:group id="Group 235" o:spid="_x0000_s12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rect id="Rectangle 236" o:spid="_x0000_s12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266C01FA" w14:textId="77777777" w:rsidR="000A089B" w:rsidRPr="0098560D" w:rsidRDefault="000A089B" w:rsidP="000A089B">
                        <w:pPr>
                          <w:pStyle w:val="a"/>
                          <w:rPr>
                            <w:sz w:val="18"/>
                          </w:rPr>
                        </w:pPr>
                        <w:r w:rsidRPr="0098560D">
                          <w:rPr>
                            <w:sz w:val="18"/>
                          </w:rPr>
                          <w:t xml:space="preserve"> Розроб.</w:t>
                        </w:r>
                      </w:p>
                    </w:txbxContent>
                  </v:textbox>
                </v:rect>
                <v:rect id="Rectangle 237" o:spid="_x0000_s12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179B2351" w14:textId="609E1E6C" w:rsidR="000A089B" w:rsidRPr="0098560D" w:rsidRDefault="003D075F" w:rsidP="000A089B">
                        <w:pPr>
                          <w:ind w:firstLine="0"/>
                          <w:rPr>
                            <w:rFonts w:ascii="ISOCPEUR" w:hAnsi="ISOCPEUR"/>
                            <w:sz w:val="24"/>
                            <w:szCs w:val="20"/>
                          </w:rPr>
                        </w:pPr>
                        <w:r>
                          <w:rPr>
                            <w:rFonts w:ascii="ISOCPEUR" w:eastAsia="Times New Roman" w:hAnsi="ISOCPEUR" w:cs="Times New Roman"/>
                            <w:i/>
                            <w:sz w:val="16"/>
                            <w:szCs w:val="18"/>
                            <w:lang w:eastAsia="uk-UA"/>
                          </w:rPr>
                          <w:t>Гайдук І.О.</w:t>
                        </w:r>
                      </w:p>
                    </w:txbxContent>
                  </v:textbox>
                </v:rect>
              </v:group>
              <v:group id="Group 238" o:spid="_x0000_s12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239" o:spid="_x0000_s12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51316D81" w14:textId="77777777" w:rsidR="000A089B" w:rsidRPr="0098560D" w:rsidRDefault="000A089B" w:rsidP="000A089B">
                        <w:pPr>
                          <w:pStyle w:val="a"/>
                          <w:rPr>
                            <w:sz w:val="18"/>
                          </w:rPr>
                        </w:pPr>
                        <w:r w:rsidRPr="0098560D">
                          <w:rPr>
                            <w:sz w:val="18"/>
                          </w:rPr>
                          <w:t xml:space="preserve"> Перевір.</w:t>
                        </w:r>
                      </w:p>
                    </w:txbxContent>
                  </v:textbox>
                </v:rect>
                <v:rect id="Rectangle 240" o:spid="_x0000_s12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4D5B9168" w14:textId="2D7FCFDF" w:rsidR="000A089B" w:rsidRPr="0098560D" w:rsidRDefault="003D075F" w:rsidP="000A089B">
                        <w:pPr>
                          <w:pStyle w:val="a"/>
                          <w:rPr>
                            <w:rFonts w:cs="Courier New"/>
                            <w:sz w:val="16"/>
                            <w:szCs w:val="18"/>
                          </w:rPr>
                        </w:pPr>
                        <w:r>
                          <w:rPr>
                            <w:rFonts w:cs="Courier New"/>
                            <w:sz w:val="16"/>
                            <w:szCs w:val="18"/>
                            <w:lang w:val="ru-RU"/>
                          </w:rPr>
                          <w:t>Ходанич П.Я.</w:t>
                        </w:r>
                      </w:p>
                    </w:txbxContent>
                  </v:textbox>
                </v:rect>
              </v:group>
              <v:group id="Group 241" o:spid="_x0000_s12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242" o:spid="_x0000_s12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339CC928" w14:textId="77777777" w:rsidR="000A089B" w:rsidRPr="0098560D" w:rsidRDefault="000A089B" w:rsidP="000A089B">
                        <w:pPr>
                          <w:pStyle w:val="a"/>
                          <w:rPr>
                            <w:sz w:val="18"/>
                          </w:rPr>
                        </w:pPr>
                        <w:r>
                          <w:rPr>
                            <w:rFonts w:ascii="ISOCPEUR Cyr" w:hAnsi="ISOCPEUR Cyr"/>
                            <w:sz w:val="18"/>
                          </w:rPr>
                          <w:t xml:space="preserve"> Реценз.</w:t>
                        </w:r>
                      </w:p>
                    </w:txbxContent>
                  </v:textbox>
                </v:rect>
                <v:rect id="Rectangle 243" o:spid="_x0000_s12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7B290FAE" w14:textId="77777777" w:rsidR="000A089B" w:rsidRDefault="000A089B" w:rsidP="000A089B">
                        <w:pPr>
                          <w:pStyle w:val="a"/>
                          <w:rPr>
                            <w:rFonts w:ascii="Journal" w:hAnsi="Journal"/>
                            <w:sz w:val="18"/>
                          </w:rPr>
                        </w:pPr>
                      </w:p>
                    </w:txbxContent>
                  </v:textbox>
                </v:rect>
              </v:group>
              <v:group id="Group 244" o:spid="_x0000_s12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245" o:spid="_x0000_s12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780BF24A" w14:textId="77777777" w:rsidR="000A089B" w:rsidRPr="0098560D" w:rsidRDefault="000A089B" w:rsidP="000A089B">
                        <w:pPr>
                          <w:pStyle w:val="a"/>
                          <w:rPr>
                            <w:sz w:val="18"/>
                          </w:rPr>
                        </w:pPr>
                        <w:r>
                          <w:rPr>
                            <w:rFonts w:ascii="ISOCPEUR Cyr" w:hAnsi="ISOCPEUR Cyr"/>
                            <w:sz w:val="18"/>
                          </w:rPr>
                          <w:t xml:space="preserve"> </w:t>
                        </w:r>
                        <w:r w:rsidRPr="007D4136">
                          <w:rPr>
                            <w:sz w:val="18"/>
                          </w:rPr>
                          <w:t>Н. Контр</w:t>
                        </w:r>
                        <w:r>
                          <w:rPr>
                            <w:rFonts w:ascii="ISOCPEUR Cyr" w:hAnsi="ISOCPEUR Cyr"/>
                            <w:sz w:val="18"/>
                          </w:rPr>
                          <w:t>.</w:t>
                        </w:r>
                      </w:p>
                    </w:txbxContent>
                  </v:textbox>
                </v:rect>
                <v:rect id="Rectangle 246" o:spid="_x0000_s12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08260926" w14:textId="77777777" w:rsidR="00771778" w:rsidRPr="001E365C" w:rsidRDefault="00771778" w:rsidP="00771778">
                        <w:pPr>
                          <w:pStyle w:val="a"/>
                          <w:rPr>
                            <w:sz w:val="16"/>
                            <w:szCs w:val="18"/>
                          </w:rPr>
                        </w:pPr>
                        <w:r>
                          <w:rPr>
                            <w:sz w:val="16"/>
                            <w:szCs w:val="18"/>
                          </w:rPr>
                          <w:t>Александра Н.В.</w:t>
                        </w:r>
                      </w:p>
                      <w:p w14:paraId="245A1C5E" w14:textId="071D3FD2" w:rsidR="000A089B" w:rsidRPr="001E365C" w:rsidRDefault="000A089B" w:rsidP="000A089B">
                        <w:pPr>
                          <w:pStyle w:val="a"/>
                          <w:rPr>
                            <w:sz w:val="16"/>
                            <w:szCs w:val="18"/>
                          </w:rPr>
                        </w:pPr>
                      </w:p>
                    </w:txbxContent>
                  </v:textbox>
                </v:rect>
              </v:group>
              <v:group id="Group 247" o:spid="_x0000_s12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248" o:spid="_x0000_s12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63B74612" w14:textId="77777777" w:rsidR="000A089B" w:rsidRPr="007D4136" w:rsidRDefault="000A089B" w:rsidP="000A089B">
                        <w:pPr>
                          <w:pStyle w:val="a"/>
                          <w:rPr>
                            <w:sz w:val="18"/>
                          </w:rPr>
                        </w:pPr>
                        <w:r>
                          <w:rPr>
                            <w:sz w:val="18"/>
                          </w:rPr>
                          <w:t xml:space="preserve"> </w:t>
                        </w:r>
                        <w:r w:rsidRPr="007D4136">
                          <w:rPr>
                            <w:sz w:val="18"/>
                          </w:rPr>
                          <w:t>Затверд.</w:t>
                        </w:r>
                      </w:p>
                    </w:txbxContent>
                  </v:textbox>
                </v:rect>
                <v:rect id="Rectangle 249" o:spid="_x0000_s12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146D5246" w14:textId="77777777" w:rsidR="000A089B" w:rsidRPr="0098560D" w:rsidRDefault="000A089B" w:rsidP="000A089B">
                        <w:pPr>
                          <w:pStyle w:val="a"/>
                          <w:rPr>
                            <w:sz w:val="16"/>
                            <w:szCs w:val="16"/>
                          </w:rPr>
                        </w:pPr>
                        <w:r>
                          <w:rPr>
                            <w:sz w:val="16"/>
                            <w:szCs w:val="16"/>
                          </w:rPr>
                          <w:t>Лінчук</w:t>
                        </w:r>
                        <w:r w:rsidRPr="0098560D">
                          <w:rPr>
                            <w:sz w:val="16"/>
                            <w:szCs w:val="16"/>
                          </w:rPr>
                          <w:t xml:space="preserve"> </w:t>
                        </w:r>
                        <w:r>
                          <w:rPr>
                            <w:sz w:val="16"/>
                            <w:szCs w:val="16"/>
                          </w:rPr>
                          <w:t>Н</w:t>
                        </w:r>
                        <w:r w:rsidRPr="0098560D">
                          <w:rPr>
                            <w:sz w:val="16"/>
                            <w:szCs w:val="16"/>
                          </w:rPr>
                          <w:t>.</w:t>
                        </w:r>
                        <w:r>
                          <w:rPr>
                            <w:sz w:val="16"/>
                            <w:szCs w:val="16"/>
                          </w:rPr>
                          <w:t>Л</w:t>
                        </w:r>
                        <w:r w:rsidRPr="0098560D">
                          <w:rPr>
                            <w:sz w:val="16"/>
                            <w:szCs w:val="16"/>
                          </w:rPr>
                          <w:t>.</w:t>
                        </w:r>
                      </w:p>
                    </w:txbxContent>
                  </v:textbox>
                </v:rect>
              </v:group>
              <v:line id="Line 250" o:spid="_x0000_s12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rect id="Rectangle 251" o:spid="_x0000_s123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" filled="f" stroked="f" strokeweight=".25pt">
                <v:textbox inset="1pt,1pt,1pt,1pt">
                  <w:txbxContent>
                    <w:p w14:paraId="59C04280" w14:textId="77777777" w:rsidR="003D075F" w:rsidRDefault="003D075F" w:rsidP="000A089B">
                      <w:pPr>
                        <w:ind w:firstLine="0"/>
                        <w:jc w:val="center"/>
                        <w:rPr>
                          <w:rFonts w:ascii="ISOCPEUR" w:hAnsi="ISOCPEUR" w:cs="Calibri"/>
                          <w:i/>
                          <w:iCs/>
                          <w:sz w:val="18"/>
                          <w:szCs w:val="18"/>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1FA20CE8" w14:textId="70A3DF73" w:rsidR="000A089B" w:rsidRPr="007166AE" w:rsidRDefault="000A089B" w:rsidP="000A089B">
                      <w:pPr>
                        <w:ind w:firstLine="0"/>
                        <w:jc w:val="center"/>
                        <w:rPr>
                          <w:rFonts w:ascii="ISOCPEUR" w:hAnsi="ISOCPEUR"/>
                          <w:i/>
                          <w:iCs/>
                          <w:sz w:val="18"/>
                          <w:szCs w:val="18"/>
                        </w:rPr>
                      </w:pPr>
                      <w:r w:rsidRPr="007166AE">
                        <w:rPr>
                          <w:rFonts w:ascii="ISOCPEUR" w:hAnsi="ISOCPEUR"/>
                          <w:i/>
                          <w:iCs/>
                          <w:sz w:val="18"/>
                          <w:szCs w:val="18"/>
                        </w:rPr>
                        <w:t xml:space="preserve">Додаток </w:t>
                      </w:r>
                      <w:r w:rsidR="00DC4CA8">
                        <w:rPr>
                          <w:rFonts w:ascii="ISOCPEUR" w:hAnsi="ISOCPEUR"/>
                          <w:i/>
                          <w:iCs/>
                          <w:sz w:val="18"/>
                          <w:szCs w:val="18"/>
                        </w:rPr>
                        <w:t>2</w:t>
                      </w:r>
                      <w:r w:rsidRPr="007166AE">
                        <w:rPr>
                          <w:rFonts w:ascii="ISOCPEUR" w:hAnsi="ISOCPEUR"/>
                          <w:i/>
                          <w:iCs/>
                          <w:sz w:val="18"/>
                          <w:szCs w:val="18"/>
                        </w:rPr>
                        <w:t xml:space="preserve">. </w:t>
                      </w:r>
                      <w:r w:rsidR="004F65BC" w:rsidRPr="004F65BC">
                        <w:rPr>
                          <w:rFonts w:ascii="ISOCPEUR" w:hAnsi="ISOCPEUR"/>
                          <w:i/>
                          <w:iCs/>
                          <w:sz w:val="18"/>
                          <w:szCs w:val="18"/>
                        </w:rPr>
                        <w:t>Діаграма Пітера Чена</w:t>
                      </w:r>
                    </w:p>
                  </w:txbxContent>
                </v:textbox>
              </v:rect>
              <v:line id="Line 252" o:spid="_x0000_s12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" strokeweight="2pt"/>
              <v:line id="Line 253" o:spid="_x0000_s12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" strokeweight="2pt"/>
              <v:line id="Line 254" o:spid="_x0000_s12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" strokeweight="2pt"/>
              <v:rect id="Rectangle 255" o:spid="_x0000_s12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" filled="f" stroked="f" strokeweight=".25pt">
                <v:textbox inset="1pt,1pt,1pt,1pt">
                  <w:txbxContent>
                    <w:p w14:paraId="7420EB89" w14:textId="77777777" w:rsidR="000A089B" w:rsidRPr="0098560D" w:rsidRDefault="000A089B" w:rsidP="000A089B">
                      <w:pPr>
                        <w:pStyle w:val="a"/>
                        <w:jc w:val="center"/>
                        <w:rPr>
                          <w:sz w:val="18"/>
                        </w:rPr>
                      </w:pPr>
                      <w:r w:rsidRPr="0098560D">
                        <w:rPr>
                          <w:sz w:val="18"/>
                        </w:rPr>
                        <w:t>Літ.</w:t>
                      </w:r>
                    </w:p>
                  </w:txbxContent>
                </v:textbox>
              </v:rect>
              <v:rect id="Rectangle 256" o:spid="_x0000_s12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" filled="f" stroked="f" strokeweight=".25pt">
                <v:textbox inset="1pt,1pt,1pt,1pt">
                  <w:txbxContent>
                    <w:p w14:paraId="3CCAFDEE" w14:textId="77777777" w:rsidR="000A089B" w:rsidRPr="0098560D" w:rsidRDefault="000A089B" w:rsidP="000A089B">
                      <w:pPr>
                        <w:pStyle w:val="a"/>
                        <w:jc w:val="center"/>
                        <w:rPr>
                          <w:sz w:val="18"/>
                        </w:rPr>
                      </w:pPr>
                      <w:r w:rsidRPr="0098560D">
                        <w:rPr>
                          <w:sz w:val="18"/>
                        </w:rPr>
                        <w:t>Аркушів</w:t>
                      </w:r>
                    </w:p>
                  </w:txbxContent>
                </v:textbox>
              </v:rect>
              <v:rect id="Rectangle 257" o:spid="_x0000_s12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" filled="f" stroked="f" strokeweight=".25pt">
                <v:textbox inset="1pt,1pt,1pt,1pt">
                  <w:txbxContent>
                    <w:p w14:paraId="0C0982AC" w14:textId="3B539FCA" w:rsidR="000A089B" w:rsidRPr="00EC14DF" w:rsidRDefault="003D075F" w:rsidP="000A089B">
                      <w:pPr>
                        <w:pStyle w:val="a"/>
                        <w:jc w:val="center"/>
                        <w:rPr>
                          <w:sz w:val="18"/>
                        </w:rPr>
                      </w:pPr>
                      <w:r>
                        <w:rPr>
                          <w:sz w:val="18"/>
                        </w:rPr>
                        <w:t>92</w:t>
                      </w:r>
                    </w:p>
                  </w:txbxContent>
                </v:textbox>
              </v:rect>
              <v:line id="Line 258" o:spid="_x0000_s12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" strokeweight="1pt"/>
              <v:line id="Line 259" o:spid="_x0000_s12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" strokeweight="1pt"/>
              <v:rect id="Rectangle 260" o:spid="_x0000_s1245" style="position:absolute;left:14310;top:19175;width:5609;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" filled="f" stroked="f" strokeweight=".25pt">
                <v:textbox inset="1pt,1pt,1pt,1pt">
                  <w:txbxContent>
                    <w:p w14:paraId="24E6124A" w14:textId="77777777" w:rsidR="000A089B" w:rsidRDefault="000A089B" w:rsidP="000A089B">
                      <w:pPr>
                        <w:pStyle w:val="a"/>
                        <w:jc w:val="center"/>
                        <w:rPr>
                          <w:sz w:val="24"/>
                          <w:lang w:val="ru-RU"/>
                        </w:rPr>
                      </w:pPr>
                      <w:r w:rsidRPr="0098560D">
                        <w:rPr>
                          <w:sz w:val="24"/>
                        </w:rPr>
                        <w:t>ПГФК ДВНЗ  «</w:t>
                      </w:r>
                      <w:r w:rsidRPr="0098560D">
                        <w:rPr>
                          <w:sz w:val="24"/>
                          <w:lang w:val="ru-RU"/>
                        </w:rPr>
                        <w:t>УжНУ»</w:t>
                      </w:r>
                    </w:p>
                    <w:p w14:paraId="64BF4292" w14:textId="53C046BB" w:rsidR="006D4FC9" w:rsidRPr="0098560D" w:rsidRDefault="006D4FC9" w:rsidP="000A089B">
                      <w:pPr>
                        <w:pStyle w:val="a"/>
                        <w:jc w:val="center"/>
                        <w:rPr>
                          <w:sz w:val="24"/>
                          <w:lang w:val="ru-RU"/>
                        </w:rPr>
                      </w:pPr>
                      <w:r>
                        <w:rPr>
                          <w:sz w:val="24"/>
                          <w:lang w:val="ru-RU"/>
                        </w:rPr>
                        <w:t>КН-4</w:t>
                      </w:r>
                      <w:r w:rsidR="003D075F">
                        <w:rPr>
                          <w:sz w:val="24"/>
                          <w:lang w:val="ru-RU"/>
                        </w:rPr>
                        <w:t>3</w:t>
                      </w:r>
                    </w:p>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B1652" w14:textId="77777777" w:rsidR="00DC4CA8" w:rsidRPr="00D02BC7" w:rsidRDefault="00DC4CA8" w:rsidP="00D02BC7">
    <w:pPr>
      <w:pStyle w:val="Header"/>
      <w:ind w:firstLine="0"/>
    </w:pPr>
    <w:r>
      <w:rPr>
        <w:noProof/>
        <w:lang w:val="ru-RU" w:eastAsia="ru-RU"/>
      </w:rPr>
      <mc:AlternateContent>
        <mc:Choice Requires="wpg">
          <w:drawing>
            <wp:anchor distT="0" distB="0" distL="114300" distR="114300" simplePos="0" relativeHeight="251688960" behindDoc="0" locked="1" layoutInCell="1" allowOverlap="1" wp14:anchorId="43841BDC" wp14:editId="593C3461">
              <wp:simplePos x="0" y="0"/>
              <wp:positionH relativeFrom="page">
                <wp:posOffset>685800</wp:posOffset>
              </wp:positionH>
              <wp:positionV relativeFrom="page">
                <wp:posOffset>457200</wp:posOffset>
              </wp:positionV>
              <wp:extent cx="6588760" cy="9931400"/>
              <wp:effectExtent l="0" t="0" r="21590" b="12700"/>
              <wp:wrapNone/>
              <wp:docPr id="490"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31400"/>
                        <a:chOff x="0" y="0"/>
                        <a:chExt cx="20000" cy="20000"/>
                      </a:xfrm>
                    </wpg:grpSpPr>
                    <wps:wsp>
                      <wps:cNvPr id="497"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6"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2"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0"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3"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6"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4"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6"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0"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05FDD" w14:textId="77777777" w:rsidR="00DC4CA8" w:rsidRDefault="00DC4CA8" w:rsidP="000A089B">
                            <w:pPr>
                              <w:pStyle w:val="a"/>
                              <w:jc w:val="center"/>
                              <w:rPr>
                                <w:rFonts w:ascii="Journal" w:hAnsi="Journal"/>
                                <w:sz w:val="18"/>
                              </w:rPr>
                            </w:pPr>
                            <w:r w:rsidRPr="007D4136">
                              <w:rPr>
                                <w:sz w:val="18"/>
                              </w:rPr>
                              <w:t>Змн</w:t>
                            </w:r>
                            <w:r>
                              <w:rPr>
                                <w:rFonts w:ascii="Journal" w:hAnsi="Journal"/>
                                <w:sz w:val="18"/>
                              </w:rPr>
                              <w:t>.</w:t>
                            </w:r>
                          </w:p>
                        </w:txbxContent>
                      </wps:txbx>
                      <wps:bodyPr rot="0" vert="horz" wrap="square" lIns="12700" tIns="12700" rIns="12700" bIns="12700" anchor="t" anchorCtr="0" upright="1">
                        <a:noAutofit/>
                      </wps:bodyPr>
                    </wps:wsp>
                    <wps:wsp>
                      <wps:cNvPr id="572"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079FE" w14:textId="77777777" w:rsidR="00DC4CA8" w:rsidRDefault="00DC4CA8" w:rsidP="000A089B">
                            <w:pPr>
                              <w:pStyle w:val="a"/>
                              <w:jc w:val="center"/>
                              <w:rPr>
                                <w:sz w:val="18"/>
                              </w:rPr>
                            </w:pPr>
                            <w:r w:rsidRPr="0098560D">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574"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DB61F8" w14:textId="77777777" w:rsidR="00DC4CA8" w:rsidRDefault="00DC4CA8" w:rsidP="000A089B">
                            <w:pPr>
                              <w:pStyle w:val="a"/>
                              <w:jc w:val="center"/>
                              <w:rPr>
                                <w:sz w:val="18"/>
                              </w:rPr>
                            </w:pPr>
                            <w:r>
                              <w:rPr>
                                <w:rFonts w:ascii="ISOCPEUR Cyr" w:hAnsi="ISOCPEUR Cyr"/>
                                <w:sz w:val="18"/>
                              </w:rPr>
                              <w:t xml:space="preserve">№ </w:t>
                            </w:r>
                            <w:r w:rsidRPr="0098560D">
                              <w:rPr>
                                <w:sz w:val="18"/>
                              </w:rPr>
                              <w:t>докум</w:t>
                            </w:r>
                            <w:r>
                              <w:rPr>
                                <w:rFonts w:ascii="ISOCPEUR Cyr" w:hAnsi="ISOCPEUR Cyr"/>
                                <w:sz w:val="18"/>
                              </w:rPr>
                              <w:t>.</w:t>
                            </w:r>
                          </w:p>
                        </w:txbxContent>
                      </wps:txbx>
                      <wps:bodyPr rot="0" vert="horz" wrap="square" lIns="12700" tIns="12700" rIns="12700" bIns="12700" anchor="t" anchorCtr="0" upright="1">
                        <a:noAutofit/>
                      </wps:bodyPr>
                    </wps:wsp>
                    <wps:wsp>
                      <wps:cNvPr id="575"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5B6C83" w14:textId="77777777" w:rsidR="00DC4CA8" w:rsidRPr="0098560D" w:rsidRDefault="00DC4CA8" w:rsidP="000A089B">
                            <w:pPr>
                              <w:pStyle w:val="a"/>
                              <w:jc w:val="center"/>
                              <w:rPr>
                                <w:sz w:val="18"/>
                              </w:rPr>
                            </w:pPr>
                            <w:r w:rsidRPr="0098560D">
                              <w:rPr>
                                <w:sz w:val="18"/>
                              </w:rPr>
                              <w:t>Підпис</w:t>
                            </w:r>
                          </w:p>
                        </w:txbxContent>
                      </wps:txbx>
                      <wps:bodyPr rot="0" vert="horz" wrap="square" lIns="12700" tIns="12700" rIns="12700" bIns="12700" anchor="t" anchorCtr="0" upright="1">
                        <a:noAutofit/>
                      </wps:bodyPr>
                    </wps:wsp>
                    <wps:wsp>
                      <wps:cNvPr id="76"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996E9" w14:textId="77777777" w:rsidR="00DC4CA8" w:rsidRPr="0098560D" w:rsidRDefault="00DC4CA8" w:rsidP="000A089B">
                            <w:pPr>
                              <w:pStyle w:val="a"/>
                              <w:jc w:val="center"/>
                              <w:rPr>
                                <w:sz w:val="18"/>
                              </w:rPr>
                            </w:pPr>
                            <w:r w:rsidRPr="0098560D">
                              <w:rPr>
                                <w:sz w:val="18"/>
                              </w:rPr>
                              <w:t>Дата</w:t>
                            </w:r>
                          </w:p>
                        </w:txbxContent>
                      </wps:txbx>
                      <wps:bodyPr rot="0" vert="horz" wrap="square" lIns="12700" tIns="12700" rIns="12700" bIns="12700" anchor="t" anchorCtr="0" upright="1">
                        <a:noAutofit/>
                      </wps:bodyPr>
                    </wps:wsp>
                    <wps:wsp>
                      <wps:cNvPr id="78"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5ACAE" w14:textId="77777777" w:rsidR="00DC4CA8" w:rsidRDefault="00DC4CA8" w:rsidP="000A089B">
                            <w:pPr>
                              <w:pStyle w:val="a"/>
                              <w:jc w:val="center"/>
                              <w:rPr>
                                <w:rFonts w:ascii="Journal" w:hAnsi="Journal"/>
                                <w:sz w:val="18"/>
                              </w:rPr>
                            </w:pPr>
                            <w:r w:rsidRPr="0098560D">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90"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CE0FAC" w14:textId="1C2A4B24" w:rsidR="00DC4CA8" w:rsidRPr="007A1839" w:rsidRDefault="003D075F" w:rsidP="000A089B">
                            <w:pPr>
                              <w:pStyle w:val="a"/>
                              <w:jc w:val="center"/>
                              <w:rPr>
                                <w:sz w:val="18"/>
                                <w:lang w:val="en-US"/>
                              </w:rPr>
                            </w:pPr>
                            <w:r>
                              <w:rPr>
                                <w:sz w:val="18"/>
                              </w:rPr>
                              <w:t>52</w:t>
                            </w:r>
                          </w:p>
                        </w:txbxContent>
                      </wps:txbx>
                      <wps:bodyPr rot="0" vert="horz" wrap="square" lIns="12700" tIns="12700" rIns="12700" bIns="12700" anchor="t" anchorCtr="0" upright="1">
                        <a:noAutofit/>
                      </wps:bodyPr>
                    </wps:wsp>
                    <wps:wsp>
                      <wps:cNvPr id="91"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41B4E9" w14:textId="7CD4556F" w:rsidR="00DC4CA8" w:rsidRPr="000364C5" w:rsidRDefault="00DC4CA8" w:rsidP="000A089B">
                            <w:pPr>
                              <w:pStyle w:val="a"/>
                              <w:jc w:val="center"/>
                              <w:rPr>
                                <w:lang w:val="ru-RU"/>
                              </w:rPr>
                            </w:pPr>
                            <w:r>
                              <w:rPr>
                                <w:lang w:val="ru-RU"/>
                              </w:rPr>
                              <w:t>ЗВТП</w:t>
                            </w:r>
                            <w:r w:rsidRPr="000364C5">
                              <w:t>.</w:t>
                            </w:r>
                            <w:r w:rsidR="003D075F" w:rsidRPr="003D075F">
                              <w:rPr>
                                <w:noProof/>
                                <w:szCs w:val="28"/>
                              </w:rPr>
                              <w:t>253007ФМБД</w:t>
                            </w:r>
                            <w:r>
                              <w:t>.</w:t>
                            </w:r>
                            <w:r w:rsidRPr="000364C5">
                              <w:rPr>
                                <w:lang w:val="ru-RU"/>
                              </w:rPr>
                              <w:t>2</w:t>
                            </w:r>
                            <w:r w:rsidR="005F1961">
                              <w:rPr>
                                <w:lang w:val="ru-RU"/>
                              </w:rPr>
                              <w:t>6</w:t>
                            </w:r>
                            <w:r w:rsidRPr="000364C5">
                              <w:t>.000.</w:t>
                            </w:r>
                            <w:r>
                              <w:t>ПЗ</w:t>
                            </w:r>
                          </w:p>
                          <w:p w14:paraId="29C627F6" w14:textId="77777777" w:rsidR="00DC4CA8" w:rsidRPr="000364C5" w:rsidRDefault="00DC4CA8" w:rsidP="000A089B">
                            <w:pPr>
                              <w:pStyle w:val="a"/>
                              <w:jc w:val="center"/>
                              <w:rPr>
                                <w:lang w:val="ru-RU"/>
                              </w:rPr>
                            </w:pPr>
                          </w:p>
                          <w:p w14:paraId="31F7CFA0" w14:textId="77777777" w:rsidR="00DC4CA8" w:rsidRPr="000364C5" w:rsidRDefault="00DC4CA8" w:rsidP="000A089B">
                            <w:pPr>
                              <w:rPr>
                                <w:rFonts w:ascii="ISOCPEUR" w:hAnsi="ISOCPEUR"/>
                              </w:rPr>
                            </w:pPr>
                          </w:p>
                        </w:txbxContent>
                      </wps:txbx>
                      <wps:bodyPr rot="0" vert="horz" wrap="square" lIns="12700" tIns="12700" rIns="12700" bIns="12700" anchor="t" anchorCtr="0" upright="1">
                        <a:noAutofit/>
                      </wps:bodyPr>
                    </wps:wsp>
                    <wps:wsp>
                      <wps:cNvPr id="92"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7" name="Group 235"/>
                      <wpg:cNvGrpSpPr>
                        <a:grpSpLocks/>
                      </wpg:cNvGrpSpPr>
                      <wpg:grpSpPr bwMode="auto">
                        <a:xfrm>
                          <a:off x="39" y="18267"/>
                          <a:ext cx="4801" cy="310"/>
                          <a:chOff x="0" y="0"/>
                          <a:chExt cx="19999" cy="20000"/>
                        </a:xfrm>
                      </wpg:grpSpPr>
                      <wps:wsp>
                        <wps:cNvPr id="98"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CAB49B" w14:textId="77777777" w:rsidR="00DC4CA8" w:rsidRPr="0098560D" w:rsidRDefault="00DC4CA8" w:rsidP="000A089B">
                              <w:pPr>
                                <w:pStyle w:val="a"/>
                                <w:rPr>
                                  <w:sz w:val="18"/>
                                </w:rPr>
                              </w:pPr>
                              <w:r w:rsidRPr="0098560D">
                                <w:rPr>
                                  <w:sz w:val="18"/>
                                </w:rPr>
                                <w:t xml:space="preserve"> Розроб.</w:t>
                              </w:r>
                            </w:p>
                          </w:txbxContent>
                        </wps:txbx>
                        <wps:bodyPr rot="0" vert="horz" wrap="square" lIns="12700" tIns="12700" rIns="12700" bIns="12700" anchor="t" anchorCtr="0" upright="1">
                          <a:noAutofit/>
                        </wps:bodyPr>
                      </wps:wsp>
                      <wps:wsp>
                        <wps:cNvPr id="99"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7B9F3" w14:textId="706A9317" w:rsidR="00031960" w:rsidRPr="00031960" w:rsidRDefault="003D075F" w:rsidP="00031960">
                              <w:pPr>
                                <w:ind w:firstLine="0"/>
                                <w:rPr>
                                  <w:rFonts w:ascii="ISOCPEUR" w:eastAsia="Times New Roman" w:hAnsi="ISOCPEUR" w:cs="Times New Roman"/>
                                  <w:i/>
                                  <w:sz w:val="16"/>
                                  <w:szCs w:val="18"/>
                                  <w:lang w:eastAsia="uk-UA"/>
                                </w:rPr>
                              </w:pPr>
                              <w:r>
                                <w:rPr>
                                  <w:rFonts w:ascii="ISOCPEUR" w:eastAsia="Times New Roman" w:hAnsi="ISOCPEUR" w:cs="Times New Roman"/>
                                  <w:i/>
                                  <w:sz w:val="16"/>
                                  <w:szCs w:val="18"/>
                                  <w:lang w:eastAsia="uk-UA"/>
                                </w:rPr>
                                <w:t>Гайдук І.О</w:t>
                              </w:r>
                              <w:r w:rsidR="00031960" w:rsidRPr="00031960">
                                <w:rPr>
                                  <w:rFonts w:ascii="ISOCPEUR" w:eastAsia="Times New Roman" w:hAnsi="ISOCPEUR" w:cs="Times New Roman"/>
                                  <w:i/>
                                  <w:sz w:val="16"/>
                                  <w:szCs w:val="18"/>
                                  <w:lang w:eastAsia="uk-UA"/>
                                </w:rPr>
                                <w:t>.</w:t>
                              </w:r>
                            </w:p>
                            <w:p w14:paraId="1506AB76" w14:textId="542D5877" w:rsidR="00DC4CA8" w:rsidRPr="0098560D" w:rsidRDefault="00DC4CA8" w:rsidP="000A089B">
                              <w:pPr>
                                <w:ind w:firstLine="0"/>
                                <w:rPr>
                                  <w:rFonts w:ascii="ISOCPEUR" w:hAnsi="ISOCPEUR"/>
                                  <w:sz w:val="24"/>
                                  <w:szCs w:val="20"/>
                                </w:rPr>
                              </w:pPr>
                            </w:p>
                          </w:txbxContent>
                        </wps:txbx>
                        <wps:bodyPr rot="0" vert="horz" wrap="square" lIns="12700" tIns="12700" rIns="12700" bIns="12700" anchor="t" anchorCtr="0" upright="1">
                          <a:noAutofit/>
                        </wps:bodyPr>
                      </wps:wsp>
                    </wpg:grpSp>
                    <wpg:grpSp>
                      <wpg:cNvPr id="100" name="Group 238"/>
                      <wpg:cNvGrpSpPr>
                        <a:grpSpLocks/>
                      </wpg:cNvGrpSpPr>
                      <wpg:grpSpPr bwMode="auto">
                        <a:xfrm>
                          <a:off x="39" y="18614"/>
                          <a:ext cx="4801" cy="309"/>
                          <a:chOff x="0" y="0"/>
                          <a:chExt cx="19999" cy="20000"/>
                        </a:xfrm>
                      </wpg:grpSpPr>
                      <wps:wsp>
                        <wps:cNvPr id="101"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42091D" w14:textId="77777777" w:rsidR="00DC4CA8" w:rsidRPr="0098560D" w:rsidRDefault="00DC4CA8" w:rsidP="000A089B">
                              <w:pPr>
                                <w:pStyle w:val="a"/>
                                <w:rPr>
                                  <w:sz w:val="18"/>
                                </w:rPr>
                              </w:pPr>
                              <w:r w:rsidRPr="0098560D">
                                <w:rPr>
                                  <w:sz w:val="18"/>
                                </w:rPr>
                                <w:t xml:space="preserve"> Перевір.</w:t>
                              </w:r>
                            </w:p>
                          </w:txbxContent>
                        </wps:txbx>
                        <wps:bodyPr rot="0" vert="horz" wrap="square" lIns="12700" tIns="12700" rIns="12700" bIns="12700" anchor="t" anchorCtr="0" upright="1">
                          <a:noAutofit/>
                        </wps:bodyPr>
                      </wps:wsp>
                      <wps:wsp>
                        <wps:cNvPr id="102"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B21E4" w14:textId="678EB21B" w:rsidR="00DC4CA8" w:rsidRPr="0098560D" w:rsidRDefault="003D075F" w:rsidP="000A089B">
                              <w:pPr>
                                <w:pStyle w:val="a"/>
                                <w:rPr>
                                  <w:rFonts w:cs="Courier New"/>
                                  <w:sz w:val="16"/>
                                  <w:szCs w:val="18"/>
                                </w:rPr>
                              </w:pPr>
                              <w:r>
                                <w:rPr>
                                  <w:rFonts w:cs="Courier New"/>
                                  <w:sz w:val="16"/>
                                  <w:szCs w:val="18"/>
                                  <w:lang w:val="ru-RU"/>
                                </w:rPr>
                                <w:t>Ходанич П.Я.</w:t>
                              </w:r>
                            </w:p>
                          </w:txbxContent>
                        </wps:txbx>
                        <wps:bodyPr rot="0" vert="horz" wrap="square" lIns="12700" tIns="12700" rIns="12700" bIns="12700" anchor="t" anchorCtr="0" upright="1">
                          <a:noAutofit/>
                        </wps:bodyPr>
                      </wps:wsp>
                    </wpg:grpSp>
                    <wpg:grpSp>
                      <wpg:cNvPr id="103" name="Group 241"/>
                      <wpg:cNvGrpSpPr>
                        <a:grpSpLocks/>
                      </wpg:cNvGrpSpPr>
                      <wpg:grpSpPr bwMode="auto">
                        <a:xfrm>
                          <a:off x="39" y="18969"/>
                          <a:ext cx="4801" cy="309"/>
                          <a:chOff x="0" y="0"/>
                          <a:chExt cx="19999" cy="20000"/>
                        </a:xfrm>
                      </wpg:grpSpPr>
                      <wps:wsp>
                        <wps:cNvPr id="104"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C12833" w14:textId="77777777" w:rsidR="00DC4CA8" w:rsidRPr="0098560D" w:rsidRDefault="00DC4CA8" w:rsidP="000A089B">
                              <w:pPr>
                                <w:pStyle w:val="a"/>
                                <w:rPr>
                                  <w:sz w:val="18"/>
                                </w:rPr>
                              </w:pPr>
                              <w:r>
                                <w:rPr>
                                  <w:rFonts w:ascii="ISOCPEUR Cyr" w:hAnsi="ISOCPEUR Cyr"/>
                                  <w:sz w:val="18"/>
                                </w:rPr>
                                <w:t xml:space="preserve"> Реценз.</w:t>
                              </w:r>
                            </w:p>
                          </w:txbxContent>
                        </wps:txbx>
                        <wps:bodyPr rot="0" vert="horz" wrap="square" lIns="12700" tIns="12700" rIns="12700" bIns="12700" anchor="t" anchorCtr="0" upright="1">
                          <a:noAutofit/>
                        </wps:bodyPr>
                      </wps:wsp>
                      <wps:wsp>
                        <wps:cNvPr id="105"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D80EA3" w14:textId="77777777" w:rsidR="00DC4CA8" w:rsidRDefault="00DC4CA8" w:rsidP="000A089B">
                              <w:pPr>
                                <w:pStyle w:val="a"/>
                                <w:rPr>
                                  <w:rFonts w:ascii="Journal" w:hAnsi="Journal"/>
                                  <w:sz w:val="18"/>
                                </w:rPr>
                              </w:pPr>
                            </w:p>
                          </w:txbxContent>
                        </wps:txbx>
                        <wps:bodyPr rot="0" vert="horz" wrap="square" lIns="12700" tIns="12700" rIns="12700" bIns="12700" anchor="t" anchorCtr="0" upright="1">
                          <a:noAutofit/>
                        </wps:bodyPr>
                      </wps:wsp>
                    </wpg:grpSp>
                    <wpg:grpSp>
                      <wpg:cNvPr id="106" name="Group 244"/>
                      <wpg:cNvGrpSpPr>
                        <a:grpSpLocks/>
                      </wpg:cNvGrpSpPr>
                      <wpg:grpSpPr bwMode="auto">
                        <a:xfrm>
                          <a:off x="39" y="19314"/>
                          <a:ext cx="4801" cy="310"/>
                          <a:chOff x="0" y="0"/>
                          <a:chExt cx="19999" cy="20000"/>
                        </a:xfrm>
                      </wpg:grpSpPr>
                      <wps:wsp>
                        <wps:cNvPr id="107"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E3B8E0" w14:textId="77777777" w:rsidR="00DC4CA8" w:rsidRPr="0098560D" w:rsidRDefault="00DC4CA8" w:rsidP="000A089B">
                              <w:pPr>
                                <w:pStyle w:val="a"/>
                                <w:rPr>
                                  <w:sz w:val="18"/>
                                </w:rPr>
                              </w:pPr>
                              <w:r>
                                <w:rPr>
                                  <w:rFonts w:ascii="ISOCPEUR Cyr" w:hAnsi="ISOCPEUR Cyr"/>
                                  <w:sz w:val="18"/>
                                </w:rPr>
                                <w:t xml:space="preserve"> </w:t>
                              </w:r>
                              <w:r w:rsidRPr="007D4136">
                                <w:rPr>
                                  <w:sz w:val="18"/>
                                </w:rPr>
                                <w:t>Н. Контр</w:t>
                              </w:r>
                              <w:r>
                                <w:rPr>
                                  <w:rFonts w:ascii="ISOCPEUR Cyr" w:hAnsi="ISOCPEUR Cyr"/>
                                  <w:sz w:val="18"/>
                                </w:rPr>
                                <w:t>.</w:t>
                              </w:r>
                            </w:p>
                          </w:txbxContent>
                        </wps:txbx>
                        <wps:bodyPr rot="0" vert="horz" wrap="square" lIns="12700" tIns="12700" rIns="12700" bIns="12700" anchor="t" anchorCtr="0" upright="1">
                          <a:noAutofit/>
                        </wps:bodyPr>
                      </wps:wsp>
                      <wps:wsp>
                        <wps:cNvPr id="108"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6C12AF" w14:textId="77777777" w:rsidR="00DC4CA8" w:rsidRPr="001E365C" w:rsidRDefault="00DC4CA8" w:rsidP="00771778">
                              <w:pPr>
                                <w:pStyle w:val="a"/>
                                <w:rPr>
                                  <w:sz w:val="16"/>
                                  <w:szCs w:val="18"/>
                                </w:rPr>
                              </w:pPr>
                              <w:r>
                                <w:rPr>
                                  <w:sz w:val="16"/>
                                  <w:szCs w:val="18"/>
                                </w:rPr>
                                <w:t>Александра Н.В.</w:t>
                              </w:r>
                            </w:p>
                            <w:p w14:paraId="2A15763A" w14:textId="77777777" w:rsidR="00DC4CA8" w:rsidRPr="001E365C" w:rsidRDefault="00DC4CA8" w:rsidP="000A089B">
                              <w:pPr>
                                <w:pStyle w:val="a"/>
                                <w:rPr>
                                  <w:sz w:val="16"/>
                                  <w:szCs w:val="18"/>
                                </w:rPr>
                              </w:pPr>
                            </w:p>
                          </w:txbxContent>
                        </wps:txbx>
                        <wps:bodyPr rot="0" vert="horz" wrap="square" lIns="12700" tIns="12700" rIns="12700" bIns="12700" anchor="t" anchorCtr="0" upright="1">
                          <a:noAutofit/>
                        </wps:bodyPr>
                      </wps:wsp>
                    </wpg:grpSp>
                    <wpg:grpSp>
                      <wpg:cNvPr id="109" name="Group 247"/>
                      <wpg:cNvGrpSpPr>
                        <a:grpSpLocks/>
                      </wpg:cNvGrpSpPr>
                      <wpg:grpSpPr bwMode="auto">
                        <a:xfrm>
                          <a:off x="39" y="19660"/>
                          <a:ext cx="4801" cy="309"/>
                          <a:chOff x="0" y="0"/>
                          <a:chExt cx="19999" cy="20000"/>
                        </a:xfrm>
                      </wpg:grpSpPr>
                      <wps:wsp>
                        <wps:cNvPr id="110"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401DCA" w14:textId="77777777" w:rsidR="00DC4CA8" w:rsidRPr="007D4136" w:rsidRDefault="00DC4CA8" w:rsidP="000A089B">
                              <w:pPr>
                                <w:pStyle w:val="a"/>
                                <w:rPr>
                                  <w:sz w:val="18"/>
                                </w:rPr>
                              </w:pPr>
                              <w:r>
                                <w:rPr>
                                  <w:sz w:val="18"/>
                                </w:rPr>
                                <w:t xml:space="preserve"> </w:t>
                              </w:r>
                              <w:r w:rsidRPr="007D4136">
                                <w:rPr>
                                  <w:sz w:val="18"/>
                                </w:rPr>
                                <w:t>Затверд.</w:t>
                              </w:r>
                            </w:p>
                          </w:txbxContent>
                        </wps:txbx>
                        <wps:bodyPr rot="0" vert="horz" wrap="square" lIns="12700" tIns="12700" rIns="12700" bIns="12700" anchor="t" anchorCtr="0" upright="1">
                          <a:noAutofit/>
                        </wps:bodyPr>
                      </wps:wsp>
                      <wps:wsp>
                        <wps:cNvPr id="111"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2FF879" w14:textId="77777777" w:rsidR="00DC4CA8" w:rsidRPr="0098560D" w:rsidRDefault="00DC4CA8" w:rsidP="000A089B">
                              <w:pPr>
                                <w:pStyle w:val="a"/>
                                <w:rPr>
                                  <w:sz w:val="16"/>
                                  <w:szCs w:val="16"/>
                                </w:rPr>
                              </w:pPr>
                              <w:r>
                                <w:rPr>
                                  <w:sz w:val="16"/>
                                  <w:szCs w:val="16"/>
                                </w:rPr>
                                <w:t>Лінчук</w:t>
                              </w:r>
                              <w:r w:rsidRPr="0098560D">
                                <w:rPr>
                                  <w:sz w:val="16"/>
                                  <w:szCs w:val="16"/>
                                </w:rPr>
                                <w:t xml:space="preserve"> </w:t>
                              </w:r>
                              <w:r>
                                <w:rPr>
                                  <w:sz w:val="16"/>
                                  <w:szCs w:val="16"/>
                                </w:rPr>
                                <w:t>Н</w:t>
                              </w:r>
                              <w:r w:rsidRPr="0098560D">
                                <w:rPr>
                                  <w:sz w:val="16"/>
                                  <w:szCs w:val="16"/>
                                </w:rPr>
                                <w:t>.</w:t>
                              </w:r>
                              <w:r>
                                <w:rPr>
                                  <w:sz w:val="16"/>
                                  <w:szCs w:val="16"/>
                                </w:rPr>
                                <w:t>Л</w:t>
                              </w:r>
                              <w:r w:rsidRPr="0098560D">
                                <w:rPr>
                                  <w:sz w:val="16"/>
                                  <w:szCs w:val="16"/>
                                </w:rPr>
                                <w:t>.</w:t>
                              </w:r>
                            </w:p>
                          </w:txbxContent>
                        </wps:txbx>
                        <wps:bodyPr rot="0" vert="horz" wrap="square" lIns="12700" tIns="12700" rIns="12700" bIns="12700" anchor="t" anchorCtr="0" upright="1">
                          <a:noAutofit/>
                        </wps:bodyPr>
                      </wps:wsp>
                    </wpg:grpSp>
                    <wps:wsp>
                      <wps:cNvPr id="112"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738929" w14:textId="77777777" w:rsidR="003D075F" w:rsidRDefault="003D075F" w:rsidP="000A089B">
                            <w:pPr>
                              <w:ind w:firstLine="0"/>
                              <w:jc w:val="center"/>
                              <w:rPr>
                                <w:rFonts w:ascii="ISOCPEUR" w:hAnsi="ISOCPEUR" w:cs="Calibri"/>
                                <w:i/>
                                <w:iCs/>
                                <w:sz w:val="18"/>
                                <w:szCs w:val="18"/>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3894A47F" w14:textId="258F1709" w:rsidR="00DC4CA8" w:rsidRPr="007166AE" w:rsidRDefault="00DC4CA8" w:rsidP="000A089B">
                            <w:pPr>
                              <w:ind w:firstLine="0"/>
                              <w:jc w:val="center"/>
                              <w:rPr>
                                <w:rFonts w:ascii="ISOCPEUR" w:hAnsi="ISOCPEUR"/>
                                <w:i/>
                                <w:iCs/>
                                <w:sz w:val="18"/>
                                <w:szCs w:val="18"/>
                              </w:rPr>
                            </w:pPr>
                            <w:r w:rsidRPr="007166AE">
                              <w:rPr>
                                <w:rFonts w:ascii="ISOCPEUR" w:hAnsi="ISOCPEUR"/>
                                <w:i/>
                                <w:iCs/>
                                <w:sz w:val="18"/>
                                <w:szCs w:val="18"/>
                              </w:rPr>
                              <w:t xml:space="preserve">Додаток </w:t>
                            </w:r>
                            <w:r>
                              <w:rPr>
                                <w:rFonts w:ascii="ISOCPEUR" w:hAnsi="ISOCPEUR"/>
                                <w:i/>
                                <w:iCs/>
                                <w:sz w:val="18"/>
                                <w:szCs w:val="18"/>
                              </w:rPr>
                              <w:t>3</w:t>
                            </w:r>
                            <w:r w:rsidRPr="007166AE">
                              <w:rPr>
                                <w:rFonts w:ascii="ISOCPEUR" w:hAnsi="ISOCPEUR"/>
                                <w:i/>
                                <w:iCs/>
                                <w:sz w:val="18"/>
                                <w:szCs w:val="18"/>
                              </w:rPr>
                              <w:t xml:space="preserve">. </w:t>
                            </w:r>
                            <w:r>
                              <w:rPr>
                                <w:rFonts w:ascii="ISOCPEUR" w:hAnsi="ISOCPEUR"/>
                                <w:i/>
                                <w:iCs/>
                                <w:sz w:val="18"/>
                                <w:szCs w:val="18"/>
                              </w:rPr>
                              <w:t>Лістинг коду</w:t>
                            </w:r>
                          </w:p>
                        </w:txbxContent>
                      </wps:txbx>
                      <wps:bodyPr rot="0" vert="horz" wrap="square" lIns="12700" tIns="12700" rIns="12700" bIns="12700" anchor="ctr" anchorCtr="0" upright="1">
                        <a:noAutofit/>
                      </wps:bodyPr>
                    </wps:wsp>
                    <wps:wsp>
                      <wps:cNvPr id="114"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2FC970" w14:textId="77777777" w:rsidR="00DC4CA8" w:rsidRPr="0098560D" w:rsidRDefault="00DC4CA8" w:rsidP="000A089B">
                            <w:pPr>
                              <w:pStyle w:val="a"/>
                              <w:jc w:val="center"/>
                              <w:rPr>
                                <w:sz w:val="18"/>
                              </w:rPr>
                            </w:pPr>
                            <w:r w:rsidRPr="0098560D">
                              <w:rPr>
                                <w:sz w:val="18"/>
                              </w:rPr>
                              <w:t>Літ.</w:t>
                            </w:r>
                          </w:p>
                        </w:txbxContent>
                      </wps:txbx>
                      <wps:bodyPr rot="0" vert="horz" wrap="square" lIns="12700" tIns="12700" rIns="12700" bIns="12700" anchor="t" anchorCtr="0" upright="1">
                        <a:noAutofit/>
                      </wps:bodyPr>
                    </wps:wsp>
                    <wps:wsp>
                      <wps:cNvPr id="118"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1A7767" w14:textId="77777777" w:rsidR="00DC4CA8" w:rsidRPr="0098560D" w:rsidRDefault="00DC4CA8" w:rsidP="000A089B">
                            <w:pPr>
                              <w:pStyle w:val="a"/>
                              <w:jc w:val="center"/>
                              <w:rPr>
                                <w:sz w:val="18"/>
                              </w:rPr>
                            </w:pPr>
                            <w:r w:rsidRPr="0098560D">
                              <w:rPr>
                                <w:sz w:val="18"/>
                              </w:rPr>
                              <w:t>Аркушів</w:t>
                            </w:r>
                          </w:p>
                        </w:txbxContent>
                      </wps:txbx>
                      <wps:bodyPr rot="0" vert="horz" wrap="square" lIns="12700" tIns="12700" rIns="12700" bIns="12700" anchor="t" anchorCtr="0" upright="1">
                        <a:noAutofit/>
                      </wps:bodyPr>
                    </wps:wsp>
                    <wps:wsp>
                      <wps:cNvPr id="119"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D93790" w14:textId="4DEFD6DF" w:rsidR="00DC4CA8" w:rsidRPr="00EC14DF" w:rsidRDefault="003D075F" w:rsidP="000A089B">
                            <w:pPr>
                              <w:pStyle w:val="a"/>
                              <w:jc w:val="center"/>
                              <w:rPr>
                                <w:sz w:val="18"/>
                              </w:rPr>
                            </w:pPr>
                            <w:r>
                              <w:rPr>
                                <w:sz w:val="18"/>
                              </w:rPr>
                              <w:t>92</w:t>
                            </w:r>
                          </w:p>
                        </w:txbxContent>
                      </wps:txbx>
                      <wps:bodyPr rot="0" vert="horz" wrap="square" lIns="12700" tIns="12700" rIns="12700" bIns="12700" anchor="t" anchorCtr="0" upright="1">
                        <a:noAutofit/>
                      </wps:bodyPr>
                    </wps:wsp>
                    <wps:wsp>
                      <wps:cNvPr id="120"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2"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3" name="Rectangle 260"/>
                      <wps:cNvSpPr>
                        <a:spLocks noChangeArrowheads="1"/>
                      </wps:cNvSpPr>
                      <wps:spPr bwMode="auto">
                        <a:xfrm>
                          <a:off x="14272" y="19083"/>
                          <a:ext cx="5609" cy="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0528E9" w14:textId="77777777" w:rsidR="00DC4CA8" w:rsidRDefault="00DC4CA8" w:rsidP="000A089B">
                            <w:pPr>
                              <w:pStyle w:val="a"/>
                              <w:jc w:val="center"/>
                              <w:rPr>
                                <w:sz w:val="24"/>
                                <w:lang w:val="ru-RU"/>
                              </w:rPr>
                            </w:pPr>
                            <w:r w:rsidRPr="0098560D">
                              <w:rPr>
                                <w:sz w:val="24"/>
                              </w:rPr>
                              <w:t>ПГФК ДВНЗ  «</w:t>
                            </w:r>
                            <w:r w:rsidRPr="0098560D">
                              <w:rPr>
                                <w:sz w:val="24"/>
                                <w:lang w:val="ru-RU"/>
                              </w:rPr>
                              <w:t>УжНУ»</w:t>
                            </w:r>
                          </w:p>
                          <w:p w14:paraId="44DABFEE" w14:textId="434A8EEC" w:rsidR="006D4FC9" w:rsidRPr="0098560D" w:rsidRDefault="006D4FC9" w:rsidP="000A089B">
                            <w:pPr>
                              <w:pStyle w:val="a"/>
                              <w:jc w:val="center"/>
                              <w:rPr>
                                <w:sz w:val="24"/>
                                <w:lang w:val="ru-RU"/>
                              </w:rPr>
                            </w:pPr>
                            <w:r>
                              <w:rPr>
                                <w:sz w:val="24"/>
                                <w:lang w:val="ru-RU"/>
                              </w:rPr>
                              <w:t>КН-4</w:t>
                            </w:r>
                            <w:r w:rsidR="003D075F">
                              <w:rPr>
                                <w:sz w:val="24"/>
                                <w:lang w:val="ru-RU"/>
                              </w:rPr>
                              <w:t>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841BDC" id="_x0000_s1246" style="position:absolute;left:0;text-align:left;margin-left:54pt;margin-top:36pt;width:518.8pt;height:782pt;z-index:2516889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">
              <v:rect id="Rectangle 212" o:spid="_x0000_s12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" filled="f" strokeweight="2pt"/>
              <v:line id="Line 213" o:spid="_x0000_s12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" strokeweight="2pt"/>
              <v:line id="Line 214" o:spid="_x0000_s12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215" o:spid="_x0000_s12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" strokeweight="2pt"/>
              <v:line id="Line 216" o:spid="_x0000_s12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" strokeweight="2pt"/>
              <v:line id="Line 217" o:spid="_x0000_s12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" strokeweight="2pt"/>
              <v:line id="Line 218" o:spid="_x0000_s12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" strokeweight="2pt"/>
              <v:line id="Line 219" o:spid="_x0000_s12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" strokeweight="2pt"/>
              <v:line id="Line 220" o:spid="_x0000_s12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" strokeweight="1pt"/>
              <v:line id="Line 221" o:spid="_x0000_s12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" strokeweight="1pt"/>
              <v:rect id="Rectangle 222" o:spid="_x0000_s12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" filled="f" stroked="f" strokeweight=".25pt">
                <v:textbox inset="1pt,1pt,1pt,1pt">
                  <w:txbxContent>
                    <w:p w14:paraId="5C105FDD" w14:textId="77777777" w:rsidR="00DC4CA8" w:rsidRDefault="00DC4CA8" w:rsidP="000A089B">
                      <w:pPr>
                        <w:pStyle w:val="a"/>
                        <w:jc w:val="center"/>
                        <w:rPr>
                          <w:rFonts w:ascii="Journal" w:hAnsi="Journal"/>
                          <w:sz w:val="18"/>
                        </w:rPr>
                      </w:pPr>
                      <w:r w:rsidRPr="007D4136">
                        <w:rPr>
                          <w:sz w:val="18"/>
                        </w:rPr>
                        <w:t>Змн</w:t>
                      </w:r>
                      <w:r>
                        <w:rPr>
                          <w:rFonts w:ascii="Journal" w:hAnsi="Journal"/>
                          <w:sz w:val="18"/>
                        </w:rPr>
                        <w:t>.</w:t>
                      </w:r>
                    </w:p>
                  </w:txbxContent>
                </v:textbox>
              </v:rect>
              <v:rect id="Rectangle 223" o:spid="_x0000_s12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" filled="f" stroked="f" strokeweight=".25pt">
                <v:textbox inset="1pt,1pt,1pt,1pt">
                  <w:txbxContent>
                    <w:p w14:paraId="11F079FE" w14:textId="77777777" w:rsidR="00DC4CA8" w:rsidRDefault="00DC4CA8" w:rsidP="000A089B">
                      <w:pPr>
                        <w:pStyle w:val="a"/>
                        <w:jc w:val="center"/>
                        <w:rPr>
                          <w:sz w:val="18"/>
                        </w:rPr>
                      </w:pPr>
                      <w:r w:rsidRPr="0098560D">
                        <w:rPr>
                          <w:sz w:val="18"/>
                        </w:rPr>
                        <w:t>Арк</w:t>
                      </w:r>
                      <w:r>
                        <w:rPr>
                          <w:rFonts w:ascii="ISOCPEUR Cyr" w:hAnsi="ISOCPEUR Cyr"/>
                          <w:sz w:val="18"/>
                        </w:rPr>
                        <w:t>.</w:t>
                      </w:r>
                    </w:p>
                  </w:txbxContent>
                </v:textbox>
              </v:rect>
              <v:rect id="Rectangle 224" o:spid="_x0000_s12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" filled="f" stroked="f" strokeweight=".25pt">
                <v:textbox inset="1pt,1pt,1pt,1pt">
                  <w:txbxContent>
                    <w:p w14:paraId="6CDB61F8" w14:textId="77777777" w:rsidR="00DC4CA8" w:rsidRDefault="00DC4CA8" w:rsidP="000A089B">
                      <w:pPr>
                        <w:pStyle w:val="a"/>
                        <w:jc w:val="center"/>
                        <w:rPr>
                          <w:sz w:val="18"/>
                        </w:rPr>
                      </w:pPr>
                      <w:r>
                        <w:rPr>
                          <w:rFonts w:ascii="ISOCPEUR Cyr" w:hAnsi="ISOCPEUR Cyr"/>
                          <w:sz w:val="18"/>
                        </w:rPr>
                        <w:t xml:space="preserve">№ </w:t>
                      </w:r>
                      <w:r w:rsidRPr="0098560D">
                        <w:rPr>
                          <w:sz w:val="18"/>
                        </w:rPr>
                        <w:t>докум</w:t>
                      </w:r>
                      <w:r>
                        <w:rPr>
                          <w:rFonts w:ascii="ISOCPEUR Cyr" w:hAnsi="ISOCPEUR Cyr"/>
                          <w:sz w:val="18"/>
                        </w:rPr>
                        <w:t>.</w:t>
                      </w:r>
                    </w:p>
                  </w:txbxContent>
                </v:textbox>
              </v:rect>
              <v:rect id="Rectangle 225" o:spid="_x0000_s12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" filled="f" stroked="f" strokeweight=".25pt">
                <v:textbox inset="1pt,1pt,1pt,1pt">
                  <w:txbxContent>
                    <w:p w14:paraId="3B5B6C83" w14:textId="77777777" w:rsidR="00DC4CA8" w:rsidRPr="0098560D" w:rsidRDefault="00DC4CA8" w:rsidP="000A089B">
                      <w:pPr>
                        <w:pStyle w:val="a"/>
                        <w:jc w:val="center"/>
                        <w:rPr>
                          <w:sz w:val="18"/>
                        </w:rPr>
                      </w:pPr>
                      <w:r w:rsidRPr="0098560D">
                        <w:rPr>
                          <w:sz w:val="18"/>
                        </w:rPr>
                        <w:t>Підпис</w:t>
                      </w:r>
                    </w:p>
                  </w:txbxContent>
                </v:textbox>
              </v:rect>
              <v:rect id="Rectangle 226" o:spid="_x0000_s12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3996E9" w14:textId="77777777" w:rsidR="00DC4CA8" w:rsidRPr="0098560D" w:rsidRDefault="00DC4CA8" w:rsidP="000A089B">
                      <w:pPr>
                        <w:pStyle w:val="a"/>
                        <w:jc w:val="center"/>
                        <w:rPr>
                          <w:sz w:val="18"/>
                        </w:rPr>
                      </w:pPr>
                      <w:r w:rsidRPr="0098560D">
                        <w:rPr>
                          <w:sz w:val="18"/>
                        </w:rPr>
                        <w:t>Дата</w:t>
                      </w:r>
                    </w:p>
                  </w:txbxContent>
                </v:textbox>
              </v:rect>
              <v:rect id="Rectangle 227" o:spid="_x0000_s12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23D5ACAE" w14:textId="77777777" w:rsidR="00DC4CA8" w:rsidRDefault="00DC4CA8" w:rsidP="000A089B">
                      <w:pPr>
                        <w:pStyle w:val="a"/>
                        <w:jc w:val="center"/>
                        <w:rPr>
                          <w:rFonts w:ascii="Journal" w:hAnsi="Journal"/>
                          <w:sz w:val="18"/>
                        </w:rPr>
                      </w:pPr>
                      <w:r w:rsidRPr="0098560D">
                        <w:rPr>
                          <w:sz w:val="18"/>
                        </w:rPr>
                        <w:t>Арк</w:t>
                      </w:r>
                      <w:r>
                        <w:rPr>
                          <w:rFonts w:ascii="ISOCPEUR Cyr" w:hAnsi="ISOCPEUR Cyr"/>
                          <w:sz w:val="18"/>
                        </w:rPr>
                        <w:t>.</w:t>
                      </w:r>
                    </w:p>
                  </w:txbxContent>
                </v:textbox>
              </v:rect>
              <v:rect id="Rectangle 228" o:spid="_x0000_s12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72CE0FAC" w14:textId="1C2A4B24" w:rsidR="00DC4CA8" w:rsidRPr="007A1839" w:rsidRDefault="003D075F" w:rsidP="000A089B">
                      <w:pPr>
                        <w:pStyle w:val="a"/>
                        <w:jc w:val="center"/>
                        <w:rPr>
                          <w:sz w:val="18"/>
                          <w:lang w:val="en-US"/>
                        </w:rPr>
                      </w:pPr>
                      <w:r>
                        <w:rPr>
                          <w:sz w:val="18"/>
                        </w:rPr>
                        <w:t>52</w:t>
                      </w:r>
                    </w:p>
                  </w:txbxContent>
                </v:textbox>
              </v:rect>
              <v:rect id="Rectangle 229" o:spid="_x0000_s12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E41B4E9" w14:textId="7CD4556F" w:rsidR="00DC4CA8" w:rsidRPr="000364C5" w:rsidRDefault="00DC4CA8" w:rsidP="000A089B">
                      <w:pPr>
                        <w:pStyle w:val="a"/>
                        <w:jc w:val="center"/>
                        <w:rPr>
                          <w:lang w:val="ru-RU"/>
                        </w:rPr>
                      </w:pPr>
                      <w:r>
                        <w:rPr>
                          <w:lang w:val="ru-RU"/>
                        </w:rPr>
                        <w:t>ЗВТП</w:t>
                      </w:r>
                      <w:r w:rsidRPr="000364C5">
                        <w:t>.</w:t>
                      </w:r>
                      <w:r w:rsidR="003D075F" w:rsidRPr="003D075F">
                        <w:rPr>
                          <w:noProof/>
                          <w:szCs w:val="28"/>
                        </w:rPr>
                        <w:t>253007ФМБД</w:t>
                      </w:r>
                      <w:r>
                        <w:t>.</w:t>
                      </w:r>
                      <w:r w:rsidRPr="000364C5">
                        <w:rPr>
                          <w:lang w:val="ru-RU"/>
                        </w:rPr>
                        <w:t>2</w:t>
                      </w:r>
                      <w:r w:rsidR="005F1961">
                        <w:rPr>
                          <w:lang w:val="ru-RU"/>
                        </w:rPr>
                        <w:t>6</w:t>
                      </w:r>
                      <w:r w:rsidRPr="000364C5">
                        <w:t>.000.</w:t>
                      </w:r>
                      <w:r>
                        <w:t>ПЗ</w:t>
                      </w:r>
                    </w:p>
                    <w:p w14:paraId="29C627F6" w14:textId="77777777" w:rsidR="00DC4CA8" w:rsidRPr="000364C5" w:rsidRDefault="00DC4CA8" w:rsidP="000A089B">
                      <w:pPr>
                        <w:pStyle w:val="a"/>
                        <w:jc w:val="center"/>
                        <w:rPr>
                          <w:lang w:val="ru-RU"/>
                        </w:rPr>
                      </w:pPr>
                    </w:p>
                    <w:p w14:paraId="31F7CFA0" w14:textId="77777777" w:rsidR="00DC4CA8" w:rsidRPr="000364C5" w:rsidRDefault="00DC4CA8" w:rsidP="000A089B">
                      <w:pPr>
                        <w:rPr>
                          <w:rFonts w:ascii="ISOCPEUR" w:hAnsi="ISOCPEUR"/>
                        </w:rPr>
                      </w:pPr>
                    </w:p>
                  </w:txbxContent>
                </v:textbox>
              </v:rect>
              <v:line id="Line 230" o:spid="_x0000_s12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Line 231" o:spid="_x0000_s12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KBwgAAANsAAAAPAAAAZHJzL2Rvd25yZXYueG1sRI9Pi8Iw&#10;FMTvC36H8ARva6ri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Co9bKBwgAAANsAAAAPAAAA&#10;AAAAAAAAAAAAAAcCAABkcnMvZG93bnJldi54bWxQSwUGAAAAAAMAAwC3AAAA9gIAAAAA&#10;" strokeweight="2pt"/>
              <v:line id="Line 232" o:spid="_x0000_s12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233" o:spid="_x0000_s12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234" o:spid="_x0000_s12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group id="Group 235" o:spid="_x0000_s12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236" o:spid="_x0000_s12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0DCAB49B" w14:textId="77777777" w:rsidR="00DC4CA8" w:rsidRPr="0098560D" w:rsidRDefault="00DC4CA8" w:rsidP="000A089B">
                        <w:pPr>
                          <w:pStyle w:val="a"/>
                          <w:rPr>
                            <w:sz w:val="18"/>
                          </w:rPr>
                        </w:pPr>
                        <w:r w:rsidRPr="0098560D">
                          <w:rPr>
                            <w:sz w:val="18"/>
                          </w:rPr>
                          <w:t xml:space="preserve"> Розроб.</w:t>
                        </w:r>
                      </w:p>
                    </w:txbxContent>
                  </v:textbox>
                </v:rect>
                <v:rect id="Rectangle 237" o:spid="_x0000_s12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6AA7B9F3" w14:textId="706A9317" w:rsidR="00031960" w:rsidRPr="00031960" w:rsidRDefault="003D075F" w:rsidP="00031960">
                        <w:pPr>
                          <w:ind w:firstLine="0"/>
                          <w:rPr>
                            <w:rFonts w:ascii="ISOCPEUR" w:eastAsia="Times New Roman" w:hAnsi="ISOCPEUR" w:cs="Times New Roman"/>
                            <w:i/>
                            <w:sz w:val="16"/>
                            <w:szCs w:val="18"/>
                            <w:lang w:eastAsia="uk-UA"/>
                          </w:rPr>
                        </w:pPr>
                        <w:r>
                          <w:rPr>
                            <w:rFonts w:ascii="ISOCPEUR" w:eastAsia="Times New Roman" w:hAnsi="ISOCPEUR" w:cs="Times New Roman"/>
                            <w:i/>
                            <w:sz w:val="16"/>
                            <w:szCs w:val="18"/>
                            <w:lang w:eastAsia="uk-UA"/>
                          </w:rPr>
                          <w:t>Гайдук І.О</w:t>
                        </w:r>
                        <w:r w:rsidR="00031960" w:rsidRPr="00031960">
                          <w:rPr>
                            <w:rFonts w:ascii="ISOCPEUR" w:eastAsia="Times New Roman" w:hAnsi="ISOCPEUR" w:cs="Times New Roman"/>
                            <w:i/>
                            <w:sz w:val="16"/>
                            <w:szCs w:val="18"/>
                            <w:lang w:eastAsia="uk-UA"/>
                          </w:rPr>
                          <w:t>.</w:t>
                        </w:r>
                      </w:p>
                      <w:p w14:paraId="1506AB76" w14:textId="542D5877" w:rsidR="00DC4CA8" w:rsidRPr="0098560D" w:rsidRDefault="00DC4CA8" w:rsidP="000A089B">
                        <w:pPr>
                          <w:ind w:firstLine="0"/>
                          <w:rPr>
                            <w:rFonts w:ascii="ISOCPEUR" w:hAnsi="ISOCPEUR"/>
                            <w:sz w:val="24"/>
                            <w:szCs w:val="20"/>
                          </w:rPr>
                        </w:pPr>
                      </w:p>
                    </w:txbxContent>
                  </v:textbox>
                </v:rect>
              </v:group>
              <v:group id="Group 238" o:spid="_x0000_s12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239" o:spid="_x0000_s12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7A42091D" w14:textId="77777777" w:rsidR="00DC4CA8" w:rsidRPr="0098560D" w:rsidRDefault="00DC4CA8" w:rsidP="000A089B">
                        <w:pPr>
                          <w:pStyle w:val="a"/>
                          <w:rPr>
                            <w:sz w:val="18"/>
                          </w:rPr>
                        </w:pPr>
                        <w:r w:rsidRPr="0098560D">
                          <w:rPr>
                            <w:sz w:val="18"/>
                          </w:rPr>
                          <w:t xml:space="preserve"> Перевір.</w:t>
                        </w:r>
                      </w:p>
                    </w:txbxContent>
                  </v:textbox>
                </v:rect>
                <v:rect id="Rectangle 240" o:spid="_x0000_s12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73B21E4" w14:textId="678EB21B" w:rsidR="00DC4CA8" w:rsidRPr="0098560D" w:rsidRDefault="003D075F" w:rsidP="000A089B">
                        <w:pPr>
                          <w:pStyle w:val="a"/>
                          <w:rPr>
                            <w:rFonts w:cs="Courier New"/>
                            <w:sz w:val="16"/>
                            <w:szCs w:val="18"/>
                          </w:rPr>
                        </w:pPr>
                        <w:r>
                          <w:rPr>
                            <w:rFonts w:cs="Courier New"/>
                            <w:sz w:val="16"/>
                            <w:szCs w:val="18"/>
                            <w:lang w:val="ru-RU"/>
                          </w:rPr>
                          <w:t>Ходанич П.Я.</w:t>
                        </w:r>
                      </w:p>
                    </w:txbxContent>
                  </v:textbox>
                </v:rect>
              </v:group>
              <v:group id="Group 241" o:spid="_x0000_s12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242" o:spid="_x0000_s12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5FC12833" w14:textId="77777777" w:rsidR="00DC4CA8" w:rsidRPr="0098560D" w:rsidRDefault="00DC4CA8" w:rsidP="000A089B">
                        <w:pPr>
                          <w:pStyle w:val="a"/>
                          <w:rPr>
                            <w:sz w:val="18"/>
                          </w:rPr>
                        </w:pPr>
                        <w:r>
                          <w:rPr>
                            <w:rFonts w:ascii="ISOCPEUR Cyr" w:hAnsi="ISOCPEUR Cyr"/>
                            <w:sz w:val="18"/>
                          </w:rPr>
                          <w:t xml:space="preserve"> Реценз.</w:t>
                        </w:r>
                      </w:p>
                    </w:txbxContent>
                  </v:textbox>
                </v:rect>
                <v:rect id="Rectangle 243" o:spid="_x0000_s12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0D80EA3" w14:textId="77777777" w:rsidR="00DC4CA8" w:rsidRDefault="00DC4CA8" w:rsidP="000A089B">
                        <w:pPr>
                          <w:pStyle w:val="a"/>
                          <w:rPr>
                            <w:rFonts w:ascii="Journal" w:hAnsi="Journal"/>
                            <w:sz w:val="18"/>
                          </w:rPr>
                        </w:pPr>
                      </w:p>
                    </w:txbxContent>
                  </v:textbox>
                </v:rect>
              </v:group>
              <v:group id="Group 244" o:spid="_x0000_s12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245" o:spid="_x0000_s12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3AE3B8E0" w14:textId="77777777" w:rsidR="00DC4CA8" w:rsidRPr="0098560D" w:rsidRDefault="00DC4CA8" w:rsidP="000A089B">
                        <w:pPr>
                          <w:pStyle w:val="a"/>
                          <w:rPr>
                            <w:sz w:val="18"/>
                          </w:rPr>
                        </w:pPr>
                        <w:r>
                          <w:rPr>
                            <w:rFonts w:ascii="ISOCPEUR Cyr" w:hAnsi="ISOCPEUR Cyr"/>
                            <w:sz w:val="18"/>
                          </w:rPr>
                          <w:t xml:space="preserve"> </w:t>
                        </w:r>
                        <w:r w:rsidRPr="007D4136">
                          <w:rPr>
                            <w:sz w:val="18"/>
                          </w:rPr>
                          <w:t>Н. Контр</w:t>
                        </w:r>
                        <w:r>
                          <w:rPr>
                            <w:rFonts w:ascii="ISOCPEUR Cyr" w:hAnsi="ISOCPEUR Cyr"/>
                            <w:sz w:val="18"/>
                          </w:rPr>
                          <w:t>.</w:t>
                        </w:r>
                      </w:p>
                    </w:txbxContent>
                  </v:textbox>
                </v:rect>
                <v:rect id="Rectangle 246" o:spid="_x0000_s12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016C12AF" w14:textId="77777777" w:rsidR="00DC4CA8" w:rsidRPr="001E365C" w:rsidRDefault="00DC4CA8" w:rsidP="00771778">
                        <w:pPr>
                          <w:pStyle w:val="a"/>
                          <w:rPr>
                            <w:sz w:val="16"/>
                            <w:szCs w:val="18"/>
                          </w:rPr>
                        </w:pPr>
                        <w:r>
                          <w:rPr>
                            <w:sz w:val="16"/>
                            <w:szCs w:val="18"/>
                          </w:rPr>
                          <w:t>Александра Н.В.</w:t>
                        </w:r>
                      </w:p>
                      <w:p w14:paraId="2A15763A" w14:textId="77777777" w:rsidR="00DC4CA8" w:rsidRPr="001E365C" w:rsidRDefault="00DC4CA8" w:rsidP="000A089B">
                        <w:pPr>
                          <w:pStyle w:val="a"/>
                          <w:rPr>
                            <w:sz w:val="16"/>
                            <w:szCs w:val="18"/>
                          </w:rPr>
                        </w:pPr>
                      </w:p>
                    </w:txbxContent>
                  </v:textbox>
                </v:rect>
              </v:group>
              <v:group id="Group 247" o:spid="_x0000_s12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248" o:spid="_x0000_s12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10401DCA" w14:textId="77777777" w:rsidR="00DC4CA8" w:rsidRPr="007D4136" w:rsidRDefault="00DC4CA8" w:rsidP="000A089B">
                        <w:pPr>
                          <w:pStyle w:val="a"/>
                          <w:rPr>
                            <w:sz w:val="18"/>
                          </w:rPr>
                        </w:pPr>
                        <w:r>
                          <w:rPr>
                            <w:sz w:val="18"/>
                          </w:rPr>
                          <w:t xml:space="preserve"> </w:t>
                        </w:r>
                        <w:r w:rsidRPr="007D4136">
                          <w:rPr>
                            <w:sz w:val="18"/>
                          </w:rPr>
                          <w:t>Затверд.</w:t>
                        </w:r>
                      </w:p>
                    </w:txbxContent>
                  </v:textbox>
                </v:rect>
                <v:rect id="Rectangle 249" o:spid="_x0000_s12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152FF879" w14:textId="77777777" w:rsidR="00DC4CA8" w:rsidRPr="0098560D" w:rsidRDefault="00DC4CA8" w:rsidP="000A089B">
                        <w:pPr>
                          <w:pStyle w:val="a"/>
                          <w:rPr>
                            <w:sz w:val="16"/>
                            <w:szCs w:val="16"/>
                          </w:rPr>
                        </w:pPr>
                        <w:r>
                          <w:rPr>
                            <w:sz w:val="16"/>
                            <w:szCs w:val="16"/>
                          </w:rPr>
                          <w:t>Лінчук</w:t>
                        </w:r>
                        <w:r w:rsidRPr="0098560D">
                          <w:rPr>
                            <w:sz w:val="16"/>
                            <w:szCs w:val="16"/>
                          </w:rPr>
                          <w:t xml:space="preserve"> </w:t>
                        </w:r>
                        <w:r>
                          <w:rPr>
                            <w:sz w:val="16"/>
                            <w:szCs w:val="16"/>
                          </w:rPr>
                          <w:t>Н</w:t>
                        </w:r>
                        <w:r w:rsidRPr="0098560D">
                          <w:rPr>
                            <w:sz w:val="16"/>
                            <w:szCs w:val="16"/>
                          </w:rPr>
                          <w:t>.</w:t>
                        </w:r>
                        <w:r>
                          <w:rPr>
                            <w:sz w:val="16"/>
                            <w:szCs w:val="16"/>
                          </w:rPr>
                          <w:t>Л</w:t>
                        </w:r>
                        <w:r w:rsidRPr="0098560D">
                          <w:rPr>
                            <w:sz w:val="16"/>
                            <w:szCs w:val="16"/>
                          </w:rPr>
                          <w:t>.</w:t>
                        </w:r>
                      </w:p>
                    </w:txbxContent>
                  </v:textbox>
                </v:rect>
              </v:group>
              <v:line id="Line 250" o:spid="_x0000_s12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rect id="Rectangle 251" o:spid="_x0000_s128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" filled="f" stroked="f" strokeweight=".25pt">
                <v:textbox inset="1pt,1pt,1pt,1pt">
                  <w:txbxContent>
                    <w:p w14:paraId="7D738929" w14:textId="77777777" w:rsidR="003D075F" w:rsidRDefault="003D075F" w:rsidP="000A089B">
                      <w:pPr>
                        <w:ind w:firstLine="0"/>
                        <w:jc w:val="center"/>
                        <w:rPr>
                          <w:rFonts w:ascii="ISOCPEUR" w:hAnsi="ISOCPEUR" w:cs="Calibri"/>
                          <w:i/>
                          <w:iCs/>
                          <w:sz w:val="18"/>
                          <w:szCs w:val="18"/>
                        </w:rPr>
                      </w:pPr>
                      <w:r w:rsidRPr="003D075F">
                        <w:rPr>
                          <w:rFonts w:ascii="ISOCPEUR" w:hAnsi="ISOCPEUR" w:cs="Calibri"/>
                          <w:i/>
                          <w:iCs/>
                          <w:sz w:val="18"/>
                          <w:szCs w:val="18"/>
                        </w:rPr>
                        <w:t>Розробка інформаційної системи обліку електромонтажних робіт підприємства</w:t>
                      </w:r>
                    </w:p>
                    <w:p w14:paraId="3894A47F" w14:textId="258F1709" w:rsidR="00DC4CA8" w:rsidRPr="007166AE" w:rsidRDefault="00DC4CA8" w:rsidP="000A089B">
                      <w:pPr>
                        <w:ind w:firstLine="0"/>
                        <w:jc w:val="center"/>
                        <w:rPr>
                          <w:rFonts w:ascii="ISOCPEUR" w:hAnsi="ISOCPEUR"/>
                          <w:i/>
                          <w:iCs/>
                          <w:sz w:val="18"/>
                          <w:szCs w:val="18"/>
                        </w:rPr>
                      </w:pPr>
                      <w:r w:rsidRPr="007166AE">
                        <w:rPr>
                          <w:rFonts w:ascii="ISOCPEUR" w:hAnsi="ISOCPEUR"/>
                          <w:i/>
                          <w:iCs/>
                          <w:sz w:val="18"/>
                          <w:szCs w:val="18"/>
                        </w:rPr>
                        <w:t xml:space="preserve">Додаток </w:t>
                      </w:r>
                      <w:r>
                        <w:rPr>
                          <w:rFonts w:ascii="ISOCPEUR" w:hAnsi="ISOCPEUR"/>
                          <w:i/>
                          <w:iCs/>
                          <w:sz w:val="18"/>
                          <w:szCs w:val="18"/>
                        </w:rPr>
                        <w:t>3</w:t>
                      </w:r>
                      <w:r w:rsidRPr="007166AE">
                        <w:rPr>
                          <w:rFonts w:ascii="ISOCPEUR" w:hAnsi="ISOCPEUR"/>
                          <w:i/>
                          <w:iCs/>
                          <w:sz w:val="18"/>
                          <w:szCs w:val="18"/>
                        </w:rPr>
                        <w:t xml:space="preserve">. </w:t>
                      </w:r>
                      <w:r>
                        <w:rPr>
                          <w:rFonts w:ascii="ISOCPEUR" w:hAnsi="ISOCPEUR"/>
                          <w:i/>
                          <w:iCs/>
                          <w:sz w:val="18"/>
                          <w:szCs w:val="18"/>
                        </w:rPr>
                        <w:t>Лістинг коду</w:t>
                      </w:r>
                    </w:p>
                  </w:txbxContent>
                </v:textbox>
              </v:rect>
              <v:line id="Line 252" o:spid="_x0000_s12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line id="Line 253" o:spid="_x0000_s12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line id="Line 254" o:spid="_x0000_s12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rect id="Rectangle 255" o:spid="_x0000_s12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342FC970" w14:textId="77777777" w:rsidR="00DC4CA8" w:rsidRPr="0098560D" w:rsidRDefault="00DC4CA8" w:rsidP="000A089B">
                      <w:pPr>
                        <w:pStyle w:val="a"/>
                        <w:jc w:val="center"/>
                        <w:rPr>
                          <w:sz w:val="18"/>
                        </w:rPr>
                      </w:pPr>
                      <w:r w:rsidRPr="0098560D">
                        <w:rPr>
                          <w:sz w:val="18"/>
                        </w:rPr>
                        <w:t>Літ.</w:t>
                      </w:r>
                    </w:p>
                  </w:txbxContent>
                </v:textbox>
              </v:rect>
              <v:rect id="Rectangle 256" o:spid="_x0000_s12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" filled="f" stroked="f" strokeweight=".25pt">
                <v:textbox inset="1pt,1pt,1pt,1pt">
                  <w:txbxContent>
                    <w:p w14:paraId="101A7767" w14:textId="77777777" w:rsidR="00DC4CA8" w:rsidRPr="0098560D" w:rsidRDefault="00DC4CA8" w:rsidP="000A089B">
                      <w:pPr>
                        <w:pStyle w:val="a"/>
                        <w:jc w:val="center"/>
                        <w:rPr>
                          <w:sz w:val="18"/>
                        </w:rPr>
                      </w:pPr>
                      <w:r w:rsidRPr="0098560D">
                        <w:rPr>
                          <w:sz w:val="18"/>
                        </w:rPr>
                        <w:t>Аркушів</w:t>
                      </w:r>
                    </w:p>
                  </w:txbxContent>
                </v:textbox>
              </v:rect>
              <v:rect id="Rectangle 257" o:spid="_x0000_s12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" filled="f" stroked="f" strokeweight=".25pt">
                <v:textbox inset="1pt,1pt,1pt,1pt">
                  <w:txbxContent>
                    <w:p w14:paraId="1AD93790" w14:textId="4DEFD6DF" w:rsidR="00DC4CA8" w:rsidRPr="00EC14DF" w:rsidRDefault="003D075F" w:rsidP="000A089B">
                      <w:pPr>
                        <w:pStyle w:val="a"/>
                        <w:jc w:val="center"/>
                        <w:rPr>
                          <w:sz w:val="18"/>
                        </w:rPr>
                      </w:pPr>
                      <w:r>
                        <w:rPr>
                          <w:sz w:val="18"/>
                        </w:rPr>
                        <w:t>92</w:t>
                      </w:r>
                    </w:p>
                  </w:txbxContent>
                </v:textbox>
              </v:rect>
              <v:line id="Line 258" o:spid="_x0000_s12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" strokeweight="1pt"/>
              <v:line id="Line 259" o:spid="_x0000_s12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" strokeweight="1pt"/>
              <v:rect id="Rectangle 260" o:spid="_x0000_s1295" style="position:absolute;left:14272;top:19083;width:560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090528E9" w14:textId="77777777" w:rsidR="00DC4CA8" w:rsidRDefault="00DC4CA8" w:rsidP="000A089B">
                      <w:pPr>
                        <w:pStyle w:val="a"/>
                        <w:jc w:val="center"/>
                        <w:rPr>
                          <w:sz w:val="24"/>
                          <w:lang w:val="ru-RU"/>
                        </w:rPr>
                      </w:pPr>
                      <w:r w:rsidRPr="0098560D">
                        <w:rPr>
                          <w:sz w:val="24"/>
                        </w:rPr>
                        <w:t>ПГФК ДВНЗ  «</w:t>
                      </w:r>
                      <w:r w:rsidRPr="0098560D">
                        <w:rPr>
                          <w:sz w:val="24"/>
                          <w:lang w:val="ru-RU"/>
                        </w:rPr>
                        <w:t>УжНУ»</w:t>
                      </w:r>
                    </w:p>
                    <w:p w14:paraId="44DABFEE" w14:textId="434A8EEC" w:rsidR="006D4FC9" w:rsidRPr="0098560D" w:rsidRDefault="006D4FC9" w:rsidP="000A089B">
                      <w:pPr>
                        <w:pStyle w:val="a"/>
                        <w:jc w:val="center"/>
                        <w:rPr>
                          <w:sz w:val="24"/>
                          <w:lang w:val="ru-RU"/>
                        </w:rPr>
                      </w:pPr>
                      <w:r>
                        <w:rPr>
                          <w:sz w:val="24"/>
                          <w:lang w:val="ru-RU"/>
                        </w:rPr>
                        <w:t>КН-4</w:t>
                      </w:r>
                      <w:r w:rsidR="003D075F">
                        <w:rPr>
                          <w:sz w:val="24"/>
                          <w:lang w:val="ru-RU"/>
                        </w:rPr>
                        <w:t>3</w:t>
                      </w:r>
                    </w:p>
                  </w:txbxContent>
                </v:textbox>
              </v:rect>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0EC47" w14:textId="77777777" w:rsidR="000A089B" w:rsidRPr="00D02BC7" w:rsidRDefault="000A089B" w:rsidP="00D02BC7">
    <w:pPr>
      <w:pStyle w:val="Header"/>
      <w:ind w:firstLine="0"/>
    </w:pPr>
    <w:r>
      <w:rPr>
        <w:noProof/>
        <w:lang w:val="ru-RU" w:eastAsia="ru-RU"/>
      </w:rPr>
      <mc:AlternateContent>
        <mc:Choice Requires="wpg">
          <w:drawing>
            <wp:anchor distT="0" distB="0" distL="114300" distR="114300" simplePos="0" relativeHeight="251682816" behindDoc="0" locked="1" layoutInCell="1" allowOverlap="1" wp14:anchorId="19D538F6" wp14:editId="23F6EEB0">
              <wp:simplePos x="0" y="0"/>
              <wp:positionH relativeFrom="margin">
                <wp:posOffset>-380365</wp:posOffset>
              </wp:positionH>
              <wp:positionV relativeFrom="page">
                <wp:posOffset>441325</wp:posOffset>
              </wp:positionV>
              <wp:extent cx="6591300" cy="9944100"/>
              <wp:effectExtent l="0" t="0" r="19050" b="38100"/>
              <wp:wrapNone/>
              <wp:docPr id="448"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9944100"/>
                        <a:chOff x="0" y="0"/>
                        <a:chExt cx="20000" cy="20000"/>
                      </a:xfrm>
                    </wpg:grpSpPr>
                    <wps:wsp>
                      <wps:cNvPr id="449"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1"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2"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4"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5"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6"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7"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8"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9"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0"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6B69C7" w14:textId="77777777" w:rsidR="000A089B" w:rsidRPr="00FC2D01" w:rsidRDefault="000A089B" w:rsidP="00F02EBC">
                            <w:pPr>
                              <w:pStyle w:val="a"/>
                              <w:jc w:val="center"/>
                              <w:rPr>
                                <w:sz w:val="18"/>
                              </w:rPr>
                            </w:pPr>
                            <w:r w:rsidRPr="00FC2D01">
                              <w:rPr>
                                <w:sz w:val="18"/>
                              </w:rPr>
                              <w:t>Змн.</w:t>
                            </w:r>
                          </w:p>
                        </w:txbxContent>
                      </wps:txbx>
                      <wps:bodyPr rot="0" vert="horz" wrap="square" lIns="12700" tIns="12700" rIns="12700" bIns="12700" anchor="t" anchorCtr="0" upright="1">
                        <a:noAutofit/>
                      </wps:bodyPr>
                    </wps:wsp>
                    <wps:wsp>
                      <wps:cNvPr id="461"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2BA013" w14:textId="77777777" w:rsidR="000A089B" w:rsidRPr="00FC2D01" w:rsidRDefault="000A089B" w:rsidP="00F02EBC">
                            <w:pPr>
                              <w:pStyle w:val="a"/>
                              <w:jc w:val="center"/>
                              <w:rPr>
                                <w:sz w:val="18"/>
                              </w:rPr>
                            </w:pPr>
                            <w:r w:rsidRPr="00FC2D01">
                              <w:rPr>
                                <w:sz w:val="18"/>
                              </w:rPr>
                              <w:t>Арк.</w:t>
                            </w:r>
                          </w:p>
                        </w:txbxContent>
                      </wps:txbx>
                      <wps:bodyPr rot="0" vert="horz" wrap="square" lIns="12700" tIns="12700" rIns="12700" bIns="12700" anchor="t" anchorCtr="0" upright="1">
                        <a:noAutofit/>
                      </wps:bodyPr>
                    </wps:wsp>
                    <wps:wsp>
                      <wps:cNvPr id="462"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94F312" w14:textId="77777777" w:rsidR="000A089B" w:rsidRPr="00FC2D01" w:rsidRDefault="000A089B" w:rsidP="00F02EBC">
                            <w:pPr>
                              <w:pStyle w:val="a"/>
                              <w:jc w:val="center"/>
                              <w:rPr>
                                <w:sz w:val="18"/>
                              </w:rPr>
                            </w:pPr>
                            <w:r w:rsidRPr="00FC2D01">
                              <w:rPr>
                                <w:sz w:val="18"/>
                              </w:rPr>
                              <w:t>№ докум.</w:t>
                            </w:r>
                          </w:p>
                        </w:txbxContent>
                      </wps:txbx>
                      <wps:bodyPr rot="0" vert="horz" wrap="square" lIns="12700" tIns="12700" rIns="12700" bIns="12700" anchor="t" anchorCtr="0" upright="1">
                        <a:noAutofit/>
                      </wps:bodyPr>
                    </wps:wsp>
                    <wps:wsp>
                      <wps:cNvPr id="463"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93E07" w14:textId="77777777" w:rsidR="000A089B" w:rsidRPr="00FC2D01" w:rsidRDefault="000A089B" w:rsidP="00F02EBC">
                            <w:pPr>
                              <w:pStyle w:val="a"/>
                              <w:jc w:val="center"/>
                              <w:rPr>
                                <w:sz w:val="18"/>
                              </w:rPr>
                            </w:pPr>
                            <w:r w:rsidRPr="00FC2D01">
                              <w:rPr>
                                <w:sz w:val="18"/>
                              </w:rPr>
                              <w:t>Підпис</w:t>
                            </w:r>
                          </w:p>
                        </w:txbxContent>
                      </wps:txbx>
                      <wps:bodyPr rot="0" vert="horz" wrap="square" lIns="12700" tIns="12700" rIns="12700" bIns="12700" anchor="t" anchorCtr="0" upright="1">
                        <a:noAutofit/>
                      </wps:bodyPr>
                    </wps:wsp>
                    <wps:wsp>
                      <wps:cNvPr id="464"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6A8A94" w14:textId="77777777" w:rsidR="000A089B" w:rsidRDefault="000A089B" w:rsidP="00F02EBC">
                            <w:pPr>
                              <w:pStyle w:val="a"/>
                              <w:jc w:val="center"/>
                              <w:rPr>
                                <w:sz w:val="18"/>
                              </w:rPr>
                            </w:pPr>
                            <w:r w:rsidRPr="00FC2D01">
                              <w:rPr>
                                <w:sz w:val="18"/>
                              </w:rPr>
                              <w:t>Дата</w:t>
                            </w:r>
                          </w:p>
                        </w:txbxContent>
                      </wps:txbx>
                      <wps:bodyPr rot="0" vert="horz" wrap="square" lIns="12700" tIns="12700" rIns="12700" bIns="12700" anchor="t" anchorCtr="0" upright="1">
                        <a:noAutofit/>
                      </wps:bodyPr>
                    </wps:wsp>
                    <wps:wsp>
                      <wps:cNvPr id="465"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BDB901" w14:textId="77777777" w:rsidR="000A089B" w:rsidRDefault="000A089B" w:rsidP="00F02EBC">
                            <w:pPr>
                              <w:pStyle w:val="a"/>
                              <w:jc w:val="center"/>
                              <w:rPr>
                                <w:sz w:val="18"/>
                              </w:rPr>
                            </w:pPr>
                            <w:r w:rsidRPr="00FC2D01">
                              <w:rPr>
                                <w:sz w:val="18"/>
                              </w:rPr>
                              <w:t>Арк</w:t>
                            </w:r>
                            <w:r>
                              <w:rPr>
                                <w:rFonts w:ascii="ISOCPEUR Cyr" w:hAnsi="ISOCPEUR Cyr"/>
                                <w:sz w:val="18"/>
                              </w:rPr>
                              <w:t>.</w:t>
                            </w:r>
                          </w:p>
                        </w:txbxContent>
                      </wps:txbx>
                      <wps:bodyPr rot="0" vert="horz" wrap="square" lIns="12700" tIns="12700" rIns="12700" bIns="12700" anchor="t" anchorCtr="0" upright="1">
                        <a:noAutofit/>
                      </wps:bodyPr>
                    </wps:wsp>
                    <wps:wsp>
                      <wps:cNvPr id="466" name="Rectangle 329"/>
                      <wps:cNvSpPr>
                        <a:spLocks noChangeArrowheads="1"/>
                      </wps:cNvSpPr>
                      <wps:spPr bwMode="auto">
                        <a:xfrm>
                          <a:off x="18949" y="19297"/>
                          <a:ext cx="1001"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DB213D" w14:textId="77777777" w:rsidR="000A089B" w:rsidRPr="0089731E" w:rsidRDefault="00000000" w:rsidP="00F02EBC">
                            <w:pPr>
                              <w:pStyle w:val="a"/>
                              <w:jc w:val="center"/>
                              <w:rPr>
                                <w:sz w:val="22"/>
                                <w:szCs w:val="22"/>
                              </w:rPr>
                            </w:pPr>
                            <w:sdt>
                              <w:sdtPr>
                                <w:rPr>
                                  <w:sz w:val="22"/>
                                  <w:szCs w:val="22"/>
                                </w:rPr>
                                <w:id w:val="-309484241"/>
                                <w:docPartObj>
                                  <w:docPartGallery w:val="Page Numbers (Bottom of Page)"/>
                                  <w:docPartUnique/>
                                </w:docPartObj>
                              </w:sdtPr>
                              <w:sdtContent>
                                <w:r w:rsidR="000A089B" w:rsidRPr="0089731E">
                                  <w:rPr>
                                    <w:sz w:val="22"/>
                                    <w:szCs w:val="22"/>
                                  </w:rPr>
                                  <w:fldChar w:fldCharType="begin"/>
                                </w:r>
                                <w:r w:rsidR="000A089B" w:rsidRPr="0089731E">
                                  <w:rPr>
                                    <w:sz w:val="22"/>
                                    <w:szCs w:val="22"/>
                                  </w:rPr>
                                  <w:instrText xml:space="preserve"> PAGE   \* MERGEFORMAT </w:instrText>
                                </w:r>
                                <w:r w:rsidR="000A089B" w:rsidRPr="0089731E">
                                  <w:rPr>
                                    <w:sz w:val="22"/>
                                    <w:szCs w:val="22"/>
                                  </w:rPr>
                                  <w:fldChar w:fldCharType="separate"/>
                                </w:r>
                                <w:r w:rsidR="000A089B">
                                  <w:rPr>
                                    <w:noProof/>
                                    <w:sz w:val="22"/>
                                    <w:szCs w:val="22"/>
                                  </w:rPr>
                                  <w:t>58</w:t>
                                </w:r>
                                <w:r w:rsidR="000A089B" w:rsidRPr="0089731E">
                                  <w:rPr>
                                    <w:sz w:val="22"/>
                                    <w:szCs w:val="22"/>
                                  </w:rPr>
                                  <w:fldChar w:fldCharType="end"/>
                                </w:r>
                              </w:sdtContent>
                            </w:sdt>
                            <w:r w:rsidR="000A089B" w:rsidRPr="0089731E">
                              <w:rPr>
                                <w:sz w:val="22"/>
                                <w:szCs w:val="22"/>
                              </w:rPr>
                              <w:t xml:space="preserve"> </w:t>
                            </w:r>
                            <w:r w:rsidR="000A089B" w:rsidRPr="0089731E">
                              <w:rPr>
                                <w:sz w:val="22"/>
                                <w:szCs w:val="22"/>
                              </w:rPr>
                              <w:fldChar w:fldCharType="begin"/>
                            </w:r>
                            <w:r w:rsidR="000A089B" w:rsidRPr="0089731E">
                              <w:rPr>
                                <w:sz w:val="22"/>
                                <w:szCs w:val="22"/>
                              </w:rPr>
                              <w:instrText xml:space="preserve"> {={PAGE}} \* MERGEFORMAT </w:instrText>
                            </w:r>
                            <w:r w:rsidR="000A089B" w:rsidRPr="0089731E">
                              <w:rPr>
                                <w:sz w:val="22"/>
                                <w:szCs w:val="22"/>
                              </w:rPr>
                              <w:fldChar w:fldCharType="end"/>
                            </w:r>
                          </w:p>
                        </w:txbxContent>
                      </wps:txbx>
                      <wps:bodyPr rot="0" vert="horz" wrap="square" lIns="12700" tIns="12700" rIns="12700" bIns="12700" anchor="ctr" anchorCtr="0" upright="1">
                        <a:noAutofit/>
                      </wps:bodyPr>
                    </wps:wsp>
                    <wps:wsp>
                      <wps:cNvPr id="467" name="Rectangle 330"/>
                      <wps:cNvSpPr>
                        <a:spLocks noChangeArrowheads="1"/>
                      </wps:cNvSpPr>
                      <wps:spPr bwMode="auto">
                        <a:xfrm>
                          <a:off x="7745" y="18977"/>
                          <a:ext cx="11075"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08B91E" w14:textId="677A99A3" w:rsidR="000A089B" w:rsidRPr="00FD0038" w:rsidRDefault="007166AE" w:rsidP="00F02EBC">
                            <w:pPr>
                              <w:pStyle w:val="a"/>
                              <w:jc w:val="center"/>
                              <w:rPr>
                                <w:color w:val="000000" w:themeColor="text1"/>
                              </w:rPr>
                            </w:pPr>
                            <w:r>
                              <w:rPr>
                                <w:lang w:val="ru-RU"/>
                              </w:rPr>
                              <w:t>ЗВТП</w:t>
                            </w:r>
                            <w:r w:rsidRPr="000364C5">
                              <w:t>.</w:t>
                            </w:r>
                            <w:r w:rsidR="003D075F" w:rsidRPr="003D075F">
                              <w:rPr>
                                <w:noProof/>
                                <w:szCs w:val="28"/>
                              </w:rPr>
                              <w:t>253007ФМБД</w:t>
                            </w:r>
                            <w:r w:rsidR="000A089B">
                              <w:rPr>
                                <w:color w:val="000000" w:themeColor="text1"/>
                                <w:lang w:val="ru-RU"/>
                              </w:rPr>
                              <w:t>.</w:t>
                            </w:r>
                            <w:r w:rsidR="000A089B">
                              <w:rPr>
                                <w:color w:val="000000" w:themeColor="text1"/>
                              </w:rPr>
                              <w:t>2</w:t>
                            </w:r>
                            <w:r w:rsidR="005F1961">
                              <w:rPr>
                                <w:color w:val="000000" w:themeColor="text1"/>
                              </w:rPr>
                              <w:t>6</w:t>
                            </w:r>
                            <w:r w:rsidR="000A089B">
                              <w:rPr>
                                <w:color w:val="000000" w:themeColor="text1"/>
                              </w:rPr>
                              <w:t>.000.ПЗ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D538F6" id="_x0000_s1296" style="position:absolute;left:0;text-align:left;margin-left:-29.95pt;margin-top:34.75pt;width:519pt;height:783pt;z-index:251682816;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">
              <v:rect id="Rectangle 312" o:spid="_x0000_s12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" filled="f" strokeweight="2pt"/>
              <v:line id="Line 313" o:spid="_x0000_s12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" strokeweight="2pt"/>
              <v:line id="Line 314" o:spid="_x0000_s12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" strokeweight="2pt"/>
              <v:line id="Line 315" o:spid="_x0000_s13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" strokeweight="2pt"/>
              <v:line id="Line 316" o:spid="_x0000_s13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" strokeweight="2pt"/>
              <v:line id="Line 317" o:spid="_x0000_s13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" strokeweight="2pt"/>
              <v:line id="Line 318" o:spid="_x0000_s13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" strokeweight="2pt"/>
              <v:line id="Line 319" o:spid="_x0000_s13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" strokeweight="2pt"/>
              <v:line id="Line 320" o:spid="_x0000_s13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" strokeweight="1pt"/>
              <v:line id="Line 321" o:spid="_x0000_s13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" strokeweight="2pt"/>
              <v:line id="Line 322" o:spid="_x0000_s13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" strokeweight="1pt"/>
              <v:rect id="Rectangle 323" o:spid="_x0000_s13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" filled="f" stroked="f" strokeweight=".25pt">
                <v:textbox inset="1pt,1pt,1pt,1pt">
                  <w:txbxContent>
                    <w:p w14:paraId="276B69C7" w14:textId="77777777" w:rsidR="000A089B" w:rsidRPr="00FC2D01" w:rsidRDefault="000A089B" w:rsidP="00F02EBC">
                      <w:pPr>
                        <w:pStyle w:val="a"/>
                        <w:jc w:val="center"/>
                        <w:rPr>
                          <w:sz w:val="18"/>
                        </w:rPr>
                      </w:pPr>
                      <w:r w:rsidRPr="00FC2D01">
                        <w:rPr>
                          <w:sz w:val="18"/>
                        </w:rPr>
                        <w:t>Змн.</w:t>
                      </w:r>
                    </w:p>
                  </w:txbxContent>
                </v:textbox>
              </v:rect>
              <v:rect id="Rectangle 324" o:spid="_x0000_s13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" filled="f" stroked="f" strokeweight=".25pt">
                <v:textbox inset="1pt,1pt,1pt,1pt">
                  <w:txbxContent>
                    <w:p w14:paraId="652BA013" w14:textId="77777777" w:rsidR="000A089B" w:rsidRPr="00FC2D01" w:rsidRDefault="000A089B" w:rsidP="00F02EBC">
                      <w:pPr>
                        <w:pStyle w:val="a"/>
                        <w:jc w:val="center"/>
                        <w:rPr>
                          <w:sz w:val="18"/>
                        </w:rPr>
                      </w:pPr>
                      <w:r w:rsidRPr="00FC2D01">
                        <w:rPr>
                          <w:sz w:val="18"/>
                        </w:rPr>
                        <w:t>Арк.</w:t>
                      </w:r>
                    </w:p>
                  </w:txbxContent>
                </v:textbox>
              </v:rect>
              <v:rect id="Rectangle 325" o:spid="_x0000_s13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" filled="f" stroked="f" strokeweight=".25pt">
                <v:textbox inset="1pt,1pt,1pt,1pt">
                  <w:txbxContent>
                    <w:p w14:paraId="4B94F312" w14:textId="77777777" w:rsidR="000A089B" w:rsidRPr="00FC2D01" w:rsidRDefault="000A089B" w:rsidP="00F02EBC">
                      <w:pPr>
                        <w:pStyle w:val="a"/>
                        <w:jc w:val="center"/>
                        <w:rPr>
                          <w:sz w:val="18"/>
                        </w:rPr>
                      </w:pPr>
                      <w:r w:rsidRPr="00FC2D01">
                        <w:rPr>
                          <w:sz w:val="18"/>
                        </w:rPr>
                        <w:t>№ докум.</w:t>
                      </w:r>
                    </w:p>
                  </w:txbxContent>
                </v:textbox>
              </v:rect>
              <v:rect id="Rectangle 326" o:spid="_x0000_s13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" filled="f" stroked="f" strokeweight=".25pt">
                <v:textbox inset="1pt,1pt,1pt,1pt">
                  <w:txbxContent>
                    <w:p w14:paraId="5B393E07" w14:textId="77777777" w:rsidR="000A089B" w:rsidRPr="00FC2D01" w:rsidRDefault="000A089B" w:rsidP="00F02EBC">
                      <w:pPr>
                        <w:pStyle w:val="a"/>
                        <w:jc w:val="center"/>
                        <w:rPr>
                          <w:sz w:val="18"/>
                        </w:rPr>
                      </w:pPr>
                      <w:r w:rsidRPr="00FC2D01">
                        <w:rPr>
                          <w:sz w:val="18"/>
                        </w:rPr>
                        <w:t>Підпис</w:t>
                      </w:r>
                    </w:p>
                  </w:txbxContent>
                </v:textbox>
              </v:rect>
              <v:rect id="Rectangle 327" o:spid="_x0000_s13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" filled="f" stroked="f" strokeweight=".25pt">
                <v:textbox inset="1pt,1pt,1pt,1pt">
                  <w:txbxContent>
                    <w:p w14:paraId="286A8A94" w14:textId="77777777" w:rsidR="000A089B" w:rsidRDefault="000A089B" w:rsidP="00F02EBC">
                      <w:pPr>
                        <w:pStyle w:val="a"/>
                        <w:jc w:val="center"/>
                        <w:rPr>
                          <w:sz w:val="18"/>
                        </w:rPr>
                      </w:pPr>
                      <w:r w:rsidRPr="00FC2D01">
                        <w:rPr>
                          <w:sz w:val="18"/>
                        </w:rPr>
                        <w:t>Дата</w:t>
                      </w:r>
                    </w:p>
                  </w:txbxContent>
                </v:textbox>
              </v:rect>
              <v:rect id="Rectangle 328" o:spid="_x0000_s13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" filled="f" stroked="f" strokeweight=".25pt">
                <v:textbox inset="1pt,1pt,1pt,1pt">
                  <w:txbxContent>
                    <w:p w14:paraId="02BDB901" w14:textId="77777777" w:rsidR="000A089B" w:rsidRDefault="000A089B" w:rsidP="00F02EBC">
                      <w:pPr>
                        <w:pStyle w:val="a"/>
                        <w:jc w:val="center"/>
                        <w:rPr>
                          <w:sz w:val="18"/>
                        </w:rPr>
                      </w:pPr>
                      <w:r w:rsidRPr="00FC2D01">
                        <w:rPr>
                          <w:sz w:val="18"/>
                        </w:rPr>
                        <w:t>Арк</w:t>
                      </w:r>
                      <w:r>
                        <w:rPr>
                          <w:rFonts w:ascii="ISOCPEUR Cyr" w:hAnsi="ISOCPEUR Cyr"/>
                          <w:sz w:val="18"/>
                        </w:rPr>
                        <w:t>.</w:t>
                      </w:r>
                    </w:p>
                  </w:txbxContent>
                </v:textbox>
              </v:rect>
              <v:rect id="Rectangle 329" o:spid="_x0000_s1314" style="position:absolute;left:18949;top:19297;width:1001;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" filled="f" stroked="f" strokeweight=".25pt">
                <v:textbox inset="1pt,1pt,1pt,1pt">
                  <w:txbxContent>
                    <w:p w14:paraId="2FDB213D" w14:textId="77777777" w:rsidR="000A089B" w:rsidRPr="0089731E" w:rsidRDefault="00000000" w:rsidP="00F02EBC">
                      <w:pPr>
                        <w:pStyle w:val="a"/>
                        <w:jc w:val="center"/>
                        <w:rPr>
                          <w:sz w:val="22"/>
                          <w:szCs w:val="22"/>
                        </w:rPr>
                      </w:pPr>
                      <w:sdt>
                        <w:sdtPr>
                          <w:rPr>
                            <w:sz w:val="22"/>
                            <w:szCs w:val="22"/>
                          </w:rPr>
                          <w:id w:val="-309484241"/>
                          <w:docPartObj>
                            <w:docPartGallery w:val="Page Numbers (Bottom of Page)"/>
                            <w:docPartUnique/>
                          </w:docPartObj>
                        </w:sdtPr>
                        <w:sdtContent>
                          <w:r w:rsidR="000A089B" w:rsidRPr="0089731E">
                            <w:rPr>
                              <w:sz w:val="22"/>
                              <w:szCs w:val="22"/>
                            </w:rPr>
                            <w:fldChar w:fldCharType="begin"/>
                          </w:r>
                          <w:r w:rsidR="000A089B" w:rsidRPr="0089731E">
                            <w:rPr>
                              <w:sz w:val="22"/>
                              <w:szCs w:val="22"/>
                            </w:rPr>
                            <w:instrText xml:space="preserve"> PAGE   \* MERGEFORMAT </w:instrText>
                          </w:r>
                          <w:r w:rsidR="000A089B" w:rsidRPr="0089731E">
                            <w:rPr>
                              <w:sz w:val="22"/>
                              <w:szCs w:val="22"/>
                            </w:rPr>
                            <w:fldChar w:fldCharType="separate"/>
                          </w:r>
                          <w:r w:rsidR="000A089B">
                            <w:rPr>
                              <w:noProof/>
                              <w:sz w:val="22"/>
                              <w:szCs w:val="22"/>
                            </w:rPr>
                            <w:t>58</w:t>
                          </w:r>
                          <w:r w:rsidR="000A089B" w:rsidRPr="0089731E">
                            <w:rPr>
                              <w:sz w:val="22"/>
                              <w:szCs w:val="22"/>
                            </w:rPr>
                            <w:fldChar w:fldCharType="end"/>
                          </w:r>
                        </w:sdtContent>
                      </w:sdt>
                      <w:r w:rsidR="000A089B" w:rsidRPr="0089731E">
                        <w:rPr>
                          <w:sz w:val="22"/>
                          <w:szCs w:val="22"/>
                        </w:rPr>
                        <w:t xml:space="preserve"> </w:t>
                      </w:r>
                      <w:r w:rsidR="000A089B" w:rsidRPr="0089731E">
                        <w:rPr>
                          <w:sz w:val="22"/>
                          <w:szCs w:val="22"/>
                        </w:rPr>
                        <w:fldChar w:fldCharType="begin"/>
                      </w:r>
                      <w:r w:rsidR="000A089B" w:rsidRPr="0089731E">
                        <w:rPr>
                          <w:sz w:val="22"/>
                          <w:szCs w:val="22"/>
                        </w:rPr>
                        <w:instrText xml:space="preserve"> {={PAGE}} \* MERGEFORMAT </w:instrText>
                      </w:r>
                      <w:r w:rsidR="000A089B" w:rsidRPr="0089731E">
                        <w:rPr>
                          <w:sz w:val="22"/>
                          <w:szCs w:val="22"/>
                        </w:rPr>
                        <w:fldChar w:fldCharType="end"/>
                      </w:r>
                    </w:p>
                  </w:txbxContent>
                </v:textbox>
              </v:rect>
              <v:rect id="Rectangle 330" o:spid="_x0000_s1315" style="position:absolute;left:7745;top:18977;width:11075;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" filled="f" stroked="f" strokeweight=".25pt">
                <v:textbox inset="1pt,1pt,1pt,1pt">
                  <w:txbxContent>
                    <w:p w14:paraId="2D08B91E" w14:textId="677A99A3" w:rsidR="000A089B" w:rsidRPr="00FD0038" w:rsidRDefault="007166AE" w:rsidP="00F02EBC">
                      <w:pPr>
                        <w:pStyle w:val="a"/>
                        <w:jc w:val="center"/>
                        <w:rPr>
                          <w:color w:val="000000" w:themeColor="text1"/>
                        </w:rPr>
                      </w:pPr>
                      <w:r>
                        <w:rPr>
                          <w:lang w:val="ru-RU"/>
                        </w:rPr>
                        <w:t>ЗВТП</w:t>
                      </w:r>
                      <w:r w:rsidRPr="000364C5">
                        <w:t>.</w:t>
                      </w:r>
                      <w:r w:rsidR="003D075F" w:rsidRPr="003D075F">
                        <w:rPr>
                          <w:noProof/>
                          <w:szCs w:val="28"/>
                        </w:rPr>
                        <w:t>253007ФМБД</w:t>
                      </w:r>
                      <w:r w:rsidR="000A089B">
                        <w:rPr>
                          <w:color w:val="000000" w:themeColor="text1"/>
                          <w:lang w:val="ru-RU"/>
                        </w:rPr>
                        <w:t>.</w:t>
                      </w:r>
                      <w:r w:rsidR="000A089B">
                        <w:rPr>
                          <w:color w:val="000000" w:themeColor="text1"/>
                        </w:rPr>
                        <w:t>2</w:t>
                      </w:r>
                      <w:r w:rsidR="005F1961">
                        <w:rPr>
                          <w:color w:val="000000" w:themeColor="text1"/>
                        </w:rPr>
                        <w:t>6</w:t>
                      </w:r>
                      <w:r w:rsidR="000A089B">
                        <w:rPr>
                          <w:color w:val="000000" w:themeColor="text1"/>
                        </w:rPr>
                        <w:t>.000.ПЗ</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C7B"/>
    <w:multiLevelType w:val="multilevel"/>
    <w:tmpl w:val="8290723C"/>
    <w:lvl w:ilvl="0">
      <w:start w:val="1"/>
      <w:numFmt w:val="decimal"/>
      <w:lvlText w:val="%1"/>
      <w:lvlJc w:val="left"/>
      <w:pPr>
        <w:ind w:left="360" w:hanging="360"/>
      </w:pPr>
      <w:rPr>
        <w:rFonts w:hint="default"/>
        <w:b w:val="0"/>
      </w:rPr>
    </w:lvl>
    <w:lvl w:ilvl="1">
      <w:start w:val="1"/>
      <w:numFmt w:val="decimal"/>
      <w:pStyle w:val="Heading2"/>
      <w:suff w:val="space"/>
      <w:lvlText w:val="%1.%2"/>
      <w:lvlJc w:val="left"/>
      <w:pPr>
        <w:ind w:left="4544" w:hanging="432"/>
      </w:pPr>
      <w:rPr>
        <w:rFonts w:hint="default"/>
        <w:b/>
        <w:bCs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744B9F"/>
    <w:multiLevelType w:val="hybridMultilevel"/>
    <w:tmpl w:val="C34A89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D2B55D4"/>
    <w:multiLevelType w:val="hybridMultilevel"/>
    <w:tmpl w:val="E4B8274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21630D45"/>
    <w:multiLevelType w:val="hybridMultilevel"/>
    <w:tmpl w:val="AA1C70CE"/>
    <w:lvl w:ilvl="0" w:tplc="9ED2467C">
      <w:start w:val="1"/>
      <w:numFmt w:val="decimal"/>
      <w:pStyle w:val="Heading1"/>
      <w:suff w:val="space"/>
      <w:lvlText w:val="%1"/>
      <w:lvlJc w:val="left"/>
      <w:pPr>
        <w:ind w:left="1571" w:hanging="360"/>
      </w:pPr>
      <w:rPr>
        <w:rFonts w:hint="default"/>
      </w:rPr>
    </w:lvl>
    <w:lvl w:ilvl="1" w:tplc="84E601A0">
      <w:numFmt w:val="bullet"/>
      <w:lvlText w:val="-"/>
      <w:lvlJc w:val="left"/>
      <w:pPr>
        <w:ind w:left="2291" w:hanging="360"/>
      </w:pPr>
      <w:rPr>
        <w:rFonts w:ascii="Times New Roman" w:eastAsiaTheme="minorHAnsi" w:hAnsi="Times New Roman" w:cs="Times New Roman" w:hint="default"/>
      </w:rPr>
    </w:lvl>
    <w:lvl w:ilvl="2" w:tplc="19868054">
      <w:start w:val="1"/>
      <w:numFmt w:val="decimal"/>
      <w:lvlText w:val="%3."/>
      <w:lvlJc w:val="left"/>
      <w:pPr>
        <w:ind w:left="3191" w:hanging="360"/>
      </w:pPr>
      <w:rPr>
        <w:rFonts w:hint="default"/>
      </w:r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4" w15:restartNumberingAfterBreak="0">
    <w:nsid w:val="48D679BD"/>
    <w:multiLevelType w:val="hybridMultilevel"/>
    <w:tmpl w:val="50EE3E1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543E166A"/>
    <w:multiLevelType w:val="multilevel"/>
    <w:tmpl w:val="383CBB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3"/>
      <w:suff w:val="space"/>
      <w:lvlText w:val="%1.%2.%3"/>
      <w:lvlJc w:val="left"/>
      <w:pPr>
        <w:ind w:left="5607"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E8445D8"/>
    <w:multiLevelType w:val="hybridMultilevel"/>
    <w:tmpl w:val="6DC470A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64863BA4"/>
    <w:multiLevelType w:val="hybridMultilevel"/>
    <w:tmpl w:val="F410B13E"/>
    <w:lvl w:ilvl="0" w:tplc="0C2A070E">
      <w:start w:val="1"/>
      <w:numFmt w:val="bullet"/>
      <w:pStyle w:val="ListParagraph"/>
      <w:suff w:val="space"/>
      <w:lvlText w:val=""/>
      <w:lvlJc w:val="left"/>
      <w:pPr>
        <w:ind w:left="0" w:firstLine="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6A9060C3"/>
    <w:multiLevelType w:val="hybridMultilevel"/>
    <w:tmpl w:val="D0EA4BC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6B113CC2"/>
    <w:multiLevelType w:val="hybridMultilevel"/>
    <w:tmpl w:val="FA0672B4"/>
    <w:lvl w:ilvl="0" w:tplc="F1665A06">
      <w:start w:val="1"/>
      <w:numFmt w:val="decimal"/>
      <w:lvlText w:val="%1."/>
      <w:lvlJc w:val="left"/>
      <w:pPr>
        <w:ind w:left="1571" w:hanging="360"/>
      </w:pPr>
      <w:rPr>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 w15:restartNumberingAfterBreak="0">
    <w:nsid w:val="77664C5E"/>
    <w:multiLevelType w:val="hybridMultilevel"/>
    <w:tmpl w:val="EED625D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648046814">
    <w:abstractNumId w:val="0"/>
  </w:num>
  <w:num w:numId="2" w16cid:durableId="1905724626">
    <w:abstractNumId w:val="5"/>
  </w:num>
  <w:num w:numId="3" w16cid:durableId="1175223674">
    <w:abstractNumId w:val="3"/>
  </w:num>
  <w:num w:numId="4" w16cid:durableId="1424448718">
    <w:abstractNumId w:val="7"/>
  </w:num>
  <w:num w:numId="5" w16cid:durableId="2133010730">
    <w:abstractNumId w:val="6"/>
  </w:num>
  <w:num w:numId="6" w16cid:durableId="1407066573">
    <w:abstractNumId w:val="8"/>
  </w:num>
  <w:num w:numId="7" w16cid:durableId="1769737235">
    <w:abstractNumId w:val="10"/>
  </w:num>
  <w:num w:numId="8" w16cid:durableId="995106367">
    <w:abstractNumId w:val="1"/>
  </w:num>
  <w:num w:numId="9" w16cid:durableId="1989244917">
    <w:abstractNumId w:val="4"/>
  </w:num>
  <w:num w:numId="10" w16cid:durableId="417680295">
    <w:abstractNumId w:val="2"/>
  </w:num>
  <w:num w:numId="11" w16cid:durableId="49422760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hyphenationZone w:val="425"/>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E0"/>
    <w:rsid w:val="00002507"/>
    <w:rsid w:val="000119B2"/>
    <w:rsid w:val="00011ABD"/>
    <w:rsid w:val="00012107"/>
    <w:rsid w:val="00015A88"/>
    <w:rsid w:val="00017612"/>
    <w:rsid w:val="000232F6"/>
    <w:rsid w:val="00030B1F"/>
    <w:rsid w:val="0003108C"/>
    <w:rsid w:val="00031960"/>
    <w:rsid w:val="00033BC2"/>
    <w:rsid w:val="000344EB"/>
    <w:rsid w:val="00035512"/>
    <w:rsid w:val="00036E96"/>
    <w:rsid w:val="0004420C"/>
    <w:rsid w:val="000465F1"/>
    <w:rsid w:val="000477A6"/>
    <w:rsid w:val="00050A84"/>
    <w:rsid w:val="00051ACB"/>
    <w:rsid w:val="00054412"/>
    <w:rsid w:val="00054777"/>
    <w:rsid w:val="000548F4"/>
    <w:rsid w:val="000551AC"/>
    <w:rsid w:val="00056DA3"/>
    <w:rsid w:val="00062CDA"/>
    <w:rsid w:val="00073D48"/>
    <w:rsid w:val="00074340"/>
    <w:rsid w:val="00074ED8"/>
    <w:rsid w:val="000766A5"/>
    <w:rsid w:val="0007777F"/>
    <w:rsid w:val="0008249F"/>
    <w:rsid w:val="000834F9"/>
    <w:rsid w:val="0009036E"/>
    <w:rsid w:val="00091374"/>
    <w:rsid w:val="00093715"/>
    <w:rsid w:val="000963BB"/>
    <w:rsid w:val="0009701D"/>
    <w:rsid w:val="000A0863"/>
    <w:rsid w:val="000A089B"/>
    <w:rsid w:val="000A1B51"/>
    <w:rsid w:val="000A26D3"/>
    <w:rsid w:val="000A5394"/>
    <w:rsid w:val="000A5808"/>
    <w:rsid w:val="000A671B"/>
    <w:rsid w:val="000B018E"/>
    <w:rsid w:val="000B1B73"/>
    <w:rsid w:val="000B26B6"/>
    <w:rsid w:val="000B5A79"/>
    <w:rsid w:val="000C12A4"/>
    <w:rsid w:val="000C1F1B"/>
    <w:rsid w:val="000C22F2"/>
    <w:rsid w:val="000C33F2"/>
    <w:rsid w:val="000C3BE1"/>
    <w:rsid w:val="000C4E7A"/>
    <w:rsid w:val="000C52D2"/>
    <w:rsid w:val="000C7A85"/>
    <w:rsid w:val="000D0621"/>
    <w:rsid w:val="000D0C07"/>
    <w:rsid w:val="000D16E1"/>
    <w:rsid w:val="000D1941"/>
    <w:rsid w:val="000D6F6F"/>
    <w:rsid w:val="000E00A7"/>
    <w:rsid w:val="000E01F4"/>
    <w:rsid w:val="000E0305"/>
    <w:rsid w:val="000E0B4A"/>
    <w:rsid w:val="000E0D86"/>
    <w:rsid w:val="000E149E"/>
    <w:rsid w:val="000E266D"/>
    <w:rsid w:val="000E5387"/>
    <w:rsid w:val="000E70C7"/>
    <w:rsid w:val="000F09D1"/>
    <w:rsid w:val="000F1B15"/>
    <w:rsid w:val="000F301D"/>
    <w:rsid w:val="000F3B15"/>
    <w:rsid w:val="000F4C35"/>
    <w:rsid w:val="0010137D"/>
    <w:rsid w:val="001014C0"/>
    <w:rsid w:val="00110954"/>
    <w:rsid w:val="001120EC"/>
    <w:rsid w:val="001144C6"/>
    <w:rsid w:val="00122B83"/>
    <w:rsid w:val="001235A2"/>
    <w:rsid w:val="00127A94"/>
    <w:rsid w:val="00130C74"/>
    <w:rsid w:val="00130E4F"/>
    <w:rsid w:val="00130EBD"/>
    <w:rsid w:val="00131221"/>
    <w:rsid w:val="00131A57"/>
    <w:rsid w:val="00131F3F"/>
    <w:rsid w:val="00133593"/>
    <w:rsid w:val="00133F3F"/>
    <w:rsid w:val="001345B7"/>
    <w:rsid w:val="00134722"/>
    <w:rsid w:val="0013568A"/>
    <w:rsid w:val="0013643D"/>
    <w:rsid w:val="00142784"/>
    <w:rsid w:val="00142D53"/>
    <w:rsid w:val="0014420E"/>
    <w:rsid w:val="00144A86"/>
    <w:rsid w:val="00151992"/>
    <w:rsid w:val="001523DD"/>
    <w:rsid w:val="001528BF"/>
    <w:rsid w:val="00152A67"/>
    <w:rsid w:val="001535CF"/>
    <w:rsid w:val="00160D2D"/>
    <w:rsid w:val="001617CB"/>
    <w:rsid w:val="00161D24"/>
    <w:rsid w:val="00162FE0"/>
    <w:rsid w:val="00165324"/>
    <w:rsid w:val="00167B07"/>
    <w:rsid w:val="00171C10"/>
    <w:rsid w:val="00172DF3"/>
    <w:rsid w:val="00173101"/>
    <w:rsid w:val="001773C5"/>
    <w:rsid w:val="00180289"/>
    <w:rsid w:val="0018064F"/>
    <w:rsid w:val="0018086A"/>
    <w:rsid w:val="00180CD2"/>
    <w:rsid w:val="001857CB"/>
    <w:rsid w:val="001867B1"/>
    <w:rsid w:val="00190271"/>
    <w:rsid w:val="001906E4"/>
    <w:rsid w:val="00190901"/>
    <w:rsid w:val="001A01E1"/>
    <w:rsid w:val="001A6547"/>
    <w:rsid w:val="001A6B58"/>
    <w:rsid w:val="001A71DB"/>
    <w:rsid w:val="001A78CC"/>
    <w:rsid w:val="001A7C53"/>
    <w:rsid w:val="001B02A0"/>
    <w:rsid w:val="001B2260"/>
    <w:rsid w:val="001B4BF4"/>
    <w:rsid w:val="001B54EC"/>
    <w:rsid w:val="001B5583"/>
    <w:rsid w:val="001B6D54"/>
    <w:rsid w:val="001B729B"/>
    <w:rsid w:val="001C10DD"/>
    <w:rsid w:val="001C2127"/>
    <w:rsid w:val="001C4B25"/>
    <w:rsid w:val="001C671F"/>
    <w:rsid w:val="001C742A"/>
    <w:rsid w:val="001C75B3"/>
    <w:rsid w:val="001C7E8F"/>
    <w:rsid w:val="001D1067"/>
    <w:rsid w:val="001D2D44"/>
    <w:rsid w:val="001D50D1"/>
    <w:rsid w:val="001D6034"/>
    <w:rsid w:val="001D6999"/>
    <w:rsid w:val="001D7642"/>
    <w:rsid w:val="001E0B40"/>
    <w:rsid w:val="001E23A3"/>
    <w:rsid w:val="001E3144"/>
    <w:rsid w:val="001E385D"/>
    <w:rsid w:val="001E696E"/>
    <w:rsid w:val="001E71D9"/>
    <w:rsid w:val="001F0177"/>
    <w:rsid w:val="001F0466"/>
    <w:rsid w:val="001F1C87"/>
    <w:rsid w:val="001F3249"/>
    <w:rsid w:val="001F4B98"/>
    <w:rsid w:val="001F5009"/>
    <w:rsid w:val="001F5DDF"/>
    <w:rsid w:val="001F61AD"/>
    <w:rsid w:val="001F72CE"/>
    <w:rsid w:val="00200B19"/>
    <w:rsid w:val="00200E11"/>
    <w:rsid w:val="002022BD"/>
    <w:rsid w:val="00202787"/>
    <w:rsid w:val="00203E8D"/>
    <w:rsid w:val="002049E8"/>
    <w:rsid w:val="00204E12"/>
    <w:rsid w:val="00205F25"/>
    <w:rsid w:val="00206173"/>
    <w:rsid w:val="002062BC"/>
    <w:rsid w:val="0020722B"/>
    <w:rsid w:val="0021120B"/>
    <w:rsid w:val="002129F5"/>
    <w:rsid w:val="00213FB4"/>
    <w:rsid w:val="00215AA1"/>
    <w:rsid w:val="002169C0"/>
    <w:rsid w:val="00216C28"/>
    <w:rsid w:val="0021738B"/>
    <w:rsid w:val="00217955"/>
    <w:rsid w:val="002216DD"/>
    <w:rsid w:val="0022204F"/>
    <w:rsid w:val="0022328D"/>
    <w:rsid w:val="00224758"/>
    <w:rsid w:val="00225131"/>
    <w:rsid w:val="00225672"/>
    <w:rsid w:val="00226593"/>
    <w:rsid w:val="00226ADA"/>
    <w:rsid w:val="00226D53"/>
    <w:rsid w:val="002309DA"/>
    <w:rsid w:val="00232E58"/>
    <w:rsid w:val="002331B3"/>
    <w:rsid w:val="00233A2B"/>
    <w:rsid w:val="0023425C"/>
    <w:rsid w:val="002342F2"/>
    <w:rsid w:val="00234EC7"/>
    <w:rsid w:val="002359F0"/>
    <w:rsid w:val="00236F98"/>
    <w:rsid w:val="00237135"/>
    <w:rsid w:val="00245AA8"/>
    <w:rsid w:val="00252CE0"/>
    <w:rsid w:val="00256719"/>
    <w:rsid w:val="00257390"/>
    <w:rsid w:val="0026133F"/>
    <w:rsid w:val="002620A4"/>
    <w:rsid w:val="00264C67"/>
    <w:rsid w:val="0026593B"/>
    <w:rsid w:val="00273AD2"/>
    <w:rsid w:val="00273BA5"/>
    <w:rsid w:val="002745F3"/>
    <w:rsid w:val="00275E28"/>
    <w:rsid w:val="00280531"/>
    <w:rsid w:val="00280962"/>
    <w:rsid w:val="00281F52"/>
    <w:rsid w:val="00286F83"/>
    <w:rsid w:val="00286FA2"/>
    <w:rsid w:val="00290A4D"/>
    <w:rsid w:val="00291F35"/>
    <w:rsid w:val="0029409F"/>
    <w:rsid w:val="0029419D"/>
    <w:rsid w:val="002956E6"/>
    <w:rsid w:val="0029659A"/>
    <w:rsid w:val="00297653"/>
    <w:rsid w:val="002A269B"/>
    <w:rsid w:val="002A2F4F"/>
    <w:rsid w:val="002A4FB0"/>
    <w:rsid w:val="002A5AF6"/>
    <w:rsid w:val="002A640A"/>
    <w:rsid w:val="002A640B"/>
    <w:rsid w:val="002A6945"/>
    <w:rsid w:val="002A75C4"/>
    <w:rsid w:val="002A78A3"/>
    <w:rsid w:val="002B494F"/>
    <w:rsid w:val="002B49AC"/>
    <w:rsid w:val="002B4F93"/>
    <w:rsid w:val="002B5035"/>
    <w:rsid w:val="002B70F0"/>
    <w:rsid w:val="002B73B0"/>
    <w:rsid w:val="002C0E80"/>
    <w:rsid w:val="002C1578"/>
    <w:rsid w:val="002C16F7"/>
    <w:rsid w:val="002C3323"/>
    <w:rsid w:val="002C3974"/>
    <w:rsid w:val="002C75A2"/>
    <w:rsid w:val="002D0053"/>
    <w:rsid w:val="002D0298"/>
    <w:rsid w:val="002D03AD"/>
    <w:rsid w:val="002D1774"/>
    <w:rsid w:val="002D2717"/>
    <w:rsid w:val="002D5675"/>
    <w:rsid w:val="002D7494"/>
    <w:rsid w:val="002D7EDE"/>
    <w:rsid w:val="002E0284"/>
    <w:rsid w:val="002E1FAE"/>
    <w:rsid w:val="002E289A"/>
    <w:rsid w:val="002E36BC"/>
    <w:rsid w:val="002E581E"/>
    <w:rsid w:val="002E6567"/>
    <w:rsid w:val="002F01F5"/>
    <w:rsid w:val="002F21C2"/>
    <w:rsid w:val="002F4BA1"/>
    <w:rsid w:val="002F4C38"/>
    <w:rsid w:val="002F4F1F"/>
    <w:rsid w:val="002F554B"/>
    <w:rsid w:val="002F5F5B"/>
    <w:rsid w:val="002F6DDD"/>
    <w:rsid w:val="00302CF9"/>
    <w:rsid w:val="00303048"/>
    <w:rsid w:val="00304383"/>
    <w:rsid w:val="003077D2"/>
    <w:rsid w:val="003101FA"/>
    <w:rsid w:val="00310C26"/>
    <w:rsid w:val="003124DF"/>
    <w:rsid w:val="00312BF8"/>
    <w:rsid w:val="00312E4D"/>
    <w:rsid w:val="00313085"/>
    <w:rsid w:val="003135DB"/>
    <w:rsid w:val="0031762C"/>
    <w:rsid w:val="00317F3A"/>
    <w:rsid w:val="00322D90"/>
    <w:rsid w:val="003241F6"/>
    <w:rsid w:val="00324640"/>
    <w:rsid w:val="00326B87"/>
    <w:rsid w:val="00331C80"/>
    <w:rsid w:val="003324C4"/>
    <w:rsid w:val="003327AC"/>
    <w:rsid w:val="003344F1"/>
    <w:rsid w:val="0033477A"/>
    <w:rsid w:val="00335FAF"/>
    <w:rsid w:val="003361F2"/>
    <w:rsid w:val="003369C6"/>
    <w:rsid w:val="00340775"/>
    <w:rsid w:val="0034219A"/>
    <w:rsid w:val="00345B7E"/>
    <w:rsid w:val="00345E17"/>
    <w:rsid w:val="003465F3"/>
    <w:rsid w:val="00347601"/>
    <w:rsid w:val="00347797"/>
    <w:rsid w:val="003526D5"/>
    <w:rsid w:val="0035388E"/>
    <w:rsid w:val="003550A1"/>
    <w:rsid w:val="00361F75"/>
    <w:rsid w:val="003642FD"/>
    <w:rsid w:val="003643DF"/>
    <w:rsid w:val="00365063"/>
    <w:rsid w:val="0036520C"/>
    <w:rsid w:val="003666AD"/>
    <w:rsid w:val="00367311"/>
    <w:rsid w:val="00373489"/>
    <w:rsid w:val="00374DD4"/>
    <w:rsid w:val="0037656C"/>
    <w:rsid w:val="003767FE"/>
    <w:rsid w:val="003770A2"/>
    <w:rsid w:val="003809ED"/>
    <w:rsid w:val="00383425"/>
    <w:rsid w:val="003879D6"/>
    <w:rsid w:val="003911E9"/>
    <w:rsid w:val="003934A1"/>
    <w:rsid w:val="00393753"/>
    <w:rsid w:val="003937A1"/>
    <w:rsid w:val="00394D11"/>
    <w:rsid w:val="00396C27"/>
    <w:rsid w:val="003A081D"/>
    <w:rsid w:val="003A0AD5"/>
    <w:rsid w:val="003A22B0"/>
    <w:rsid w:val="003A33A4"/>
    <w:rsid w:val="003A5E16"/>
    <w:rsid w:val="003A679A"/>
    <w:rsid w:val="003A6F3F"/>
    <w:rsid w:val="003B4B03"/>
    <w:rsid w:val="003B4B28"/>
    <w:rsid w:val="003B4C15"/>
    <w:rsid w:val="003B4D89"/>
    <w:rsid w:val="003C0AFD"/>
    <w:rsid w:val="003C34F3"/>
    <w:rsid w:val="003C4EA8"/>
    <w:rsid w:val="003C6F81"/>
    <w:rsid w:val="003C7978"/>
    <w:rsid w:val="003D06F5"/>
    <w:rsid w:val="003D075F"/>
    <w:rsid w:val="003D5063"/>
    <w:rsid w:val="003D5563"/>
    <w:rsid w:val="003E0F7D"/>
    <w:rsid w:val="003E133E"/>
    <w:rsid w:val="003E2B60"/>
    <w:rsid w:val="003E398E"/>
    <w:rsid w:val="003E3D59"/>
    <w:rsid w:val="003E4AE2"/>
    <w:rsid w:val="003E4F3F"/>
    <w:rsid w:val="003E6CBA"/>
    <w:rsid w:val="003F0032"/>
    <w:rsid w:val="003F0645"/>
    <w:rsid w:val="003F19FE"/>
    <w:rsid w:val="003F329C"/>
    <w:rsid w:val="003F3D06"/>
    <w:rsid w:val="003F4A84"/>
    <w:rsid w:val="003F4C4D"/>
    <w:rsid w:val="003F600F"/>
    <w:rsid w:val="003F689A"/>
    <w:rsid w:val="003F7DBD"/>
    <w:rsid w:val="0040251B"/>
    <w:rsid w:val="00403BD4"/>
    <w:rsid w:val="0040410F"/>
    <w:rsid w:val="004042FE"/>
    <w:rsid w:val="00404CD1"/>
    <w:rsid w:val="004057C0"/>
    <w:rsid w:val="0040768E"/>
    <w:rsid w:val="004077F2"/>
    <w:rsid w:val="00412E50"/>
    <w:rsid w:val="00415DA7"/>
    <w:rsid w:val="00416418"/>
    <w:rsid w:val="004206B3"/>
    <w:rsid w:val="00422339"/>
    <w:rsid w:val="0042468E"/>
    <w:rsid w:val="00424941"/>
    <w:rsid w:val="004256A5"/>
    <w:rsid w:val="00425E6C"/>
    <w:rsid w:val="004267D8"/>
    <w:rsid w:val="00426935"/>
    <w:rsid w:val="00431464"/>
    <w:rsid w:val="00431EF0"/>
    <w:rsid w:val="004336F1"/>
    <w:rsid w:val="00434FB5"/>
    <w:rsid w:val="00436217"/>
    <w:rsid w:val="004364EA"/>
    <w:rsid w:val="0043688E"/>
    <w:rsid w:val="00437A84"/>
    <w:rsid w:val="00437B7E"/>
    <w:rsid w:val="00440EFC"/>
    <w:rsid w:val="00441B74"/>
    <w:rsid w:val="00443600"/>
    <w:rsid w:val="00443A0F"/>
    <w:rsid w:val="004479F0"/>
    <w:rsid w:val="00447C31"/>
    <w:rsid w:val="004539CB"/>
    <w:rsid w:val="00454D84"/>
    <w:rsid w:val="00457566"/>
    <w:rsid w:val="0046438E"/>
    <w:rsid w:val="00464B81"/>
    <w:rsid w:val="00466507"/>
    <w:rsid w:val="00466527"/>
    <w:rsid w:val="00467715"/>
    <w:rsid w:val="0047621D"/>
    <w:rsid w:val="004765EB"/>
    <w:rsid w:val="00476780"/>
    <w:rsid w:val="0047791B"/>
    <w:rsid w:val="00481877"/>
    <w:rsid w:val="00482BEF"/>
    <w:rsid w:val="00483439"/>
    <w:rsid w:val="00483809"/>
    <w:rsid w:val="004911F6"/>
    <w:rsid w:val="004927AB"/>
    <w:rsid w:val="00492DAE"/>
    <w:rsid w:val="00497668"/>
    <w:rsid w:val="004976CF"/>
    <w:rsid w:val="004977B2"/>
    <w:rsid w:val="00497C79"/>
    <w:rsid w:val="004A0137"/>
    <w:rsid w:val="004A0FBA"/>
    <w:rsid w:val="004A12F3"/>
    <w:rsid w:val="004A245F"/>
    <w:rsid w:val="004A308E"/>
    <w:rsid w:val="004A5664"/>
    <w:rsid w:val="004A594E"/>
    <w:rsid w:val="004A5A9E"/>
    <w:rsid w:val="004A6726"/>
    <w:rsid w:val="004A67E4"/>
    <w:rsid w:val="004A7B69"/>
    <w:rsid w:val="004B0011"/>
    <w:rsid w:val="004B06E2"/>
    <w:rsid w:val="004B0D9D"/>
    <w:rsid w:val="004B26CE"/>
    <w:rsid w:val="004B6D96"/>
    <w:rsid w:val="004B702B"/>
    <w:rsid w:val="004C5C41"/>
    <w:rsid w:val="004C5E00"/>
    <w:rsid w:val="004C7048"/>
    <w:rsid w:val="004D0F8D"/>
    <w:rsid w:val="004D6E96"/>
    <w:rsid w:val="004D7BF5"/>
    <w:rsid w:val="004D7CEE"/>
    <w:rsid w:val="004E4300"/>
    <w:rsid w:val="004E524C"/>
    <w:rsid w:val="004E60A0"/>
    <w:rsid w:val="004E66D7"/>
    <w:rsid w:val="004E6809"/>
    <w:rsid w:val="004F23C3"/>
    <w:rsid w:val="004F28A8"/>
    <w:rsid w:val="004F65BC"/>
    <w:rsid w:val="004F75E0"/>
    <w:rsid w:val="004F7D15"/>
    <w:rsid w:val="005033AA"/>
    <w:rsid w:val="00504316"/>
    <w:rsid w:val="00504EB9"/>
    <w:rsid w:val="00506AE4"/>
    <w:rsid w:val="0050797F"/>
    <w:rsid w:val="00512A69"/>
    <w:rsid w:val="0051612B"/>
    <w:rsid w:val="005206EA"/>
    <w:rsid w:val="00520DAC"/>
    <w:rsid w:val="00522FB1"/>
    <w:rsid w:val="005245F2"/>
    <w:rsid w:val="005258E9"/>
    <w:rsid w:val="005266C6"/>
    <w:rsid w:val="0052767C"/>
    <w:rsid w:val="00527A66"/>
    <w:rsid w:val="00527E2B"/>
    <w:rsid w:val="00530802"/>
    <w:rsid w:val="00532D4E"/>
    <w:rsid w:val="005356F6"/>
    <w:rsid w:val="00536AB2"/>
    <w:rsid w:val="005375FC"/>
    <w:rsid w:val="0054156C"/>
    <w:rsid w:val="0054226B"/>
    <w:rsid w:val="005429E6"/>
    <w:rsid w:val="005438C3"/>
    <w:rsid w:val="00544E0F"/>
    <w:rsid w:val="00545258"/>
    <w:rsid w:val="005511A5"/>
    <w:rsid w:val="00555782"/>
    <w:rsid w:val="00555E15"/>
    <w:rsid w:val="005606C8"/>
    <w:rsid w:val="00561559"/>
    <w:rsid w:val="00561C8D"/>
    <w:rsid w:val="0056399B"/>
    <w:rsid w:val="00570557"/>
    <w:rsid w:val="005706EB"/>
    <w:rsid w:val="0057603E"/>
    <w:rsid w:val="005775DA"/>
    <w:rsid w:val="005776F8"/>
    <w:rsid w:val="00577700"/>
    <w:rsid w:val="00584148"/>
    <w:rsid w:val="0058503F"/>
    <w:rsid w:val="0058721C"/>
    <w:rsid w:val="00587967"/>
    <w:rsid w:val="00590BEF"/>
    <w:rsid w:val="00590F5A"/>
    <w:rsid w:val="00593B38"/>
    <w:rsid w:val="005979E0"/>
    <w:rsid w:val="005A0E3C"/>
    <w:rsid w:val="005A1335"/>
    <w:rsid w:val="005A3BD9"/>
    <w:rsid w:val="005A686C"/>
    <w:rsid w:val="005A7573"/>
    <w:rsid w:val="005B11BF"/>
    <w:rsid w:val="005B20CA"/>
    <w:rsid w:val="005B2D67"/>
    <w:rsid w:val="005B5F86"/>
    <w:rsid w:val="005B65DE"/>
    <w:rsid w:val="005B6F08"/>
    <w:rsid w:val="005C0C6B"/>
    <w:rsid w:val="005C21B6"/>
    <w:rsid w:val="005C2AEC"/>
    <w:rsid w:val="005C2B0B"/>
    <w:rsid w:val="005C3B16"/>
    <w:rsid w:val="005C5249"/>
    <w:rsid w:val="005D3A3D"/>
    <w:rsid w:val="005D3B91"/>
    <w:rsid w:val="005D3DCF"/>
    <w:rsid w:val="005D7075"/>
    <w:rsid w:val="005E227D"/>
    <w:rsid w:val="005E38A8"/>
    <w:rsid w:val="005E4639"/>
    <w:rsid w:val="005F0EF1"/>
    <w:rsid w:val="005F12CE"/>
    <w:rsid w:val="005F140B"/>
    <w:rsid w:val="005F1961"/>
    <w:rsid w:val="005F3B85"/>
    <w:rsid w:val="005F5D9B"/>
    <w:rsid w:val="005F5F8F"/>
    <w:rsid w:val="006015EB"/>
    <w:rsid w:val="00602579"/>
    <w:rsid w:val="0060429D"/>
    <w:rsid w:val="00604974"/>
    <w:rsid w:val="00604BDA"/>
    <w:rsid w:val="00605836"/>
    <w:rsid w:val="00606FF4"/>
    <w:rsid w:val="006073A6"/>
    <w:rsid w:val="00610C09"/>
    <w:rsid w:val="00614BF2"/>
    <w:rsid w:val="00615188"/>
    <w:rsid w:val="00615690"/>
    <w:rsid w:val="006172A5"/>
    <w:rsid w:val="00617EE2"/>
    <w:rsid w:val="00620B51"/>
    <w:rsid w:val="00622075"/>
    <w:rsid w:val="0062392B"/>
    <w:rsid w:val="0062438B"/>
    <w:rsid w:val="006257CF"/>
    <w:rsid w:val="006263D7"/>
    <w:rsid w:val="00626492"/>
    <w:rsid w:val="006268B1"/>
    <w:rsid w:val="00627A1F"/>
    <w:rsid w:val="00630329"/>
    <w:rsid w:val="00630E1C"/>
    <w:rsid w:val="00631765"/>
    <w:rsid w:val="006327B3"/>
    <w:rsid w:val="00634CB6"/>
    <w:rsid w:val="006350D5"/>
    <w:rsid w:val="00635D50"/>
    <w:rsid w:val="00637AC4"/>
    <w:rsid w:val="00637B7F"/>
    <w:rsid w:val="00640BF7"/>
    <w:rsid w:val="00646220"/>
    <w:rsid w:val="00647863"/>
    <w:rsid w:val="006505C9"/>
    <w:rsid w:val="006509CA"/>
    <w:rsid w:val="00650A9A"/>
    <w:rsid w:val="00650C30"/>
    <w:rsid w:val="00650F47"/>
    <w:rsid w:val="00655202"/>
    <w:rsid w:val="006561AE"/>
    <w:rsid w:val="00657A27"/>
    <w:rsid w:val="00657B57"/>
    <w:rsid w:val="0066075C"/>
    <w:rsid w:val="00661BDA"/>
    <w:rsid w:val="00662C94"/>
    <w:rsid w:val="0066476B"/>
    <w:rsid w:val="00666A48"/>
    <w:rsid w:val="00666DD5"/>
    <w:rsid w:val="0066753D"/>
    <w:rsid w:val="00672323"/>
    <w:rsid w:val="00673483"/>
    <w:rsid w:val="00676FA0"/>
    <w:rsid w:val="00677AB6"/>
    <w:rsid w:val="006804F5"/>
    <w:rsid w:val="00680F86"/>
    <w:rsid w:val="0068303D"/>
    <w:rsid w:val="00684732"/>
    <w:rsid w:val="00686448"/>
    <w:rsid w:val="0068653E"/>
    <w:rsid w:val="006876DF"/>
    <w:rsid w:val="006939F7"/>
    <w:rsid w:val="00693DDD"/>
    <w:rsid w:val="006941CF"/>
    <w:rsid w:val="006950D5"/>
    <w:rsid w:val="00696AE0"/>
    <w:rsid w:val="006A1A87"/>
    <w:rsid w:val="006A2DC8"/>
    <w:rsid w:val="006A32F4"/>
    <w:rsid w:val="006A3BF3"/>
    <w:rsid w:val="006A653C"/>
    <w:rsid w:val="006B1336"/>
    <w:rsid w:val="006B174A"/>
    <w:rsid w:val="006B1DC1"/>
    <w:rsid w:val="006B3DA9"/>
    <w:rsid w:val="006B53CE"/>
    <w:rsid w:val="006B6883"/>
    <w:rsid w:val="006B6F51"/>
    <w:rsid w:val="006B7209"/>
    <w:rsid w:val="006C15F7"/>
    <w:rsid w:val="006C2892"/>
    <w:rsid w:val="006C5083"/>
    <w:rsid w:val="006C610D"/>
    <w:rsid w:val="006C66F4"/>
    <w:rsid w:val="006C6772"/>
    <w:rsid w:val="006C7F5A"/>
    <w:rsid w:val="006D1A12"/>
    <w:rsid w:val="006D378E"/>
    <w:rsid w:val="006D3D5E"/>
    <w:rsid w:val="006D40E0"/>
    <w:rsid w:val="006D425E"/>
    <w:rsid w:val="006D4E56"/>
    <w:rsid w:val="006D4FC9"/>
    <w:rsid w:val="006D6F56"/>
    <w:rsid w:val="006E08AC"/>
    <w:rsid w:val="006E0DB6"/>
    <w:rsid w:val="006E243C"/>
    <w:rsid w:val="006E3CF3"/>
    <w:rsid w:val="006E4816"/>
    <w:rsid w:val="006E4C2C"/>
    <w:rsid w:val="006E660C"/>
    <w:rsid w:val="006E6B3B"/>
    <w:rsid w:val="006E7DE8"/>
    <w:rsid w:val="006F1556"/>
    <w:rsid w:val="006F1EED"/>
    <w:rsid w:val="006F27E2"/>
    <w:rsid w:val="006F414F"/>
    <w:rsid w:val="006F4F97"/>
    <w:rsid w:val="006F5237"/>
    <w:rsid w:val="006F601B"/>
    <w:rsid w:val="007012CE"/>
    <w:rsid w:val="007025B9"/>
    <w:rsid w:val="00703DA3"/>
    <w:rsid w:val="00704AF4"/>
    <w:rsid w:val="00705A94"/>
    <w:rsid w:val="00706C07"/>
    <w:rsid w:val="00707FB5"/>
    <w:rsid w:val="00710879"/>
    <w:rsid w:val="007117C7"/>
    <w:rsid w:val="00712739"/>
    <w:rsid w:val="00714F1F"/>
    <w:rsid w:val="007166AE"/>
    <w:rsid w:val="00716935"/>
    <w:rsid w:val="00720E76"/>
    <w:rsid w:val="0072114A"/>
    <w:rsid w:val="00723906"/>
    <w:rsid w:val="00724B2F"/>
    <w:rsid w:val="00724F1E"/>
    <w:rsid w:val="007262B4"/>
    <w:rsid w:val="0073118C"/>
    <w:rsid w:val="00731F87"/>
    <w:rsid w:val="00732B48"/>
    <w:rsid w:val="007354EA"/>
    <w:rsid w:val="00735DF1"/>
    <w:rsid w:val="0073624A"/>
    <w:rsid w:val="00737D81"/>
    <w:rsid w:val="0074557B"/>
    <w:rsid w:val="007466D4"/>
    <w:rsid w:val="00750A88"/>
    <w:rsid w:val="00750BAF"/>
    <w:rsid w:val="00751A53"/>
    <w:rsid w:val="007526AB"/>
    <w:rsid w:val="00752987"/>
    <w:rsid w:val="00757E81"/>
    <w:rsid w:val="007604DF"/>
    <w:rsid w:val="00764005"/>
    <w:rsid w:val="00764618"/>
    <w:rsid w:val="00765D10"/>
    <w:rsid w:val="0076607F"/>
    <w:rsid w:val="007671FE"/>
    <w:rsid w:val="00771778"/>
    <w:rsid w:val="0077580F"/>
    <w:rsid w:val="00775E22"/>
    <w:rsid w:val="00780591"/>
    <w:rsid w:val="0078119E"/>
    <w:rsid w:val="00782122"/>
    <w:rsid w:val="00782188"/>
    <w:rsid w:val="00783096"/>
    <w:rsid w:val="00784B55"/>
    <w:rsid w:val="00786AD4"/>
    <w:rsid w:val="00787250"/>
    <w:rsid w:val="00790BED"/>
    <w:rsid w:val="00792194"/>
    <w:rsid w:val="00792B35"/>
    <w:rsid w:val="00792B71"/>
    <w:rsid w:val="007934AB"/>
    <w:rsid w:val="00794153"/>
    <w:rsid w:val="00794191"/>
    <w:rsid w:val="00795710"/>
    <w:rsid w:val="007969BA"/>
    <w:rsid w:val="007A1063"/>
    <w:rsid w:val="007A1839"/>
    <w:rsid w:val="007A5B35"/>
    <w:rsid w:val="007A7057"/>
    <w:rsid w:val="007A7854"/>
    <w:rsid w:val="007B0635"/>
    <w:rsid w:val="007B1E8F"/>
    <w:rsid w:val="007B40C7"/>
    <w:rsid w:val="007B47A4"/>
    <w:rsid w:val="007B70E3"/>
    <w:rsid w:val="007C3692"/>
    <w:rsid w:val="007C526A"/>
    <w:rsid w:val="007C5411"/>
    <w:rsid w:val="007C5847"/>
    <w:rsid w:val="007C5F84"/>
    <w:rsid w:val="007C7ABD"/>
    <w:rsid w:val="007C7BD6"/>
    <w:rsid w:val="007D11C0"/>
    <w:rsid w:val="007D1826"/>
    <w:rsid w:val="007D3CFF"/>
    <w:rsid w:val="007D4136"/>
    <w:rsid w:val="007D4E55"/>
    <w:rsid w:val="007D580C"/>
    <w:rsid w:val="007D5CFC"/>
    <w:rsid w:val="007E0835"/>
    <w:rsid w:val="007E0B34"/>
    <w:rsid w:val="007E15CB"/>
    <w:rsid w:val="007E1650"/>
    <w:rsid w:val="007E4CAA"/>
    <w:rsid w:val="007E4D41"/>
    <w:rsid w:val="007E5B35"/>
    <w:rsid w:val="007E6013"/>
    <w:rsid w:val="007E6642"/>
    <w:rsid w:val="007F43A4"/>
    <w:rsid w:val="007F5D27"/>
    <w:rsid w:val="007F67D6"/>
    <w:rsid w:val="007F6B0F"/>
    <w:rsid w:val="007F7003"/>
    <w:rsid w:val="00800DBC"/>
    <w:rsid w:val="00800E29"/>
    <w:rsid w:val="00800E2E"/>
    <w:rsid w:val="00801700"/>
    <w:rsid w:val="00805E91"/>
    <w:rsid w:val="00806211"/>
    <w:rsid w:val="00806FA8"/>
    <w:rsid w:val="00807CBA"/>
    <w:rsid w:val="00812A15"/>
    <w:rsid w:val="00812AC7"/>
    <w:rsid w:val="00816034"/>
    <w:rsid w:val="0081667C"/>
    <w:rsid w:val="00816D36"/>
    <w:rsid w:val="00817BF9"/>
    <w:rsid w:val="0082165E"/>
    <w:rsid w:val="0082244C"/>
    <w:rsid w:val="00827DD8"/>
    <w:rsid w:val="0083273F"/>
    <w:rsid w:val="00832775"/>
    <w:rsid w:val="00832C83"/>
    <w:rsid w:val="00833B89"/>
    <w:rsid w:val="0083597E"/>
    <w:rsid w:val="00837263"/>
    <w:rsid w:val="00842037"/>
    <w:rsid w:val="00843E8C"/>
    <w:rsid w:val="00850E5E"/>
    <w:rsid w:val="00851182"/>
    <w:rsid w:val="008513CD"/>
    <w:rsid w:val="0085205E"/>
    <w:rsid w:val="00852775"/>
    <w:rsid w:val="00852978"/>
    <w:rsid w:val="0085690F"/>
    <w:rsid w:val="0085729D"/>
    <w:rsid w:val="008640CA"/>
    <w:rsid w:val="008650B2"/>
    <w:rsid w:val="00871119"/>
    <w:rsid w:val="0087179A"/>
    <w:rsid w:val="00873EF0"/>
    <w:rsid w:val="00874167"/>
    <w:rsid w:val="00874F88"/>
    <w:rsid w:val="00875617"/>
    <w:rsid w:val="00875753"/>
    <w:rsid w:val="00877324"/>
    <w:rsid w:val="0087781A"/>
    <w:rsid w:val="00884254"/>
    <w:rsid w:val="008845E1"/>
    <w:rsid w:val="00887A3D"/>
    <w:rsid w:val="008904BF"/>
    <w:rsid w:val="008920D6"/>
    <w:rsid w:val="008920DF"/>
    <w:rsid w:val="00894101"/>
    <w:rsid w:val="00894F2F"/>
    <w:rsid w:val="00895B1A"/>
    <w:rsid w:val="00896E83"/>
    <w:rsid w:val="0089731E"/>
    <w:rsid w:val="00897AB5"/>
    <w:rsid w:val="008A04E1"/>
    <w:rsid w:val="008A1F49"/>
    <w:rsid w:val="008A37D4"/>
    <w:rsid w:val="008A3A30"/>
    <w:rsid w:val="008A3E8A"/>
    <w:rsid w:val="008A4020"/>
    <w:rsid w:val="008A78BE"/>
    <w:rsid w:val="008B0375"/>
    <w:rsid w:val="008B19C1"/>
    <w:rsid w:val="008B2D91"/>
    <w:rsid w:val="008B4572"/>
    <w:rsid w:val="008B490F"/>
    <w:rsid w:val="008B495C"/>
    <w:rsid w:val="008C0822"/>
    <w:rsid w:val="008C19F4"/>
    <w:rsid w:val="008C1E1B"/>
    <w:rsid w:val="008C236C"/>
    <w:rsid w:val="008C3A02"/>
    <w:rsid w:val="008C3BF5"/>
    <w:rsid w:val="008C4C96"/>
    <w:rsid w:val="008C55A4"/>
    <w:rsid w:val="008C68BD"/>
    <w:rsid w:val="008C6B2F"/>
    <w:rsid w:val="008D1E6E"/>
    <w:rsid w:val="008D7158"/>
    <w:rsid w:val="008E0072"/>
    <w:rsid w:val="008E1210"/>
    <w:rsid w:val="008E5A57"/>
    <w:rsid w:val="008F23A3"/>
    <w:rsid w:val="008F2A01"/>
    <w:rsid w:val="008F37A2"/>
    <w:rsid w:val="008F42FC"/>
    <w:rsid w:val="008F4AD4"/>
    <w:rsid w:val="008F51EA"/>
    <w:rsid w:val="008F52C2"/>
    <w:rsid w:val="008F5CF0"/>
    <w:rsid w:val="008F6DA6"/>
    <w:rsid w:val="00900B97"/>
    <w:rsid w:val="009023A6"/>
    <w:rsid w:val="00902F3A"/>
    <w:rsid w:val="00904839"/>
    <w:rsid w:val="009061D5"/>
    <w:rsid w:val="0090792B"/>
    <w:rsid w:val="009105DE"/>
    <w:rsid w:val="00910B8A"/>
    <w:rsid w:val="009122FC"/>
    <w:rsid w:val="009156B9"/>
    <w:rsid w:val="0092044F"/>
    <w:rsid w:val="00920DB0"/>
    <w:rsid w:val="009227A9"/>
    <w:rsid w:val="009230E7"/>
    <w:rsid w:val="00933041"/>
    <w:rsid w:val="00933723"/>
    <w:rsid w:val="00934EAE"/>
    <w:rsid w:val="00934F14"/>
    <w:rsid w:val="0093524D"/>
    <w:rsid w:val="00937A0C"/>
    <w:rsid w:val="00944E01"/>
    <w:rsid w:val="0094536B"/>
    <w:rsid w:val="009458D7"/>
    <w:rsid w:val="00945F36"/>
    <w:rsid w:val="00946A0F"/>
    <w:rsid w:val="009506F3"/>
    <w:rsid w:val="0095274B"/>
    <w:rsid w:val="00952C69"/>
    <w:rsid w:val="0095321E"/>
    <w:rsid w:val="009539E0"/>
    <w:rsid w:val="00954F1E"/>
    <w:rsid w:val="00955894"/>
    <w:rsid w:val="0095598F"/>
    <w:rsid w:val="00956C50"/>
    <w:rsid w:val="00956D88"/>
    <w:rsid w:val="00957140"/>
    <w:rsid w:val="00960CB8"/>
    <w:rsid w:val="0096159F"/>
    <w:rsid w:val="0096192B"/>
    <w:rsid w:val="00965826"/>
    <w:rsid w:val="00965D5B"/>
    <w:rsid w:val="00966745"/>
    <w:rsid w:val="00967A82"/>
    <w:rsid w:val="00972FDB"/>
    <w:rsid w:val="009750A4"/>
    <w:rsid w:val="00975A4A"/>
    <w:rsid w:val="00976506"/>
    <w:rsid w:val="0097737D"/>
    <w:rsid w:val="0098376A"/>
    <w:rsid w:val="00984759"/>
    <w:rsid w:val="00984A5C"/>
    <w:rsid w:val="0098560D"/>
    <w:rsid w:val="00986E14"/>
    <w:rsid w:val="00990CB6"/>
    <w:rsid w:val="0099100F"/>
    <w:rsid w:val="009910ED"/>
    <w:rsid w:val="009926A5"/>
    <w:rsid w:val="009949EB"/>
    <w:rsid w:val="00994AF0"/>
    <w:rsid w:val="00995FF8"/>
    <w:rsid w:val="00996137"/>
    <w:rsid w:val="009963E0"/>
    <w:rsid w:val="009965D6"/>
    <w:rsid w:val="00997D31"/>
    <w:rsid w:val="009A05FF"/>
    <w:rsid w:val="009A0F49"/>
    <w:rsid w:val="009A159A"/>
    <w:rsid w:val="009B4E1F"/>
    <w:rsid w:val="009B5F36"/>
    <w:rsid w:val="009B608A"/>
    <w:rsid w:val="009C01A6"/>
    <w:rsid w:val="009C13FD"/>
    <w:rsid w:val="009C44C6"/>
    <w:rsid w:val="009D0D94"/>
    <w:rsid w:val="009E0949"/>
    <w:rsid w:val="009E0B40"/>
    <w:rsid w:val="009E344D"/>
    <w:rsid w:val="009E4900"/>
    <w:rsid w:val="009E61EC"/>
    <w:rsid w:val="009E7022"/>
    <w:rsid w:val="009F0D6D"/>
    <w:rsid w:val="009F178C"/>
    <w:rsid w:val="009F1972"/>
    <w:rsid w:val="009F4CDC"/>
    <w:rsid w:val="009F4D08"/>
    <w:rsid w:val="009F500F"/>
    <w:rsid w:val="009F72BB"/>
    <w:rsid w:val="00A00C01"/>
    <w:rsid w:val="00A02215"/>
    <w:rsid w:val="00A037BC"/>
    <w:rsid w:val="00A04738"/>
    <w:rsid w:val="00A048C6"/>
    <w:rsid w:val="00A05AC4"/>
    <w:rsid w:val="00A101C3"/>
    <w:rsid w:val="00A138BD"/>
    <w:rsid w:val="00A13F0A"/>
    <w:rsid w:val="00A14602"/>
    <w:rsid w:val="00A15C84"/>
    <w:rsid w:val="00A171F8"/>
    <w:rsid w:val="00A213E6"/>
    <w:rsid w:val="00A23321"/>
    <w:rsid w:val="00A26F4D"/>
    <w:rsid w:val="00A278CB"/>
    <w:rsid w:val="00A30A2C"/>
    <w:rsid w:val="00A30C13"/>
    <w:rsid w:val="00A30E61"/>
    <w:rsid w:val="00A31626"/>
    <w:rsid w:val="00A32193"/>
    <w:rsid w:val="00A33B2B"/>
    <w:rsid w:val="00A34E7C"/>
    <w:rsid w:val="00A401CB"/>
    <w:rsid w:val="00A408C1"/>
    <w:rsid w:val="00A40B69"/>
    <w:rsid w:val="00A4138A"/>
    <w:rsid w:val="00A4257E"/>
    <w:rsid w:val="00A4259C"/>
    <w:rsid w:val="00A43BCA"/>
    <w:rsid w:val="00A45301"/>
    <w:rsid w:val="00A4582C"/>
    <w:rsid w:val="00A46FDD"/>
    <w:rsid w:val="00A47504"/>
    <w:rsid w:val="00A47E07"/>
    <w:rsid w:val="00A516EF"/>
    <w:rsid w:val="00A51D20"/>
    <w:rsid w:val="00A54B9D"/>
    <w:rsid w:val="00A54C17"/>
    <w:rsid w:val="00A55ABE"/>
    <w:rsid w:val="00A633DD"/>
    <w:rsid w:val="00A714D6"/>
    <w:rsid w:val="00A72AB8"/>
    <w:rsid w:val="00A76063"/>
    <w:rsid w:val="00A76D6D"/>
    <w:rsid w:val="00A77317"/>
    <w:rsid w:val="00A81582"/>
    <w:rsid w:val="00A84B4D"/>
    <w:rsid w:val="00A85FA6"/>
    <w:rsid w:val="00A86005"/>
    <w:rsid w:val="00A865BF"/>
    <w:rsid w:val="00A8691D"/>
    <w:rsid w:val="00A90C4F"/>
    <w:rsid w:val="00A95702"/>
    <w:rsid w:val="00A95CBA"/>
    <w:rsid w:val="00A96838"/>
    <w:rsid w:val="00A968A3"/>
    <w:rsid w:val="00AA1075"/>
    <w:rsid w:val="00AA1524"/>
    <w:rsid w:val="00AA1647"/>
    <w:rsid w:val="00AA1712"/>
    <w:rsid w:val="00AB0FFD"/>
    <w:rsid w:val="00AB34AC"/>
    <w:rsid w:val="00AB742F"/>
    <w:rsid w:val="00AB7B7F"/>
    <w:rsid w:val="00AC17A8"/>
    <w:rsid w:val="00AC76CF"/>
    <w:rsid w:val="00AD24C2"/>
    <w:rsid w:val="00AD47EB"/>
    <w:rsid w:val="00AD4C8D"/>
    <w:rsid w:val="00AD73B4"/>
    <w:rsid w:val="00AD7F55"/>
    <w:rsid w:val="00AE0A14"/>
    <w:rsid w:val="00AE3E54"/>
    <w:rsid w:val="00AE4426"/>
    <w:rsid w:val="00AE4935"/>
    <w:rsid w:val="00AE6DEA"/>
    <w:rsid w:val="00AE7B59"/>
    <w:rsid w:val="00AF006E"/>
    <w:rsid w:val="00AF04AD"/>
    <w:rsid w:val="00AF4770"/>
    <w:rsid w:val="00AF5A17"/>
    <w:rsid w:val="00AF5C0B"/>
    <w:rsid w:val="00AF6919"/>
    <w:rsid w:val="00AF76D0"/>
    <w:rsid w:val="00B009EF"/>
    <w:rsid w:val="00B01D25"/>
    <w:rsid w:val="00B02086"/>
    <w:rsid w:val="00B03FB8"/>
    <w:rsid w:val="00B044AA"/>
    <w:rsid w:val="00B1086E"/>
    <w:rsid w:val="00B10C2E"/>
    <w:rsid w:val="00B10D11"/>
    <w:rsid w:val="00B13A0D"/>
    <w:rsid w:val="00B14411"/>
    <w:rsid w:val="00B14D62"/>
    <w:rsid w:val="00B15FF5"/>
    <w:rsid w:val="00B16D08"/>
    <w:rsid w:val="00B17F1A"/>
    <w:rsid w:val="00B21F14"/>
    <w:rsid w:val="00B2212D"/>
    <w:rsid w:val="00B22D4D"/>
    <w:rsid w:val="00B231AA"/>
    <w:rsid w:val="00B24638"/>
    <w:rsid w:val="00B254EA"/>
    <w:rsid w:val="00B2558D"/>
    <w:rsid w:val="00B30092"/>
    <w:rsid w:val="00B30137"/>
    <w:rsid w:val="00B31928"/>
    <w:rsid w:val="00B32649"/>
    <w:rsid w:val="00B348B8"/>
    <w:rsid w:val="00B34FDE"/>
    <w:rsid w:val="00B353CC"/>
    <w:rsid w:val="00B447C8"/>
    <w:rsid w:val="00B44C4F"/>
    <w:rsid w:val="00B466A9"/>
    <w:rsid w:val="00B467DA"/>
    <w:rsid w:val="00B474A5"/>
    <w:rsid w:val="00B51B2C"/>
    <w:rsid w:val="00B539C6"/>
    <w:rsid w:val="00B5509B"/>
    <w:rsid w:val="00B551D0"/>
    <w:rsid w:val="00B62AFC"/>
    <w:rsid w:val="00B62C5B"/>
    <w:rsid w:val="00B666FC"/>
    <w:rsid w:val="00B66FB5"/>
    <w:rsid w:val="00B705ED"/>
    <w:rsid w:val="00B73AAF"/>
    <w:rsid w:val="00B74189"/>
    <w:rsid w:val="00B74AB1"/>
    <w:rsid w:val="00B76FB1"/>
    <w:rsid w:val="00B77F12"/>
    <w:rsid w:val="00B82181"/>
    <w:rsid w:val="00B83C49"/>
    <w:rsid w:val="00B858A5"/>
    <w:rsid w:val="00B9100D"/>
    <w:rsid w:val="00B92884"/>
    <w:rsid w:val="00B9294C"/>
    <w:rsid w:val="00B971DA"/>
    <w:rsid w:val="00BA27FE"/>
    <w:rsid w:val="00BA354A"/>
    <w:rsid w:val="00BA4AA6"/>
    <w:rsid w:val="00BA5B21"/>
    <w:rsid w:val="00BA61F6"/>
    <w:rsid w:val="00BB2891"/>
    <w:rsid w:val="00BB42AD"/>
    <w:rsid w:val="00BB7ABF"/>
    <w:rsid w:val="00BC07D8"/>
    <w:rsid w:val="00BC193A"/>
    <w:rsid w:val="00BC2744"/>
    <w:rsid w:val="00BC2833"/>
    <w:rsid w:val="00BC70E1"/>
    <w:rsid w:val="00BC77D1"/>
    <w:rsid w:val="00BD0D5D"/>
    <w:rsid w:val="00BD1DDD"/>
    <w:rsid w:val="00BD2641"/>
    <w:rsid w:val="00BD2C39"/>
    <w:rsid w:val="00BD6448"/>
    <w:rsid w:val="00BD66AA"/>
    <w:rsid w:val="00BD7DFD"/>
    <w:rsid w:val="00BE0884"/>
    <w:rsid w:val="00BE4F87"/>
    <w:rsid w:val="00BE763E"/>
    <w:rsid w:val="00BE7818"/>
    <w:rsid w:val="00BF0AB7"/>
    <w:rsid w:val="00BF38F8"/>
    <w:rsid w:val="00BF41D4"/>
    <w:rsid w:val="00BF6DB2"/>
    <w:rsid w:val="00BF70C5"/>
    <w:rsid w:val="00BF7EFA"/>
    <w:rsid w:val="00C01B6C"/>
    <w:rsid w:val="00C02E1E"/>
    <w:rsid w:val="00C02E3F"/>
    <w:rsid w:val="00C05706"/>
    <w:rsid w:val="00C0594D"/>
    <w:rsid w:val="00C06357"/>
    <w:rsid w:val="00C07A0E"/>
    <w:rsid w:val="00C136CC"/>
    <w:rsid w:val="00C15068"/>
    <w:rsid w:val="00C163F6"/>
    <w:rsid w:val="00C1760D"/>
    <w:rsid w:val="00C22C32"/>
    <w:rsid w:val="00C2770B"/>
    <w:rsid w:val="00C3198F"/>
    <w:rsid w:val="00C3375B"/>
    <w:rsid w:val="00C35F4A"/>
    <w:rsid w:val="00C36D73"/>
    <w:rsid w:val="00C42D25"/>
    <w:rsid w:val="00C42DE9"/>
    <w:rsid w:val="00C4401D"/>
    <w:rsid w:val="00C45334"/>
    <w:rsid w:val="00C45A0F"/>
    <w:rsid w:val="00C45F26"/>
    <w:rsid w:val="00C46DA1"/>
    <w:rsid w:val="00C50058"/>
    <w:rsid w:val="00C50D68"/>
    <w:rsid w:val="00C514D7"/>
    <w:rsid w:val="00C51845"/>
    <w:rsid w:val="00C533F1"/>
    <w:rsid w:val="00C53907"/>
    <w:rsid w:val="00C544F8"/>
    <w:rsid w:val="00C60F0A"/>
    <w:rsid w:val="00C728FD"/>
    <w:rsid w:val="00C736D6"/>
    <w:rsid w:val="00C75514"/>
    <w:rsid w:val="00C80169"/>
    <w:rsid w:val="00C82910"/>
    <w:rsid w:val="00C8362D"/>
    <w:rsid w:val="00C85901"/>
    <w:rsid w:val="00C8764E"/>
    <w:rsid w:val="00C90D02"/>
    <w:rsid w:val="00C910A4"/>
    <w:rsid w:val="00C91E15"/>
    <w:rsid w:val="00C92293"/>
    <w:rsid w:val="00C940D4"/>
    <w:rsid w:val="00C97081"/>
    <w:rsid w:val="00CA016F"/>
    <w:rsid w:val="00CA17FE"/>
    <w:rsid w:val="00CA5C16"/>
    <w:rsid w:val="00CA60D1"/>
    <w:rsid w:val="00CA6249"/>
    <w:rsid w:val="00CA6762"/>
    <w:rsid w:val="00CA7A76"/>
    <w:rsid w:val="00CB2CDD"/>
    <w:rsid w:val="00CB3680"/>
    <w:rsid w:val="00CB48DF"/>
    <w:rsid w:val="00CB4D8B"/>
    <w:rsid w:val="00CB4EA4"/>
    <w:rsid w:val="00CB5F0F"/>
    <w:rsid w:val="00CB666B"/>
    <w:rsid w:val="00CC0455"/>
    <w:rsid w:val="00CC4A79"/>
    <w:rsid w:val="00CC6195"/>
    <w:rsid w:val="00CC6502"/>
    <w:rsid w:val="00CC7656"/>
    <w:rsid w:val="00CD114B"/>
    <w:rsid w:val="00CD18FB"/>
    <w:rsid w:val="00CD4050"/>
    <w:rsid w:val="00CD4638"/>
    <w:rsid w:val="00CD5440"/>
    <w:rsid w:val="00CD6327"/>
    <w:rsid w:val="00CD6DD5"/>
    <w:rsid w:val="00CE0137"/>
    <w:rsid w:val="00CE0B38"/>
    <w:rsid w:val="00CE1361"/>
    <w:rsid w:val="00CE1EC4"/>
    <w:rsid w:val="00CE2AF2"/>
    <w:rsid w:val="00CE4613"/>
    <w:rsid w:val="00CE7E47"/>
    <w:rsid w:val="00CE7F7C"/>
    <w:rsid w:val="00CF0F49"/>
    <w:rsid w:val="00CF1326"/>
    <w:rsid w:val="00CF1CDA"/>
    <w:rsid w:val="00CF2453"/>
    <w:rsid w:val="00CF2607"/>
    <w:rsid w:val="00CF2B7A"/>
    <w:rsid w:val="00CF30F7"/>
    <w:rsid w:val="00CF36EF"/>
    <w:rsid w:val="00CF4B42"/>
    <w:rsid w:val="00CF4C76"/>
    <w:rsid w:val="00CF79FE"/>
    <w:rsid w:val="00CF7FCE"/>
    <w:rsid w:val="00D02BC7"/>
    <w:rsid w:val="00D03BFF"/>
    <w:rsid w:val="00D0503A"/>
    <w:rsid w:val="00D06FF4"/>
    <w:rsid w:val="00D14621"/>
    <w:rsid w:val="00D154FC"/>
    <w:rsid w:val="00D1701A"/>
    <w:rsid w:val="00D20A57"/>
    <w:rsid w:val="00D20DC1"/>
    <w:rsid w:val="00D21778"/>
    <w:rsid w:val="00D2186C"/>
    <w:rsid w:val="00D2199B"/>
    <w:rsid w:val="00D2427E"/>
    <w:rsid w:val="00D252A1"/>
    <w:rsid w:val="00D26460"/>
    <w:rsid w:val="00D27B4C"/>
    <w:rsid w:val="00D27CFB"/>
    <w:rsid w:val="00D3024F"/>
    <w:rsid w:val="00D33F6C"/>
    <w:rsid w:val="00D34B6B"/>
    <w:rsid w:val="00D34DD8"/>
    <w:rsid w:val="00D37917"/>
    <w:rsid w:val="00D40939"/>
    <w:rsid w:val="00D4292F"/>
    <w:rsid w:val="00D43415"/>
    <w:rsid w:val="00D47FB9"/>
    <w:rsid w:val="00D50615"/>
    <w:rsid w:val="00D54CC6"/>
    <w:rsid w:val="00D54FB8"/>
    <w:rsid w:val="00D556FD"/>
    <w:rsid w:val="00D55B4D"/>
    <w:rsid w:val="00D56430"/>
    <w:rsid w:val="00D56618"/>
    <w:rsid w:val="00D63824"/>
    <w:rsid w:val="00D6501E"/>
    <w:rsid w:val="00D65BAF"/>
    <w:rsid w:val="00D65E8E"/>
    <w:rsid w:val="00D66C78"/>
    <w:rsid w:val="00D70094"/>
    <w:rsid w:val="00D715A3"/>
    <w:rsid w:val="00D73385"/>
    <w:rsid w:val="00D73D5F"/>
    <w:rsid w:val="00D761D8"/>
    <w:rsid w:val="00D76675"/>
    <w:rsid w:val="00D76FB5"/>
    <w:rsid w:val="00D77E5B"/>
    <w:rsid w:val="00D83380"/>
    <w:rsid w:val="00D83CCE"/>
    <w:rsid w:val="00D848CD"/>
    <w:rsid w:val="00D85D09"/>
    <w:rsid w:val="00D92C47"/>
    <w:rsid w:val="00D9470D"/>
    <w:rsid w:val="00D97309"/>
    <w:rsid w:val="00D97DE6"/>
    <w:rsid w:val="00DA0CB7"/>
    <w:rsid w:val="00DA13D2"/>
    <w:rsid w:val="00DA17DF"/>
    <w:rsid w:val="00DA4C20"/>
    <w:rsid w:val="00DA5A11"/>
    <w:rsid w:val="00DA6D35"/>
    <w:rsid w:val="00DB018A"/>
    <w:rsid w:val="00DB2BB8"/>
    <w:rsid w:val="00DB3218"/>
    <w:rsid w:val="00DB33D8"/>
    <w:rsid w:val="00DB6FE7"/>
    <w:rsid w:val="00DB7E11"/>
    <w:rsid w:val="00DC0281"/>
    <w:rsid w:val="00DC3909"/>
    <w:rsid w:val="00DC42FB"/>
    <w:rsid w:val="00DC44AE"/>
    <w:rsid w:val="00DC4CA8"/>
    <w:rsid w:val="00DC54C9"/>
    <w:rsid w:val="00DD5F76"/>
    <w:rsid w:val="00DD6FD5"/>
    <w:rsid w:val="00DE69EC"/>
    <w:rsid w:val="00DE7892"/>
    <w:rsid w:val="00DF114C"/>
    <w:rsid w:val="00DF14C5"/>
    <w:rsid w:val="00DF340E"/>
    <w:rsid w:val="00DF6646"/>
    <w:rsid w:val="00E01A70"/>
    <w:rsid w:val="00E01C2D"/>
    <w:rsid w:val="00E02E8F"/>
    <w:rsid w:val="00E0638D"/>
    <w:rsid w:val="00E0770C"/>
    <w:rsid w:val="00E119CE"/>
    <w:rsid w:val="00E11C3C"/>
    <w:rsid w:val="00E120DD"/>
    <w:rsid w:val="00E125DA"/>
    <w:rsid w:val="00E12AC5"/>
    <w:rsid w:val="00E12FF2"/>
    <w:rsid w:val="00E1589B"/>
    <w:rsid w:val="00E1671C"/>
    <w:rsid w:val="00E21C51"/>
    <w:rsid w:val="00E2384D"/>
    <w:rsid w:val="00E24CDE"/>
    <w:rsid w:val="00E27391"/>
    <w:rsid w:val="00E279A8"/>
    <w:rsid w:val="00E30653"/>
    <w:rsid w:val="00E31AD2"/>
    <w:rsid w:val="00E32990"/>
    <w:rsid w:val="00E3489D"/>
    <w:rsid w:val="00E3500B"/>
    <w:rsid w:val="00E35601"/>
    <w:rsid w:val="00E404AA"/>
    <w:rsid w:val="00E41EBE"/>
    <w:rsid w:val="00E4419F"/>
    <w:rsid w:val="00E4555C"/>
    <w:rsid w:val="00E46373"/>
    <w:rsid w:val="00E46A10"/>
    <w:rsid w:val="00E47643"/>
    <w:rsid w:val="00E479B6"/>
    <w:rsid w:val="00E50A0B"/>
    <w:rsid w:val="00E5163E"/>
    <w:rsid w:val="00E52176"/>
    <w:rsid w:val="00E52A6A"/>
    <w:rsid w:val="00E55D5B"/>
    <w:rsid w:val="00E5755B"/>
    <w:rsid w:val="00E63624"/>
    <w:rsid w:val="00E639F4"/>
    <w:rsid w:val="00E64F06"/>
    <w:rsid w:val="00E65C70"/>
    <w:rsid w:val="00E66462"/>
    <w:rsid w:val="00E67137"/>
    <w:rsid w:val="00E705B3"/>
    <w:rsid w:val="00E706E7"/>
    <w:rsid w:val="00E7333E"/>
    <w:rsid w:val="00E763A1"/>
    <w:rsid w:val="00E778E4"/>
    <w:rsid w:val="00E806A3"/>
    <w:rsid w:val="00E81197"/>
    <w:rsid w:val="00E81F1F"/>
    <w:rsid w:val="00E83006"/>
    <w:rsid w:val="00E90183"/>
    <w:rsid w:val="00E91F9A"/>
    <w:rsid w:val="00E9242E"/>
    <w:rsid w:val="00E92D54"/>
    <w:rsid w:val="00EA61D8"/>
    <w:rsid w:val="00EA642A"/>
    <w:rsid w:val="00EA6D2C"/>
    <w:rsid w:val="00EB0254"/>
    <w:rsid w:val="00EB1BCC"/>
    <w:rsid w:val="00EB2650"/>
    <w:rsid w:val="00EB2960"/>
    <w:rsid w:val="00EB40BD"/>
    <w:rsid w:val="00EB68F5"/>
    <w:rsid w:val="00EB6933"/>
    <w:rsid w:val="00EB751E"/>
    <w:rsid w:val="00EC14DF"/>
    <w:rsid w:val="00EC17AF"/>
    <w:rsid w:val="00EC3FBF"/>
    <w:rsid w:val="00EC54E8"/>
    <w:rsid w:val="00EC6753"/>
    <w:rsid w:val="00ED19CE"/>
    <w:rsid w:val="00ED1B47"/>
    <w:rsid w:val="00ED5696"/>
    <w:rsid w:val="00ED5B39"/>
    <w:rsid w:val="00ED7D39"/>
    <w:rsid w:val="00EE046C"/>
    <w:rsid w:val="00EE0738"/>
    <w:rsid w:val="00EE12B0"/>
    <w:rsid w:val="00EE495C"/>
    <w:rsid w:val="00EE4A30"/>
    <w:rsid w:val="00EE62A2"/>
    <w:rsid w:val="00EE71BD"/>
    <w:rsid w:val="00EF0F25"/>
    <w:rsid w:val="00EF274E"/>
    <w:rsid w:val="00EF3FD5"/>
    <w:rsid w:val="00EF52DF"/>
    <w:rsid w:val="00EF7B33"/>
    <w:rsid w:val="00F0190F"/>
    <w:rsid w:val="00F02AE6"/>
    <w:rsid w:val="00F02E00"/>
    <w:rsid w:val="00F02EBC"/>
    <w:rsid w:val="00F04E67"/>
    <w:rsid w:val="00F068A5"/>
    <w:rsid w:val="00F07FB1"/>
    <w:rsid w:val="00F1034F"/>
    <w:rsid w:val="00F15E80"/>
    <w:rsid w:val="00F16ECC"/>
    <w:rsid w:val="00F171D7"/>
    <w:rsid w:val="00F204E8"/>
    <w:rsid w:val="00F22ADB"/>
    <w:rsid w:val="00F24126"/>
    <w:rsid w:val="00F24148"/>
    <w:rsid w:val="00F24C35"/>
    <w:rsid w:val="00F24E73"/>
    <w:rsid w:val="00F2705F"/>
    <w:rsid w:val="00F27521"/>
    <w:rsid w:val="00F316FC"/>
    <w:rsid w:val="00F31B81"/>
    <w:rsid w:val="00F32474"/>
    <w:rsid w:val="00F33E01"/>
    <w:rsid w:val="00F345F9"/>
    <w:rsid w:val="00F355CC"/>
    <w:rsid w:val="00F35764"/>
    <w:rsid w:val="00F357F4"/>
    <w:rsid w:val="00F36D75"/>
    <w:rsid w:val="00F374DB"/>
    <w:rsid w:val="00F41CB6"/>
    <w:rsid w:val="00F43303"/>
    <w:rsid w:val="00F47CC7"/>
    <w:rsid w:val="00F5255C"/>
    <w:rsid w:val="00F52B22"/>
    <w:rsid w:val="00F5323F"/>
    <w:rsid w:val="00F53EEB"/>
    <w:rsid w:val="00F54063"/>
    <w:rsid w:val="00F5487C"/>
    <w:rsid w:val="00F5526E"/>
    <w:rsid w:val="00F614F2"/>
    <w:rsid w:val="00F62C9F"/>
    <w:rsid w:val="00F63D61"/>
    <w:rsid w:val="00F66680"/>
    <w:rsid w:val="00F6691B"/>
    <w:rsid w:val="00F673CA"/>
    <w:rsid w:val="00F70894"/>
    <w:rsid w:val="00F74295"/>
    <w:rsid w:val="00F74D47"/>
    <w:rsid w:val="00F761D7"/>
    <w:rsid w:val="00F80F20"/>
    <w:rsid w:val="00F87823"/>
    <w:rsid w:val="00F90FAA"/>
    <w:rsid w:val="00F91F58"/>
    <w:rsid w:val="00F97509"/>
    <w:rsid w:val="00FA4243"/>
    <w:rsid w:val="00FA49A0"/>
    <w:rsid w:val="00FB0689"/>
    <w:rsid w:val="00FB0D96"/>
    <w:rsid w:val="00FB38E7"/>
    <w:rsid w:val="00FB5930"/>
    <w:rsid w:val="00FC18D0"/>
    <w:rsid w:val="00FC2D01"/>
    <w:rsid w:val="00FC36BA"/>
    <w:rsid w:val="00FC594F"/>
    <w:rsid w:val="00FC734F"/>
    <w:rsid w:val="00FC784E"/>
    <w:rsid w:val="00FC7FA8"/>
    <w:rsid w:val="00FD0038"/>
    <w:rsid w:val="00FD09B9"/>
    <w:rsid w:val="00FD171E"/>
    <w:rsid w:val="00FD3913"/>
    <w:rsid w:val="00FD3BA4"/>
    <w:rsid w:val="00FD530B"/>
    <w:rsid w:val="00FD7AF1"/>
    <w:rsid w:val="00FE0AE0"/>
    <w:rsid w:val="00FE2427"/>
    <w:rsid w:val="00FE4BEC"/>
    <w:rsid w:val="00FE5176"/>
    <w:rsid w:val="00FE53B7"/>
    <w:rsid w:val="00FF0803"/>
    <w:rsid w:val="00FF0A25"/>
    <w:rsid w:val="00FF1F4D"/>
    <w:rsid w:val="00FF41C9"/>
    <w:rsid w:val="00FF4668"/>
    <w:rsid w:val="00FF7392"/>
    <w:rsid w:val="00FF7DA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AED4"/>
  <w15:docId w15:val="{F17FE90A-555D-44CC-820B-C46C371C5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DD5"/>
    <w:pPr>
      <w:spacing w:after="0" w:line="360" w:lineRule="auto"/>
      <w:ind w:firstLine="851"/>
      <w:contextualSpacing/>
      <w:jc w:val="both"/>
    </w:pPr>
    <w:rPr>
      <w:rFonts w:ascii="Times New Roman" w:hAnsi="Times New Roman"/>
      <w:sz w:val="28"/>
      <w:lang w:val="uk-UA"/>
    </w:rPr>
  </w:style>
  <w:style w:type="paragraph" w:styleId="Heading1">
    <w:name w:val="heading 1"/>
    <w:basedOn w:val="Normal"/>
    <w:next w:val="Normal"/>
    <w:link w:val="Heading1Char"/>
    <w:uiPriority w:val="9"/>
    <w:qFormat/>
    <w:rsid w:val="001E0B40"/>
    <w:pPr>
      <w:keepNext/>
      <w:keepLines/>
      <w:numPr>
        <w:numId w:val="3"/>
      </w:numPr>
      <w:ind w:left="0" w:firstLine="0"/>
      <w:jc w:val="center"/>
      <w:outlineLvl w:val="0"/>
    </w:pPr>
    <w:rPr>
      <w:rFonts w:cs="Times New Roman"/>
      <w:b/>
      <w:bCs/>
      <w:caps/>
      <w:szCs w:val="28"/>
      <w:lang w:eastAsia="ru-RU"/>
    </w:rPr>
  </w:style>
  <w:style w:type="paragraph" w:styleId="Heading2">
    <w:name w:val="heading 2"/>
    <w:basedOn w:val="Normal"/>
    <w:next w:val="Normal"/>
    <w:link w:val="Heading2Char"/>
    <w:uiPriority w:val="9"/>
    <w:unhideWhenUsed/>
    <w:qFormat/>
    <w:rsid w:val="001E0B40"/>
    <w:pPr>
      <w:keepNext/>
      <w:keepLines/>
      <w:numPr>
        <w:ilvl w:val="1"/>
        <w:numId w:val="1"/>
      </w:numPr>
      <w:ind w:left="0" w:firstLine="0"/>
      <w:contextualSpacing w:val="0"/>
      <w:jc w:val="center"/>
      <w:outlineLvl w:val="1"/>
    </w:pPr>
    <w:rPr>
      <w:rFonts w:eastAsiaTheme="majorEastAsia" w:cs="Times New Roman"/>
      <w:b/>
      <w:bCs/>
      <w:noProof/>
      <w:szCs w:val="28"/>
    </w:rPr>
  </w:style>
  <w:style w:type="paragraph" w:styleId="Heading3">
    <w:name w:val="heading 3"/>
    <w:basedOn w:val="Normal"/>
    <w:next w:val="Normal"/>
    <w:link w:val="Heading3Char"/>
    <w:uiPriority w:val="9"/>
    <w:unhideWhenUsed/>
    <w:qFormat/>
    <w:rsid w:val="00EE0738"/>
    <w:pPr>
      <w:keepNext/>
      <w:keepLines/>
      <w:numPr>
        <w:ilvl w:val="2"/>
        <w:numId w:val="2"/>
      </w:numPr>
      <w:ind w:left="0" w:firstLine="0"/>
      <w:contextualSpacing w:val="0"/>
      <w:jc w:val="center"/>
      <w:outlineLvl w:val="2"/>
    </w:pPr>
    <w:rPr>
      <w:rFonts w:eastAsiaTheme="majorEastAsia" w:cstheme="majorBidi"/>
      <w:b/>
      <w:noProof/>
      <w:szCs w:val="24"/>
    </w:rPr>
  </w:style>
  <w:style w:type="paragraph" w:styleId="Heading4">
    <w:name w:val="heading 4"/>
    <w:basedOn w:val="Normal"/>
    <w:next w:val="Normal"/>
    <w:link w:val="Heading4Char"/>
    <w:uiPriority w:val="9"/>
    <w:semiHidden/>
    <w:unhideWhenUsed/>
    <w:rsid w:val="00AB34AC"/>
    <w:pPr>
      <w:keepNext/>
      <w:keepLines/>
      <w:spacing w:before="200" w:line="240" w:lineRule="auto"/>
      <w:ind w:firstLine="0"/>
      <w:contextualSpacing w:val="0"/>
      <w:jc w:val="left"/>
      <w:outlineLvl w:val="3"/>
    </w:pPr>
    <w:rPr>
      <w:rFonts w:asciiTheme="majorHAnsi" w:eastAsiaTheme="majorEastAsia" w:hAnsiTheme="majorHAnsi" w:cstheme="majorBidi"/>
      <w:b/>
      <w:bCs/>
      <w:i/>
      <w:iCs/>
      <w:color w:val="4F81BD" w:themeColor="accent1"/>
      <w:sz w:val="20"/>
      <w:szCs w:val="20"/>
      <w:lang w:eastAsia="ru-RU"/>
    </w:rPr>
  </w:style>
  <w:style w:type="paragraph" w:styleId="Heading5">
    <w:name w:val="heading 5"/>
    <w:basedOn w:val="Normal"/>
    <w:next w:val="Normal"/>
    <w:link w:val="Heading5Char"/>
    <w:uiPriority w:val="9"/>
    <w:rsid w:val="00AB34AC"/>
    <w:pPr>
      <w:keepNext/>
      <w:spacing w:line="240" w:lineRule="auto"/>
      <w:ind w:firstLine="0"/>
      <w:contextualSpacing w:val="0"/>
      <w:jc w:val="center"/>
      <w:outlineLvl w:val="4"/>
    </w:pPr>
    <w:rPr>
      <w:rFonts w:eastAsia="Times New Roman" w:cs="Times New Roman"/>
      <w:sz w:val="36"/>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B40"/>
    <w:rPr>
      <w:rFonts w:ascii="Times New Roman" w:hAnsi="Times New Roman" w:cs="Times New Roman"/>
      <w:b/>
      <w:bCs/>
      <w:caps/>
      <w:sz w:val="28"/>
      <w:szCs w:val="28"/>
      <w:lang w:val="uk-UA" w:eastAsia="ru-RU"/>
    </w:rPr>
  </w:style>
  <w:style w:type="character" w:customStyle="1" w:styleId="Heading2Char">
    <w:name w:val="Heading 2 Char"/>
    <w:basedOn w:val="DefaultParagraphFont"/>
    <w:link w:val="Heading2"/>
    <w:uiPriority w:val="9"/>
    <w:rsid w:val="001E0B40"/>
    <w:rPr>
      <w:rFonts w:ascii="Times New Roman" w:eastAsiaTheme="majorEastAsia" w:hAnsi="Times New Roman" w:cs="Times New Roman"/>
      <w:b/>
      <w:bCs/>
      <w:noProof/>
      <w:sz w:val="28"/>
      <w:szCs w:val="28"/>
      <w:lang w:val="uk-UA"/>
    </w:rPr>
  </w:style>
  <w:style w:type="character" w:customStyle="1" w:styleId="Heading4Char">
    <w:name w:val="Heading 4 Char"/>
    <w:basedOn w:val="DefaultParagraphFont"/>
    <w:link w:val="Heading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Heading5Char">
    <w:name w:val="Heading 5 Char"/>
    <w:basedOn w:val="DefaultParagraphFont"/>
    <w:link w:val="Heading5"/>
    <w:uiPriority w:val="9"/>
    <w:rsid w:val="00E55D5B"/>
    <w:rPr>
      <w:rFonts w:ascii="Times New Roman" w:eastAsia="Times New Roman" w:hAnsi="Times New Roman" w:cs="Times New Roman"/>
      <w:sz w:val="36"/>
      <w:szCs w:val="20"/>
      <w:lang w:val="uk-UA" w:eastAsia="ru-RU"/>
    </w:rPr>
  </w:style>
  <w:style w:type="paragraph" w:styleId="ListParagraph">
    <w:name w:val="List Paragraph"/>
    <w:basedOn w:val="Normal"/>
    <w:uiPriority w:val="99"/>
    <w:qFormat/>
    <w:rsid w:val="00E404AA"/>
    <w:pPr>
      <w:numPr>
        <w:numId w:val="4"/>
      </w:numPr>
      <w:tabs>
        <w:tab w:val="left" w:pos="993"/>
      </w:tabs>
      <w:ind w:firstLine="851"/>
      <w:contextualSpacing w:val="0"/>
    </w:pPr>
  </w:style>
  <w:style w:type="character" w:customStyle="1" w:styleId="hps">
    <w:name w:val="hps"/>
    <w:basedOn w:val="DefaultParagraphFont"/>
    <w:rsid w:val="00AB34AC"/>
  </w:style>
  <w:style w:type="character" w:customStyle="1" w:styleId="atn">
    <w:name w:val="atn"/>
    <w:basedOn w:val="DefaultParagraphFont"/>
    <w:rsid w:val="00AB34AC"/>
  </w:style>
  <w:style w:type="paragraph" w:styleId="Header">
    <w:name w:val="header"/>
    <w:basedOn w:val="Normal"/>
    <w:link w:val="HeaderChar"/>
    <w:unhideWhenUsed/>
    <w:rsid w:val="00AB34AC"/>
    <w:pPr>
      <w:tabs>
        <w:tab w:val="center" w:pos="4677"/>
        <w:tab w:val="right" w:pos="9355"/>
      </w:tabs>
      <w:spacing w:line="240" w:lineRule="auto"/>
    </w:pPr>
  </w:style>
  <w:style w:type="character" w:customStyle="1" w:styleId="HeaderChar">
    <w:name w:val="Header Char"/>
    <w:basedOn w:val="DefaultParagraphFont"/>
    <w:link w:val="Header"/>
    <w:rsid w:val="00AB34AC"/>
    <w:rPr>
      <w:rFonts w:ascii="Times New Roman" w:hAnsi="Times New Roman"/>
      <w:sz w:val="28"/>
    </w:rPr>
  </w:style>
  <w:style w:type="paragraph" w:customStyle="1" w:styleId="a">
    <w:name w:val="Чертежный"/>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NoSpacing"/>
    <w:link w:val="DP-KURSAK0"/>
    <w:rsid w:val="00AB34AC"/>
    <w:pPr>
      <w:spacing w:line="360" w:lineRule="auto"/>
      <w:ind w:firstLine="851"/>
      <w:contextualSpacing w:val="0"/>
    </w:pPr>
  </w:style>
  <w:style w:type="character" w:customStyle="1" w:styleId="DP-KURSAK0">
    <w:name w:val="DP-KURSAK Знак"/>
    <w:basedOn w:val="DefaultParagraphFont"/>
    <w:link w:val="DP-KURSAK"/>
    <w:rsid w:val="00AB34AC"/>
    <w:rPr>
      <w:rFonts w:ascii="Times New Roman" w:hAnsi="Times New Roman"/>
      <w:sz w:val="28"/>
    </w:rPr>
  </w:style>
  <w:style w:type="paragraph" w:styleId="NoSpacing">
    <w:name w:val="No Spacing"/>
    <w:uiPriority w:val="1"/>
    <w:rsid w:val="00AB34AC"/>
    <w:pPr>
      <w:spacing w:after="0" w:line="240" w:lineRule="auto"/>
      <w:ind w:firstLine="567"/>
      <w:contextualSpacing/>
      <w:jc w:val="both"/>
    </w:pPr>
    <w:rPr>
      <w:rFonts w:ascii="Times New Roman" w:hAnsi="Times New Roman"/>
      <w:sz w:val="28"/>
    </w:rPr>
  </w:style>
  <w:style w:type="paragraph" w:styleId="PlainText">
    <w:name w:val="Plain Text"/>
    <w:basedOn w:val="Normal"/>
    <w:link w:val="PlainTextChar"/>
    <w:rsid w:val="00AB34AC"/>
    <w:pPr>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PlainTextChar">
    <w:name w:val="Plain Text Char"/>
    <w:basedOn w:val="DefaultParagraphFont"/>
    <w:link w:val="PlainText"/>
    <w:rsid w:val="00AB34AC"/>
    <w:rPr>
      <w:rFonts w:ascii="Courier New" w:eastAsia="Times New Roman" w:hAnsi="Courier New" w:cs="Courier New"/>
      <w:sz w:val="20"/>
      <w:szCs w:val="20"/>
      <w:lang w:eastAsia="ru-RU"/>
    </w:rPr>
  </w:style>
  <w:style w:type="paragraph" w:styleId="BodyText">
    <w:name w:val="Body Text"/>
    <w:basedOn w:val="Normal"/>
    <w:link w:val="BodyTextChar"/>
    <w:rsid w:val="00C50D68"/>
    <w:pPr>
      <w:widowControl w:val="0"/>
      <w:tabs>
        <w:tab w:val="num" w:pos="720"/>
      </w:tabs>
      <w:contextualSpacing w:val="0"/>
    </w:pPr>
    <w:rPr>
      <w:rFonts w:eastAsia="Times New Roman" w:cs="Times New Roman"/>
      <w:szCs w:val="24"/>
      <w:lang w:eastAsia="ru-RU"/>
    </w:rPr>
  </w:style>
  <w:style w:type="character" w:customStyle="1" w:styleId="BodyTextChar">
    <w:name w:val="Body Text Char"/>
    <w:basedOn w:val="DefaultParagraphFont"/>
    <w:link w:val="BodyText"/>
    <w:rsid w:val="00C50D68"/>
    <w:rPr>
      <w:rFonts w:ascii="Times New Roman" w:eastAsia="Times New Roman" w:hAnsi="Times New Roman" w:cs="Times New Roman"/>
      <w:sz w:val="28"/>
      <w:szCs w:val="24"/>
      <w:lang w:val="uk-UA" w:eastAsia="ru-RU"/>
    </w:rPr>
  </w:style>
  <w:style w:type="paragraph" w:styleId="BodyText2">
    <w:name w:val="Body Text 2"/>
    <w:basedOn w:val="Normal"/>
    <w:link w:val="BodyText2Char"/>
    <w:rsid w:val="00AB34AC"/>
    <w:pPr>
      <w:spacing w:after="120" w:line="480" w:lineRule="auto"/>
      <w:ind w:firstLine="0"/>
      <w:contextualSpacing w:val="0"/>
      <w:jc w:val="left"/>
    </w:pPr>
    <w:rPr>
      <w:rFonts w:eastAsia="Times New Roman" w:cs="Times New Roman"/>
      <w:sz w:val="20"/>
      <w:szCs w:val="20"/>
      <w:lang w:eastAsia="ru-RU"/>
    </w:rPr>
  </w:style>
  <w:style w:type="character" w:customStyle="1" w:styleId="BodyText2Char">
    <w:name w:val="Body Text 2 Char"/>
    <w:basedOn w:val="DefaultParagraphFont"/>
    <w:link w:val="BodyText2"/>
    <w:rsid w:val="00AB34AC"/>
    <w:rPr>
      <w:rFonts w:ascii="Times New Roman" w:eastAsia="Times New Roman" w:hAnsi="Times New Roman" w:cs="Times New Roman"/>
      <w:sz w:val="20"/>
      <w:szCs w:val="20"/>
      <w:lang w:eastAsia="ru-RU"/>
    </w:rPr>
  </w:style>
  <w:style w:type="paragraph" w:customStyle="1" w:styleId="MyText">
    <w:name w:val="My_Text"/>
    <w:basedOn w:val="Normal"/>
    <w:link w:val="MyText0"/>
    <w:rsid w:val="00AB34AC"/>
    <w:pPr>
      <w:contextualSpacing w:val="0"/>
    </w:pPr>
    <w:rPr>
      <w:rFonts w:eastAsia="Times New Roman" w:cs="Times New Roman"/>
      <w:sz w:val="24"/>
      <w:szCs w:val="20"/>
      <w:lang w:eastAsia="ru-RU"/>
    </w:rPr>
  </w:style>
  <w:style w:type="character" w:customStyle="1" w:styleId="MyText0">
    <w:name w:val="My_Text Знак"/>
    <w:link w:val="MyText"/>
    <w:rsid w:val="00AB34AC"/>
    <w:rPr>
      <w:rFonts w:ascii="Times New Roman" w:eastAsia="Times New Roman" w:hAnsi="Times New Roman" w:cs="Times New Roman"/>
      <w:sz w:val="24"/>
      <w:szCs w:val="20"/>
      <w:lang w:val="uk-UA" w:eastAsia="ru-RU"/>
    </w:rPr>
  </w:style>
  <w:style w:type="character" w:styleId="Hyperlink">
    <w:name w:val="Hyperlink"/>
    <w:uiPriority w:val="99"/>
    <w:unhideWhenUsed/>
    <w:rsid w:val="00AB34AC"/>
    <w:rPr>
      <w:color w:val="0000FF"/>
      <w:u w:val="single"/>
    </w:rPr>
  </w:style>
  <w:style w:type="character" w:customStyle="1" w:styleId="apple-converted-space">
    <w:name w:val="apple-converted-space"/>
    <w:basedOn w:val="DefaultParagraphFont"/>
    <w:rsid w:val="00AB34AC"/>
  </w:style>
  <w:style w:type="paragraph" w:styleId="Footer">
    <w:name w:val="footer"/>
    <w:basedOn w:val="Normal"/>
    <w:link w:val="FooterChar"/>
    <w:uiPriority w:val="99"/>
    <w:unhideWhenUsed/>
    <w:rsid w:val="00AB34AC"/>
    <w:pPr>
      <w:tabs>
        <w:tab w:val="center" w:pos="4677"/>
        <w:tab w:val="right" w:pos="9355"/>
      </w:tabs>
      <w:spacing w:line="240" w:lineRule="auto"/>
    </w:pPr>
  </w:style>
  <w:style w:type="character" w:customStyle="1" w:styleId="FooterChar">
    <w:name w:val="Footer Char"/>
    <w:basedOn w:val="DefaultParagraphFont"/>
    <w:link w:val="Footer"/>
    <w:uiPriority w:val="99"/>
    <w:rsid w:val="00AB34AC"/>
    <w:rPr>
      <w:rFonts w:ascii="Times New Roman" w:hAnsi="Times New Roman"/>
      <w:sz w:val="28"/>
    </w:rPr>
  </w:style>
  <w:style w:type="paragraph" w:styleId="BodyTextIndent">
    <w:name w:val="Body Text Indent"/>
    <w:basedOn w:val="Normal"/>
    <w:link w:val="BodyTextIndentChar"/>
    <w:unhideWhenUsed/>
    <w:rsid w:val="00AB34AC"/>
    <w:pPr>
      <w:spacing w:after="120"/>
      <w:ind w:left="283"/>
    </w:pPr>
  </w:style>
  <w:style w:type="character" w:customStyle="1" w:styleId="BodyTextIndentChar">
    <w:name w:val="Body Text Indent Char"/>
    <w:basedOn w:val="DefaultParagraphFont"/>
    <w:link w:val="BodyTextIndent"/>
    <w:rsid w:val="00AB34AC"/>
    <w:rPr>
      <w:rFonts w:ascii="Times New Roman" w:hAnsi="Times New Roman"/>
      <w:sz w:val="28"/>
    </w:rPr>
  </w:style>
  <w:style w:type="paragraph" w:styleId="BodyTextIndent3">
    <w:name w:val="Body Text Indent 3"/>
    <w:basedOn w:val="Normal"/>
    <w:link w:val="BodyTextIndent3Char"/>
    <w:rsid w:val="00AB34AC"/>
    <w:pPr>
      <w:spacing w:after="120" w:line="240" w:lineRule="auto"/>
      <w:ind w:left="283" w:firstLine="0"/>
      <w:contextualSpacing w:val="0"/>
      <w:jc w:val="left"/>
    </w:pPr>
    <w:rPr>
      <w:rFonts w:eastAsia="Times New Roman" w:cs="Times New Roman"/>
      <w:sz w:val="16"/>
      <w:szCs w:val="16"/>
      <w:lang w:eastAsia="ru-RU"/>
    </w:rPr>
  </w:style>
  <w:style w:type="character" w:customStyle="1" w:styleId="BodyTextIndent3Char">
    <w:name w:val="Body Text Indent 3 Char"/>
    <w:basedOn w:val="DefaultParagraphFont"/>
    <w:link w:val="BodyTextIndent3"/>
    <w:rsid w:val="00AB34AC"/>
    <w:rPr>
      <w:rFonts w:ascii="Times New Roman" w:eastAsia="Times New Roman" w:hAnsi="Times New Roman" w:cs="Times New Roman"/>
      <w:sz w:val="16"/>
      <w:szCs w:val="16"/>
      <w:lang w:eastAsia="ru-RU"/>
    </w:rPr>
  </w:style>
  <w:style w:type="paragraph" w:styleId="BalloonText">
    <w:name w:val="Balloon Text"/>
    <w:basedOn w:val="Normal"/>
    <w:link w:val="BalloonTextChar"/>
    <w:uiPriority w:val="99"/>
    <w:semiHidden/>
    <w:unhideWhenUsed/>
    <w:rsid w:val="00AB34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4AC"/>
    <w:rPr>
      <w:rFonts w:ascii="Tahoma" w:hAnsi="Tahoma" w:cs="Tahoma"/>
      <w:sz w:val="16"/>
      <w:szCs w:val="16"/>
    </w:rPr>
  </w:style>
  <w:style w:type="character" w:styleId="PageNumber">
    <w:name w:val="page number"/>
    <w:basedOn w:val="DefaultParagraphFont"/>
    <w:rsid w:val="00AB34AC"/>
  </w:style>
  <w:style w:type="paragraph" w:styleId="Title">
    <w:name w:val="Title"/>
    <w:basedOn w:val="Normal"/>
    <w:next w:val="Normal"/>
    <w:link w:val="TitleChar"/>
    <w:uiPriority w:val="9"/>
    <w:qFormat/>
    <w:rsid w:val="00DA4C20"/>
    <w:pPr>
      <w:widowControl w:val="0"/>
      <w:ind w:firstLine="0"/>
      <w:contextualSpacing w:val="0"/>
      <w:jc w:val="center"/>
      <w:outlineLvl w:val="0"/>
    </w:pPr>
    <w:rPr>
      <w:rFonts w:eastAsia="Times New Roman" w:cs="Times New Roman"/>
      <w:b/>
      <w:szCs w:val="20"/>
      <w:lang w:eastAsia="ru-RU"/>
    </w:rPr>
  </w:style>
  <w:style w:type="character" w:customStyle="1" w:styleId="TitleChar">
    <w:name w:val="Title Char"/>
    <w:basedOn w:val="DefaultParagraphFont"/>
    <w:link w:val="Title"/>
    <w:uiPriority w:val="9"/>
    <w:rsid w:val="00DA4C20"/>
    <w:rPr>
      <w:rFonts w:ascii="Times New Roman" w:eastAsia="Times New Roman" w:hAnsi="Times New Roman" w:cs="Times New Roman"/>
      <w:b/>
      <w:sz w:val="28"/>
      <w:szCs w:val="20"/>
      <w:lang w:val="uk-UA" w:eastAsia="ru-RU"/>
    </w:rPr>
  </w:style>
  <w:style w:type="paragraph" w:styleId="Subtitle">
    <w:name w:val="Subtitle"/>
    <w:basedOn w:val="Normal"/>
    <w:link w:val="SubtitleChar"/>
    <w:rsid w:val="00AB34AC"/>
    <w:pPr>
      <w:widowControl w:val="0"/>
      <w:spacing w:line="240" w:lineRule="auto"/>
      <w:ind w:firstLine="0"/>
      <w:contextualSpacing w:val="0"/>
      <w:jc w:val="center"/>
    </w:pPr>
    <w:rPr>
      <w:rFonts w:eastAsia="Times New Roman" w:cs="Times New Roman"/>
      <w:sz w:val="32"/>
      <w:szCs w:val="20"/>
      <w:lang w:eastAsia="ru-RU"/>
    </w:rPr>
  </w:style>
  <w:style w:type="character" w:customStyle="1" w:styleId="SubtitleChar">
    <w:name w:val="Subtitle Char"/>
    <w:basedOn w:val="DefaultParagraphFont"/>
    <w:link w:val="Subtitle"/>
    <w:rsid w:val="00AB34AC"/>
    <w:rPr>
      <w:rFonts w:ascii="Times New Roman" w:eastAsia="Times New Roman" w:hAnsi="Times New Roman" w:cs="Times New Roman"/>
      <w:sz w:val="32"/>
      <w:szCs w:val="20"/>
      <w:lang w:val="uk-UA" w:eastAsia="ru-RU"/>
    </w:rPr>
  </w:style>
  <w:style w:type="paragraph" w:styleId="HTMLPreformatted">
    <w:name w:val="HTML Preformatted"/>
    <w:basedOn w:val="Normal"/>
    <w:link w:val="HTMLPreformattedChar"/>
    <w:uiPriority w:val="99"/>
    <w:semiHidden/>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AB34AC"/>
    <w:rPr>
      <w:rFonts w:ascii="Courier New" w:eastAsia="Times New Roman" w:hAnsi="Courier New" w:cs="Courier New"/>
      <w:sz w:val="20"/>
      <w:szCs w:val="20"/>
      <w:lang w:eastAsia="ru-RU"/>
    </w:rPr>
  </w:style>
  <w:style w:type="character" w:customStyle="1" w:styleId="start-tag">
    <w:name w:val="start-tag"/>
    <w:basedOn w:val="DefaultParagraphFont"/>
    <w:rsid w:val="00AB34AC"/>
  </w:style>
  <w:style w:type="character" w:customStyle="1" w:styleId="attribute-name">
    <w:name w:val="attribute-name"/>
    <w:basedOn w:val="DefaultParagraphFont"/>
    <w:rsid w:val="00AB34AC"/>
  </w:style>
  <w:style w:type="character" w:customStyle="1" w:styleId="end-tag">
    <w:name w:val="end-tag"/>
    <w:basedOn w:val="DefaultParagraphFont"/>
    <w:rsid w:val="00AB34AC"/>
  </w:style>
  <w:style w:type="paragraph" w:styleId="TOCHeading">
    <w:name w:val="TOC Heading"/>
    <w:basedOn w:val="Heading1"/>
    <w:next w:val="Normal"/>
    <w:uiPriority w:val="39"/>
    <w:unhideWhenUsed/>
    <w:rsid w:val="004E60A0"/>
    <w:pPr>
      <w:spacing w:line="276" w:lineRule="auto"/>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E47643"/>
    <w:pPr>
      <w:tabs>
        <w:tab w:val="left" w:pos="284"/>
        <w:tab w:val="right" w:pos="9345"/>
      </w:tabs>
      <w:ind w:firstLine="0"/>
    </w:pPr>
    <w:rPr>
      <w:rFonts w:cs="Times New Roman"/>
      <w:iCs/>
      <w:noProof/>
      <w:szCs w:val="24"/>
      <w:lang w:eastAsia="ru-RU"/>
    </w:rPr>
  </w:style>
  <w:style w:type="paragraph" w:styleId="TOC2">
    <w:name w:val="toc 2"/>
    <w:basedOn w:val="Normal"/>
    <w:next w:val="Normal"/>
    <w:autoRedefine/>
    <w:uiPriority w:val="39"/>
    <w:unhideWhenUsed/>
    <w:rsid w:val="00062CDA"/>
    <w:pPr>
      <w:tabs>
        <w:tab w:val="left" w:pos="709"/>
        <w:tab w:val="left" w:pos="851"/>
        <w:tab w:val="right" w:pos="9345"/>
      </w:tabs>
      <w:ind w:left="284" w:firstLine="0"/>
      <w:jc w:val="left"/>
    </w:pPr>
    <w:rPr>
      <w:bCs/>
    </w:rPr>
  </w:style>
  <w:style w:type="paragraph" w:styleId="TOC3">
    <w:name w:val="toc 3"/>
    <w:basedOn w:val="Normal"/>
    <w:next w:val="Normal"/>
    <w:autoRedefine/>
    <w:uiPriority w:val="39"/>
    <w:unhideWhenUsed/>
    <w:rsid w:val="00062CDA"/>
    <w:pPr>
      <w:tabs>
        <w:tab w:val="left" w:pos="1276"/>
        <w:tab w:val="right" w:pos="9345"/>
      </w:tabs>
      <w:ind w:left="567" w:firstLine="0"/>
    </w:pPr>
    <w:rPr>
      <w:szCs w:val="20"/>
    </w:rPr>
  </w:style>
  <w:style w:type="paragraph" w:styleId="TOC4">
    <w:name w:val="toc 4"/>
    <w:basedOn w:val="Normal"/>
    <w:next w:val="Normal"/>
    <w:autoRedefine/>
    <w:uiPriority w:val="39"/>
    <w:semiHidden/>
    <w:unhideWhenUsed/>
    <w:rsid w:val="004E60A0"/>
    <w:pPr>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4E60A0"/>
    <w:pPr>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4E60A0"/>
    <w:pPr>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4E60A0"/>
    <w:pPr>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4E60A0"/>
    <w:pPr>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4E60A0"/>
    <w:pPr>
      <w:ind w:left="2240"/>
      <w:jc w:val="left"/>
    </w:pPr>
    <w:rPr>
      <w:rFonts w:asciiTheme="minorHAnsi" w:hAnsiTheme="minorHAnsi"/>
      <w:sz w:val="20"/>
      <w:szCs w:val="20"/>
    </w:rPr>
  </w:style>
  <w:style w:type="paragraph" w:styleId="NormalWeb">
    <w:name w:val="Normal (Web)"/>
    <w:basedOn w:val="Normal"/>
    <w:uiPriority w:val="99"/>
    <w:unhideWhenUsed/>
    <w:rsid w:val="00B467DA"/>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FollowedHyperlink">
    <w:name w:val="FollowedHyperlink"/>
    <w:basedOn w:val="DefaultParagraphFont"/>
    <w:uiPriority w:val="99"/>
    <w:semiHidden/>
    <w:unhideWhenUsed/>
    <w:rsid w:val="00B467DA"/>
    <w:rPr>
      <w:color w:val="800080" w:themeColor="followedHyperlink"/>
      <w:u w:val="single"/>
    </w:rPr>
  </w:style>
  <w:style w:type="paragraph" w:styleId="Caption">
    <w:name w:val="caption"/>
    <w:basedOn w:val="Normal"/>
    <w:next w:val="Normal"/>
    <w:link w:val="CaptionChar"/>
    <w:uiPriority w:val="35"/>
    <w:unhideWhenUsed/>
    <w:qFormat/>
    <w:rsid w:val="00765D10"/>
    <w:pPr>
      <w:ind w:firstLine="0"/>
      <w:jc w:val="center"/>
    </w:pPr>
    <w:rPr>
      <w:iCs/>
      <w:szCs w:val="18"/>
    </w:rPr>
  </w:style>
  <w:style w:type="character" w:customStyle="1" w:styleId="Heading3Char">
    <w:name w:val="Heading 3 Char"/>
    <w:basedOn w:val="DefaultParagraphFont"/>
    <w:link w:val="Heading3"/>
    <w:uiPriority w:val="9"/>
    <w:rsid w:val="00EE0738"/>
    <w:rPr>
      <w:rFonts w:ascii="Times New Roman" w:eastAsiaTheme="majorEastAsia" w:hAnsi="Times New Roman" w:cstheme="majorBidi"/>
      <w:b/>
      <w:noProof/>
      <w:sz w:val="28"/>
      <w:szCs w:val="24"/>
      <w:lang w:val="uk-UA"/>
    </w:rPr>
  </w:style>
  <w:style w:type="table" w:styleId="TableGrid">
    <w:name w:val="Table Grid"/>
    <w:basedOn w:val="TableNormal"/>
    <w:uiPriority w:val="59"/>
    <w:rsid w:val="00DE7892"/>
    <w:pPr>
      <w:spacing w:after="0" w:line="360" w:lineRule="auto"/>
    </w:pPr>
    <w:rPr>
      <w:rFonts w:ascii="Times New Roman" w:eastAsiaTheme="minorEastAsia"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right w:w="113" w:type="dxa"/>
      </w:tblCellMar>
    </w:tblPr>
  </w:style>
  <w:style w:type="paragraph" w:customStyle="1" w:styleId="a0">
    <w:name w:val="Название таблицы"/>
    <w:basedOn w:val="Caption"/>
    <w:link w:val="a1"/>
    <w:uiPriority w:val="97"/>
    <w:qFormat/>
    <w:rsid w:val="00483439"/>
    <w:pPr>
      <w:keepNext/>
      <w:jc w:val="right"/>
    </w:pPr>
    <w:rPr>
      <w:iCs w:val="0"/>
    </w:rPr>
  </w:style>
  <w:style w:type="paragraph" w:customStyle="1" w:styleId="a2">
    <w:name w:val="Абзац после таблицы"/>
    <w:basedOn w:val="Normal"/>
    <w:link w:val="a3"/>
    <w:uiPriority w:val="98"/>
    <w:qFormat/>
    <w:rsid w:val="00E50A0B"/>
    <w:pPr>
      <w:spacing w:before="160"/>
    </w:pPr>
  </w:style>
  <w:style w:type="character" w:customStyle="1" w:styleId="CaptionChar">
    <w:name w:val="Caption Char"/>
    <w:basedOn w:val="DefaultParagraphFont"/>
    <w:link w:val="Caption"/>
    <w:uiPriority w:val="35"/>
    <w:rsid w:val="00765D10"/>
    <w:rPr>
      <w:rFonts w:ascii="Times New Roman" w:hAnsi="Times New Roman"/>
      <w:iCs/>
      <w:sz w:val="28"/>
      <w:szCs w:val="18"/>
    </w:rPr>
  </w:style>
  <w:style w:type="character" w:customStyle="1" w:styleId="a1">
    <w:name w:val="Название таблицы Знак"/>
    <w:basedOn w:val="CaptionChar"/>
    <w:link w:val="a0"/>
    <w:uiPriority w:val="97"/>
    <w:rsid w:val="00483439"/>
    <w:rPr>
      <w:rFonts w:ascii="Times New Roman" w:hAnsi="Times New Roman"/>
      <w:iCs w:val="0"/>
      <w:sz w:val="28"/>
      <w:szCs w:val="18"/>
      <w:lang w:val="uk-UA"/>
    </w:rPr>
  </w:style>
  <w:style w:type="character" w:customStyle="1" w:styleId="a3">
    <w:name w:val="Абзац после таблицы Знак"/>
    <w:basedOn w:val="DefaultParagraphFont"/>
    <w:link w:val="a2"/>
    <w:uiPriority w:val="98"/>
    <w:rsid w:val="00E50A0B"/>
    <w:rPr>
      <w:rFonts w:ascii="Times New Roman" w:hAnsi="Times New Roman"/>
      <w:sz w:val="28"/>
    </w:rPr>
  </w:style>
  <w:style w:type="character" w:styleId="CommentReference">
    <w:name w:val="annotation reference"/>
    <w:basedOn w:val="DefaultParagraphFont"/>
    <w:uiPriority w:val="99"/>
    <w:semiHidden/>
    <w:unhideWhenUsed/>
    <w:rsid w:val="00A4582C"/>
    <w:rPr>
      <w:sz w:val="16"/>
      <w:szCs w:val="16"/>
    </w:rPr>
  </w:style>
  <w:style w:type="paragraph" w:styleId="CommentText">
    <w:name w:val="annotation text"/>
    <w:basedOn w:val="Normal"/>
    <w:link w:val="CommentTextChar"/>
    <w:uiPriority w:val="99"/>
    <w:semiHidden/>
    <w:unhideWhenUsed/>
    <w:rsid w:val="00A4582C"/>
    <w:pPr>
      <w:spacing w:line="240" w:lineRule="auto"/>
    </w:pPr>
    <w:rPr>
      <w:sz w:val="20"/>
      <w:szCs w:val="20"/>
    </w:rPr>
  </w:style>
  <w:style w:type="character" w:customStyle="1" w:styleId="CommentTextChar">
    <w:name w:val="Comment Text Char"/>
    <w:basedOn w:val="DefaultParagraphFont"/>
    <w:link w:val="CommentText"/>
    <w:uiPriority w:val="99"/>
    <w:semiHidden/>
    <w:rsid w:val="00A4582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4582C"/>
    <w:rPr>
      <w:b/>
      <w:bCs/>
    </w:rPr>
  </w:style>
  <w:style w:type="character" w:customStyle="1" w:styleId="CommentSubjectChar">
    <w:name w:val="Comment Subject Char"/>
    <w:basedOn w:val="CommentTextChar"/>
    <w:link w:val="CommentSubject"/>
    <w:uiPriority w:val="99"/>
    <w:semiHidden/>
    <w:rsid w:val="00A4582C"/>
    <w:rPr>
      <w:rFonts w:ascii="Times New Roman" w:hAnsi="Times New Roman"/>
      <w:b/>
      <w:bCs/>
      <w:sz w:val="20"/>
      <w:szCs w:val="20"/>
    </w:rPr>
  </w:style>
  <w:style w:type="character" w:customStyle="1" w:styleId="1">
    <w:name w:val="Неразрешенное упоминание1"/>
    <w:basedOn w:val="DefaultParagraphFont"/>
    <w:uiPriority w:val="99"/>
    <w:semiHidden/>
    <w:unhideWhenUsed/>
    <w:rsid w:val="003B4C15"/>
    <w:rPr>
      <w:color w:val="605E5C"/>
      <w:shd w:val="clear" w:color="auto" w:fill="E1DFDD"/>
    </w:rPr>
  </w:style>
  <w:style w:type="table" w:customStyle="1" w:styleId="10">
    <w:name w:val="Сітка таблиці (світла)1"/>
    <w:basedOn w:val="TableNormal"/>
    <w:uiPriority w:val="40"/>
    <w:rsid w:val="003B4C1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11">
    <w:name w:val="Незакрита згадка1"/>
    <w:basedOn w:val="DefaultParagraphFont"/>
    <w:uiPriority w:val="99"/>
    <w:semiHidden/>
    <w:unhideWhenUsed/>
    <w:rsid w:val="00B21F14"/>
    <w:rPr>
      <w:color w:val="605E5C"/>
      <w:shd w:val="clear" w:color="auto" w:fill="E1DFDD"/>
    </w:rPr>
  </w:style>
  <w:style w:type="paragraph" w:customStyle="1" w:styleId="Code">
    <w:name w:val="Code"/>
    <w:basedOn w:val="Normal"/>
    <w:link w:val="CodeChar"/>
    <w:qFormat/>
    <w:rsid w:val="00A46FDD"/>
    <w:pPr>
      <w:spacing w:line="240" w:lineRule="auto"/>
      <w:ind w:firstLine="0"/>
      <w:contextualSpacing w:val="0"/>
      <w:jc w:val="left"/>
    </w:pPr>
    <w:rPr>
      <w:rFonts w:ascii="Consolas" w:hAnsi="Consolas"/>
      <w:sz w:val="16"/>
      <w:szCs w:val="16"/>
    </w:rPr>
  </w:style>
  <w:style w:type="character" w:customStyle="1" w:styleId="CodeChar">
    <w:name w:val="Code Char"/>
    <w:basedOn w:val="DefaultParagraphFont"/>
    <w:link w:val="Code"/>
    <w:rsid w:val="00A46FDD"/>
    <w:rPr>
      <w:rFonts w:ascii="Consolas" w:hAnsi="Consolas"/>
      <w:sz w:val="16"/>
      <w:szCs w:val="16"/>
      <w:lang w:val="uk-UA"/>
    </w:rPr>
  </w:style>
  <w:style w:type="character" w:styleId="Emphasis">
    <w:name w:val="Emphasis"/>
    <w:basedOn w:val="DefaultParagraphFont"/>
    <w:uiPriority w:val="20"/>
    <w:qFormat/>
    <w:rsid w:val="00D56618"/>
    <w:rPr>
      <w:i/>
      <w:iCs/>
    </w:rPr>
  </w:style>
  <w:style w:type="character" w:styleId="UnresolvedMention">
    <w:name w:val="Unresolved Mention"/>
    <w:basedOn w:val="DefaultParagraphFont"/>
    <w:uiPriority w:val="99"/>
    <w:semiHidden/>
    <w:unhideWhenUsed/>
    <w:rsid w:val="00F27521"/>
    <w:rPr>
      <w:color w:val="605E5C"/>
      <w:shd w:val="clear" w:color="auto" w:fill="E1DFDD"/>
    </w:rPr>
  </w:style>
  <w:style w:type="character" w:styleId="Strong">
    <w:name w:val="Strong"/>
    <w:basedOn w:val="DefaultParagraphFont"/>
    <w:uiPriority w:val="22"/>
    <w:qFormat/>
    <w:rsid w:val="00BE763E"/>
    <w:rPr>
      <w:b/>
      <w:bCs/>
    </w:rPr>
  </w:style>
  <w:style w:type="paragraph" w:customStyle="1" w:styleId="break-words">
    <w:name w:val="break-words"/>
    <w:basedOn w:val="Normal"/>
    <w:rsid w:val="001C7E8F"/>
    <w:pPr>
      <w:spacing w:before="100" w:beforeAutospacing="1" w:after="100" w:afterAutospacing="1" w:line="240" w:lineRule="auto"/>
      <w:ind w:firstLine="0"/>
      <w:contextualSpacing w:val="0"/>
      <w:jc w:val="left"/>
    </w:pPr>
    <w:rPr>
      <w:rFonts w:eastAsia="Times New Roman" w:cs="Times New Roman"/>
      <w:sz w:val="24"/>
      <w:szCs w:val="24"/>
      <w:lang w:eastAsia="uk-UA"/>
    </w:rPr>
  </w:style>
  <w:style w:type="table" w:styleId="TableGridLight">
    <w:name w:val="Grid Table Light"/>
    <w:basedOn w:val="TableNormal"/>
    <w:uiPriority w:val="40"/>
    <w:rsid w:val="00CB48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B48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48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48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ext-sm">
    <w:name w:val="text-sm"/>
    <w:basedOn w:val="DefaultParagraphFont"/>
    <w:rsid w:val="004057C0"/>
  </w:style>
  <w:style w:type="paragraph" w:customStyle="1" w:styleId="augment-markdown-paragraph">
    <w:name w:val="augment-markdown-paragraph"/>
    <w:basedOn w:val="Normal"/>
    <w:rsid w:val="00B348B8"/>
    <w:pPr>
      <w:spacing w:before="100" w:beforeAutospacing="1" w:after="100" w:afterAutospacing="1" w:line="240" w:lineRule="auto"/>
      <w:ind w:firstLine="0"/>
      <w:contextualSpacing w:val="0"/>
      <w:jc w:val="left"/>
    </w:pPr>
    <w:rPr>
      <w:rFonts w:eastAsia="Times New Roman" w:cs="Times New Roman"/>
      <w:sz w:val="24"/>
      <w:szCs w:val="24"/>
      <w:lang w:eastAsia="uk-UA"/>
    </w:rPr>
  </w:style>
  <w:style w:type="character" w:styleId="HTMLCode">
    <w:name w:val="HTML Code"/>
    <w:basedOn w:val="DefaultParagraphFont"/>
    <w:uiPriority w:val="99"/>
    <w:semiHidden/>
    <w:unhideWhenUsed/>
    <w:rsid w:val="00B348B8"/>
    <w:rPr>
      <w:rFonts w:ascii="Courier New" w:eastAsia="Times New Roman" w:hAnsi="Courier New" w:cs="Courier New"/>
      <w:sz w:val="20"/>
      <w:szCs w:val="20"/>
    </w:rPr>
  </w:style>
  <w:style w:type="character" w:customStyle="1" w:styleId="c-chat-codespancontent">
    <w:name w:val="c-chat-codespan__content"/>
    <w:basedOn w:val="DefaultParagraphFont"/>
    <w:rsid w:val="00B34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616">
      <w:bodyDiv w:val="1"/>
      <w:marLeft w:val="0"/>
      <w:marRight w:val="0"/>
      <w:marTop w:val="0"/>
      <w:marBottom w:val="0"/>
      <w:divBdr>
        <w:top w:val="none" w:sz="0" w:space="0" w:color="auto"/>
        <w:left w:val="none" w:sz="0" w:space="0" w:color="auto"/>
        <w:bottom w:val="none" w:sz="0" w:space="0" w:color="auto"/>
        <w:right w:val="none" w:sz="0" w:space="0" w:color="auto"/>
      </w:divBdr>
      <w:divsChild>
        <w:div w:id="2141605943">
          <w:marLeft w:val="0"/>
          <w:marRight w:val="0"/>
          <w:marTop w:val="0"/>
          <w:marBottom w:val="0"/>
          <w:divBdr>
            <w:top w:val="none" w:sz="0" w:space="0" w:color="auto"/>
            <w:left w:val="none" w:sz="0" w:space="0" w:color="auto"/>
            <w:bottom w:val="none" w:sz="0" w:space="0" w:color="auto"/>
            <w:right w:val="none" w:sz="0" w:space="0" w:color="auto"/>
          </w:divBdr>
        </w:div>
      </w:divsChild>
    </w:div>
    <w:div w:id="4985379">
      <w:bodyDiv w:val="1"/>
      <w:marLeft w:val="0"/>
      <w:marRight w:val="0"/>
      <w:marTop w:val="0"/>
      <w:marBottom w:val="0"/>
      <w:divBdr>
        <w:top w:val="none" w:sz="0" w:space="0" w:color="auto"/>
        <w:left w:val="none" w:sz="0" w:space="0" w:color="auto"/>
        <w:bottom w:val="none" w:sz="0" w:space="0" w:color="auto"/>
        <w:right w:val="none" w:sz="0" w:space="0" w:color="auto"/>
      </w:divBdr>
    </w:div>
    <w:div w:id="9258920">
      <w:bodyDiv w:val="1"/>
      <w:marLeft w:val="0"/>
      <w:marRight w:val="0"/>
      <w:marTop w:val="0"/>
      <w:marBottom w:val="0"/>
      <w:divBdr>
        <w:top w:val="none" w:sz="0" w:space="0" w:color="auto"/>
        <w:left w:val="none" w:sz="0" w:space="0" w:color="auto"/>
        <w:bottom w:val="none" w:sz="0" w:space="0" w:color="auto"/>
        <w:right w:val="none" w:sz="0" w:space="0" w:color="auto"/>
      </w:divBdr>
      <w:divsChild>
        <w:div w:id="443505130">
          <w:marLeft w:val="0"/>
          <w:marRight w:val="0"/>
          <w:marTop w:val="0"/>
          <w:marBottom w:val="0"/>
          <w:divBdr>
            <w:top w:val="none" w:sz="0" w:space="0" w:color="auto"/>
            <w:left w:val="none" w:sz="0" w:space="0" w:color="auto"/>
            <w:bottom w:val="none" w:sz="0" w:space="0" w:color="auto"/>
            <w:right w:val="none" w:sz="0" w:space="0" w:color="auto"/>
          </w:divBdr>
        </w:div>
      </w:divsChild>
    </w:div>
    <w:div w:id="22681256">
      <w:bodyDiv w:val="1"/>
      <w:marLeft w:val="0"/>
      <w:marRight w:val="0"/>
      <w:marTop w:val="0"/>
      <w:marBottom w:val="0"/>
      <w:divBdr>
        <w:top w:val="none" w:sz="0" w:space="0" w:color="auto"/>
        <w:left w:val="none" w:sz="0" w:space="0" w:color="auto"/>
        <w:bottom w:val="none" w:sz="0" w:space="0" w:color="auto"/>
        <w:right w:val="none" w:sz="0" w:space="0" w:color="auto"/>
      </w:divBdr>
      <w:divsChild>
        <w:div w:id="1744178517">
          <w:marLeft w:val="0"/>
          <w:marRight w:val="0"/>
          <w:marTop w:val="0"/>
          <w:marBottom w:val="0"/>
          <w:divBdr>
            <w:top w:val="none" w:sz="0" w:space="0" w:color="auto"/>
            <w:left w:val="none" w:sz="0" w:space="0" w:color="auto"/>
            <w:bottom w:val="none" w:sz="0" w:space="0" w:color="auto"/>
            <w:right w:val="none" w:sz="0" w:space="0" w:color="auto"/>
          </w:divBdr>
        </w:div>
      </w:divsChild>
    </w:div>
    <w:div w:id="23605059">
      <w:bodyDiv w:val="1"/>
      <w:marLeft w:val="0"/>
      <w:marRight w:val="0"/>
      <w:marTop w:val="0"/>
      <w:marBottom w:val="0"/>
      <w:divBdr>
        <w:top w:val="none" w:sz="0" w:space="0" w:color="auto"/>
        <w:left w:val="none" w:sz="0" w:space="0" w:color="auto"/>
        <w:bottom w:val="none" w:sz="0" w:space="0" w:color="auto"/>
        <w:right w:val="none" w:sz="0" w:space="0" w:color="auto"/>
      </w:divBdr>
      <w:divsChild>
        <w:div w:id="1765883825">
          <w:marLeft w:val="0"/>
          <w:marRight w:val="0"/>
          <w:marTop w:val="0"/>
          <w:marBottom w:val="0"/>
          <w:divBdr>
            <w:top w:val="none" w:sz="0" w:space="0" w:color="auto"/>
            <w:left w:val="none" w:sz="0" w:space="0" w:color="auto"/>
            <w:bottom w:val="none" w:sz="0" w:space="0" w:color="auto"/>
            <w:right w:val="none" w:sz="0" w:space="0" w:color="auto"/>
          </w:divBdr>
        </w:div>
      </w:divsChild>
    </w:div>
    <w:div w:id="24984388">
      <w:bodyDiv w:val="1"/>
      <w:marLeft w:val="0"/>
      <w:marRight w:val="0"/>
      <w:marTop w:val="0"/>
      <w:marBottom w:val="0"/>
      <w:divBdr>
        <w:top w:val="none" w:sz="0" w:space="0" w:color="auto"/>
        <w:left w:val="none" w:sz="0" w:space="0" w:color="auto"/>
        <w:bottom w:val="none" w:sz="0" w:space="0" w:color="auto"/>
        <w:right w:val="none" w:sz="0" w:space="0" w:color="auto"/>
      </w:divBdr>
      <w:divsChild>
        <w:div w:id="1740204093">
          <w:marLeft w:val="0"/>
          <w:marRight w:val="0"/>
          <w:marTop w:val="0"/>
          <w:marBottom w:val="0"/>
          <w:divBdr>
            <w:top w:val="none" w:sz="0" w:space="0" w:color="auto"/>
            <w:left w:val="none" w:sz="0" w:space="0" w:color="auto"/>
            <w:bottom w:val="none" w:sz="0" w:space="0" w:color="auto"/>
            <w:right w:val="none" w:sz="0" w:space="0" w:color="auto"/>
          </w:divBdr>
        </w:div>
      </w:divsChild>
    </w:div>
    <w:div w:id="26109133">
      <w:bodyDiv w:val="1"/>
      <w:marLeft w:val="0"/>
      <w:marRight w:val="0"/>
      <w:marTop w:val="0"/>
      <w:marBottom w:val="0"/>
      <w:divBdr>
        <w:top w:val="none" w:sz="0" w:space="0" w:color="auto"/>
        <w:left w:val="none" w:sz="0" w:space="0" w:color="auto"/>
        <w:bottom w:val="none" w:sz="0" w:space="0" w:color="auto"/>
        <w:right w:val="none" w:sz="0" w:space="0" w:color="auto"/>
      </w:divBdr>
      <w:divsChild>
        <w:div w:id="1595165054">
          <w:marLeft w:val="0"/>
          <w:marRight w:val="0"/>
          <w:marTop w:val="0"/>
          <w:marBottom w:val="0"/>
          <w:divBdr>
            <w:top w:val="none" w:sz="0" w:space="0" w:color="auto"/>
            <w:left w:val="none" w:sz="0" w:space="0" w:color="auto"/>
            <w:bottom w:val="none" w:sz="0" w:space="0" w:color="auto"/>
            <w:right w:val="none" w:sz="0" w:space="0" w:color="auto"/>
          </w:divBdr>
        </w:div>
      </w:divsChild>
    </w:div>
    <w:div w:id="36011657">
      <w:bodyDiv w:val="1"/>
      <w:marLeft w:val="0"/>
      <w:marRight w:val="0"/>
      <w:marTop w:val="0"/>
      <w:marBottom w:val="0"/>
      <w:divBdr>
        <w:top w:val="none" w:sz="0" w:space="0" w:color="auto"/>
        <w:left w:val="none" w:sz="0" w:space="0" w:color="auto"/>
        <w:bottom w:val="none" w:sz="0" w:space="0" w:color="auto"/>
        <w:right w:val="none" w:sz="0" w:space="0" w:color="auto"/>
      </w:divBdr>
    </w:div>
    <w:div w:id="36125625">
      <w:bodyDiv w:val="1"/>
      <w:marLeft w:val="0"/>
      <w:marRight w:val="0"/>
      <w:marTop w:val="0"/>
      <w:marBottom w:val="0"/>
      <w:divBdr>
        <w:top w:val="none" w:sz="0" w:space="0" w:color="auto"/>
        <w:left w:val="none" w:sz="0" w:space="0" w:color="auto"/>
        <w:bottom w:val="none" w:sz="0" w:space="0" w:color="auto"/>
        <w:right w:val="none" w:sz="0" w:space="0" w:color="auto"/>
      </w:divBdr>
      <w:divsChild>
        <w:div w:id="157118195">
          <w:marLeft w:val="0"/>
          <w:marRight w:val="0"/>
          <w:marTop w:val="0"/>
          <w:marBottom w:val="0"/>
          <w:divBdr>
            <w:top w:val="none" w:sz="0" w:space="0" w:color="auto"/>
            <w:left w:val="none" w:sz="0" w:space="0" w:color="auto"/>
            <w:bottom w:val="none" w:sz="0" w:space="0" w:color="auto"/>
            <w:right w:val="none" w:sz="0" w:space="0" w:color="auto"/>
          </w:divBdr>
          <w:divsChild>
            <w:div w:id="2065718926">
              <w:marLeft w:val="0"/>
              <w:marRight w:val="0"/>
              <w:marTop w:val="0"/>
              <w:marBottom w:val="0"/>
              <w:divBdr>
                <w:top w:val="none" w:sz="0" w:space="0" w:color="auto"/>
                <w:left w:val="none" w:sz="0" w:space="0" w:color="auto"/>
                <w:bottom w:val="none" w:sz="0" w:space="0" w:color="auto"/>
                <w:right w:val="none" w:sz="0" w:space="0" w:color="auto"/>
              </w:divBdr>
              <w:divsChild>
                <w:div w:id="2039811303">
                  <w:marLeft w:val="0"/>
                  <w:marRight w:val="0"/>
                  <w:marTop w:val="0"/>
                  <w:marBottom w:val="0"/>
                  <w:divBdr>
                    <w:top w:val="none" w:sz="0" w:space="0" w:color="auto"/>
                    <w:left w:val="none" w:sz="0" w:space="0" w:color="auto"/>
                    <w:bottom w:val="none" w:sz="0" w:space="0" w:color="auto"/>
                    <w:right w:val="none" w:sz="0" w:space="0" w:color="auto"/>
                  </w:divBdr>
                  <w:divsChild>
                    <w:div w:id="585380323">
                      <w:marLeft w:val="0"/>
                      <w:marRight w:val="0"/>
                      <w:marTop w:val="0"/>
                      <w:marBottom w:val="0"/>
                      <w:divBdr>
                        <w:top w:val="none" w:sz="0" w:space="0" w:color="auto"/>
                        <w:left w:val="none" w:sz="0" w:space="0" w:color="auto"/>
                        <w:bottom w:val="none" w:sz="0" w:space="0" w:color="auto"/>
                        <w:right w:val="none" w:sz="0" w:space="0" w:color="auto"/>
                      </w:divBdr>
                      <w:divsChild>
                        <w:div w:id="1092893144">
                          <w:marLeft w:val="0"/>
                          <w:marRight w:val="0"/>
                          <w:marTop w:val="0"/>
                          <w:marBottom w:val="0"/>
                          <w:divBdr>
                            <w:top w:val="none" w:sz="0" w:space="0" w:color="auto"/>
                            <w:left w:val="none" w:sz="0" w:space="0" w:color="auto"/>
                            <w:bottom w:val="none" w:sz="0" w:space="0" w:color="auto"/>
                            <w:right w:val="none" w:sz="0" w:space="0" w:color="auto"/>
                          </w:divBdr>
                          <w:divsChild>
                            <w:div w:id="12673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0785">
      <w:bodyDiv w:val="1"/>
      <w:marLeft w:val="0"/>
      <w:marRight w:val="0"/>
      <w:marTop w:val="0"/>
      <w:marBottom w:val="0"/>
      <w:divBdr>
        <w:top w:val="none" w:sz="0" w:space="0" w:color="auto"/>
        <w:left w:val="none" w:sz="0" w:space="0" w:color="auto"/>
        <w:bottom w:val="none" w:sz="0" w:space="0" w:color="auto"/>
        <w:right w:val="none" w:sz="0" w:space="0" w:color="auto"/>
      </w:divBdr>
    </w:div>
    <w:div w:id="40635211">
      <w:bodyDiv w:val="1"/>
      <w:marLeft w:val="0"/>
      <w:marRight w:val="0"/>
      <w:marTop w:val="0"/>
      <w:marBottom w:val="0"/>
      <w:divBdr>
        <w:top w:val="none" w:sz="0" w:space="0" w:color="auto"/>
        <w:left w:val="none" w:sz="0" w:space="0" w:color="auto"/>
        <w:bottom w:val="none" w:sz="0" w:space="0" w:color="auto"/>
        <w:right w:val="none" w:sz="0" w:space="0" w:color="auto"/>
      </w:divBdr>
    </w:div>
    <w:div w:id="54743070">
      <w:bodyDiv w:val="1"/>
      <w:marLeft w:val="0"/>
      <w:marRight w:val="0"/>
      <w:marTop w:val="0"/>
      <w:marBottom w:val="0"/>
      <w:divBdr>
        <w:top w:val="none" w:sz="0" w:space="0" w:color="auto"/>
        <w:left w:val="none" w:sz="0" w:space="0" w:color="auto"/>
        <w:bottom w:val="none" w:sz="0" w:space="0" w:color="auto"/>
        <w:right w:val="none" w:sz="0" w:space="0" w:color="auto"/>
      </w:divBdr>
    </w:div>
    <w:div w:id="54864098">
      <w:bodyDiv w:val="1"/>
      <w:marLeft w:val="0"/>
      <w:marRight w:val="0"/>
      <w:marTop w:val="0"/>
      <w:marBottom w:val="0"/>
      <w:divBdr>
        <w:top w:val="none" w:sz="0" w:space="0" w:color="auto"/>
        <w:left w:val="none" w:sz="0" w:space="0" w:color="auto"/>
        <w:bottom w:val="none" w:sz="0" w:space="0" w:color="auto"/>
        <w:right w:val="none" w:sz="0" w:space="0" w:color="auto"/>
      </w:divBdr>
    </w:div>
    <w:div w:id="58095616">
      <w:bodyDiv w:val="1"/>
      <w:marLeft w:val="0"/>
      <w:marRight w:val="0"/>
      <w:marTop w:val="0"/>
      <w:marBottom w:val="0"/>
      <w:divBdr>
        <w:top w:val="none" w:sz="0" w:space="0" w:color="auto"/>
        <w:left w:val="none" w:sz="0" w:space="0" w:color="auto"/>
        <w:bottom w:val="none" w:sz="0" w:space="0" w:color="auto"/>
        <w:right w:val="none" w:sz="0" w:space="0" w:color="auto"/>
      </w:divBdr>
      <w:divsChild>
        <w:div w:id="1677461731">
          <w:marLeft w:val="0"/>
          <w:marRight w:val="0"/>
          <w:marTop w:val="0"/>
          <w:marBottom w:val="0"/>
          <w:divBdr>
            <w:top w:val="none" w:sz="0" w:space="0" w:color="auto"/>
            <w:left w:val="none" w:sz="0" w:space="0" w:color="auto"/>
            <w:bottom w:val="none" w:sz="0" w:space="0" w:color="auto"/>
            <w:right w:val="none" w:sz="0" w:space="0" w:color="auto"/>
          </w:divBdr>
        </w:div>
      </w:divsChild>
    </w:div>
    <w:div w:id="64649496">
      <w:bodyDiv w:val="1"/>
      <w:marLeft w:val="0"/>
      <w:marRight w:val="0"/>
      <w:marTop w:val="0"/>
      <w:marBottom w:val="0"/>
      <w:divBdr>
        <w:top w:val="none" w:sz="0" w:space="0" w:color="auto"/>
        <w:left w:val="none" w:sz="0" w:space="0" w:color="auto"/>
        <w:bottom w:val="none" w:sz="0" w:space="0" w:color="auto"/>
        <w:right w:val="none" w:sz="0" w:space="0" w:color="auto"/>
      </w:divBdr>
      <w:divsChild>
        <w:div w:id="74716638">
          <w:marLeft w:val="0"/>
          <w:marRight w:val="0"/>
          <w:marTop w:val="0"/>
          <w:marBottom w:val="0"/>
          <w:divBdr>
            <w:top w:val="none" w:sz="0" w:space="0" w:color="auto"/>
            <w:left w:val="none" w:sz="0" w:space="0" w:color="auto"/>
            <w:bottom w:val="none" w:sz="0" w:space="0" w:color="auto"/>
            <w:right w:val="none" w:sz="0" w:space="0" w:color="auto"/>
          </w:divBdr>
        </w:div>
      </w:divsChild>
    </w:div>
    <w:div w:id="65080250">
      <w:bodyDiv w:val="1"/>
      <w:marLeft w:val="0"/>
      <w:marRight w:val="0"/>
      <w:marTop w:val="0"/>
      <w:marBottom w:val="0"/>
      <w:divBdr>
        <w:top w:val="none" w:sz="0" w:space="0" w:color="auto"/>
        <w:left w:val="none" w:sz="0" w:space="0" w:color="auto"/>
        <w:bottom w:val="none" w:sz="0" w:space="0" w:color="auto"/>
        <w:right w:val="none" w:sz="0" w:space="0" w:color="auto"/>
      </w:divBdr>
      <w:divsChild>
        <w:div w:id="2032023973">
          <w:marLeft w:val="0"/>
          <w:marRight w:val="0"/>
          <w:marTop w:val="0"/>
          <w:marBottom w:val="0"/>
          <w:divBdr>
            <w:top w:val="none" w:sz="0" w:space="0" w:color="auto"/>
            <w:left w:val="none" w:sz="0" w:space="0" w:color="auto"/>
            <w:bottom w:val="none" w:sz="0" w:space="0" w:color="auto"/>
            <w:right w:val="none" w:sz="0" w:space="0" w:color="auto"/>
          </w:divBdr>
        </w:div>
      </w:divsChild>
    </w:div>
    <w:div w:id="71781335">
      <w:bodyDiv w:val="1"/>
      <w:marLeft w:val="0"/>
      <w:marRight w:val="0"/>
      <w:marTop w:val="0"/>
      <w:marBottom w:val="0"/>
      <w:divBdr>
        <w:top w:val="none" w:sz="0" w:space="0" w:color="auto"/>
        <w:left w:val="none" w:sz="0" w:space="0" w:color="auto"/>
        <w:bottom w:val="none" w:sz="0" w:space="0" w:color="auto"/>
        <w:right w:val="none" w:sz="0" w:space="0" w:color="auto"/>
      </w:divBdr>
      <w:divsChild>
        <w:div w:id="605698646">
          <w:marLeft w:val="0"/>
          <w:marRight w:val="0"/>
          <w:marTop w:val="0"/>
          <w:marBottom w:val="0"/>
          <w:divBdr>
            <w:top w:val="none" w:sz="0" w:space="0" w:color="auto"/>
            <w:left w:val="none" w:sz="0" w:space="0" w:color="auto"/>
            <w:bottom w:val="none" w:sz="0" w:space="0" w:color="auto"/>
            <w:right w:val="none" w:sz="0" w:space="0" w:color="auto"/>
          </w:divBdr>
        </w:div>
      </w:divsChild>
    </w:div>
    <w:div w:id="75053261">
      <w:bodyDiv w:val="1"/>
      <w:marLeft w:val="0"/>
      <w:marRight w:val="0"/>
      <w:marTop w:val="0"/>
      <w:marBottom w:val="0"/>
      <w:divBdr>
        <w:top w:val="none" w:sz="0" w:space="0" w:color="auto"/>
        <w:left w:val="none" w:sz="0" w:space="0" w:color="auto"/>
        <w:bottom w:val="none" w:sz="0" w:space="0" w:color="auto"/>
        <w:right w:val="none" w:sz="0" w:space="0" w:color="auto"/>
      </w:divBdr>
    </w:div>
    <w:div w:id="78333559">
      <w:bodyDiv w:val="1"/>
      <w:marLeft w:val="0"/>
      <w:marRight w:val="0"/>
      <w:marTop w:val="0"/>
      <w:marBottom w:val="0"/>
      <w:divBdr>
        <w:top w:val="none" w:sz="0" w:space="0" w:color="auto"/>
        <w:left w:val="none" w:sz="0" w:space="0" w:color="auto"/>
        <w:bottom w:val="none" w:sz="0" w:space="0" w:color="auto"/>
        <w:right w:val="none" w:sz="0" w:space="0" w:color="auto"/>
      </w:divBdr>
      <w:divsChild>
        <w:div w:id="974258433">
          <w:marLeft w:val="0"/>
          <w:marRight w:val="0"/>
          <w:marTop w:val="0"/>
          <w:marBottom w:val="0"/>
          <w:divBdr>
            <w:top w:val="none" w:sz="0" w:space="0" w:color="auto"/>
            <w:left w:val="none" w:sz="0" w:space="0" w:color="auto"/>
            <w:bottom w:val="none" w:sz="0" w:space="0" w:color="auto"/>
            <w:right w:val="none" w:sz="0" w:space="0" w:color="auto"/>
          </w:divBdr>
        </w:div>
      </w:divsChild>
    </w:div>
    <w:div w:id="81991788">
      <w:bodyDiv w:val="1"/>
      <w:marLeft w:val="0"/>
      <w:marRight w:val="0"/>
      <w:marTop w:val="0"/>
      <w:marBottom w:val="0"/>
      <w:divBdr>
        <w:top w:val="none" w:sz="0" w:space="0" w:color="auto"/>
        <w:left w:val="none" w:sz="0" w:space="0" w:color="auto"/>
        <w:bottom w:val="none" w:sz="0" w:space="0" w:color="auto"/>
        <w:right w:val="none" w:sz="0" w:space="0" w:color="auto"/>
      </w:divBdr>
    </w:div>
    <w:div w:id="82337604">
      <w:bodyDiv w:val="1"/>
      <w:marLeft w:val="0"/>
      <w:marRight w:val="0"/>
      <w:marTop w:val="0"/>
      <w:marBottom w:val="0"/>
      <w:divBdr>
        <w:top w:val="none" w:sz="0" w:space="0" w:color="auto"/>
        <w:left w:val="none" w:sz="0" w:space="0" w:color="auto"/>
        <w:bottom w:val="none" w:sz="0" w:space="0" w:color="auto"/>
        <w:right w:val="none" w:sz="0" w:space="0" w:color="auto"/>
      </w:divBdr>
      <w:divsChild>
        <w:div w:id="608050441">
          <w:marLeft w:val="0"/>
          <w:marRight w:val="0"/>
          <w:marTop w:val="0"/>
          <w:marBottom w:val="0"/>
          <w:divBdr>
            <w:top w:val="none" w:sz="0" w:space="0" w:color="auto"/>
            <w:left w:val="none" w:sz="0" w:space="0" w:color="auto"/>
            <w:bottom w:val="none" w:sz="0" w:space="0" w:color="auto"/>
            <w:right w:val="none" w:sz="0" w:space="0" w:color="auto"/>
          </w:divBdr>
        </w:div>
      </w:divsChild>
    </w:div>
    <w:div w:id="83842241">
      <w:bodyDiv w:val="1"/>
      <w:marLeft w:val="0"/>
      <w:marRight w:val="0"/>
      <w:marTop w:val="0"/>
      <w:marBottom w:val="0"/>
      <w:divBdr>
        <w:top w:val="none" w:sz="0" w:space="0" w:color="auto"/>
        <w:left w:val="none" w:sz="0" w:space="0" w:color="auto"/>
        <w:bottom w:val="none" w:sz="0" w:space="0" w:color="auto"/>
        <w:right w:val="none" w:sz="0" w:space="0" w:color="auto"/>
      </w:divBdr>
      <w:divsChild>
        <w:div w:id="1033580277">
          <w:marLeft w:val="0"/>
          <w:marRight w:val="0"/>
          <w:marTop w:val="0"/>
          <w:marBottom w:val="0"/>
          <w:divBdr>
            <w:top w:val="none" w:sz="0" w:space="0" w:color="auto"/>
            <w:left w:val="none" w:sz="0" w:space="0" w:color="auto"/>
            <w:bottom w:val="none" w:sz="0" w:space="0" w:color="auto"/>
            <w:right w:val="none" w:sz="0" w:space="0" w:color="auto"/>
          </w:divBdr>
          <w:divsChild>
            <w:div w:id="3590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735">
      <w:bodyDiv w:val="1"/>
      <w:marLeft w:val="0"/>
      <w:marRight w:val="0"/>
      <w:marTop w:val="0"/>
      <w:marBottom w:val="0"/>
      <w:divBdr>
        <w:top w:val="none" w:sz="0" w:space="0" w:color="auto"/>
        <w:left w:val="none" w:sz="0" w:space="0" w:color="auto"/>
        <w:bottom w:val="none" w:sz="0" w:space="0" w:color="auto"/>
        <w:right w:val="none" w:sz="0" w:space="0" w:color="auto"/>
      </w:divBdr>
      <w:divsChild>
        <w:div w:id="28838916">
          <w:marLeft w:val="0"/>
          <w:marRight w:val="0"/>
          <w:marTop w:val="0"/>
          <w:marBottom w:val="0"/>
          <w:divBdr>
            <w:top w:val="none" w:sz="0" w:space="0" w:color="auto"/>
            <w:left w:val="none" w:sz="0" w:space="0" w:color="auto"/>
            <w:bottom w:val="none" w:sz="0" w:space="0" w:color="auto"/>
            <w:right w:val="none" w:sz="0" w:space="0" w:color="auto"/>
          </w:divBdr>
        </w:div>
      </w:divsChild>
    </w:div>
    <w:div w:id="98650748">
      <w:bodyDiv w:val="1"/>
      <w:marLeft w:val="0"/>
      <w:marRight w:val="0"/>
      <w:marTop w:val="0"/>
      <w:marBottom w:val="0"/>
      <w:divBdr>
        <w:top w:val="none" w:sz="0" w:space="0" w:color="auto"/>
        <w:left w:val="none" w:sz="0" w:space="0" w:color="auto"/>
        <w:bottom w:val="none" w:sz="0" w:space="0" w:color="auto"/>
        <w:right w:val="none" w:sz="0" w:space="0" w:color="auto"/>
      </w:divBdr>
      <w:divsChild>
        <w:div w:id="1715545277">
          <w:marLeft w:val="0"/>
          <w:marRight w:val="0"/>
          <w:marTop w:val="0"/>
          <w:marBottom w:val="0"/>
          <w:divBdr>
            <w:top w:val="none" w:sz="0" w:space="0" w:color="auto"/>
            <w:left w:val="none" w:sz="0" w:space="0" w:color="auto"/>
            <w:bottom w:val="none" w:sz="0" w:space="0" w:color="auto"/>
            <w:right w:val="none" w:sz="0" w:space="0" w:color="auto"/>
          </w:divBdr>
        </w:div>
      </w:divsChild>
    </w:div>
    <w:div w:id="99447757">
      <w:bodyDiv w:val="1"/>
      <w:marLeft w:val="0"/>
      <w:marRight w:val="0"/>
      <w:marTop w:val="0"/>
      <w:marBottom w:val="0"/>
      <w:divBdr>
        <w:top w:val="none" w:sz="0" w:space="0" w:color="auto"/>
        <w:left w:val="none" w:sz="0" w:space="0" w:color="auto"/>
        <w:bottom w:val="none" w:sz="0" w:space="0" w:color="auto"/>
        <w:right w:val="none" w:sz="0" w:space="0" w:color="auto"/>
      </w:divBdr>
      <w:divsChild>
        <w:div w:id="1817913470">
          <w:marLeft w:val="0"/>
          <w:marRight w:val="0"/>
          <w:marTop w:val="0"/>
          <w:marBottom w:val="0"/>
          <w:divBdr>
            <w:top w:val="none" w:sz="0" w:space="0" w:color="auto"/>
            <w:left w:val="none" w:sz="0" w:space="0" w:color="auto"/>
            <w:bottom w:val="none" w:sz="0" w:space="0" w:color="auto"/>
            <w:right w:val="none" w:sz="0" w:space="0" w:color="auto"/>
          </w:divBdr>
        </w:div>
      </w:divsChild>
    </w:div>
    <w:div w:id="100220821">
      <w:bodyDiv w:val="1"/>
      <w:marLeft w:val="0"/>
      <w:marRight w:val="0"/>
      <w:marTop w:val="0"/>
      <w:marBottom w:val="0"/>
      <w:divBdr>
        <w:top w:val="none" w:sz="0" w:space="0" w:color="auto"/>
        <w:left w:val="none" w:sz="0" w:space="0" w:color="auto"/>
        <w:bottom w:val="none" w:sz="0" w:space="0" w:color="auto"/>
        <w:right w:val="none" w:sz="0" w:space="0" w:color="auto"/>
      </w:divBdr>
      <w:divsChild>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 w:id="100419953">
      <w:bodyDiv w:val="1"/>
      <w:marLeft w:val="0"/>
      <w:marRight w:val="0"/>
      <w:marTop w:val="0"/>
      <w:marBottom w:val="0"/>
      <w:divBdr>
        <w:top w:val="none" w:sz="0" w:space="0" w:color="auto"/>
        <w:left w:val="none" w:sz="0" w:space="0" w:color="auto"/>
        <w:bottom w:val="none" w:sz="0" w:space="0" w:color="auto"/>
        <w:right w:val="none" w:sz="0" w:space="0" w:color="auto"/>
      </w:divBdr>
    </w:div>
    <w:div w:id="112674269">
      <w:bodyDiv w:val="1"/>
      <w:marLeft w:val="0"/>
      <w:marRight w:val="0"/>
      <w:marTop w:val="0"/>
      <w:marBottom w:val="0"/>
      <w:divBdr>
        <w:top w:val="none" w:sz="0" w:space="0" w:color="auto"/>
        <w:left w:val="none" w:sz="0" w:space="0" w:color="auto"/>
        <w:bottom w:val="none" w:sz="0" w:space="0" w:color="auto"/>
        <w:right w:val="none" w:sz="0" w:space="0" w:color="auto"/>
      </w:divBdr>
      <w:divsChild>
        <w:div w:id="658923206">
          <w:marLeft w:val="0"/>
          <w:marRight w:val="0"/>
          <w:marTop w:val="0"/>
          <w:marBottom w:val="0"/>
          <w:divBdr>
            <w:top w:val="none" w:sz="0" w:space="0" w:color="auto"/>
            <w:left w:val="none" w:sz="0" w:space="0" w:color="auto"/>
            <w:bottom w:val="none" w:sz="0" w:space="0" w:color="auto"/>
            <w:right w:val="none" w:sz="0" w:space="0" w:color="auto"/>
          </w:divBdr>
        </w:div>
      </w:divsChild>
    </w:div>
    <w:div w:id="115680650">
      <w:bodyDiv w:val="1"/>
      <w:marLeft w:val="0"/>
      <w:marRight w:val="0"/>
      <w:marTop w:val="0"/>
      <w:marBottom w:val="0"/>
      <w:divBdr>
        <w:top w:val="none" w:sz="0" w:space="0" w:color="auto"/>
        <w:left w:val="none" w:sz="0" w:space="0" w:color="auto"/>
        <w:bottom w:val="none" w:sz="0" w:space="0" w:color="auto"/>
        <w:right w:val="none" w:sz="0" w:space="0" w:color="auto"/>
      </w:divBdr>
    </w:div>
    <w:div w:id="116029132">
      <w:bodyDiv w:val="1"/>
      <w:marLeft w:val="0"/>
      <w:marRight w:val="0"/>
      <w:marTop w:val="0"/>
      <w:marBottom w:val="0"/>
      <w:divBdr>
        <w:top w:val="none" w:sz="0" w:space="0" w:color="auto"/>
        <w:left w:val="none" w:sz="0" w:space="0" w:color="auto"/>
        <w:bottom w:val="none" w:sz="0" w:space="0" w:color="auto"/>
        <w:right w:val="none" w:sz="0" w:space="0" w:color="auto"/>
      </w:divBdr>
    </w:div>
    <w:div w:id="116533719">
      <w:bodyDiv w:val="1"/>
      <w:marLeft w:val="0"/>
      <w:marRight w:val="0"/>
      <w:marTop w:val="0"/>
      <w:marBottom w:val="0"/>
      <w:divBdr>
        <w:top w:val="none" w:sz="0" w:space="0" w:color="auto"/>
        <w:left w:val="none" w:sz="0" w:space="0" w:color="auto"/>
        <w:bottom w:val="none" w:sz="0" w:space="0" w:color="auto"/>
        <w:right w:val="none" w:sz="0" w:space="0" w:color="auto"/>
      </w:divBdr>
    </w:div>
    <w:div w:id="120996929">
      <w:bodyDiv w:val="1"/>
      <w:marLeft w:val="0"/>
      <w:marRight w:val="0"/>
      <w:marTop w:val="0"/>
      <w:marBottom w:val="0"/>
      <w:divBdr>
        <w:top w:val="none" w:sz="0" w:space="0" w:color="auto"/>
        <w:left w:val="none" w:sz="0" w:space="0" w:color="auto"/>
        <w:bottom w:val="none" w:sz="0" w:space="0" w:color="auto"/>
        <w:right w:val="none" w:sz="0" w:space="0" w:color="auto"/>
      </w:divBdr>
      <w:divsChild>
        <w:div w:id="1738936071">
          <w:marLeft w:val="0"/>
          <w:marRight w:val="0"/>
          <w:marTop w:val="0"/>
          <w:marBottom w:val="0"/>
          <w:divBdr>
            <w:top w:val="none" w:sz="0" w:space="0" w:color="auto"/>
            <w:left w:val="none" w:sz="0" w:space="0" w:color="auto"/>
            <w:bottom w:val="none" w:sz="0" w:space="0" w:color="auto"/>
            <w:right w:val="none" w:sz="0" w:space="0" w:color="auto"/>
          </w:divBdr>
        </w:div>
      </w:divsChild>
    </w:div>
    <w:div w:id="123937416">
      <w:bodyDiv w:val="1"/>
      <w:marLeft w:val="0"/>
      <w:marRight w:val="0"/>
      <w:marTop w:val="0"/>
      <w:marBottom w:val="0"/>
      <w:divBdr>
        <w:top w:val="none" w:sz="0" w:space="0" w:color="auto"/>
        <w:left w:val="none" w:sz="0" w:space="0" w:color="auto"/>
        <w:bottom w:val="none" w:sz="0" w:space="0" w:color="auto"/>
        <w:right w:val="none" w:sz="0" w:space="0" w:color="auto"/>
      </w:divBdr>
      <w:divsChild>
        <w:div w:id="2111272845">
          <w:marLeft w:val="0"/>
          <w:marRight w:val="0"/>
          <w:marTop w:val="0"/>
          <w:marBottom w:val="0"/>
          <w:divBdr>
            <w:top w:val="none" w:sz="0" w:space="0" w:color="auto"/>
            <w:left w:val="none" w:sz="0" w:space="0" w:color="auto"/>
            <w:bottom w:val="none" w:sz="0" w:space="0" w:color="auto"/>
            <w:right w:val="none" w:sz="0" w:space="0" w:color="auto"/>
          </w:divBdr>
        </w:div>
      </w:divsChild>
    </w:div>
    <w:div w:id="124278827">
      <w:bodyDiv w:val="1"/>
      <w:marLeft w:val="0"/>
      <w:marRight w:val="0"/>
      <w:marTop w:val="0"/>
      <w:marBottom w:val="0"/>
      <w:divBdr>
        <w:top w:val="none" w:sz="0" w:space="0" w:color="auto"/>
        <w:left w:val="none" w:sz="0" w:space="0" w:color="auto"/>
        <w:bottom w:val="none" w:sz="0" w:space="0" w:color="auto"/>
        <w:right w:val="none" w:sz="0" w:space="0" w:color="auto"/>
      </w:divBdr>
      <w:divsChild>
        <w:div w:id="1603221541">
          <w:marLeft w:val="0"/>
          <w:marRight w:val="0"/>
          <w:marTop w:val="0"/>
          <w:marBottom w:val="0"/>
          <w:divBdr>
            <w:top w:val="none" w:sz="0" w:space="0" w:color="auto"/>
            <w:left w:val="none" w:sz="0" w:space="0" w:color="auto"/>
            <w:bottom w:val="none" w:sz="0" w:space="0" w:color="auto"/>
            <w:right w:val="none" w:sz="0" w:space="0" w:color="auto"/>
          </w:divBdr>
        </w:div>
      </w:divsChild>
    </w:div>
    <w:div w:id="124349289">
      <w:bodyDiv w:val="1"/>
      <w:marLeft w:val="0"/>
      <w:marRight w:val="0"/>
      <w:marTop w:val="0"/>
      <w:marBottom w:val="0"/>
      <w:divBdr>
        <w:top w:val="none" w:sz="0" w:space="0" w:color="auto"/>
        <w:left w:val="none" w:sz="0" w:space="0" w:color="auto"/>
        <w:bottom w:val="none" w:sz="0" w:space="0" w:color="auto"/>
        <w:right w:val="none" w:sz="0" w:space="0" w:color="auto"/>
      </w:divBdr>
      <w:divsChild>
        <w:div w:id="263464122">
          <w:marLeft w:val="0"/>
          <w:marRight w:val="0"/>
          <w:marTop w:val="0"/>
          <w:marBottom w:val="0"/>
          <w:divBdr>
            <w:top w:val="none" w:sz="0" w:space="0" w:color="auto"/>
            <w:left w:val="none" w:sz="0" w:space="0" w:color="auto"/>
            <w:bottom w:val="none" w:sz="0" w:space="0" w:color="auto"/>
            <w:right w:val="none" w:sz="0" w:space="0" w:color="auto"/>
          </w:divBdr>
        </w:div>
      </w:divsChild>
    </w:div>
    <w:div w:id="124474026">
      <w:bodyDiv w:val="1"/>
      <w:marLeft w:val="0"/>
      <w:marRight w:val="0"/>
      <w:marTop w:val="0"/>
      <w:marBottom w:val="0"/>
      <w:divBdr>
        <w:top w:val="none" w:sz="0" w:space="0" w:color="auto"/>
        <w:left w:val="none" w:sz="0" w:space="0" w:color="auto"/>
        <w:bottom w:val="none" w:sz="0" w:space="0" w:color="auto"/>
        <w:right w:val="none" w:sz="0" w:space="0" w:color="auto"/>
      </w:divBdr>
    </w:div>
    <w:div w:id="125856659">
      <w:bodyDiv w:val="1"/>
      <w:marLeft w:val="0"/>
      <w:marRight w:val="0"/>
      <w:marTop w:val="0"/>
      <w:marBottom w:val="0"/>
      <w:divBdr>
        <w:top w:val="none" w:sz="0" w:space="0" w:color="auto"/>
        <w:left w:val="none" w:sz="0" w:space="0" w:color="auto"/>
        <w:bottom w:val="none" w:sz="0" w:space="0" w:color="auto"/>
        <w:right w:val="none" w:sz="0" w:space="0" w:color="auto"/>
      </w:divBdr>
      <w:divsChild>
        <w:div w:id="1851525177">
          <w:marLeft w:val="0"/>
          <w:marRight w:val="0"/>
          <w:marTop w:val="0"/>
          <w:marBottom w:val="0"/>
          <w:divBdr>
            <w:top w:val="none" w:sz="0" w:space="0" w:color="auto"/>
            <w:left w:val="none" w:sz="0" w:space="0" w:color="auto"/>
            <w:bottom w:val="none" w:sz="0" w:space="0" w:color="auto"/>
            <w:right w:val="none" w:sz="0" w:space="0" w:color="auto"/>
          </w:divBdr>
        </w:div>
      </w:divsChild>
    </w:div>
    <w:div w:id="126314986">
      <w:bodyDiv w:val="1"/>
      <w:marLeft w:val="0"/>
      <w:marRight w:val="0"/>
      <w:marTop w:val="0"/>
      <w:marBottom w:val="0"/>
      <w:divBdr>
        <w:top w:val="none" w:sz="0" w:space="0" w:color="auto"/>
        <w:left w:val="none" w:sz="0" w:space="0" w:color="auto"/>
        <w:bottom w:val="none" w:sz="0" w:space="0" w:color="auto"/>
        <w:right w:val="none" w:sz="0" w:space="0" w:color="auto"/>
      </w:divBdr>
    </w:div>
    <w:div w:id="133718961">
      <w:bodyDiv w:val="1"/>
      <w:marLeft w:val="0"/>
      <w:marRight w:val="0"/>
      <w:marTop w:val="0"/>
      <w:marBottom w:val="0"/>
      <w:divBdr>
        <w:top w:val="none" w:sz="0" w:space="0" w:color="auto"/>
        <w:left w:val="none" w:sz="0" w:space="0" w:color="auto"/>
        <w:bottom w:val="none" w:sz="0" w:space="0" w:color="auto"/>
        <w:right w:val="none" w:sz="0" w:space="0" w:color="auto"/>
      </w:divBdr>
      <w:divsChild>
        <w:div w:id="1707170969">
          <w:marLeft w:val="0"/>
          <w:marRight w:val="0"/>
          <w:marTop w:val="0"/>
          <w:marBottom w:val="0"/>
          <w:divBdr>
            <w:top w:val="none" w:sz="0" w:space="0" w:color="auto"/>
            <w:left w:val="none" w:sz="0" w:space="0" w:color="auto"/>
            <w:bottom w:val="none" w:sz="0" w:space="0" w:color="auto"/>
            <w:right w:val="none" w:sz="0" w:space="0" w:color="auto"/>
          </w:divBdr>
        </w:div>
      </w:divsChild>
    </w:div>
    <w:div w:id="140007026">
      <w:bodyDiv w:val="1"/>
      <w:marLeft w:val="0"/>
      <w:marRight w:val="0"/>
      <w:marTop w:val="0"/>
      <w:marBottom w:val="0"/>
      <w:divBdr>
        <w:top w:val="none" w:sz="0" w:space="0" w:color="auto"/>
        <w:left w:val="none" w:sz="0" w:space="0" w:color="auto"/>
        <w:bottom w:val="none" w:sz="0" w:space="0" w:color="auto"/>
        <w:right w:val="none" w:sz="0" w:space="0" w:color="auto"/>
      </w:divBdr>
      <w:divsChild>
        <w:div w:id="1497722754">
          <w:marLeft w:val="0"/>
          <w:marRight w:val="0"/>
          <w:marTop w:val="0"/>
          <w:marBottom w:val="0"/>
          <w:divBdr>
            <w:top w:val="none" w:sz="0" w:space="0" w:color="auto"/>
            <w:left w:val="none" w:sz="0" w:space="0" w:color="auto"/>
            <w:bottom w:val="none" w:sz="0" w:space="0" w:color="auto"/>
            <w:right w:val="none" w:sz="0" w:space="0" w:color="auto"/>
          </w:divBdr>
        </w:div>
      </w:divsChild>
    </w:div>
    <w:div w:id="141698758">
      <w:bodyDiv w:val="1"/>
      <w:marLeft w:val="0"/>
      <w:marRight w:val="0"/>
      <w:marTop w:val="0"/>
      <w:marBottom w:val="0"/>
      <w:divBdr>
        <w:top w:val="none" w:sz="0" w:space="0" w:color="auto"/>
        <w:left w:val="none" w:sz="0" w:space="0" w:color="auto"/>
        <w:bottom w:val="none" w:sz="0" w:space="0" w:color="auto"/>
        <w:right w:val="none" w:sz="0" w:space="0" w:color="auto"/>
      </w:divBdr>
    </w:div>
    <w:div w:id="145365025">
      <w:bodyDiv w:val="1"/>
      <w:marLeft w:val="0"/>
      <w:marRight w:val="0"/>
      <w:marTop w:val="0"/>
      <w:marBottom w:val="0"/>
      <w:divBdr>
        <w:top w:val="none" w:sz="0" w:space="0" w:color="auto"/>
        <w:left w:val="none" w:sz="0" w:space="0" w:color="auto"/>
        <w:bottom w:val="none" w:sz="0" w:space="0" w:color="auto"/>
        <w:right w:val="none" w:sz="0" w:space="0" w:color="auto"/>
      </w:divBdr>
      <w:divsChild>
        <w:div w:id="1693074413">
          <w:marLeft w:val="0"/>
          <w:marRight w:val="0"/>
          <w:marTop w:val="0"/>
          <w:marBottom w:val="0"/>
          <w:divBdr>
            <w:top w:val="none" w:sz="0" w:space="0" w:color="auto"/>
            <w:left w:val="none" w:sz="0" w:space="0" w:color="auto"/>
            <w:bottom w:val="none" w:sz="0" w:space="0" w:color="auto"/>
            <w:right w:val="none" w:sz="0" w:space="0" w:color="auto"/>
          </w:divBdr>
        </w:div>
      </w:divsChild>
    </w:div>
    <w:div w:id="149488701">
      <w:bodyDiv w:val="1"/>
      <w:marLeft w:val="0"/>
      <w:marRight w:val="0"/>
      <w:marTop w:val="0"/>
      <w:marBottom w:val="0"/>
      <w:divBdr>
        <w:top w:val="none" w:sz="0" w:space="0" w:color="auto"/>
        <w:left w:val="none" w:sz="0" w:space="0" w:color="auto"/>
        <w:bottom w:val="none" w:sz="0" w:space="0" w:color="auto"/>
        <w:right w:val="none" w:sz="0" w:space="0" w:color="auto"/>
      </w:divBdr>
    </w:div>
    <w:div w:id="149947271">
      <w:bodyDiv w:val="1"/>
      <w:marLeft w:val="0"/>
      <w:marRight w:val="0"/>
      <w:marTop w:val="0"/>
      <w:marBottom w:val="0"/>
      <w:divBdr>
        <w:top w:val="none" w:sz="0" w:space="0" w:color="auto"/>
        <w:left w:val="none" w:sz="0" w:space="0" w:color="auto"/>
        <w:bottom w:val="none" w:sz="0" w:space="0" w:color="auto"/>
        <w:right w:val="none" w:sz="0" w:space="0" w:color="auto"/>
      </w:divBdr>
      <w:divsChild>
        <w:div w:id="911619539">
          <w:marLeft w:val="0"/>
          <w:marRight w:val="0"/>
          <w:marTop w:val="0"/>
          <w:marBottom w:val="0"/>
          <w:divBdr>
            <w:top w:val="none" w:sz="0" w:space="0" w:color="auto"/>
            <w:left w:val="none" w:sz="0" w:space="0" w:color="auto"/>
            <w:bottom w:val="none" w:sz="0" w:space="0" w:color="auto"/>
            <w:right w:val="none" w:sz="0" w:space="0" w:color="auto"/>
          </w:divBdr>
        </w:div>
      </w:divsChild>
    </w:div>
    <w:div w:id="153420898">
      <w:bodyDiv w:val="1"/>
      <w:marLeft w:val="0"/>
      <w:marRight w:val="0"/>
      <w:marTop w:val="0"/>
      <w:marBottom w:val="0"/>
      <w:divBdr>
        <w:top w:val="none" w:sz="0" w:space="0" w:color="auto"/>
        <w:left w:val="none" w:sz="0" w:space="0" w:color="auto"/>
        <w:bottom w:val="none" w:sz="0" w:space="0" w:color="auto"/>
        <w:right w:val="none" w:sz="0" w:space="0" w:color="auto"/>
      </w:divBdr>
      <w:divsChild>
        <w:div w:id="760562800">
          <w:marLeft w:val="0"/>
          <w:marRight w:val="0"/>
          <w:marTop w:val="0"/>
          <w:marBottom w:val="0"/>
          <w:divBdr>
            <w:top w:val="none" w:sz="0" w:space="0" w:color="auto"/>
            <w:left w:val="none" w:sz="0" w:space="0" w:color="auto"/>
            <w:bottom w:val="none" w:sz="0" w:space="0" w:color="auto"/>
            <w:right w:val="none" w:sz="0" w:space="0" w:color="auto"/>
          </w:divBdr>
        </w:div>
      </w:divsChild>
    </w:div>
    <w:div w:id="153764349">
      <w:bodyDiv w:val="1"/>
      <w:marLeft w:val="0"/>
      <w:marRight w:val="0"/>
      <w:marTop w:val="0"/>
      <w:marBottom w:val="0"/>
      <w:divBdr>
        <w:top w:val="none" w:sz="0" w:space="0" w:color="auto"/>
        <w:left w:val="none" w:sz="0" w:space="0" w:color="auto"/>
        <w:bottom w:val="none" w:sz="0" w:space="0" w:color="auto"/>
        <w:right w:val="none" w:sz="0" w:space="0" w:color="auto"/>
      </w:divBdr>
      <w:divsChild>
        <w:div w:id="160315329">
          <w:marLeft w:val="0"/>
          <w:marRight w:val="0"/>
          <w:marTop w:val="0"/>
          <w:marBottom w:val="0"/>
          <w:divBdr>
            <w:top w:val="none" w:sz="0" w:space="0" w:color="auto"/>
            <w:left w:val="none" w:sz="0" w:space="0" w:color="auto"/>
            <w:bottom w:val="none" w:sz="0" w:space="0" w:color="auto"/>
            <w:right w:val="none" w:sz="0" w:space="0" w:color="auto"/>
          </w:divBdr>
        </w:div>
      </w:divsChild>
    </w:div>
    <w:div w:id="154804844">
      <w:bodyDiv w:val="1"/>
      <w:marLeft w:val="0"/>
      <w:marRight w:val="0"/>
      <w:marTop w:val="0"/>
      <w:marBottom w:val="0"/>
      <w:divBdr>
        <w:top w:val="none" w:sz="0" w:space="0" w:color="auto"/>
        <w:left w:val="none" w:sz="0" w:space="0" w:color="auto"/>
        <w:bottom w:val="none" w:sz="0" w:space="0" w:color="auto"/>
        <w:right w:val="none" w:sz="0" w:space="0" w:color="auto"/>
      </w:divBdr>
      <w:divsChild>
        <w:div w:id="1742482812">
          <w:marLeft w:val="0"/>
          <w:marRight w:val="0"/>
          <w:marTop w:val="0"/>
          <w:marBottom w:val="0"/>
          <w:divBdr>
            <w:top w:val="none" w:sz="0" w:space="0" w:color="auto"/>
            <w:left w:val="none" w:sz="0" w:space="0" w:color="auto"/>
            <w:bottom w:val="none" w:sz="0" w:space="0" w:color="auto"/>
            <w:right w:val="none" w:sz="0" w:space="0" w:color="auto"/>
          </w:divBdr>
        </w:div>
      </w:divsChild>
    </w:div>
    <w:div w:id="158007353">
      <w:bodyDiv w:val="1"/>
      <w:marLeft w:val="0"/>
      <w:marRight w:val="0"/>
      <w:marTop w:val="0"/>
      <w:marBottom w:val="0"/>
      <w:divBdr>
        <w:top w:val="none" w:sz="0" w:space="0" w:color="auto"/>
        <w:left w:val="none" w:sz="0" w:space="0" w:color="auto"/>
        <w:bottom w:val="none" w:sz="0" w:space="0" w:color="auto"/>
        <w:right w:val="none" w:sz="0" w:space="0" w:color="auto"/>
      </w:divBdr>
      <w:divsChild>
        <w:div w:id="1001129157">
          <w:marLeft w:val="0"/>
          <w:marRight w:val="0"/>
          <w:marTop w:val="0"/>
          <w:marBottom w:val="0"/>
          <w:divBdr>
            <w:top w:val="none" w:sz="0" w:space="0" w:color="auto"/>
            <w:left w:val="none" w:sz="0" w:space="0" w:color="auto"/>
            <w:bottom w:val="none" w:sz="0" w:space="0" w:color="auto"/>
            <w:right w:val="none" w:sz="0" w:space="0" w:color="auto"/>
          </w:divBdr>
        </w:div>
      </w:divsChild>
    </w:div>
    <w:div w:id="163403706">
      <w:bodyDiv w:val="1"/>
      <w:marLeft w:val="0"/>
      <w:marRight w:val="0"/>
      <w:marTop w:val="0"/>
      <w:marBottom w:val="0"/>
      <w:divBdr>
        <w:top w:val="none" w:sz="0" w:space="0" w:color="auto"/>
        <w:left w:val="none" w:sz="0" w:space="0" w:color="auto"/>
        <w:bottom w:val="none" w:sz="0" w:space="0" w:color="auto"/>
        <w:right w:val="none" w:sz="0" w:space="0" w:color="auto"/>
      </w:divBdr>
      <w:divsChild>
        <w:div w:id="361514249">
          <w:marLeft w:val="0"/>
          <w:marRight w:val="0"/>
          <w:marTop w:val="0"/>
          <w:marBottom w:val="0"/>
          <w:divBdr>
            <w:top w:val="none" w:sz="0" w:space="0" w:color="auto"/>
            <w:left w:val="none" w:sz="0" w:space="0" w:color="auto"/>
            <w:bottom w:val="none" w:sz="0" w:space="0" w:color="auto"/>
            <w:right w:val="none" w:sz="0" w:space="0" w:color="auto"/>
          </w:divBdr>
          <w:divsChild>
            <w:div w:id="2043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7293">
      <w:bodyDiv w:val="1"/>
      <w:marLeft w:val="0"/>
      <w:marRight w:val="0"/>
      <w:marTop w:val="0"/>
      <w:marBottom w:val="0"/>
      <w:divBdr>
        <w:top w:val="none" w:sz="0" w:space="0" w:color="auto"/>
        <w:left w:val="none" w:sz="0" w:space="0" w:color="auto"/>
        <w:bottom w:val="none" w:sz="0" w:space="0" w:color="auto"/>
        <w:right w:val="none" w:sz="0" w:space="0" w:color="auto"/>
      </w:divBdr>
      <w:divsChild>
        <w:div w:id="954795849">
          <w:marLeft w:val="0"/>
          <w:marRight w:val="0"/>
          <w:marTop w:val="0"/>
          <w:marBottom w:val="0"/>
          <w:divBdr>
            <w:top w:val="none" w:sz="0" w:space="0" w:color="auto"/>
            <w:left w:val="none" w:sz="0" w:space="0" w:color="auto"/>
            <w:bottom w:val="none" w:sz="0" w:space="0" w:color="auto"/>
            <w:right w:val="none" w:sz="0" w:space="0" w:color="auto"/>
          </w:divBdr>
        </w:div>
      </w:divsChild>
    </w:div>
    <w:div w:id="171995281">
      <w:bodyDiv w:val="1"/>
      <w:marLeft w:val="0"/>
      <w:marRight w:val="0"/>
      <w:marTop w:val="0"/>
      <w:marBottom w:val="0"/>
      <w:divBdr>
        <w:top w:val="none" w:sz="0" w:space="0" w:color="auto"/>
        <w:left w:val="none" w:sz="0" w:space="0" w:color="auto"/>
        <w:bottom w:val="none" w:sz="0" w:space="0" w:color="auto"/>
        <w:right w:val="none" w:sz="0" w:space="0" w:color="auto"/>
      </w:divBdr>
      <w:divsChild>
        <w:div w:id="1639650209">
          <w:marLeft w:val="0"/>
          <w:marRight w:val="0"/>
          <w:marTop w:val="0"/>
          <w:marBottom w:val="0"/>
          <w:divBdr>
            <w:top w:val="none" w:sz="0" w:space="0" w:color="auto"/>
            <w:left w:val="none" w:sz="0" w:space="0" w:color="auto"/>
            <w:bottom w:val="none" w:sz="0" w:space="0" w:color="auto"/>
            <w:right w:val="none" w:sz="0" w:space="0" w:color="auto"/>
          </w:divBdr>
        </w:div>
      </w:divsChild>
    </w:div>
    <w:div w:id="181208152">
      <w:bodyDiv w:val="1"/>
      <w:marLeft w:val="0"/>
      <w:marRight w:val="0"/>
      <w:marTop w:val="0"/>
      <w:marBottom w:val="0"/>
      <w:divBdr>
        <w:top w:val="none" w:sz="0" w:space="0" w:color="auto"/>
        <w:left w:val="none" w:sz="0" w:space="0" w:color="auto"/>
        <w:bottom w:val="none" w:sz="0" w:space="0" w:color="auto"/>
        <w:right w:val="none" w:sz="0" w:space="0" w:color="auto"/>
      </w:divBdr>
    </w:div>
    <w:div w:id="182281935">
      <w:bodyDiv w:val="1"/>
      <w:marLeft w:val="0"/>
      <w:marRight w:val="0"/>
      <w:marTop w:val="0"/>
      <w:marBottom w:val="0"/>
      <w:divBdr>
        <w:top w:val="none" w:sz="0" w:space="0" w:color="auto"/>
        <w:left w:val="none" w:sz="0" w:space="0" w:color="auto"/>
        <w:bottom w:val="none" w:sz="0" w:space="0" w:color="auto"/>
        <w:right w:val="none" w:sz="0" w:space="0" w:color="auto"/>
      </w:divBdr>
      <w:divsChild>
        <w:div w:id="1700621723">
          <w:marLeft w:val="0"/>
          <w:marRight w:val="0"/>
          <w:marTop w:val="0"/>
          <w:marBottom w:val="0"/>
          <w:divBdr>
            <w:top w:val="none" w:sz="0" w:space="0" w:color="auto"/>
            <w:left w:val="none" w:sz="0" w:space="0" w:color="auto"/>
            <w:bottom w:val="none" w:sz="0" w:space="0" w:color="auto"/>
            <w:right w:val="none" w:sz="0" w:space="0" w:color="auto"/>
          </w:divBdr>
        </w:div>
      </w:divsChild>
    </w:div>
    <w:div w:id="182746698">
      <w:bodyDiv w:val="1"/>
      <w:marLeft w:val="0"/>
      <w:marRight w:val="0"/>
      <w:marTop w:val="0"/>
      <w:marBottom w:val="0"/>
      <w:divBdr>
        <w:top w:val="none" w:sz="0" w:space="0" w:color="auto"/>
        <w:left w:val="none" w:sz="0" w:space="0" w:color="auto"/>
        <w:bottom w:val="none" w:sz="0" w:space="0" w:color="auto"/>
        <w:right w:val="none" w:sz="0" w:space="0" w:color="auto"/>
      </w:divBdr>
      <w:divsChild>
        <w:div w:id="1848668004">
          <w:marLeft w:val="0"/>
          <w:marRight w:val="0"/>
          <w:marTop w:val="0"/>
          <w:marBottom w:val="0"/>
          <w:divBdr>
            <w:top w:val="none" w:sz="0" w:space="0" w:color="auto"/>
            <w:left w:val="none" w:sz="0" w:space="0" w:color="auto"/>
            <w:bottom w:val="none" w:sz="0" w:space="0" w:color="auto"/>
            <w:right w:val="none" w:sz="0" w:space="0" w:color="auto"/>
          </w:divBdr>
        </w:div>
      </w:divsChild>
    </w:div>
    <w:div w:id="183784961">
      <w:bodyDiv w:val="1"/>
      <w:marLeft w:val="0"/>
      <w:marRight w:val="0"/>
      <w:marTop w:val="0"/>
      <w:marBottom w:val="0"/>
      <w:divBdr>
        <w:top w:val="none" w:sz="0" w:space="0" w:color="auto"/>
        <w:left w:val="none" w:sz="0" w:space="0" w:color="auto"/>
        <w:bottom w:val="none" w:sz="0" w:space="0" w:color="auto"/>
        <w:right w:val="none" w:sz="0" w:space="0" w:color="auto"/>
      </w:divBdr>
      <w:divsChild>
        <w:div w:id="363019088">
          <w:marLeft w:val="0"/>
          <w:marRight w:val="0"/>
          <w:marTop w:val="0"/>
          <w:marBottom w:val="0"/>
          <w:divBdr>
            <w:top w:val="none" w:sz="0" w:space="0" w:color="auto"/>
            <w:left w:val="none" w:sz="0" w:space="0" w:color="auto"/>
            <w:bottom w:val="none" w:sz="0" w:space="0" w:color="auto"/>
            <w:right w:val="none" w:sz="0" w:space="0" w:color="auto"/>
          </w:divBdr>
        </w:div>
      </w:divsChild>
    </w:div>
    <w:div w:id="187790718">
      <w:bodyDiv w:val="1"/>
      <w:marLeft w:val="0"/>
      <w:marRight w:val="0"/>
      <w:marTop w:val="0"/>
      <w:marBottom w:val="0"/>
      <w:divBdr>
        <w:top w:val="none" w:sz="0" w:space="0" w:color="auto"/>
        <w:left w:val="none" w:sz="0" w:space="0" w:color="auto"/>
        <w:bottom w:val="none" w:sz="0" w:space="0" w:color="auto"/>
        <w:right w:val="none" w:sz="0" w:space="0" w:color="auto"/>
      </w:divBdr>
    </w:div>
    <w:div w:id="188875664">
      <w:bodyDiv w:val="1"/>
      <w:marLeft w:val="0"/>
      <w:marRight w:val="0"/>
      <w:marTop w:val="0"/>
      <w:marBottom w:val="0"/>
      <w:divBdr>
        <w:top w:val="none" w:sz="0" w:space="0" w:color="auto"/>
        <w:left w:val="none" w:sz="0" w:space="0" w:color="auto"/>
        <w:bottom w:val="none" w:sz="0" w:space="0" w:color="auto"/>
        <w:right w:val="none" w:sz="0" w:space="0" w:color="auto"/>
      </w:divBdr>
      <w:divsChild>
        <w:div w:id="1962299488">
          <w:marLeft w:val="0"/>
          <w:marRight w:val="0"/>
          <w:marTop w:val="0"/>
          <w:marBottom w:val="0"/>
          <w:divBdr>
            <w:top w:val="none" w:sz="0" w:space="0" w:color="auto"/>
            <w:left w:val="none" w:sz="0" w:space="0" w:color="auto"/>
            <w:bottom w:val="none" w:sz="0" w:space="0" w:color="auto"/>
            <w:right w:val="none" w:sz="0" w:space="0" w:color="auto"/>
          </w:divBdr>
        </w:div>
      </w:divsChild>
    </w:div>
    <w:div w:id="189995281">
      <w:bodyDiv w:val="1"/>
      <w:marLeft w:val="0"/>
      <w:marRight w:val="0"/>
      <w:marTop w:val="0"/>
      <w:marBottom w:val="0"/>
      <w:divBdr>
        <w:top w:val="none" w:sz="0" w:space="0" w:color="auto"/>
        <w:left w:val="none" w:sz="0" w:space="0" w:color="auto"/>
        <w:bottom w:val="none" w:sz="0" w:space="0" w:color="auto"/>
        <w:right w:val="none" w:sz="0" w:space="0" w:color="auto"/>
      </w:divBdr>
    </w:div>
    <w:div w:id="192111767">
      <w:bodyDiv w:val="1"/>
      <w:marLeft w:val="0"/>
      <w:marRight w:val="0"/>
      <w:marTop w:val="0"/>
      <w:marBottom w:val="0"/>
      <w:divBdr>
        <w:top w:val="none" w:sz="0" w:space="0" w:color="auto"/>
        <w:left w:val="none" w:sz="0" w:space="0" w:color="auto"/>
        <w:bottom w:val="none" w:sz="0" w:space="0" w:color="auto"/>
        <w:right w:val="none" w:sz="0" w:space="0" w:color="auto"/>
      </w:divBdr>
      <w:divsChild>
        <w:div w:id="556401394">
          <w:marLeft w:val="0"/>
          <w:marRight w:val="0"/>
          <w:marTop w:val="0"/>
          <w:marBottom w:val="0"/>
          <w:divBdr>
            <w:top w:val="none" w:sz="0" w:space="0" w:color="auto"/>
            <w:left w:val="none" w:sz="0" w:space="0" w:color="auto"/>
            <w:bottom w:val="none" w:sz="0" w:space="0" w:color="auto"/>
            <w:right w:val="none" w:sz="0" w:space="0" w:color="auto"/>
          </w:divBdr>
        </w:div>
      </w:divsChild>
    </w:div>
    <w:div w:id="193274196">
      <w:bodyDiv w:val="1"/>
      <w:marLeft w:val="0"/>
      <w:marRight w:val="0"/>
      <w:marTop w:val="0"/>
      <w:marBottom w:val="0"/>
      <w:divBdr>
        <w:top w:val="none" w:sz="0" w:space="0" w:color="auto"/>
        <w:left w:val="none" w:sz="0" w:space="0" w:color="auto"/>
        <w:bottom w:val="none" w:sz="0" w:space="0" w:color="auto"/>
        <w:right w:val="none" w:sz="0" w:space="0" w:color="auto"/>
      </w:divBdr>
    </w:div>
    <w:div w:id="193999787">
      <w:bodyDiv w:val="1"/>
      <w:marLeft w:val="0"/>
      <w:marRight w:val="0"/>
      <w:marTop w:val="0"/>
      <w:marBottom w:val="0"/>
      <w:divBdr>
        <w:top w:val="none" w:sz="0" w:space="0" w:color="auto"/>
        <w:left w:val="none" w:sz="0" w:space="0" w:color="auto"/>
        <w:bottom w:val="none" w:sz="0" w:space="0" w:color="auto"/>
        <w:right w:val="none" w:sz="0" w:space="0" w:color="auto"/>
      </w:divBdr>
      <w:divsChild>
        <w:div w:id="1417940309">
          <w:marLeft w:val="0"/>
          <w:marRight w:val="0"/>
          <w:marTop w:val="0"/>
          <w:marBottom w:val="0"/>
          <w:divBdr>
            <w:top w:val="none" w:sz="0" w:space="0" w:color="auto"/>
            <w:left w:val="none" w:sz="0" w:space="0" w:color="auto"/>
            <w:bottom w:val="none" w:sz="0" w:space="0" w:color="auto"/>
            <w:right w:val="none" w:sz="0" w:space="0" w:color="auto"/>
          </w:divBdr>
        </w:div>
      </w:divsChild>
    </w:div>
    <w:div w:id="196744130">
      <w:bodyDiv w:val="1"/>
      <w:marLeft w:val="0"/>
      <w:marRight w:val="0"/>
      <w:marTop w:val="0"/>
      <w:marBottom w:val="0"/>
      <w:divBdr>
        <w:top w:val="none" w:sz="0" w:space="0" w:color="auto"/>
        <w:left w:val="none" w:sz="0" w:space="0" w:color="auto"/>
        <w:bottom w:val="none" w:sz="0" w:space="0" w:color="auto"/>
        <w:right w:val="none" w:sz="0" w:space="0" w:color="auto"/>
      </w:divBdr>
      <w:divsChild>
        <w:div w:id="1718891384">
          <w:marLeft w:val="0"/>
          <w:marRight w:val="0"/>
          <w:marTop w:val="0"/>
          <w:marBottom w:val="0"/>
          <w:divBdr>
            <w:top w:val="none" w:sz="0" w:space="0" w:color="auto"/>
            <w:left w:val="none" w:sz="0" w:space="0" w:color="auto"/>
            <w:bottom w:val="none" w:sz="0" w:space="0" w:color="auto"/>
            <w:right w:val="none" w:sz="0" w:space="0" w:color="auto"/>
          </w:divBdr>
        </w:div>
      </w:divsChild>
    </w:div>
    <w:div w:id="199363098">
      <w:bodyDiv w:val="1"/>
      <w:marLeft w:val="0"/>
      <w:marRight w:val="0"/>
      <w:marTop w:val="0"/>
      <w:marBottom w:val="0"/>
      <w:divBdr>
        <w:top w:val="none" w:sz="0" w:space="0" w:color="auto"/>
        <w:left w:val="none" w:sz="0" w:space="0" w:color="auto"/>
        <w:bottom w:val="none" w:sz="0" w:space="0" w:color="auto"/>
        <w:right w:val="none" w:sz="0" w:space="0" w:color="auto"/>
      </w:divBdr>
      <w:divsChild>
        <w:div w:id="1866017902">
          <w:marLeft w:val="0"/>
          <w:marRight w:val="0"/>
          <w:marTop w:val="0"/>
          <w:marBottom w:val="0"/>
          <w:divBdr>
            <w:top w:val="none" w:sz="0" w:space="0" w:color="auto"/>
            <w:left w:val="none" w:sz="0" w:space="0" w:color="auto"/>
            <w:bottom w:val="none" w:sz="0" w:space="0" w:color="auto"/>
            <w:right w:val="none" w:sz="0" w:space="0" w:color="auto"/>
          </w:divBdr>
        </w:div>
      </w:divsChild>
    </w:div>
    <w:div w:id="200636251">
      <w:bodyDiv w:val="1"/>
      <w:marLeft w:val="0"/>
      <w:marRight w:val="0"/>
      <w:marTop w:val="0"/>
      <w:marBottom w:val="0"/>
      <w:divBdr>
        <w:top w:val="none" w:sz="0" w:space="0" w:color="auto"/>
        <w:left w:val="none" w:sz="0" w:space="0" w:color="auto"/>
        <w:bottom w:val="none" w:sz="0" w:space="0" w:color="auto"/>
        <w:right w:val="none" w:sz="0" w:space="0" w:color="auto"/>
      </w:divBdr>
    </w:div>
    <w:div w:id="208423487">
      <w:bodyDiv w:val="1"/>
      <w:marLeft w:val="0"/>
      <w:marRight w:val="0"/>
      <w:marTop w:val="0"/>
      <w:marBottom w:val="0"/>
      <w:divBdr>
        <w:top w:val="none" w:sz="0" w:space="0" w:color="auto"/>
        <w:left w:val="none" w:sz="0" w:space="0" w:color="auto"/>
        <w:bottom w:val="none" w:sz="0" w:space="0" w:color="auto"/>
        <w:right w:val="none" w:sz="0" w:space="0" w:color="auto"/>
      </w:divBdr>
      <w:divsChild>
        <w:div w:id="1718434160">
          <w:marLeft w:val="0"/>
          <w:marRight w:val="0"/>
          <w:marTop w:val="0"/>
          <w:marBottom w:val="0"/>
          <w:divBdr>
            <w:top w:val="none" w:sz="0" w:space="0" w:color="auto"/>
            <w:left w:val="none" w:sz="0" w:space="0" w:color="auto"/>
            <w:bottom w:val="none" w:sz="0" w:space="0" w:color="auto"/>
            <w:right w:val="none" w:sz="0" w:space="0" w:color="auto"/>
          </w:divBdr>
        </w:div>
      </w:divsChild>
    </w:div>
    <w:div w:id="210115306">
      <w:bodyDiv w:val="1"/>
      <w:marLeft w:val="0"/>
      <w:marRight w:val="0"/>
      <w:marTop w:val="0"/>
      <w:marBottom w:val="0"/>
      <w:divBdr>
        <w:top w:val="none" w:sz="0" w:space="0" w:color="auto"/>
        <w:left w:val="none" w:sz="0" w:space="0" w:color="auto"/>
        <w:bottom w:val="none" w:sz="0" w:space="0" w:color="auto"/>
        <w:right w:val="none" w:sz="0" w:space="0" w:color="auto"/>
      </w:divBdr>
      <w:divsChild>
        <w:div w:id="1206796173">
          <w:marLeft w:val="0"/>
          <w:marRight w:val="0"/>
          <w:marTop w:val="0"/>
          <w:marBottom w:val="0"/>
          <w:divBdr>
            <w:top w:val="none" w:sz="0" w:space="0" w:color="auto"/>
            <w:left w:val="none" w:sz="0" w:space="0" w:color="auto"/>
            <w:bottom w:val="none" w:sz="0" w:space="0" w:color="auto"/>
            <w:right w:val="none" w:sz="0" w:space="0" w:color="auto"/>
          </w:divBdr>
        </w:div>
      </w:divsChild>
    </w:div>
    <w:div w:id="211312912">
      <w:bodyDiv w:val="1"/>
      <w:marLeft w:val="0"/>
      <w:marRight w:val="0"/>
      <w:marTop w:val="0"/>
      <w:marBottom w:val="0"/>
      <w:divBdr>
        <w:top w:val="none" w:sz="0" w:space="0" w:color="auto"/>
        <w:left w:val="none" w:sz="0" w:space="0" w:color="auto"/>
        <w:bottom w:val="none" w:sz="0" w:space="0" w:color="auto"/>
        <w:right w:val="none" w:sz="0" w:space="0" w:color="auto"/>
      </w:divBdr>
      <w:divsChild>
        <w:div w:id="1941259065">
          <w:marLeft w:val="0"/>
          <w:marRight w:val="0"/>
          <w:marTop w:val="0"/>
          <w:marBottom w:val="0"/>
          <w:divBdr>
            <w:top w:val="none" w:sz="0" w:space="0" w:color="auto"/>
            <w:left w:val="none" w:sz="0" w:space="0" w:color="auto"/>
            <w:bottom w:val="none" w:sz="0" w:space="0" w:color="auto"/>
            <w:right w:val="none" w:sz="0" w:space="0" w:color="auto"/>
          </w:divBdr>
        </w:div>
      </w:divsChild>
    </w:div>
    <w:div w:id="228080017">
      <w:bodyDiv w:val="1"/>
      <w:marLeft w:val="0"/>
      <w:marRight w:val="0"/>
      <w:marTop w:val="0"/>
      <w:marBottom w:val="0"/>
      <w:divBdr>
        <w:top w:val="none" w:sz="0" w:space="0" w:color="auto"/>
        <w:left w:val="none" w:sz="0" w:space="0" w:color="auto"/>
        <w:bottom w:val="none" w:sz="0" w:space="0" w:color="auto"/>
        <w:right w:val="none" w:sz="0" w:space="0" w:color="auto"/>
      </w:divBdr>
      <w:divsChild>
        <w:div w:id="791752834">
          <w:marLeft w:val="0"/>
          <w:marRight w:val="0"/>
          <w:marTop w:val="0"/>
          <w:marBottom w:val="0"/>
          <w:divBdr>
            <w:top w:val="none" w:sz="0" w:space="0" w:color="auto"/>
            <w:left w:val="none" w:sz="0" w:space="0" w:color="auto"/>
            <w:bottom w:val="none" w:sz="0" w:space="0" w:color="auto"/>
            <w:right w:val="none" w:sz="0" w:space="0" w:color="auto"/>
          </w:divBdr>
        </w:div>
      </w:divsChild>
    </w:div>
    <w:div w:id="230311428">
      <w:bodyDiv w:val="1"/>
      <w:marLeft w:val="0"/>
      <w:marRight w:val="0"/>
      <w:marTop w:val="0"/>
      <w:marBottom w:val="0"/>
      <w:divBdr>
        <w:top w:val="none" w:sz="0" w:space="0" w:color="auto"/>
        <w:left w:val="none" w:sz="0" w:space="0" w:color="auto"/>
        <w:bottom w:val="none" w:sz="0" w:space="0" w:color="auto"/>
        <w:right w:val="none" w:sz="0" w:space="0" w:color="auto"/>
      </w:divBdr>
    </w:div>
    <w:div w:id="230434624">
      <w:bodyDiv w:val="1"/>
      <w:marLeft w:val="0"/>
      <w:marRight w:val="0"/>
      <w:marTop w:val="0"/>
      <w:marBottom w:val="0"/>
      <w:divBdr>
        <w:top w:val="none" w:sz="0" w:space="0" w:color="auto"/>
        <w:left w:val="none" w:sz="0" w:space="0" w:color="auto"/>
        <w:bottom w:val="none" w:sz="0" w:space="0" w:color="auto"/>
        <w:right w:val="none" w:sz="0" w:space="0" w:color="auto"/>
      </w:divBdr>
      <w:divsChild>
        <w:div w:id="2087025316">
          <w:marLeft w:val="0"/>
          <w:marRight w:val="0"/>
          <w:marTop w:val="0"/>
          <w:marBottom w:val="0"/>
          <w:divBdr>
            <w:top w:val="none" w:sz="0" w:space="0" w:color="auto"/>
            <w:left w:val="none" w:sz="0" w:space="0" w:color="auto"/>
            <w:bottom w:val="none" w:sz="0" w:space="0" w:color="auto"/>
            <w:right w:val="none" w:sz="0" w:space="0" w:color="auto"/>
          </w:divBdr>
        </w:div>
      </w:divsChild>
    </w:div>
    <w:div w:id="231503209">
      <w:bodyDiv w:val="1"/>
      <w:marLeft w:val="0"/>
      <w:marRight w:val="0"/>
      <w:marTop w:val="0"/>
      <w:marBottom w:val="0"/>
      <w:divBdr>
        <w:top w:val="none" w:sz="0" w:space="0" w:color="auto"/>
        <w:left w:val="none" w:sz="0" w:space="0" w:color="auto"/>
        <w:bottom w:val="none" w:sz="0" w:space="0" w:color="auto"/>
        <w:right w:val="none" w:sz="0" w:space="0" w:color="auto"/>
      </w:divBdr>
      <w:divsChild>
        <w:div w:id="1309744467">
          <w:marLeft w:val="0"/>
          <w:marRight w:val="0"/>
          <w:marTop w:val="0"/>
          <w:marBottom w:val="0"/>
          <w:divBdr>
            <w:top w:val="none" w:sz="0" w:space="0" w:color="auto"/>
            <w:left w:val="none" w:sz="0" w:space="0" w:color="auto"/>
            <w:bottom w:val="none" w:sz="0" w:space="0" w:color="auto"/>
            <w:right w:val="none" w:sz="0" w:space="0" w:color="auto"/>
          </w:divBdr>
        </w:div>
      </w:divsChild>
    </w:div>
    <w:div w:id="233786820">
      <w:bodyDiv w:val="1"/>
      <w:marLeft w:val="0"/>
      <w:marRight w:val="0"/>
      <w:marTop w:val="0"/>
      <w:marBottom w:val="0"/>
      <w:divBdr>
        <w:top w:val="none" w:sz="0" w:space="0" w:color="auto"/>
        <w:left w:val="none" w:sz="0" w:space="0" w:color="auto"/>
        <w:bottom w:val="none" w:sz="0" w:space="0" w:color="auto"/>
        <w:right w:val="none" w:sz="0" w:space="0" w:color="auto"/>
      </w:divBdr>
      <w:divsChild>
        <w:div w:id="2087609732">
          <w:marLeft w:val="0"/>
          <w:marRight w:val="0"/>
          <w:marTop w:val="0"/>
          <w:marBottom w:val="0"/>
          <w:divBdr>
            <w:top w:val="none" w:sz="0" w:space="0" w:color="auto"/>
            <w:left w:val="none" w:sz="0" w:space="0" w:color="auto"/>
            <w:bottom w:val="none" w:sz="0" w:space="0" w:color="auto"/>
            <w:right w:val="none" w:sz="0" w:space="0" w:color="auto"/>
          </w:divBdr>
        </w:div>
      </w:divsChild>
    </w:div>
    <w:div w:id="234555130">
      <w:bodyDiv w:val="1"/>
      <w:marLeft w:val="0"/>
      <w:marRight w:val="0"/>
      <w:marTop w:val="0"/>
      <w:marBottom w:val="0"/>
      <w:divBdr>
        <w:top w:val="none" w:sz="0" w:space="0" w:color="auto"/>
        <w:left w:val="none" w:sz="0" w:space="0" w:color="auto"/>
        <w:bottom w:val="none" w:sz="0" w:space="0" w:color="auto"/>
        <w:right w:val="none" w:sz="0" w:space="0" w:color="auto"/>
      </w:divBdr>
      <w:divsChild>
        <w:div w:id="1870024566">
          <w:marLeft w:val="0"/>
          <w:marRight w:val="0"/>
          <w:marTop w:val="0"/>
          <w:marBottom w:val="0"/>
          <w:divBdr>
            <w:top w:val="none" w:sz="0" w:space="0" w:color="auto"/>
            <w:left w:val="none" w:sz="0" w:space="0" w:color="auto"/>
            <w:bottom w:val="none" w:sz="0" w:space="0" w:color="auto"/>
            <w:right w:val="none" w:sz="0" w:space="0" w:color="auto"/>
          </w:divBdr>
        </w:div>
      </w:divsChild>
    </w:div>
    <w:div w:id="237399977">
      <w:bodyDiv w:val="1"/>
      <w:marLeft w:val="0"/>
      <w:marRight w:val="0"/>
      <w:marTop w:val="0"/>
      <w:marBottom w:val="0"/>
      <w:divBdr>
        <w:top w:val="none" w:sz="0" w:space="0" w:color="auto"/>
        <w:left w:val="none" w:sz="0" w:space="0" w:color="auto"/>
        <w:bottom w:val="none" w:sz="0" w:space="0" w:color="auto"/>
        <w:right w:val="none" w:sz="0" w:space="0" w:color="auto"/>
      </w:divBdr>
    </w:div>
    <w:div w:id="238639209">
      <w:bodyDiv w:val="1"/>
      <w:marLeft w:val="0"/>
      <w:marRight w:val="0"/>
      <w:marTop w:val="0"/>
      <w:marBottom w:val="0"/>
      <w:divBdr>
        <w:top w:val="none" w:sz="0" w:space="0" w:color="auto"/>
        <w:left w:val="none" w:sz="0" w:space="0" w:color="auto"/>
        <w:bottom w:val="none" w:sz="0" w:space="0" w:color="auto"/>
        <w:right w:val="none" w:sz="0" w:space="0" w:color="auto"/>
      </w:divBdr>
    </w:div>
    <w:div w:id="238684787">
      <w:bodyDiv w:val="1"/>
      <w:marLeft w:val="0"/>
      <w:marRight w:val="0"/>
      <w:marTop w:val="0"/>
      <w:marBottom w:val="0"/>
      <w:divBdr>
        <w:top w:val="none" w:sz="0" w:space="0" w:color="auto"/>
        <w:left w:val="none" w:sz="0" w:space="0" w:color="auto"/>
        <w:bottom w:val="none" w:sz="0" w:space="0" w:color="auto"/>
        <w:right w:val="none" w:sz="0" w:space="0" w:color="auto"/>
      </w:divBdr>
      <w:divsChild>
        <w:div w:id="1305231475">
          <w:marLeft w:val="0"/>
          <w:marRight w:val="0"/>
          <w:marTop w:val="0"/>
          <w:marBottom w:val="0"/>
          <w:divBdr>
            <w:top w:val="none" w:sz="0" w:space="0" w:color="auto"/>
            <w:left w:val="none" w:sz="0" w:space="0" w:color="auto"/>
            <w:bottom w:val="none" w:sz="0" w:space="0" w:color="auto"/>
            <w:right w:val="none" w:sz="0" w:space="0" w:color="auto"/>
          </w:divBdr>
        </w:div>
      </w:divsChild>
    </w:div>
    <w:div w:id="240407913">
      <w:bodyDiv w:val="1"/>
      <w:marLeft w:val="0"/>
      <w:marRight w:val="0"/>
      <w:marTop w:val="0"/>
      <w:marBottom w:val="0"/>
      <w:divBdr>
        <w:top w:val="none" w:sz="0" w:space="0" w:color="auto"/>
        <w:left w:val="none" w:sz="0" w:space="0" w:color="auto"/>
        <w:bottom w:val="none" w:sz="0" w:space="0" w:color="auto"/>
        <w:right w:val="none" w:sz="0" w:space="0" w:color="auto"/>
      </w:divBdr>
    </w:div>
    <w:div w:id="242882131">
      <w:bodyDiv w:val="1"/>
      <w:marLeft w:val="0"/>
      <w:marRight w:val="0"/>
      <w:marTop w:val="0"/>
      <w:marBottom w:val="0"/>
      <w:divBdr>
        <w:top w:val="none" w:sz="0" w:space="0" w:color="auto"/>
        <w:left w:val="none" w:sz="0" w:space="0" w:color="auto"/>
        <w:bottom w:val="none" w:sz="0" w:space="0" w:color="auto"/>
        <w:right w:val="none" w:sz="0" w:space="0" w:color="auto"/>
      </w:divBdr>
      <w:divsChild>
        <w:div w:id="696270102">
          <w:marLeft w:val="0"/>
          <w:marRight w:val="0"/>
          <w:marTop w:val="0"/>
          <w:marBottom w:val="0"/>
          <w:divBdr>
            <w:top w:val="none" w:sz="0" w:space="0" w:color="auto"/>
            <w:left w:val="none" w:sz="0" w:space="0" w:color="auto"/>
            <w:bottom w:val="none" w:sz="0" w:space="0" w:color="auto"/>
            <w:right w:val="none" w:sz="0" w:space="0" w:color="auto"/>
          </w:divBdr>
        </w:div>
      </w:divsChild>
    </w:div>
    <w:div w:id="250091926">
      <w:bodyDiv w:val="1"/>
      <w:marLeft w:val="0"/>
      <w:marRight w:val="0"/>
      <w:marTop w:val="0"/>
      <w:marBottom w:val="0"/>
      <w:divBdr>
        <w:top w:val="none" w:sz="0" w:space="0" w:color="auto"/>
        <w:left w:val="none" w:sz="0" w:space="0" w:color="auto"/>
        <w:bottom w:val="none" w:sz="0" w:space="0" w:color="auto"/>
        <w:right w:val="none" w:sz="0" w:space="0" w:color="auto"/>
      </w:divBdr>
    </w:div>
    <w:div w:id="256669549">
      <w:bodyDiv w:val="1"/>
      <w:marLeft w:val="0"/>
      <w:marRight w:val="0"/>
      <w:marTop w:val="0"/>
      <w:marBottom w:val="0"/>
      <w:divBdr>
        <w:top w:val="none" w:sz="0" w:space="0" w:color="auto"/>
        <w:left w:val="none" w:sz="0" w:space="0" w:color="auto"/>
        <w:bottom w:val="none" w:sz="0" w:space="0" w:color="auto"/>
        <w:right w:val="none" w:sz="0" w:space="0" w:color="auto"/>
      </w:divBdr>
      <w:divsChild>
        <w:div w:id="287245453">
          <w:marLeft w:val="0"/>
          <w:marRight w:val="0"/>
          <w:marTop w:val="0"/>
          <w:marBottom w:val="0"/>
          <w:divBdr>
            <w:top w:val="none" w:sz="0" w:space="0" w:color="auto"/>
            <w:left w:val="none" w:sz="0" w:space="0" w:color="auto"/>
            <w:bottom w:val="none" w:sz="0" w:space="0" w:color="auto"/>
            <w:right w:val="none" w:sz="0" w:space="0" w:color="auto"/>
          </w:divBdr>
        </w:div>
      </w:divsChild>
    </w:div>
    <w:div w:id="259803884">
      <w:bodyDiv w:val="1"/>
      <w:marLeft w:val="0"/>
      <w:marRight w:val="0"/>
      <w:marTop w:val="0"/>
      <w:marBottom w:val="0"/>
      <w:divBdr>
        <w:top w:val="none" w:sz="0" w:space="0" w:color="auto"/>
        <w:left w:val="none" w:sz="0" w:space="0" w:color="auto"/>
        <w:bottom w:val="none" w:sz="0" w:space="0" w:color="auto"/>
        <w:right w:val="none" w:sz="0" w:space="0" w:color="auto"/>
      </w:divBdr>
      <w:divsChild>
        <w:div w:id="421874563">
          <w:marLeft w:val="0"/>
          <w:marRight w:val="0"/>
          <w:marTop w:val="0"/>
          <w:marBottom w:val="0"/>
          <w:divBdr>
            <w:top w:val="none" w:sz="0" w:space="0" w:color="auto"/>
            <w:left w:val="none" w:sz="0" w:space="0" w:color="auto"/>
            <w:bottom w:val="none" w:sz="0" w:space="0" w:color="auto"/>
            <w:right w:val="none" w:sz="0" w:space="0" w:color="auto"/>
          </w:divBdr>
        </w:div>
      </w:divsChild>
    </w:div>
    <w:div w:id="263849574">
      <w:bodyDiv w:val="1"/>
      <w:marLeft w:val="0"/>
      <w:marRight w:val="0"/>
      <w:marTop w:val="0"/>
      <w:marBottom w:val="0"/>
      <w:divBdr>
        <w:top w:val="none" w:sz="0" w:space="0" w:color="auto"/>
        <w:left w:val="none" w:sz="0" w:space="0" w:color="auto"/>
        <w:bottom w:val="none" w:sz="0" w:space="0" w:color="auto"/>
        <w:right w:val="none" w:sz="0" w:space="0" w:color="auto"/>
      </w:divBdr>
    </w:div>
    <w:div w:id="264268251">
      <w:bodyDiv w:val="1"/>
      <w:marLeft w:val="0"/>
      <w:marRight w:val="0"/>
      <w:marTop w:val="0"/>
      <w:marBottom w:val="0"/>
      <w:divBdr>
        <w:top w:val="none" w:sz="0" w:space="0" w:color="auto"/>
        <w:left w:val="none" w:sz="0" w:space="0" w:color="auto"/>
        <w:bottom w:val="none" w:sz="0" w:space="0" w:color="auto"/>
        <w:right w:val="none" w:sz="0" w:space="0" w:color="auto"/>
      </w:divBdr>
      <w:divsChild>
        <w:div w:id="39136473">
          <w:marLeft w:val="0"/>
          <w:marRight w:val="0"/>
          <w:marTop w:val="0"/>
          <w:marBottom w:val="0"/>
          <w:divBdr>
            <w:top w:val="none" w:sz="0" w:space="0" w:color="auto"/>
            <w:left w:val="none" w:sz="0" w:space="0" w:color="auto"/>
            <w:bottom w:val="none" w:sz="0" w:space="0" w:color="auto"/>
            <w:right w:val="none" w:sz="0" w:space="0" w:color="auto"/>
          </w:divBdr>
        </w:div>
      </w:divsChild>
    </w:div>
    <w:div w:id="265234568">
      <w:bodyDiv w:val="1"/>
      <w:marLeft w:val="0"/>
      <w:marRight w:val="0"/>
      <w:marTop w:val="0"/>
      <w:marBottom w:val="0"/>
      <w:divBdr>
        <w:top w:val="none" w:sz="0" w:space="0" w:color="auto"/>
        <w:left w:val="none" w:sz="0" w:space="0" w:color="auto"/>
        <w:bottom w:val="none" w:sz="0" w:space="0" w:color="auto"/>
        <w:right w:val="none" w:sz="0" w:space="0" w:color="auto"/>
      </w:divBdr>
      <w:divsChild>
        <w:div w:id="1488739985">
          <w:marLeft w:val="0"/>
          <w:marRight w:val="0"/>
          <w:marTop w:val="0"/>
          <w:marBottom w:val="0"/>
          <w:divBdr>
            <w:top w:val="none" w:sz="0" w:space="0" w:color="auto"/>
            <w:left w:val="none" w:sz="0" w:space="0" w:color="auto"/>
            <w:bottom w:val="none" w:sz="0" w:space="0" w:color="auto"/>
            <w:right w:val="none" w:sz="0" w:space="0" w:color="auto"/>
          </w:divBdr>
        </w:div>
      </w:divsChild>
    </w:div>
    <w:div w:id="278026327">
      <w:bodyDiv w:val="1"/>
      <w:marLeft w:val="0"/>
      <w:marRight w:val="0"/>
      <w:marTop w:val="0"/>
      <w:marBottom w:val="0"/>
      <w:divBdr>
        <w:top w:val="none" w:sz="0" w:space="0" w:color="auto"/>
        <w:left w:val="none" w:sz="0" w:space="0" w:color="auto"/>
        <w:bottom w:val="none" w:sz="0" w:space="0" w:color="auto"/>
        <w:right w:val="none" w:sz="0" w:space="0" w:color="auto"/>
      </w:divBdr>
      <w:divsChild>
        <w:div w:id="1591424831">
          <w:marLeft w:val="0"/>
          <w:marRight w:val="0"/>
          <w:marTop w:val="0"/>
          <w:marBottom w:val="0"/>
          <w:divBdr>
            <w:top w:val="none" w:sz="0" w:space="0" w:color="auto"/>
            <w:left w:val="none" w:sz="0" w:space="0" w:color="auto"/>
            <w:bottom w:val="none" w:sz="0" w:space="0" w:color="auto"/>
            <w:right w:val="none" w:sz="0" w:space="0" w:color="auto"/>
          </w:divBdr>
        </w:div>
      </w:divsChild>
    </w:div>
    <w:div w:id="278689036">
      <w:bodyDiv w:val="1"/>
      <w:marLeft w:val="0"/>
      <w:marRight w:val="0"/>
      <w:marTop w:val="0"/>
      <w:marBottom w:val="0"/>
      <w:divBdr>
        <w:top w:val="none" w:sz="0" w:space="0" w:color="auto"/>
        <w:left w:val="none" w:sz="0" w:space="0" w:color="auto"/>
        <w:bottom w:val="none" w:sz="0" w:space="0" w:color="auto"/>
        <w:right w:val="none" w:sz="0" w:space="0" w:color="auto"/>
      </w:divBdr>
      <w:divsChild>
        <w:div w:id="1019703781">
          <w:marLeft w:val="0"/>
          <w:marRight w:val="0"/>
          <w:marTop w:val="0"/>
          <w:marBottom w:val="0"/>
          <w:divBdr>
            <w:top w:val="none" w:sz="0" w:space="0" w:color="auto"/>
            <w:left w:val="none" w:sz="0" w:space="0" w:color="auto"/>
            <w:bottom w:val="none" w:sz="0" w:space="0" w:color="auto"/>
            <w:right w:val="none" w:sz="0" w:space="0" w:color="auto"/>
          </w:divBdr>
        </w:div>
      </w:divsChild>
    </w:div>
    <w:div w:id="283467191">
      <w:bodyDiv w:val="1"/>
      <w:marLeft w:val="0"/>
      <w:marRight w:val="0"/>
      <w:marTop w:val="0"/>
      <w:marBottom w:val="0"/>
      <w:divBdr>
        <w:top w:val="none" w:sz="0" w:space="0" w:color="auto"/>
        <w:left w:val="none" w:sz="0" w:space="0" w:color="auto"/>
        <w:bottom w:val="none" w:sz="0" w:space="0" w:color="auto"/>
        <w:right w:val="none" w:sz="0" w:space="0" w:color="auto"/>
      </w:divBdr>
      <w:divsChild>
        <w:div w:id="503514393">
          <w:marLeft w:val="0"/>
          <w:marRight w:val="0"/>
          <w:marTop w:val="0"/>
          <w:marBottom w:val="0"/>
          <w:divBdr>
            <w:top w:val="none" w:sz="0" w:space="0" w:color="auto"/>
            <w:left w:val="none" w:sz="0" w:space="0" w:color="auto"/>
            <w:bottom w:val="none" w:sz="0" w:space="0" w:color="auto"/>
            <w:right w:val="none" w:sz="0" w:space="0" w:color="auto"/>
          </w:divBdr>
        </w:div>
      </w:divsChild>
    </w:div>
    <w:div w:id="284426701">
      <w:bodyDiv w:val="1"/>
      <w:marLeft w:val="0"/>
      <w:marRight w:val="0"/>
      <w:marTop w:val="0"/>
      <w:marBottom w:val="0"/>
      <w:divBdr>
        <w:top w:val="none" w:sz="0" w:space="0" w:color="auto"/>
        <w:left w:val="none" w:sz="0" w:space="0" w:color="auto"/>
        <w:bottom w:val="none" w:sz="0" w:space="0" w:color="auto"/>
        <w:right w:val="none" w:sz="0" w:space="0" w:color="auto"/>
      </w:divBdr>
      <w:divsChild>
        <w:div w:id="292172297">
          <w:marLeft w:val="0"/>
          <w:marRight w:val="0"/>
          <w:marTop w:val="0"/>
          <w:marBottom w:val="0"/>
          <w:divBdr>
            <w:top w:val="none" w:sz="0" w:space="0" w:color="auto"/>
            <w:left w:val="none" w:sz="0" w:space="0" w:color="auto"/>
            <w:bottom w:val="none" w:sz="0" w:space="0" w:color="auto"/>
            <w:right w:val="none" w:sz="0" w:space="0" w:color="auto"/>
          </w:divBdr>
        </w:div>
      </w:divsChild>
    </w:div>
    <w:div w:id="288635654">
      <w:bodyDiv w:val="1"/>
      <w:marLeft w:val="0"/>
      <w:marRight w:val="0"/>
      <w:marTop w:val="0"/>
      <w:marBottom w:val="0"/>
      <w:divBdr>
        <w:top w:val="none" w:sz="0" w:space="0" w:color="auto"/>
        <w:left w:val="none" w:sz="0" w:space="0" w:color="auto"/>
        <w:bottom w:val="none" w:sz="0" w:space="0" w:color="auto"/>
        <w:right w:val="none" w:sz="0" w:space="0" w:color="auto"/>
      </w:divBdr>
      <w:divsChild>
        <w:div w:id="1149398701">
          <w:marLeft w:val="0"/>
          <w:marRight w:val="0"/>
          <w:marTop w:val="0"/>
          <w:marBottom w:val="0"/>
          <w:divBdr>
            <w:top w:val="none" w:sz="0" w:space="0" w:color="auto"/>
            <w:left w:val="none" w:sz="0" w:space="0" w:color="auto"/>
            <w:bottom w:val="none" w:sz="0" w:space="0" w:color="auto"/>
            <w:right w:val="none" w:sz="0" w:space="0" w:color="auto"/>
          </w:divBdr>
        </w:div>
      </w:divsChild>
    </w:div>
    <w:div w:id="290478733">
      <w:bodyDiv w:val="1"/>
      <w:marLeft w:val="0"/>
      <w:marRight w:val="0"/>
      <w:marTop w:val="0"/>
      <w:marBottom w:val="0"/>
      <w:divBdr>
        <w:top w:val="none" w:sz="0" w:space="0" w:color="auto"/>
        <w:left w:val="none" w:sz="0" w:space="0" w:color="auto"/>
        <w:bottom w:val="none" w:sz="0" w:space="0" w:color="auto"/>
        <w:right w:val="none" w:sz="0" w:space="0" w:color="auto"/>
      </w:divBdr>
      <w:divsChild>
        <w:div w:id="1330644075">
          <w:marLeft w:val="0"/>
          <w:marRight w:val="0"/>
          <w:marTop w:val="0"/>
          <w:marBottom w:val="0"/>
          <w:divBdr>
            <w:top w:val="none" w:sz="0" w:space="0" w:color="auto"/>
            <w:left w:val="none" w:sz="0" w:space="0" w:color="auto"/>
            <w:bottom w:val="none" w:sz="0" w:space="0" w:color="auto"/>
            <w:right w:val="none" w:sz="0" w:space="0" w:color="auto"/>
          </w:divBdr>
        </w:div>
      </w:divsChild>
    </w:div>
    <w:div w:id="299263880">
      <w:bodyDiv w:val="1"/>
      <w:marLeft w:val="0"/>
      <w:marRight w:val="0"/>
      <w:marTop w:val="0"/>
      <w:marBottom w:val="0"/>
      <w:divBdr>
        <w:top w:val="none" w:sz="0" w:space="0" w:color="auto"/>
        <w:left w:val="none" w:sz="0" w:space="0" w:color="auto"/>
        <w:bottom w:val="none" w:sz="0" w:space="0" w:color="auto"/>
        <w:right w:val="none" w:sz="0" w:space="0" w:color="auto"/>
      </w:divBdr>
      <w:divsChild>
        <w:div w:id="357969019">
          <w:marLeft w:val="0"/>
          <w:marRight w:val="0"/>
          <w:marTop w:val="0"/>
          <w:marBottom w:val="0"/>
          <w:divBdr>
            <w:top w:val="none" w:sz="0" w:space="0" w:color="auto"/>
            <w:left w:val="none" w:sz="0" w:space="0" w:color="auto"/>
            <w:bottom w:val="none" w:sz="0" w:space="0" w:color="auto"/>
            <w:right w:val="none" w:sz="0" w:space="0" w:color="auto"/>
          </w:divBdr>
        </w:div>
      </w:divsChild>
    </w:div>
    <w:div w:id="307128223">
      <w:bodyDiv w:val="1"/>
      <w:marLeft w:val="0"/>
      <w:marRight w:val="0"/>
      <w:marTop w:val="0"/>
      <w:marBottom w:val="0"/>
      <w:divBdr>
        <w:top w:val="none" w:sz="0" w:space="0" w:color="auto"/>
        <w:left w:val="none" w:sz="0" w:space="0" w:color="auto"/>
        <w:bottom w:val="none" w:sz="0" w:space="0" w:color="auto"/>
        <w:right w:val="none" w:sz="0" w:space="0" w:color="auto"/>
      </w:divBdr>
      <w:divsChild>
        <w:div w:id="1705867596">
          <w:marLeft w:val="0"/>
          <w:marRight w:val="0"/>
          <w:marTop w:val="0"/>
          <w:marBottom w:val="0"/>
          <w:divBdr>
            <w:top w:val="none" w:sz="0" w:space="0" w:color="auto"/>
            <w:left w:val="none" w:sz="0" w:space="0" w:color="auto"/>
            <w:bottom w:val="none" w:sz="0" w:space="0" w:color="auto"/>
            <w:right w:val="none" w:sz="0" w:space="0" w:color="auto"/>
          </w:divBdr>
        </w:div>
      </w:divsChild>
    </w:div>
    <w:div w:id="307132593">
      <w:bodyDiv w:val="1"/>
      <w:marLeft w:val="0"/>
      <w:marRight w:val="0"/>
      <w:marTop w:val="0"/>
      <w:marBottom w:val="0"/>
      <w:divBdr>
        <w:top w:val="none" w:sz="0" w:space="0" w:color="auto"/>
        <w:left w:val="none" w:sz="0" w:space="0" w:color="auto"/>
        <w:bottom w:val="none" w:sz="0" w:space="0" w:color="auto"/>
        <w:right w:val="none" w:sz="0" w:space="0" w:color="auto"/>
      </w:divBdr>
    </w:div>
    <w:div w:id="308093114">
      <w:bodyDiv w:val="1"/>
      <w:marLeft w:val="0"/>
      <w:marRight w:val="0"/>
      <w:marTop w:val="0"/>
      <w:marBottom w:val="0"/>
      <w:divBdr>
        <w:top w:val="none" w:sz="0" w:space="0" w:color="auto"/>
        <w:left w:val="none" w:sz="0" w:space="0" w:color="auto"/>
        <w:bottom w:val="none" w:sz="0" w:space="0" w:color="auto"/>
        <w:right w:val="none" w:sz="0" w:space="0" w:color="auto"/>
      </w:divBdr>
      <w:divsChild>
        <w:div w:id="134685315">
          <w:marLeft w:val="0"/>
          <w:marRight w:val="0"/>
          <w:marTop w:val="0"/>
          <w:marBottom w:val="0"/>
          <w:divBdr>
            <w:top w:val="none" w:sz="0" w:space="0" w:color="auto"/>
            <w:left w:val="none" w:sz="0" w:space="0" w:color="auto"/>
            <w:bottom w:val="none" w:sz="0" w:space="0" w:color="auto"/>
            <w:right w:val="none" w:sz="0" w:space="0" w:color="auto"/>
          </w:divBdr>
        </w:div>
      </w:divsChild>
    </w:div>
    <w:div w:id="308752961">
      <w:bodyDiv w:val="1"/>
      <w:marLeft w:val="0"/>
      <w:marRight w:val="0"/>
      <w:marTop w:val="0"/>
      <w:marBottom w:val="0"/>
      <w:divBdr>
        <w:top w:val="none" w:sz="0" w:space="0" w:color="auto"/>
        <w:left w:val="none" w:sz="0" w:space="0" w:color="auto"/>
        <w:bottom w:val="none" w:sz="0" w:space="0" w:color="auto"/>
        <w:right w:val="none" w:sz="0" w:space="0" w:color="auto"/>
      </w:divBdr>
      <w:divsChild>
        <w:div w:id="1989505679">
          <w:marLeft w:val="0"/>
          <w:marRight w:val="0"/>
          <w:marTop w:val="0"/>
          <w:marBottom w:val="0"/>
          <w:divBdr>
            <w:top w:val="none" w:sz="0" w:space="0" w:color="auto"/>
            <w:left w:val="none" w:sz="0" w:space="0" w:color="auto"/>
            <w:bottom w:val="none" w:sz="0" w:space="0" w:color="auto"/>
            <w:right w:val="none" w:sz="0" w:space="0" w:color="auto"/>
          </w:divBdr>
        </w:div>
      </w:divsChild>
    </w:div>
    <w:div w:id="309947708">
      <w:bodyDiv w:val="1"/>
      <w:marLeft w:val="0"/>
      <w:marRight w:val="0"/>
      <w:marTop w:val="0"/>
      <w:marBottom w:val="0"/>
      <w:divBdr>
        <w:top w:val="none" w:sz="0" w:space="0" w:color="auto"/>
        <w:left w:val="none" w:sz="0" w:space="0" w:color="auto"/>
        <w:bottom w:val="none" w:sz="0" w:space="0" w:color="auto"/>
        <w:right w:val="none" w:sz="0" w:space="0" w:color="auto"/>
      </w:divBdr>
      <w:divsChild>
        <w:div w:id="2018580545">
          <w:marLeft w:val="0"/>
          <w:marRight w:val="0"/>
          <w:marTop w:val="0"/>
          <w:marBottom w:val="0"/>
          <w:divBdr>
            <w:top w:val="none" w:sz="0" w:space="0" w:color="auto"/>
            <w:left w:val="none" w:sz="0" w:space="0" w:color="auto"/>
            <w:bottom w:val="none" w:sz="0" w:space="0" w:color="auto"/>
            <w:right w:val="none" w:sz="0" w:space="0" w:color="auto"/>
          </w:divBdr>
        </w:div>
      </w:divsChild>
    </w:div>
    <w:div w:id="314917421">
      <w:bodyDiv w:val="1"/>
      <w:marLeft w:val="0"/>
      <w:marRight w:val="0"/>
      <w:marTop w:val="0"/>
      <w:marBottom w:val="0"/>
      <w:divBdr>
        <w:top w:val="none" w:sz="0" w:space="0" w:color="auto"/>
        <w:left w:val="none" w:sz="0" w:space="0" w:color="auto"/>
        <w:bottom w:val="none" w:sz="0" w:space="0" w:color="auto"/>
        <w:right w:val="none" w:sz="0" w:space="0" w:color="auto"/>
      </w:divBdr>
      <w:divsChild>
        <w:div w:id="973293610">
          <w:marLeft w:val="0"/>
          <w:marRight w:val="0"/>
          <w:marTop w:val="0"/>
          <w:marBottom w:val="0"/>
          <w:divBdr>
            <w:top w:val="none" w:sz="0" w:space="0" w:color="auto"/>
            <w:left w:val="none" w:sz="0" w:space="0" w:color="auto"/>
            <w:bottom w:val="none" w:sz="0" w:space="0" w:color="auto"/>
            <w:right w:val="none" w:sz="0" w:space="0" w:color="auto"/>
          </w:divBdr>
        </w:div>
      </w:divsChild>
    </w:div>
    <w:div w:id="318505213">
      <w:bodyDiv w:val="1"/>
      <w:marLeft w:val="0"/>
      <w:marRight w:val="0"/>
      <w:marTop w:val="0"/>
      <w:marBottom w:val="0"/>
      <w:divBdr>
        <w:top w:val="none" w:sz="0" w:space="0" w:color="auto"/>
        <w:left w:val="none" w:sz="0" w:space="0" w:color="auto"/>
        <w:bottom w:val="none" w:sz="0" w:space="0" w:color="auto"/>
        <w:right w:val="none" w:sz="0" w:space="0" w:color="auto"/>
      </w:divBdr>
    </w:div>
    <w:div w:id="320930369">
      <w:bodyDiv w:val="1"/>
      <w:marLeft w:val="0"/>
      <w:marRight w:val="0"/>
      <w:marTop w:val="0"/>
      <w:marBottom w:val="0"/>
      <w:divBdr>
        <w:top w:val="none" w:sz="0" w:space="0" w:color="auto"/>
        <w:left w:val="none" w:sz="0" w:space="0" w:color="auto"/>
        <w:bottom w:val="none" w:sz="0" w:space="0" w:color="auto"/>
        <w:right w:val="none" w:sz="0" w:space="0" w:color="auto"/>
      </w:divBdr>
    </w:div>
    <w:div w:id="326598473">
      <w:bodyDiv w:val="1"/>
      <w:marLeft w:val="0"/>
      <w:marRight w:val="0"/>
      <w:marTop w:val="0"/>
      <w:marBottom w:val="0"/>
      <w:divBdr>
        <w:top w:val="none" w:sz="0" w:space="0" w:color="auto"/>
        <w:left w:val="none" w:sz="0" w:space="0" w:color="auto"/>
        <w:bottom w:val="none" w:sz="0" w:space="0" w:color="auto"/>
        <w:right w:val="none" w:sz="0" w:space="0" w:color="auto"/>
      </w:divBdr>
      <w:divsChild>
        <w:div w:id="473450588">
          <w:marLeft w:val="0"/>
          <w:marRight w:val="0"/>
          <w:marTop w:val="0"/>
          <w:marBottom w:val="0"/>
          <w:divBdr>
            <w:top w:val="none" w:sz="0" w:space="0" w:color="auto"/>
            <w:left w:val="none" w:sz="0" w:space="0" w:color="auto"/>
            <w:bottom w:val="none" w:sz="0" w:space="0" w:color="auto"/>
            <w:right w:val="none" w:sz="0" w:space="0" w:color="auto"/>
          </w:divBdr>
        </w:div>
      </w:divsChild>
    </w:div>
    <w:div w:id="328018627">
      <w:bodyDiv w:val="1"/>
      <w:marLeft w:val="0"/>
      <w:marRight w:val="0"/>
      <w:marTop w:val="0"/>
      <w:marBottom w:val="0"/>
      <w:divBdr>
        <w:top w:val="none" w:sz="0" w:space="0" w:color="auto"/>
        <w:left w:val="none" w:sz="0" w:space="0" w:color="auto"/>
        <w:bottom w:val="none" w:sz="0" w:space="0" w:color="auto"/>
        <w:right w:val="none" w:sz="0" w:space="0" w:color="auto"/>
      </w:divBdr>
      <w:divsChild>
        <w:div w:id="352607572">
          <w:marLeft w:val="0"/>
          <w:marRight w:val="0"/>
          <w:marTop w:val="0"/>
          <w:marBottom w:val="0"/>
          <w:divBdr>
            <w:top w:val="none" w:sz="0" w:space="0" w:color="auto"/>
            <w:left w:val="none" w:sz="0" w:space="0" w:color="auto"/>
            <w:bottom w:val="none" w:sz="0" w:space="0" w:color="auto"/>
            <w:right w:val="none" w:sz="0" w:space="0" w:color="auto"/>
          </w:divBdr>
        </w:div>
      </w:divsChild>
    </w:div>
    <w:div w:id="338318275">
      <w:bodyDiv w:val="1"/>
      <w:marLeft w:val="0"/>
      <w:marRight w:val="0"/>
      <w:marTop w:val="0"/>
      <w:marBottom w:val="0"/>
      <w:divBdr>
        <w:top w:val="none" w:sz="0" w:space="0" w:color="auto"/>
        <w:left w:val="none" w:sz="0" w:space="0" w:color="auto"/>
        <w:bottom w:val="none" w:sz="0" w:space="0" w:color="auto"/>
        <w:right w:val="none" w:sz="0" w:space="0" w:color="auto"/>
      </w:divBdr>
      <w:divsChild>
        <w:div w:id="978537207">
          <w:marLeft w:val="0"/>
          <w:marRight w:val="0"/>
          <w:marTop w:val="0"/>
          <w:marBottom w:val="0"/>
          <w:divBdr>
            <w:top w:val="none" w:sz="0" w:space="0" w:color="auto"/>
            <w:left w:val="none" w:sz="0" w:space="0" w:color="auto"/>
            <w:bottom w:val="none" w:sz="0" w:space="0" w:color="auto"/>
            <w:right w:val="none" w:sz="0" w:space="0" w:color="auto"/>
          </w:divBdr>
        </w:div>
      </w:divsChild>
    </w:div>
    <w:div w:id="344018390">
      <w:bodyDiv w:val="1"/>
      <w:marLeft w:val="0"/>
      <w:marRight w:val="0"/>
      <w:marTop w:val="0"/>
      <w:marBottom w:val="0"/>
      <w:divBdr>
        <w:top w:val="none" w:sz="0" w:space="0" w:color="auto"/>
        <w:left w:val="none" w:sz="0" w:space="0" w:color="auto"/>
        <w:bottom w:val="none" w:sz="0" w:space="0" w:color="auto"/>
        <w:right w:val="none" w:sz="0" w:space="0" w:color="auto"/>
      </w:divBdr>
      <w:divsChild>
        <w:div w:id="866717794">
          <w:marLeft w:val="0"/>
          <w:marRight w:val="0"/>
          <w:marTop w:val="0"/>
          <w:marBottom w:val="0"/>
          <w:divBdr>
            <w:top w:val="none" w:sz="0" w:space="0" w:color="auto"/>
            <w:left w:val="none" w:sz="0" w:space="0" w:color="auto"/>
            <w:bottom w:val="none" w:sz="0" w:space="0" w:color="auto"/>
            <w:right w:val="none" w:sz="0" w:space="0" w:color="auto"/>
          </w:divBdr>
        </w:div>
      </w:divsChild>
    </w:div>
    <w:div w:id="347341151">
      <w:bodyDiv w:val="1"/>
      <w:marLeft w:val="0"/>
      <w:marRight w:val="0"/>
      <w:marTop w:val="0"/>
      <w:marBottom w:val="0"/>
      <w:divBdr>
        <w:top w:val="none" w:sz="0" w:space="0" w:color="auto"/>
        <w:left w:val="none" w:sz="0" w:space="0" w:color="auto"/>
        <w:bottom w:val="none" w:sz="0" w:space="0" w:color="auto"/>
        <w:right w:val="none" w:sz="0" w:space="0" w:color="auto"/>
      </w:divBdr>
      <w:divsChild>
        <w:div w:id="580677430">
          <w:marLeft w:val="0"/>
          <w:marRight w:val="0"/>
          <w:marTop w:val="0"/>
          <w:marBottom w:val="0"/>
          <w:divBdr>
            <w:top w:val="none" w:sz="0" w:space="0" w:color="auto"/>
            <w:left w:val="none" w:sz="0" w:space="0" w:color="auto"/>
            <w:bottom w:val="none" w:sz="0" w:space="0" w:color="auto"/>
            <w:right w:val="none" w:sz="0" w:space="0" w:color="auto"/>
          </w:divBdr>
        </w:div>
      </w:divsChild>
    </w:div>
    <w:div w:id="347676891">
      <w:bodyDiv w:val="1"/>
      <w:marLeft w:val="0"/>
      <w:marRight w:val="0"/>
      <w:marTop w:val="0"/>
      <w:marBottom w:val="0"/>
      <w:divBdr>
        <w:top w:val="none" w:sz="0" w:space="0" w:color="auto"/>
        <w:left w:val="none" w:sz="0" w:space="0" w:color="auto"/>
        <w:bottom w:val="none" w:sz="0" w:space="0" w:color="auto"/>
        <w:right w:val="none" w:sz="0" w:space="0" w:color="auto"/>
      </w:divBdr>
    </w:div>
    <w:div w:id="349918561">
      <w:bodyDiv w:val="1"/>
      <w:marLeft w:val="0"/>
      <w:marRight w:val="0"/>
      <w:marTop w:val="0"/>
      <w:marBottom w:val="0"/>
      <w:divBdr>
        <w:top w:val="none" w:sz="0" w:space="0" w:color="auto"/>
        <w:left w:val="none" w:sz="0" w:space="0" w:color="auto"/>
        <w:bottom w:val="none" w:sz="0" w:space="0" w:color="auto"/>
        <w:right w:val="none" w:sz="0" w:space="0" w:color="auto"/>
      </w:divBdr>
      <w:divsChild>
        <w:div w:id="1928490476">
          <w:marLeft w:val="0"/>
          <w:marRight w:val="0"/>
          <w:marTop w:val="0"/>
          <w:marBottom w:val="0"/>
          <w:divBdr>
            <w:top w:val="none" w:sz="0" w:space="0" w:color="auto"/>
            <w:left w:val="none" w:sz="0" w:space="0" w:color="auto"/>
            <w:bottom w:val="none" w:sz="0" w:space="0" w:color="auto"/>
            <w:right w:val="none" w:sz="0" w:space="0" w:color="auto"/>
          </w:divBdr>
        </w:div>
      </w:divsChild>
    </w:div>
    <w:div w:id="354772667">
      <w:bodyDiv w:val="1"/>
      <w:marLeft w:val="0"/>
      <w:marRight w:val="0"/>
      <w:marTop w:val="0"/>
      <w:marBottom w:val="0"/>
      <w:divBdr>
        <w:top w:val="none" w:sz="0" w:space="0" w:color="auto"/>
        <w:left w:val="none" w:sz="0" w:space="0" w:color="auto"/>
        <w:bottom w:val="none" w:sz="0" w:space="0" w:color="auto"/>
        <w:right w:val="none" w:sz="0" w:space="0" w:color="auto"/>
      </w:divBdr>
      <w:divsChild>
        <w:div w:id="492188025">
          <w:marLeft w:val="0"/>
          <w:marRight w:val="0"/>
          <w:marTop w:val="0"/>
          <w:marBottom w:val="0"/>
          <w:divBdr>
            <w:top w:val="none" w:sz="0" w:space="0" w:color="auto"/>
            <w:left w:val="none" w:sz="0" w:space="0" w:color="auto"/>
            <w:bottom w:val="none" w:sz="0" w:space="0" w:color="auto"/>
            <w:right w:val="none" w:sz="0" w:space="0" w:color="auto"/>
          </w:divBdr>
        </w:div>
      </w:divsChild>
    </w:div>
    <w:div w:id="359471990">
      <w:bodyDiv w:val="1"/>
      <w:marLeft w:val="0"/>
      <w:marRight w:val="0"/>
      <w:marTop w:val="0"/>
      <w:marBottom w:val="0"/>
      <w:divBdr>
        <w:top w:val="none" w:sz="0" w:space="0" w:color="auto"/>
        <w:left w:val="none" w:sz="0" w:space="0" w:color="auto"/>
        <w:bottom w:val="none" w:sz="0" w:space="0" w:color="auto"/>
        <w:right w:val="none" w:sz="0" w:space="0" w:color="auto"/>
      </w:divBdr>
      <w:divsChild>
        <w:div w:id="1827471671">
          <w:marLeft w:val="0"/>
          <w:marRight w:val="0"/>
          <w:marTop w:val="0"/>
          <w:marBottom w:val="0"/>
          <w:divBdr>
            <w:top w:val="none" w:sz="0" w:space="0" w:color="auto"/>
            <w:left w:val="none" w:sz="0" w:space="0" w:color="auto"/>
            <w:bottom w:val="none" w:sz="0" w:space="0" w:color="auto"/>
            <w:right w:val="none" w:sz="0" w:space="0" w:color="auto"/>
          </w:divBdr>
          <w:divsChild>
            <w:div w:id="16618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6393">
      <w:bodyDiv w:val="1"/>
      <w:marLeft w:val="0"/>
      <w:marRight w:val="0"/>
      <w:marTop w:val="0"/>
      <w:marBottom w:val="0"/>
      <w:divBdr>
        <w:top w:val="none" w:sz="0" w:space="0" w:color="auto"/>
        <w:left w:val="none" w:sz="0" w:space="0" w:color="auto"/>
        <w:bottom w:val="none" w:sz="0" w:space="0" w:color="auto"/>
        <w:right w:val="none" w:sz="0" w:space="0" w:color="auto"/>
      </w:divBdr>
      <w:divsChild>
        <w:div w:id="1722633589">
          <w:marLeft w:val="0"/>
          <w:marRight w:val="0"/>
          <w:marTop w:val="0"/>
          <w:marBottom w:val="0"/>
          <w:divBdr>
            <w:top w:val="none" w:sz="0" w:space="0" w:color="auto"/>
            <w:left w:val="none" w:sz="0" w:space="0" w:color="auto"/>
            <w:bottom w:val="none" w:sz="0" w:space="0" w:color="auto"/>
            <w:right w:val="none" w:sz="0" w:space="0" w:color="auto"/>
          </w:divBdr>
        </w:div>
      </w:divsChild>
    </w:div>
    <w:div w:id="363484217">
      <w:bodyDiv w:val="1"/>
      <w:marLeft w:val="0"/>
      <w:marRight w:val="0"/>
      <w:marTop w:val="0"/>
      <w:marBottom w:val="0"/>
      <w:divBdr>
        <w:top w:val="none" w:sz="0" w:space="0" w:color="auto"/>
        <w:left w:val="none" w:sz="0" w:space="0" w:color="auto"/>
        <w:bottom w:val="none" w:sz="0" w:space="0" w:color="auto"/>
        <w:right w:val="none" w:sz="0" w:space="0" w:color="auto"/>
      </w:divBdr>
      <w:divsChild>
        <w:div w:id="1647248008">
          <w:marLeft w:val="0"/>
          <w:marRight w:val="0"/>
          <w:marTop w:val="0"/>
          <w:marBottom w:val="0"/>
          <w:divBdr>
            <w:top w:val="none" w:sz="0" w:space="0" w:color="auto"/>
            <w:left w:val="none" w:sz="0" w:space="0" w:color="auto"/>
            <w:bottom w:val="none" w:sz="0" w:space="0" w:color="auto"/>
            <w:right w:val="none" w:sz="0" w:space="0" w:color="auto"/>
          </w:divBdr>
        </w:div>
      </w:divsChild>
    </w:div>
    <w:div w:id="365372290">
      <w:bodyDiv w:val="1"/>
      <w:marLeft w:val="0"/>
      <w:marRight w:val="0"/>
      <w:marTop w:val="0"/>
      <w:marBottom w:val="0"/>
      <w:divBdr>
        <w:top w:val="none" w:sz="0" w:space="0" w:color="auto"/>
        <w:left w:val="none" w:sz="0" w:space="0" w:color="auto"/>
        <w:bottom w:val="none" w:sz="0" w:space="0" w:color="auto"/>
        <w:right w:val="none" w:sz="0" w:space="0" w:color="auto"/>
      </w:divBdr>
      <w:divsChild>
        <w:div w:id="1100685485">
          <w:marLeft w:val="0"/>
          <w:marRight w:val="0"/>
          <w:marTop w:val="0"/>
          <w:marBottom w:val="0"/>
          <w:divBdr>
            <w:top w:val="none" w:sz="0" w:space="0" w:color="auto"/>
            <w:left w:val="none" w:sz="0" w:space="0" w:color="auto"/>
            <w:bottom w:val="none" w:sz="0" w:space="0" w:color="auto"/>
            <w:right w:val="none" w:sz="0" w:space="0" w:color="auto"/>
          </w:divBdr>
        </w:div>
      </w:divsChild>
    </w:div>
    <w:div w:id="368187932">
      <w:bodyDiv w:val="1"/>
      <w:marLeft w:val="0"/>
      <w:marRight w:val="0"/>
      <w:marTop w:val="0"/>
      <w:marBottom w:val="0"/>
      <w:divBdr>
        <w:top w:val="none" w:sz="0" w:space="0" w:color="auto"/>
        <w:left w:val="none" w:sz="0" w:space="0" w:color="auto"/>
        <w:bottom w:val="none" w:sz="0" w:space="0" w:color="auto"/>
        <w:right w:val="none" w:sz="0" w:space="0" w:color="auto"/>
      </w:divBdr>
      <w:divsChild>
        <w:div w:id="1645232316">
          <w:marLeft w:val="0"/>
          <w:marRight w:val="0"/>
          <w:marTop w:val="0"/>
          <w:marBottom w:val="0"/>
          <w:divBdr>
            <w:top w:val="none" w:sz="0" w:space="0" w:color="auto"/>
            <w:left w:val="none" w:sz="0" w:space="0" w:color="auto"/>
            <w:bottom w:val="none" w:sz="0" w:space="0" w:color="auto"/>
            <w:right w:val="none" w:sz="0" w:space="0" w:color="auto"/>
          </w:divBdr>
        </w:div>
      </w:divsChild>
    </w:div>
    <w:div w:id="369453759">
      <w:bodyDiv w:val="1"/>
      <w:marLeft w:val="0"/>
      <w:marRight w:val="0"/>
      <w:marTop w:val="0"/>
      <w:marBottom w:val="0"/>
      <w:divBdr>
        <w:top w:val="none" w:sz="0" w:space="0" w:color="auto"/>
        <w:left w:val="none" w:sz="0" w:space="0" w:color="auto"/>
        <w:bottom w:val="none" w:sz="0" w:space="0" w:color="auto"/>
        <w:right w:val="none" w:sz="0" w:space="0" w:color="auto"/>
      </w:divBdr>
      <w:divsChild>
        <w:div w:id="560945082">
          <w:marLeft w:val="0"/>
          <w:marRight w:val="0"/>
          <w:marTop w:val="0"/>
          <w:marBottom w:val="0"/>
          <w:divBdr>
            <w:top w:val="none" w:sz="0" w:space="0" w:color="auto"/>
            <w:left w:val="none" w:sz="0" w:space="0" w:color="auto"/>
            <w:bottom w:val="none" w:sz="0" w:space="0" w:color="auto"/>
            <w:right w:val="none" w:sz="0" w:space="0" w:color="auto"/>
          </w:divBdr>
        </w:div>
      </w:divsChild>
    </w:div>
    <w:div w:id="369571325">
      <w:bodyDiv w:val="1"/>
      <w:marLeft w:val="0"/>
      <w:marRight w:val="0"/>
      <w:marTop w:val="0"/>
      <w:marBottom w:val="0"/>
      <w:divBdr>
        <w:top w:val="none" w:sz="0" w:space="0" w:color="auto"/>
        <w:left w:val="none" w:sz="0" w:space="0" w:color="auto"/>
        <w:bottom w:val="none" w:sz="0" w:space="0" w:color="auto"/>
        <w:right w:val="none" w:sz="0" w:space="0" w:color="auto"/>
      </w:divBdr>
      <w:divsChild>
        <w:div w:id="1763989094">
          <w:marLeft w:val="0"/>
          <w:marRight w:val="0"/>
          <w:marTop w:val="0"/>
          <w:marBottom w:val="0"/>
          <w:divBdr>
            <w:top w:val="none" w:sz="0" w:space="0" w:color="auto"/>
            <w:left w:val="none" w:sz="0" w:space="0" w:color="auto"/>
            <w:bottom w:val="none" w:sz="0" w:space="0" w:color="auto"/>
            <w:right w:val="none" w:sz="0" w:space="0" w:color="auto"/>
          </w:divBdr>
        </w:div>
      </w:divsChild>
    </w:div>
    <w:div w:id="370765184">
      <w:bodyDiv w:val="1"/>
      <w:marLeft w:val="0"/>
      <w:marRight w:val="0"/>
      <w:marTop w:val="0"/>
      <w:marBottom w:val="0"/>
      <w:divBdr>
        <w:top w:val="none" w:sz="0" w:space="0" w:color="auto"/>
        <w:left w:val="none" w:sz="0" w:space="0" w:color="auto"/>
        <w:bottom w:val="none" w:sz="0" w:space="0" w:color="auto"/>
        <w:right w:val="none" w:sz="0" w:space="0" w:color="auto"/>
      </w:divBdr>
      <w:divsChild>
        <w:div w:id="299969029">
          <w:marLeft w:val="0"/>
          <w:marRight w:val="0"/>
          <w:marTop w:val="0"/>
          <w:marBottom w:val="0"/>
          <w:divBdr>
            <w:top w:val="none" w:sz="0" w:space="0" w:color="auto"/>
            <w:left w:val="none" w:sz="0" w:space="0" w:color="auto"/>
            <w:bottom w:val="none" w:sz="0" w:space="0" w:color="auto"/>
            <w:right w:val="none" w:sz="0" w:space="0" w:color="auto"/>
          </w:divBdr>
        </w:div>
      </w:divsChild>
    </w:div>
    <w:div w:id="372584768">
      <w:bodyDiv w:val="1"/>
      <w:marLeft w:val="0"/>
      <w:marRight w:val="0"/>
      <w:marTop w:val="0"/>
      <w:marBottom w:val="0"/>
      <w:divBdr>
        <w:top w:val="none" w:sz="0" w:space="0" w:color="auto"/>
        <w:left w:val="none" w:sz="0" w:space="0" w:color="auto"/>
        <w:bottom w:val="none" w:sz="0" w:space="0" w:color="auto"/>
        <w:right w:val="none" w:sz="0" w:space="0" w:color="auto"/>
      </w:divBdr>
      <w:divsChild>
        <w:div w:id="665016347">
          <w:marLeft w:val="0"/>
          <w:marRight w:val="0"/>
          <w:marTop w:val="0"/>
          <w:marBottom w:val="0"/>
          <w:divBdr>
            <w:top w:val="none" w:sz="0" w:space="0" w:color="auto"/>
            <w:left w:val="none" w:sz="0" w:space="0" w:color="auto"/>
            <w:bottom w:val="none" w:sz="0" w:space="0" w:color="auto"/>
            <w:right w:val="none" w:sz="0" w:space="0" w:color="auto"/>
          </w:divBdr>
        </w:div>
      </w:divsChild>
    </w:div>
    <w:div w:id="375469892">
      <w:bodyDiv w:val="1"/>
      <w:marLeft w:val="0"/>
      <w:marRight w:val="0"/>
      <w:marTop w:val="0"/>
      <w:marBottom w:val="0"/>
      <w:divBdr>
        <w:top w:val="none" w:sz="0" w:space="0" w:color="auto"/>
        <w:left w:val="none" w:sz="0" w:space="0" w:color="auto"/>
        <w:bottom w:val="none" w:sz="0" w:space="0" w:color="auto"/>
        <w:right w:val="none" w:sz="0" w:space="0" w:color="auto"/>
      </w:divBdr>
    </w:div>
    <w:div w:id="375811951">
      <w:bodyDiv w:val="1"/>
      <w:marLeft w:val="0"/>
      <w:marRight w:val="0"/>
      <w:marTop w:val="0"/>
      <w:marBottom w:val="0"/>
      <w:divBdr>
        <w:top w:val="none" w:sz="0" w:space="0" w:color="auto"/>
        <w:left w:val="none" w:sz="0" w:space="0" w:color="auto"/>
        <w:bottom w:val="none" w:sz="0" w:space="0" w:color="auto"/>
        <w:right w:val="none" w:sz="0" w:space="0" w:color="auto"/>
      </w:divBdr>
      <w:divsChild>
        <w:div w:id="1885868808">
          <w:marLeft w:val="0"/>
          <w:marRight w:val="0"/>
          <w:marTop w:val="0"/>
          <w:marBottom w:val="0"/>
          <w:divBdr>
            <w:top w:val="none" w:sz="0" w:space="0" w:color="auto"/>
            <w:left w:val="none" w:sz="0" w:space="0" w:color="auto"/>
            <w:bottom w:val="none" w:sz="0" w:space="0" w:color="auto"/>
            <w:right w:val="none" w:sz="0" w:space="0" w:color="auto"/>
          </w:divBdr>
        </w:div>
      </w:divsChild>
    </w:div>
    <w:div w:id="376974012">
      <w:bodyDiv w:val="1"/>
      <w:marLeft w:val="0"/>
      <w:marRight w:val="0"/>
      <w:marTop w:val="0"/>
      <w:marBottom w:val="0"/>
      <w:divBdr>
        <w:top w:val="none" w:sz="0" w:space="0" w:color="auto"/>
        <w:left w:val="none" w:sz="0" w:space="0" w:color="auto"/>
        <w:bottom w:val="none" w:sz="0" w:space="0" w:color="auto"/>
        <w:right w:val="none" w:sz="0" w:space="0" w:color="auto"/>
      </w:divBdr>
    </w:div>
    <w:div w:id="380710427">
      <w:bodyDiv w:val="1"/>
      <w:marLeft w:val="0"/>
      <w:marRight w:val="0"/>
      <w:marTop w:val="0"/>
      <w:marBottom w:val="0"/>
      <w:divBdr>
        <w:top w:val="none" w:sz="0" w:space="0" w:color="auto"/>
        <w:left w:val="none" w:sz="0" w:space="0" w:color="auto"/>
        <w:bottom w:val="none" w:sz="0" w:space="0" w:color="auto"/>
        <w:right w:val="none" w:sz="0" w:space="0" w:color="auto"/>
      </w:divBdr>
    </w:div>
    <w:div w:id="381564581">
      <w:bodyDiv w:val="1"/>
      <w:marLeft w:val="0"/>
      <w:marRight w:val="0"/>
      <w:marTop w:val="0"/>
      <w:marBottom w:val="0"/>
      <w:divBdr>
        <w:top w:val="none" w:sz="0" w:space="0" w:color="auto"/>
        <w:left w:val="none" w:sz="0" w:space="0" w:color="auto"/>
        <w:bottom w:val="none" w:sz="0" w:space="0" w:color="auto"/>
        <w:right w:val="none" w:sz="0" w:space="0" w:color="auto"/>
      </w:divBdr>
      <w:divsChild>
        <w:div w:id="1107190198">
          <w:marLeft w:val="0"/>
          <w:marRight w:val="0"/>
          <w:marTop w:val="0"/>
          <w:marBottom w:val="0"/>
          <w:divBdr>
            <w:top w:val="none" w:sz="0" w:space="0" w:color="auto"/>
            <w:left w:val="none" w:sz="0" w:space="0" w:color="auto"/>
            <w:bottom w:val="none" w:sz="0" w:space="0" w:color="auto"/>
            <w:right w:val="none" w:sz="0" w:space="0" w:color="auto"/>
          </w:divBdr>
        </w:div>
      </w:divsChild>
    </w:div>
    <w:div w:id="381902085">
      <w:bodyDiv w:val="1"/>
      <w:marLeft w:val="0"/>
      <w:marRight w:val="0"/>
      <w:marTop w:val="0"/>
      <w:marBottom w:val="0"/>
      <w:divBdr>
        <w:top w:val="none" w:sz="0" w:space="0" w:color="auto"/>
        <w:left w:val="none" w:sz="0" w:space="0" w:color="auto"/>
        <w:bottom w:val="none" w:sz="0" w:space="0" w:color="auto"/>
        <w:right w:val="none" w:sz="0" w:space="0" w:color="auto"/>
      </w:divBdr>
      <w:divsChild>
        <w:div w:id="1331134227">
          <w:marLeft w:val="0"/>
          <w:marRight w:val="0"/>
          <w:marTop w:val="0"/>
          <w:marBottom w:val="0"/>
          <w:divBdr>
            <w:top w:val="none" w:sz="0" w:space="0" w:color="auto"/>
            <w:left w:val="none" w:sz="0" w:space="0" w:color="auto"/>
            <w:bottom w:val="none" w:sz="0" w:space="0" w:color="auto"/>
            <w:right w:val="none" w:sz="0" w:space="0" w:color="auto"/>
          </w:divBdr>
        </w:div>
      </w:divsChild>
    </w:div>
    <w:div w:id="386147875">
      <w:bodyDiv w:val="1"/>
      <w:marLeft w:val="0"/>
      <w:marRight w:val="0"/>
      <w:marTop w:val="0"/>
      <w:marBottom w:val="0"/>
      <w:divBdr>
        <w:top w:val="none" w:sz="0" w:space="0" w:color="auto"/>
        <w:left w:val="none" w:sz="0" w:space="0" w:color="auto"/>
        <w:bottom w:val="none" w:sz="0" w:space="0" w:color="auto"/>
        <w:right w:val="none" w:sz="0" w:space="0" w:color="auto"/>
      </w:divBdr>
      <w:divsChild>
        <w:div w:id="1843003609">
          <w:marLeft w:val="0"/>
          <w:marRight w:val="0"/>
          <w:marTop w:val="0"/>
          <w:marBottom w:val="0"/>
          <w:divBdr>
            <w:top w:val="none" w:sz="0" w:space="0" w:color="auto"/>
            <w:left w:val="none" w:sz="0" w:space="0" w:color="auto"/>
            <w:bottom w:val="none" w:sz="0" w:space="0" w:color="auto"/>
            <w:right w:val="none" w:sz="0" w:space="0" w:color="auto"/>
          </w:divBdr>
        </w:div>
      </w:divsChild>
    </w:div>
    <w:div w:id="389961655">
      <w:bodyDiv w:val="1"/>
      <w:marLeft w:val="0"/>
      <w:marRight w:val="0"/>
      <w:marTop w:val="0"/>
      <w:marBottom w:val="0"/>
      <w:divBdr>
        <w:top w:val="none" w:sz="0" w:space="0" w:color="auto"/>
        <w:left w:val="none" w:sz="0" w:space="0" w:color="auto"/>
        <w:bottom w:val="none" w:sz="0" w:space="0" w:color="auto"/>
        <w:right w:val="none" w:sz="0" w:space="0" w:color="auto"/>
      </w:divBdr>
      <w:divsChild>
        <w:div w:id="168764299">
          <w:marLeft w:val="0"/>
          <w:marRight w:val="0"/>
          <w:marTop w:val="0"/>
          <w:marBottom w:val="0"/>
          <w:divBdr>
            <w:top w:val="none" w:sz="0" w:space="0" w:color="auto"/>
            <w:left w:val="none" w:sz="0" w:space="0" w:color="auto"/>
            <w:bottom w:val="none" w:sz="0" w:space="0" w:color="auto"/>
            <w:right w:val="none" w:sz="0" w:space="0" w:color="auto"/>
          </w:divBdr>
        </w:div>
      </w:divsChild>
    </w:div>
    <w:div w:id="394546747">
      <w:bodyDiv w:val="1"/>
      <w:marLeft w:val="0"/>
      <w:marRight w:val="0"/>
      <w:marTop w:val="0"/>
      <w:marBottom w:val="0"/>
      <w:divBdr>
        <w:top w:val="none" w:sz="0" w:space="0" w:color="auto"/>
        <w:left w:val="none" w:sz="0" w:space="0" w:color="auto"/>
        <w:bottom w:val="none" w:sz="0" w:space="0" w:color="auto"/>
        <w:right w:val="none" w:sz="0" w:space="0" w:color="auto"/>
      </w:divBdr>
      <w:divsChild>
        <w:div w:id="2143301582">
          <w:marLeft w:val="0"/>
          <w:marRight w:val="0"/>
          <w:marTop w:val="0"/>
          <w:marBottom w:val="0"/>
          <w:divBdr>
            <w:top w:val="none" w:sz="0" w:space="0" w:color="auto"/>
            <w:left w:val="none" w:sz="0" w:space="0" w:color="auto"/>
            <w:bottom w:val="none" w:sz="0" w:space="0" w:color="auto"/>
            <w:right w:val="none" w:sz="0" w:space="0" w:color="auto"/>
          </w:divBdr>
        </w:div>
      </w:divsChild>
    </w:div>
    <w:div w:id="396241663">
      <w:bodyDiv w:val="1"/>
      <w:marLeft w:val="0"/>
      <w:marRight w:val="0"/>
      <w:marTop w:val="0"/>
      <w:marBottom w:val="0"/>
      <w:divBdr>
        <w:top w:val="none" w:sz="0" w:space="0" w:color="auto"/>
        <w:left w:val="none" w:sz="0" w:space="0" w:color="auto"/>
        <w:bottom w:val="none" w:sz="0" w:space="0" w:color="auto"/>
        <w:right w:val="none" w:sz="0" w:space="0" w:color="auto"/>
      </w:divBdr>
      <w:divsChild>
        <w:div w:id="942424603">
          <w:marLeft w:val="0"/>
          <w:marRight w:val="0"/>
          <w:marTop w:val="0"/>
          <w:marBottom w:val="0"/>
          <w:divBdr>
            <w:top w:val="none" w:sz="0" w:space="0" w:color="auto"/>
            <w:left w:val="none" w:sz="0" w:space="0" w:color="auto"/>
            <w:bottom w:val="none" w:sz="0" w:space="0" w:color="auto"/>
            <w:right w:val="none" w:sz="0" w:space="0" w:color="auto"/>
          </w:divBdr>
        </w:div>
      </w:divsChild>
    </w:div>
    <w:div w:id="404425797">
      <w:bodyDiv w:val="1"/>
      <w:marLeft w:val="0"/>
      <w:marRight w:val="0"/>
      <w:marTop w:val="0"/>
      <w:marBottom w:val="0"/>
      <w:divBdr>
        <w:top w:val="none" w:sz="0" w:space="0" w:color="auto"/>
        <w:left w:val="none" w:sz="0" w:space="0" w:color="auto"/>
        <w:bottom w:val="none" w:sz="0" w:space="0" w:color="auto"/>
        <w:right w:val="none" w:sz="0" w:space="0" w:color="auto"/>
      </w:divBdr>
      <w:divsChild>
        <w:div w:id="1923565634">
          <w:marLeft w:val="0"/>
          <w:marRight w:val="0"/>
          <w:marTop w:val="0"/>
          <w:marBottom w:val="0"/>
          <w:divBdr>
            <w:top w:val="none" w:sz="0" w:space="0" w:color="auto"/>
            <w:left w:val="none" w:sz="0" w:space="0" w:color="auto"/>
            <w:bottom w:val="none" w:sz="0" w:space="0" w:color="auto"/>
            <w:right w:val="none" w:sz="0" w:space="0" w:color="auto"/>
          </w:divBdr>
          <w:divsChild>
            <w:div w:id="8810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6224">
      <w:bodyDiv w:val="1"/>
      <w:marLeft w:val="0"/>
      <w:marRight w:val="0"/>
      <w:marTop w:val="0"/>
      <w:marBottom w:val="0"/>
      <w:divBdr>
        <w:top w:val="none" w:sz="0" w:space="0" w:color="auto"/>
        <w:left w:val="none" w:sz="0" w:space="0" w:color="auto"/>
        <w:bottom w:val="none" w:sz="0" w:space="0" w:color="auto"/>
        <w:right w:val="none" w:sz="0" w:space="0" w:color="auto"/>
      </w:divBdr>
    </w:div>
    <w:div w:id="414471834">
      <w:bodyDiv w:val="1"/>
      <w:marLeft w:val="0"/>
      <w:marRight w:val="0"/>
      <w:marTop w:val="0"/>
      <w:marBottom w:val="0"/>
      <w:divBdr>
        <w:top w:val="none" w:sz="0" w:space="0" w:color="auto"/>
        <w:left w:val="none" w:sz="0" w:space="0" w:color="auto"/>
        <w:bottom w:val="none" w:sz="0" w:space="0" w:color="auto"/>
        <w:right w:val="none" w:sz="0" w:space="0" w:color="auto"/>
      </w:divBdr>
    </w:div>
    <w:div w:id="415203257">
      <w:bodyDiv w:val="1"/>
      <w:marLeft w:val="0"/>
      <w:marRight w:val="0"/>
      <w:marTop w:val="0"/>
      <w:marBottom w:val="0"/>
      <w:divBdr>
        <w:top w:val="none" w:sz="0" w:space="0" w:color="auto"/>
        <w:left w:val="none" w:sz="0" w:space="0" w:color="auto"/>
        <w:bottom w:val="none" w:sz="0" w:space="0" w:color="auto"/>
        <w:right w:val="none" w:sz="0" w:space="0" w:color="auto"/>
      </w:divBdr>
      <w:divsChild>
        <w:div w:id="2085563829">
          <w:marLeft w:val="0"/>
          <w:marRight w:val="0"/>
          <w:marTop w:val="0"/>
          <w:marBottom w:val="0"/>
          <w:divBdr>
            <w:top w:val="none" w:sz="0" w:space="0" w:color="auto"/>
            <w:left w:val="none" w:sz="0" w:space="0" w:color="auto"/>
            <w:bottom w:val="none" w:sz="0" w:space="0" w:color="auto"/>
            <w:right w:val="none" w:sz="0" w:space="0" w:color="auto"/>
          </w:divBdr>
        </w:div>
      </w:divsChild>
    </w:div>
    <w:div w:id="417099867">
      <w:bodyDiv w:val="1"/>
      <w:marLeft w:val="0"/>
      <w:marRight w:val="0"/>
      <w:marTop w:val="0"/>
      <w:marBottom w:val="0"/>
      <w:divBdr>
        <w:top w:val="none" w:sz="0" w:space="0" w:color="auto"/>
        <w:left w:val="none" w:sz="0" w:space="0" w:color="auto"/>
        <w:bottom w:val="none" w:sz="0" w:space="0" w:color="auto"/>
        <w:right w:val="none" w:sz="0" w:space="0" w:color="auto"/>
      </w:divBdr>
      <w:divsChild>
        <w:div w:id="211382554">
          <w:marLeft w:val="0"/>
          <w:marRight w:val="0"/>
          <w:marTop w:val="0"/>
          <w:marBottom w:val="0"/>
          <w:divBdr>
            <w:top w:val="none" w:sz="0" w:space="0" w:color="auto"/>
            <w:left w:val="none" w:sz="0" w:space="0" w:color="auto"/>
            <w:bottom w:val="none" w:sz="0" w:space="0" w:color="auto"/>
            <w:right w:val="none" w:sz="0" w:space="0" w:color="auto"/>
          </w:divBdr>
        </w:div>
      </w:divsChild>
    </w:div>
    <w:div w:id="418410488">
      <w:bodyDiv w:val="1"/>
      <w:marLeft w:val="0"/>
      <w:marRight w:val="0"/>
      <w:marTop w:val="0"/>
      <w:marBottom w:val="0"/>
      <w:divBdr>
        <w:top w:val="none" w:sz="0" w:space="0" w:color="auto"/>
        <w:left w:val="none" w:sz="0" w:space="0" w:color="auto"/>
        <w:bottom w:val="none" w:sz="0" w:space="0" w:color="auto"/>
        <w:right w:val="none" w:sz="0" w:space="0" w:color="auto"/>
      </w:divBdr>
      <w:divsChild>
        <w:div w:id="473373308">
          <w:marLeft w:val="0"/>
          <w:marRight w:val="0"/>
          <w:marTop w:val="0"/>
          <w:marBottom w:val="0"/>
          <w:divBdr>
            <w:top w:val="none" w:sz="0" w:space="0" w:color="auto"/>
            <w:left w:val="none" w:sz="0" w:space="0" w:color="auto"/>
            <w:bottom w:val="none" w:sz="0" w:space="0" w:color="auto"/>
            <w:right w:val="none" w:sz="0" w:space="0" w:color="auto"/>
          </w:divBdr>
        </w:div>
      </w:divsChild>
    </w:div>
    <w:div w:id="420227627">
      <w:bodyDiv w:val="1"/>
      <w:marLeft w:val="0"/>
      <w:marRight w:val="0"/>
      <w:marTop w:val="0"/>
      <w:marBottom w:val="0"/>
      <w:divBdr>
        <w:top w:val="none" w:sz="0" w:space="0" w:color="auto"/>
        <w:left w:val="none" w:sz="0" w:space="0" w:color="auto"/>
        <w:bottom w:val="none" w:sz="0" w:space="0" w:color="auto"/>
        <w:right w:val="none" w:sz="0" w:space="0" w:color="auto"/>
      </w:divBdr>
      <w:divsChild>
        <w:div w:id="322050120">
          <w:marLeft w:val="0"/>
          <w:marRight w:val="0"/>
          <w:marTop w:val="0"/>
          <w:marBottom w:val="0"/>
          <w:divBdr>
            <w:top w:val="none" w:sz="0" w:space="0" w:color="auto"/>
            <w:left w:val="none" w:sz="0" w:space="0" w:color="auto"/>
            <w:bottom w:val="none" w:sz="0" w:space="0" w:color="auto"/>
            <w:right w:val="none" w:sz="0" w:space="0" w:color="auto"/>
          </w:divBdr>
        </w:div>
      </w:divsChild>
    </w:div>
    <w:div w:id="420369428">
      <w:bodyDiv w:val="1"/>
      <w:marLeft w:val="0"/>
      <w:marRight w:val="0"/>
      <w:marTop w:val="0"/>
      <w:marBottom w:val="0"/>
      <w:divBdr>
        <w:top w:val="none" w:sz="0" w:space="0" w:color="auto"/>
        <w:left w:val="none" w:sz="0" w:space="0" w:color="auto"/>
        <w:bottom w:val="none" w:sz="0" w:space="0" w:color="auto"/>
        <w:right w:val="none" w:sz="0" w:space="0" w:color="auto"/>
      </w:divBdr>
      <w:divsChild>
        <w:div w:id="1960991264">
          <w:marLeft w:val="0"/>
          <w:marRight w:val="0"/>
          <w:marTop w:val="0"/>
          <w:marBottom w:val="0"/>
          <w:divBdr>
            <w:top w:val="none" w:sz="0" w:space="0" w:color="auto"/>
            <w:left w:val="none" w:sz="0" w:space="0" w:color="auto"/>
            <w:bottom w:val="none" w:sz="0" w:space="0" w:color="auto"/>
            <w:right w:val="none" w:sz="0" w:space="0" w:color="auto"/>
          </w:divBdr>
        </w:div>
      </w:divsChild>
    </w:div>
    <w:div w:id="420679848">
      <w:bodyDiv w:val="1"/>
      <w:marLeft w:val="0"/>
      <w:marRight w:val="0"/>
      <w:marTop w:val="0"/>
      <w:marBottom w:val="0"/>
      <w:divBdr>
        <w:top w:val="none" w:sz="0" w:space="0" w:color="auto"/>
        <w:left w:val="none" w:sz="0" w:space="0" w:color="auto"/>
        <w:bottom w:val="none" w:sz="0" w:space="0" w:color="auto"/>
        <w:right w:val="none" w:sz="0" w:space="0" w:color="auto"/>
      </w:divBdr>
      <w:divsChild>
        <w:div w:id="1101757803">
          <w:marLeft w:val="0"/>
          <w:marRight w:val="0"/>
          <w:marTop w:val="0"/>
          <w:marBottom w:val="0"/>
          <w:divBdr>
            <w:top w:val="none" w:sz="0" w:space="0" w:color="auto"/>
            <w:left w:val="none" w:sz="0" w:space="0" w:color="auto"/>
            <w:bottom w:val="none" w:sz="0" w:space="0" w:color="auto"/>
            <w:right w:val="none" w:sz="0" w:space="0" w:color="auto"/>
          </w:divBdr>
        </w:div>
      </w:divsChild>
    </w:div>
    <w:div w:id="423697150">
      <w:bodyDiv w:val="1"/>
      <w:marLeft w:val="0"/>
      <w:marRight w:val="0"/>
      <w:marTop w:val="0"/>
      <w:marBottom w:val="0"/>
      <w:divBdr>
        <w:top w:val="none" w:sz="0" w:space="0" w:color="auto"/>
        <w:left w:val="none" w:sz="0" w:space="0" w:color="auto"/>
        <w:bottom w:val="none" w:sz="0" w:space="0" w:color="auto"/>
        <w:right w:val="none" w:sz="0" w:space="0" w:color="auto"/>
      </w:divBdr>
    </w:div>
    <w:div w:id="427891727">
      <w:bodyDiv w:val="1"/>
      <w:marLeft w:val="0"/>
      <w:marRight w:val="0"/>
      <w:marTop w:val="0"/>
      <w:marBottom w:val="0"/>
      <w:divBdr>
        <w:top w:val="none" w:sz="0" w:space="0" w:color="auto"/>
        <w:left w:val="none" w:sz="0" w:space="0" w:color="auto"/>
        <w:bottom w:val="none" w:sz="0" w:space="0" w:color="auto"/>
        <w:right w:val="none" w:sz="0" w:space="0" w:color="auto"/>
      </w:divBdr>
    </w:div>
    <w:div w:id="433399045">
      <w:bodyDiv w:val="1"/>
      <w:marLeft w:val="0"/>
      <w:marRight w:val="0"/>
      <w:marTop w:val="0"/>
      <w:marBottom w:val="0"/>
      <w:divBdr>
        <w:top w:val="none" w:sz="0" w:space="0" w:color="auto"/>
        <w:left w:val="none" w:sz="0" w:space="0" w:color="auto"/>
        <w:bottom w:val="none" w:sz="0" w:space="0" w:color="auto"/>
        <w:right w:val="none" w:sz="0" w:space="0" w:color="auto"/>
      </w:divBdr>
      <w:divsChild>
        <w:div w:id="778908940">
          <w:marLeft w:val="0"/>
          <w:marRight w:val="0"/>
          <w:marTop w:val="0"/>
          <w:marBottom w:val="0"/>
          <w:divBdr>
            <w:top w:val="none" w:sz="0" w:space="0" w:color="auto"/>
            <w:left w:val="none" w:sz="0" w:space="0" w:color="auto"/>
            <w:bottom w:val="none" w:sz="0" w:space="0" w:color="auto"/>
            <w:right w:val="none" w:sz="0" w:space="0" w:color="auto"/>
          </w:divBdr>
          <w:divsChild>
            <w:div w:id="7521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67934">
      <w:bodyDiv w:val="1"/>
      <w:marLeft w:val="0"/>
      <w:marRight w:val="0"/>
      <w:marTop w:val="0"/>
      <w:marBottom w:val="0"/>
      <w:divBdr>
        <w:top w:val="none" w:sz="0" w:space="0" w:color="auto"/>
        <w:left w:val="none" w:sz="0" w:space="0" w:color="auto"/>
        <w:bottom w:val="none" w:sz="0" w:space="0" w:color="auto"/>
        <w:right w:val="none" w:sz="0" w:space="0" w:color="auto"/>
      </w:divBdr>
      <w:divsChild>
        <w:div w:id="127553205">
          <w:marLeft w:val="0"/>
          <w:marRight w:val="0"/>
          <w:marTop w:val="0"/>
          <w:marBottom w:val="0"/>
          <w:divBdr>
            <w:top w:val="none" w:sz="0" w:space="0" w:color="auto"/>
            <w:left w:val="none" w:sz="0" w:space="0" w:color="auto"/>
            <w:bottom w:val="none" w:sz="0" w:space="0" w:color="auto"/>
            <w:right w:val="none" w:sz="0" w:space="0" w:color="auto"/>
          </w:divBdr>
        </w:div>
      </w:divsChild>
    </w:div>
    <w:div w:id="441387069">
      <w:bodyDiv w:val="1"/>
      <w:marLeft w:val="0"/>
      <w:marRight w:val="0"/>
      <w:marTop w:val="0"/>
      <w:marBottom w:val="0"/>
      <w:divBdr>
        <w:top w:val="none" w:sz="0" w:space="0" w:color="auto"/>
        <w:left w:val="none" w:sz="0" w:space="0" w:color="auto"/>
        <w:bottom w:val="none" w:sz="0" w:space="0" w:color="auto"/>
        <w:right w:val="none" w:sz="0" w:space="0" w:color="auto"/>
      </w:divBdr>
      <w:divsChild>
        <w:div w:id="332732251">
          <w:marLeft w:val="0"/>
          <w:marRight w:val="0"/>
          <w:marTop w:val="0"/>
          <w:marBottom w:val="0"/>
          <w:divBdr>
            <w:top w:val="none" w:sz="0" w:space="0" w:color="auto"/>
            <w:left w:val="none" w:sz="0" w:space="0" w:color="auto"/>
            <w:bottom w:val="none" w:sz="0" w:space="0" w:color="auto"/>
            <w:right w:val="none" w:sz="0" w:space="0" w:color="auto"/>
          </w:divBdr>
        </w:div>
      </w:divsChild>
    </w:div>
    <w:div w:id="444623061">
      <w:bodyDiv w:val="1"/>
      <w:marLeft w:val="0"/>
      <w:marRight w:val="0"/>
      <w:marTop w:val="0"/>
      <w:marBottom w:val="0"/>
      <w:divBdr>
        <w:top w:val="none" w:sz="0" w:space="0" w:color="auto"/>
        <w:left w:val="none" w:sz="0" w:space="0" w:color="auto"/>
        <w:bottom w:val="none" w:sz="0" w:space="0" w:color="auto"/>
        <w:right w:val="none" w:sz="0" w:space="0" w:color="auto"/>
      </w:divBdr>
      <w:divsChild>
        <w:div w:id="2057124882">
          <w:marLeft w:val="0"/>
          <w:marRight w:val="0"/>
          <w:marTop w:val="0"/>
          <w:marBottom w:val="0"/>
          <w:divBdr>
            <w:top w:val="none" w:sz="0" w:space="0" w:color="auto"/>
            <w:left w:val="none" w:sz="0" w:space="0" w:color="auto"/>
            <w:bottom w:val="none" w:sz="0" w:space="0" w:color="auto"/>
            <w:right w:val="none" w:sz="0" w:space="0" w:color="auto"/>
          </w:divBdr>
        </w:div>
      </w:divsChild>
    </w:div>
    <w:div w:id="444924833">
      <w:bodyDiv w:val="1"/>
      <w:marLeft w:val="0"/>
      <w:marRight w:val="0"/>
      <w:marTop w:val="0"/>
      <w:marBottom w:val="0"/>
      <w:divBdr>
        <w:top w:val="none" w:sz="0" w:space="0" w:color="auto"/>
        <w:left w:val="none" w:sz="0" w:space="0" w:color="auto"/>
        <w:bottom w:val="none" w:sz="0" w:space="0" w:color="auto"/>
        <w:right w:val="none" w:sz="0" w:space="0" w:color="auto"/>
      </w:divBdr>
      <w:divsChild>
        <w:div w:id="212541293">
          <w:marLeft w:val="0"/>
          <w:marRight w:val="0"/>
          <w:marTop w:val="0"/>
          <w:marBottom w:val="0"/>
          <w:divBdr>
            <w:top w:val="none" w:sz="0" w:space="0" w:color="auto"/>
            <w:left w:val="none" w:sz="0" w:space="0" w:color="auto"/>
            <w:bottom w:val="none" w:sz="0" w:space="0" w:color="auto"/>
            <w:right w:val="none" w:sz="0" w:space="0" w:color="auto"/>
          </w:divBdr>
        </w:div>
      </w:divsChild>
    </w:div>
    <w:div w:id="448620769">
      <w:bodyDiv w:val="1"/>
      <w:marLeft w:val="0"/>
      <w:marRight w:val="0"/>
      <w:marTop w:val="0"/>
      <w:marBottom w:val="0"/>
      <w:divBdr>
        <w:top w:val="none" w:sz="0" w:space="0" w:color="auto"/>
        <w:left w:val="none" w:sz="0" w:space="0" w:color="auto"/>
        <w:bottom w:val="none" w:sz="0" w:space="0" w:color="auto"/>
        <w:right w:val="none" w:sz="0" w:space="0" w:color="auto"/>
      </w:divBdr>
    </w:div>
    <w:div w:id="456024625">
      <w:bodyDiv w:val="1"/>
      <w:marLeft w:val="0"/>
      <w:marRight w:val="0"/>
      <w:marTop w:val="0"/>
      <w:marBottom w:val="0"/>
      <w:divBdr>
        <w:top w:val="none" w:sz="0" w:space="0" w:color="auto"/>
        <w:left w:val="none" w:sz="0" w:space="0" w:color="auto"/>
        <w:bottom w:val="none" w:sz="0" w:space="0" w:color="auto"/>
        <w:right w:val="none" w:sz="0" w:space="0" w:color="auto"/>
      </w:divBdr>
    </w:div>
    <w:div w:id="461537146">
      <w:bodyDiv w:val="1"/>
      <w:marLeft w:val="0"/>
      <w:marRight w:val="0"/>
      <w:marTop w:val="0"/>
      <w:marBottom w:val="0"/>
      <w:divBdr>
        <w:top w:val="none" w:sz="0" w:space="0" w:color="auto"/>
        <w:left w:val="none" w:sz="0" w:space="0" w:color="auto"/>
        <w:bottom w:val="none" w:sz="0" w:space="0" w:color="auto"/>
        <w:right w:val="none" w:sz="0" w:space="0" w:color="auto"/>
      </w:divBdr>
    </w:div>
    <w:div w:id="464128609">
      <w:bodyDiv w:val="1"/>
      <w:marLeft w:val="0"/>
      <w:marRight w:val="0"/>
      <w:marTop w:val="0"/>
      <w:marBottom w:val="0"/>
      <w:divBdr>
        <w:top w:val="none" w:sz="0" w:space="0" w:color="auto"/>
        <w:left w:val="none" w:sz="0" w:space="0" w:color="auto"/>
        <w:bottom w:val="none" w:sz="0" w:space="0" w:color="auto"/>
        <w:right w:val="none" w:sz="0" w:space="0" w:color="auto"/>
      </w:divBdr>
      <w:divsChild>
        <w:div w:id="1522476522">
          <w:marLeft w:val="0"/>
          <w:marRight w:val="0"/>
          <w:marTop w:val="0"/>
          <w:marBottom w:val="0"/>
          <w:divBdr>
            <w:top w:val="none" w:sz="0" w:space="0" w:color="auto"/>
            <w:left w:val="none" w:sz="0" w:space="0" w:color="auto"/>
            <w:bottom w:val="none" w:sz="0" w:space="0" w:color="auto"/>
            <w:right w:val="none" w:sz="0" w:space="0" w:color="auto"/>
          </w:divBdr>
        </w:div>
      </w:divsChild>
    </w:div>
    <w:div w:id="465246170">
      <w:bodyDiv w:val="1"/>
      <w:marLeft w:val="0"/>
      <w:marRight w:val="0"/>
      <w:marTop w:val="0"/>
      <w:marBottom w:val="0"/>
      <w:divBdr>
        <w:top w:val="none" w:sz="0" w:space="0" w:color="auto"/>
        <w:left w:val="none" w:sz="0" w:space="0" w:color="auto"/>
        <w:bottom w:val="none" w:sz="0" w:space="0" w:color="auto"/>
        <w:right w:val="none" w:sz="0" w:space="0" w:color="auto"/>
      </w:divBdr>
    </w:div>
    <w:div w:id="468014206">
      <w:bodyDiv w:val="1"/>
      <w:marLeft w:val="0"/>
      <w:marRight w:val="0"/>
      <w:marTop w:val="0"/>
      <w:marBottom w:val="0"/>
      <w:divBdr>
        <w:top w:val="none" w:sz="0" w:space="0" w:color="auto"/>
        <w:left w:val="none" w:sz="0" w:space="0" w:color="auto"/>
        <w:bottom w:val="none" w:sz="0" w:space="0" w:color="auto"/>
        <w:right w:val="none" w:sz="0" w:space="0" w:color="auto"/>
      </w:divBdr>
      <w:divsChild>
        <w:div w:id="1578589174">
          <w:marLeft w:val="0"/>
          <w:marRight w:val="0"/>
          <w:marTop w:val="0"/>
          <w:marBottom w:val="0"/>
          <w:divBdr>
            <w:top w:val="none" w:sz="0" w:space="0" w:color="auto"/>
            <w:left w:val="none" w:sz="0" w:space="0" w:color="auto"/>
            <w:bottom w:val="none" w:sz="0" w:space="0" w:color="auto"/>
            <w:right w:val="none" w:sz="0" w:space="0" w:color="auto"/>
          </w:divBdr>
        </w:div>
      </w:divsChild>
    </w:div>
    <w:div w:id="470293054">
      <w:bodyDiv w:val="1"/>
      <w:marLeft w:val="0"/>
      <w:marRight w:val="0"/>
      <w:marTop w:val="0"/>
      <w:marBottom w:val="0"/>
      <w:divBdr>
        <w:top w:val="none" w:sz="0" w:space="0" w:color="auto"/>
        <w:left w:val="none" w:sz="0" w:space="0" w:color="auto"/>
        <w:bottom w:val="none" w:sz="0" w:space="0" w:color="auto"/>
        <w:right w:val="none" w:sz="0" w:space="0" w:color="auto"/>
      </w:divBdr>
      <w:divsChild>
        <w:div w:id="649752197">
          <w:marLeft w:val="0"/>
          <w:marRight w:val="0"/>
          <w:marTop w:val="0"/>
          <w:marBottom w:val="0"/>
          <w:divBdr>
            <w:top w:val="none" w:sz="0" w:space="0" w:color="auto"/>
            <w:left w:val="none" w:sz="0" w:space="0" w:color="auto"/>
            <w:bottom w:val="none" w:sz="0" w:space="0" w:color="auto"/>
            <w:right w:val="none" w:sz="0" w:space="0" w:color="auto"/>
          </w:divBdr>
        </w:div>
      </w:divsChild>
    </w:div>
    <w:div w:id="472451558">
      <w:bodyDiv w:val="1"/>
      <w:marLeft w:val="0"/>
      <w:marRight w:val="0"/>
      <w:marTop w:val="0"/>
      <w:marBottom w:val="0"/>
      <w:divBdr>
        <w:top w:val="none" w:sz="0" w:space="0" w:color="auto"/>
        <w:left w:val="none" w:sz="0" w:space="0" w:color="auto"/>
        <w:bottom w:val="none" w:sz="0" w:space="0" w:color="auto"/>
        <w:right w:val="none" w:sz="0" w:space="0" w:color="auto"/>
      </w:divBdr>
      <w:divsChild>
        <w:div w:id="1026323141">
          <w:marLeft w:val="0"/>
          <w:marRight w:val="0"/>
          <w:marTop w:val="0"/>
          <w:marBottom w:val="0"/>
          <w:divBdr>
            <w:top w:val="none" w:sz="0" w:space="0" w:color="auto"/>
            <w:left w:val="none" w:sz="0" w:space="0" w:color="auto"/>
            <w:bottom w:val="none" w:sz="0" w:space="0" w:color="auto"/>
            <w:right w:val="none" w:sz="0" w:space="0" w:color="auto"/>
          </w:divBdr>
        </w:div>
      </w:divsChild>
    </w:div>
    <w:div w:id="473910810">
      <w:bodyDiv w:val="1"/>
      <w:marLeft w:val="0"/>
      <w:marRight w:val="0"/>
      <w:marTop w:val="0"/>
      <w:marBottom w:val="0"/>
      <w:divBdr>
        <w:top w:val="none" w:sz="0" w:space="0" w:color="auto"/>
        <w:left w:val="none" w:sz="0" w:space="0" w:color="auto"/>
        <w:bottom w:val="none" w:sz="0" w:space="0" w:color="auto"/>
        <w:right w:val="none" w:sz="0" w:space="0" w:color="auto"/>
      </w:divBdr>
      <w:divsChild>
        <w:div w:id="761296445">
          <w:marLeft w:val="0"/>
          <w:marRight w:val="0"/>
          <w:marTop w:val="0"/>
          <w:marBottom w:val="0"/>
          <w:divBdr>
            <w:top w:val="none" w:sz="0" w:space="0" w:color="auto"/>
            <w:left w:val="none" w:sz="0" w:space="0" w:color="auto"/>
            <w:bottom w:val="none" w:sz="0" w:space="0" w:color="auto"/>
            <w:right w:val="none" w:sz="0" w:space="0" w:color="auto"/>
          </w:divBdr>
        </w:div>
      </w:divsChild>
    </w:div>
    <w:div w:id="476266023">
      <w:bodyDiv w:val="1"/>
      <w:marLeft w:val="0"/>
      <w:marRight w:val="0"/>
      <w:marTop w:val="0"/>
      <w:marBottom w:val="0"/>
      <w:divBdr>
        <w:top w:val="none" w:sz="0" w:space="0" w:color="auto"/>
        <w:left w:val="none" w:sz="0" w:space="0" w:color="auto"/>
        <w:bottom w:val="none" w:sz="0" w:space="0" w:color="auto"/>
        <w:right w:val="none" w:sz="0" w:space="0" w:color="auto"/>
      </w:divBdr>
    </w:div>
    <w:div w:id="476915543">
      <w:bodyDiv w:val="1"/>
      <w:marLeft w:val="0"/>
      <w:marRight w:val="0"/>
      <w:marTop w:val="0"/>
      <w:marBottom w:val="0"/>
      <w:divBdr>
        <w:top w:val="none" w:sz="0" w:space="0" w:color="auto"/>
        <w:left w:val="none" w:sz="0" w:space="0" w:color="auto"/>
        <w:bottom w:val="none" w:sz="0" w:space="0" w:color="auto"/>
        <w:right w:val="none" w:sz="0" w:space="0" w:color="auto"/>
      </w:divBdr>
      <w:divsChild>
        <w:div w:id="700932287">
          <w:marLeft w:val="0"/>
          <w:marRight w:val="0"/>
          <w:marTop w:val="0"/>
          <w:marBottom w:val="0"/>
          <w:divBdr>
            <w:top w:val="none" w:sz="0" w:space="0" w:color="auto"/>
            <w:left w:val="none" w:sz="0" w:space="0" w:color="auto"/>
            <w:bottom w:val="none" w:sz="0" w:space="0" w:color="auto"/>
            <w:right w:val="none" w:sz="0" w:space="0" w:color="auto"/>
          </w:divBdr>
        </w:div>
      </w:divsChild>
    </w:div>
    <w:div w:id="484395194">
      <w:bodyDiv w:val="1"/>
      <w:marLeft w:val="0"/>
      <w:marRight w:val="0"/>
      <w:marTop w:val="0"/>
      <w:marBottom w:val="0"/>
      <w:divBdr>
        <w:top w:val="none" w:sz="0" w:space="0" w:color="auto"/>
        <w:left w:val="none" w:sz="0" w:space="0" w:color="auto"/>
        <w:bottom w:val="none" w:sz="0" w:space="0" w:color="auto"/>
        <w:right w:val="none" w:sz="0" w:space="0" w:color="auto"/>
      </w:divBdr>
    </w:div>
    <w:div w:id="491138067">
      <w:bodyDiv w:val="1"/>
      <w:marLeft w:val="0"/>
      <w:marRight w:val="0"/>
      <w:marTop w:val="0"/>
      <w:marBottom w:val="0"/>
      <w:divBdr>
        <w:top w:val="none" w:sz="0" w:space="0" w:color="auto"/>
        <w:left w:val="none" w:sz="0" w:space="0" w:color="auto"/>
        <w:bottom w:val="none" w:sz="0" w:space="0" w:color="auto"/>
        <w:right w:val="none" w:sz="0" w:space="0" w:color="auto"/>
      </w:divBdr>
      <w:divsChild>
        <w:div w:id="1666519589">
          <w:marLeft w:val="0"/>
          <w:marRight w:val="0"/>
          <w:marTop w:val="0"/>
          <w:marBottom w:val="0"/>
          <w:divBdr>
            <w:top w:val="none" w:sz="0" w:space="0" w:color="auto"/>
            <w:left w:val="none" w:sz="0" w:space="0" w:color="auto"/>
            <w:bottom w:val="none" w:sz="0" w:space="0" w:color="auto"/>
            <w:right w:val="none" w:sz="0" w:space="0" w:color="auto"/>
          </w:divBdr>
        </w:div>
      </w:divsChild>
    </w:div>
    <w:div w:id="491147071">
      <w:bodyDiv w:val="1"/>
      <w:marLeft w:val="0"/>
      <w:marRight w:val="0"/>
      <w:marTop w:val="0"/>
      <w:marBottom w:val="0"/>
      <w:divBdr>
        <w:top w:val="none" w:sz="0" w:space="0" w:color="auto"/>
        <w:left w:val="none" w:sz="0" w:space="0" w:color="auto"/>
        <w:bottom w:val="none" w:sz="0" w:space="0" w:color="auto"/>
        <w:right w:val="none" w:sz="0" w:space="0" w:color="auto"/>
      </w:divBdr>
    </w:div>
    <w:div w:id="492189159">
      <w:bodyDiv w:val="1"/>
      <w:marLeft w:val="0"/>
      <w:marRight w:val="0"/>
      <w:marTop w:val="0"/>
      <w:marBottom w:val="0"/>
      <w:divBdr>
        <w:top w:val="none" w:sz="0" w:space="0" w:color="auto"/>
        <w:left w:val="none" w:sz="0" w:space="0" w:color="auto"/>
        <w:bottom w:val="none" w:sz="0" w:space="0" w:color="auto"/>
        <w:right w:val="none" w:sz="0" w:space="0" w:color="auto"/>
      </w:divBdr>
    </w:div>
    <w:div w:id="492841577">
      <w:bodyDiv w:val="1"/>
      <w:marLeft w:val="0"/>
      <w:marRight w:val="0"/>
      <w:marTop w:val="0"/>
      <w:marBottom w:val="0"/>
      <w:divBdr>
        <w:top w:val="none" w:sz="0" w:space="0" w:color="auto"/>
        <w:left w:val="none" w:sz="0" w:space="0" w:color="auto"/>
        <w:bottom w:val="none" w:sz="0" w:space="0" w:color="auto"/>
        <w:right w:val="none" w:sz="0" w:space="0" w:color="auto"/>
      </w:divBdr>
      <w:divsChild>
        <w:div w:id="1575429257">
          <w:marLeft w:val="0"/>
          <w:marRight w:val="0"/>
          <w:marTop w:val="0"/>
          <w:marBottom w:val="0"/>
          <w:divBdr>
            <w:top w:val="none" w:sz="0" w:space="0" w:color="auto"/>
            <w:left w:val="none" w:sz="0" w:space="0" w:color="auto"/>
            <w:bottom w:val="none" w:sz="0" w:space="0" w:color="auto"/>
            <w:right w:val="none" w:sz="0" w:space="0" w:color="auto"/>
          </w:divBdr>
        </w:div>
      </w:divsChild>
    </w:div>
    <w:div w:id="493104298">
      <w:bodyDiv w:val="1"/>
      <w:marLeft w:val="0"/>
      <w:marRight w:val="0"/>
      <w:marTop w:val="0"/>
      <w:marBottom w:val="0"/>
      <w:divBdr>
        <w:top w:val="none" w:sz="0" w:space="0" w:color="auto"/>
        <w:left w:val="none" w:sz="0" w:space="0" w:color="auto"/>
        <w:bottom w:val="none" w:sz="0" w:space="0" w:color="auto"/>
        <w:right w:val="none" w:sz="0" w:space="0" w:color="auto"/>
      </w:divBdr>
    </w:div>
    <w:div w:id="498542991">
      <w:bodyDiv w:val="1"/>
      <w:marLeft w:val="0"/>
      <w:marRight w:val="0"/>
      <w:marTop w:val="0"/>
      <w:marBottom w:val="0"/>
      <w:divBdr>
        <w:top w:val="none" w:sz="0" w:space="0" w:color="auto"/>
        <w:left w:val="none" w:sz="0" w:space="0" w:color="auto"/>
        <w:bottom w:val="none" w:sz="0" w:space="0" w:color="auto"/>
        <w:right w:val="none" w:sz="0" w:space="0" w:color="auto"/>
      </w:divBdr>
      <w:divsChild>
        <w:div w:id="1028990095">
          <w:marLeft w:val="0"/>
          <w:marRight w:val="0"/>
          <w:marTop w:val="0"/>
          <w:marBottom w:val="0"/>
          <w:divBdr>
            <w:top w:val="none" w:sz="0" w:space="0" w:color="auto"/>
            <w:left w:val="none" w:sz="0" w:space="0" w:color="auto"/>
            <w:bottom w:val="none" w:sz="0" w:space="0" w:color="auto"/>
            <w:right w:val="none" w:sz="0" w:space="0" w:color="auto"/>
          </w:divBdr>
        </w:div>
      </w:divsChild>
    </w:div>
    <w:div w:id="501748752">
      <w:bodyDiv w:val="1"/>
      <w:marLeft w:val="0"/>
      <w:marRight w:val="0"/>
      <w:marTop w:val="0"/>
      <w:marBottom w:val="0"/>
      <w:divBdr>
        <w:top w:val="none" w:sz="0" w:space="0" w:color="auto"/>
        <w:left w:val="none" w:sz="0" w:space="0" w:color="auto"/>
        <w:bottom w:val="none" w:sz="0" w:space="0" w:color="auto"/>
        <w:right w:val="none" w:sz="0" w:space="0" w:color="auto"/>
      </w:divBdr>
      <w:divsChild>
        <w:div w:id="1226185927">
          <w:marLeft w:val="0"/>
          <w:marRight w:val="0"/>
          <w:marTop w:val="0"/>
          <w:marBottom w:val="0"/>
          <w:divBdr>
            <w:top w:val="none" w:sz="0" w:space="0" w:color="auto"/>
            <w:left w:val="none" w:sz="0" w:space="0" w:color="auto"/>
            <w:bottom w:val="none" w:sz="0" w:space="0" w:color="auto"/>
            <w:right w:val="none" w:sz="0" w:space="0" w:color="auto"/>
          </w:divBdr>
        </w:div>
      </w:divsChild>
    </w:div>
    <w:div w:id="508833552">
      <w:bodyDiv w:val="1"/>
      <w:marLeft w:val="0"/>
      <w:marRight w:val="0"/>
      <w:marTop w:val="0"/>
      <w:marBottom w:val="0"/>
      <w:divBdr>
        <w:top w:val="none" w:sz="0" w:space="0" w:color="auto"/>
        <w:left w:val="none" w:sz="0" w:space="0" w:color="auto"/>
        <w:bottom w:val="none" w:sz="0" w:space="0" w:color="auto"/>
        <w:right w:val="none" w:sz="0" w:space="0" w:color="auto"/>
      </w:divBdr>
      <w:divsChild>
        <w:div w:id="1010720942">
          <w:marLeft w:val="0"/>
          <w:marRight w:val="0"/>
          <w:marTop w:val="0"/>
          <w:marBottom w:val="0"/>
          <w:divBdr>
            <w:top w:val="none" w:sz="0" w:space="0" w:color="auto"/>
            <w:left w:val="none" w:sz="0" w:space="0" w:color="auto"/>
            <w:bottom w:val="none" w:sz="0" w:space="0" w:color="auto"/>
            <w:right w:val="none" w:sz="0" w:space="0" w:color="auto"/>
          </w:divBdr>
        </w:div>
      </w:divsChild>
    </w:div>
    <w:div w:id="511457563">
      <w:bodyDiv w:val="1"/>
      <w:marLeft w:val="0"/>
      <w:marRight w:val="0"/>
      <w:marTop w:val="0"/>
      <w:marBottom w:val="0"/>
      <w:divBdr>
        <w:top w:val="none" w:sz="0" w:space="0" w:color="auto"/>
        <w:left w:val="none" w:sz="0" w:space="0" w:color="auto"/>
        <w:bottom w:val="none" w:sz="0" w:space="0" w:color="auto"/>
        <w:right w:val="none" w:sz="0" w:space="0" w:color="auto"/>
      </w:divBdr>
      <w:divsChild>
        <w:div w:id="1563100001">
          <w:marLeft w:val="0"/>
          <w:marRight w:val="0"/>
          <w:marTop w:val="0"/>
          <w:marBottom w:val="0"/>
          <w:divBdr>
            <w:top w:val="none" w:sz="0" w:space="0" w:color="auto"/>
            <w:left w:val="none" w:sz="0" w:space="0" w:color="auto"/>
            <w:bottom w:val="none" w:sz="0" w:space="0" w:color="auto"/>
            <w:right w:val="none" w:sz="0" w:space="0" w:color="auto"/>
          </w:divBdr>
        </w:div>
      </w:divsChild>
    </w:div>
    <w:div w:id="521020938">
      <w:bodyDiv w:val="1"/>
      <w:marLeft w:val="0"/>
      <w:marRight w:val="0"/>
      <w:marTop w:val="0"/>
      <w:marBottom w:val="0"/>
      <w:divBdr>
        <w:top w:val="none" w:sz="0" w:space="0" w:color="auto"/>
        <w:left w:val="none" w:sz="0" w:space="0" w:color="auto"/>
        <w:bottom w:val="none" w:sz="0" w:space="0" w:color="auto"/>
        <w:right w:val="none" w:sz="0" w:space="0" w:color="auto"/>
      </w:divBdr>
    </w:div>
    <w:div w:id="525680651">
      <w:bodyDiv w:val="1"/>
      <w:marLeft w:val="0"/>
      <w:marRight w:val="0"/>
      <w:marTop w:val="0"/>
      <w:marBottom w:val="0"/>
      <w:divBdr>
        <w:top w:val="none" w:sz="0" w:space="0" w:color="auto"/>
        <w:left w:val="none" w:sz="0" w:space="0" w:color="auto"/>
        <w:bottom w:val="none" w:sz="0" w:space="0" w:color="auto"/>
        <w:right w:val="none" w:sz="0" w:space="0" w:color="auto"/>
      </w:divBdr>
      <w:divsChild>
        <w:div w:id="221017944">
          <w:marLeft w:val="0"/>
          <w:marRight w:val="0"/>
          <w:marTop w:val="0"/>
          <w:marBottom w:val="0"/>
          <w:divBdr>
            <w:top w:val="none" w:sz="0" w:space="0" w:color="auto"/>
            <w:left w:val="none" w:sz="0" w:space="0" w:color="auto"/>
            <w:bottom w:val="none" w:sz="0" w:space="0" w:color="auto"/>
            <w:right w:val="none" w:sz="0" w:space="0" w:color="auto"/>
          </w:divBdr>
        </w:div>
      </w:divsChild>
    </w:div>
    <w:div w:id="536504191">
      <w:bodyDiv w:val="1"/>
      <w:marLeft w:val="0"/>
      <w:marRight w:val="0"/>
      <w:marTop w:val="0"/>
      <w:marBottom w:val="0"/>
      <w:divBdr>
        <w:top w:val="none" w:sz="0" w:space="0" w:color="auto"/>
        <w:left w:val="none" w:sz="0" w:space="0" w:color="auto"/>
        <w:bottom w:val="none" w:sz="0" w:space="0" w:color="auto"/>
        <w:right w:val="none" w:sz="0" w:space="0" w:color="auto"/>
      </w:divBdr>
    </w:div>
    <w:div w:id="540365252">
      <w:bodyDiv w:val="1"/>
      <w:marLeft w:val="0"/>
      <w:marRight w:val="0"/>
      <w:marTop w:val="0"/>
      <w:marBottom w:val="0"/>
      <w:divBdr>
        <w:top w:val="none" w:sz="0" w:space="0" w:color="auto"/>
        <w:left w:val="none" w:sz="0" w:space="0" w:color="auto"/>
        <w:bottom w:val="none" w:sz="0" w:space="0" w:color="auto"/>
        <w:right w:val="none" w:sz="0" w:space="0" w:color="auto"/>
      </w:divBdr>
      <w:divsChild>
        <w:div w:id="1560633295">
          <w:marLeft w:val="0"/>
          <w:marRight w:val="0"/>
          <w:marTop w:val="0"/>
          <w:marBottom w:val="0"/>
          <w:divBdr>
            <w:top w:val="none" w:sz="0" w:space="0" w:color="auto"/>
            <w:left w:val="none" w:sz="0" w:space="0" w:color="auto"/>
            <w:bottom w:val="none" w:sz="0" w:space="0" w:color="auto"/>
            <w:right w:val="none" w:sz="0" w:space="0" w:color="auto"/>
          </w:divBdr>
        </w:div>
      </w:divsChild>
    </w:div>
    <w:div w:id="544367663">
      <w:bodyDiv w:val="1"/>
      <w:marLeft w:val="0"/>
      <w:marRight w:val="0"/>
      <w:marTop w:val="0"/>
      <w:marBottom w:val="0"/>
      <w:divBdr>
        <w:top w:val="none" w:sz="0" w:space="0" w:color="auto"/>
        <w:left w:val="none" w:sz="0" w:space="0" w:color="auto"/>
        <w:bottom w:val="none" w:sz="0" w:space="0" w:color="auto"/>
        <w:right w:val="none" w:sz="0" w:space="0" w:color="auto"/>
      </w:divBdr>
      <w:divsChild>
        <w:div w:id="1231620651">
          <w:marLeft w:val="0"/>
          <w:marRight w:val="0"/>
          <w:marTop w:val="0"/>
          <w:marBottom w:val="0"/>
          <w:divBdr>
            <w:top w:val="none" w:sz="0" w:space="0" w:color="auto"/>
            <w:left w:val="none" w:sz="0" w:space="0" w:color="auto"/>
            <w:bottom w:val="none" w:sz="0" w:space="0" w:color="auto"/>
            <w:right w:val="none" w:sz="0" w:space="0" w:color="auto"/>
          </w:divBdr>
        </w:div>
      </w:divsChild>
    </w:div>
    <w:div w:id="544369025">
      <w:bodyDiv w:val="1"/>
      <w:marLeft w:val="0"/>
      <w:marRight w:val="0"/>
      <w:marTop w:val="0"/>
      <w:marBottom w:val="0"/>
      <w:divBdr>
        <w:top w:val="none" w:sz="0" w:space="0" w:color="auto"/>
        <w:left w:val="none" w:sz="0" w:space="0" w:color="auto"/>
        <w:bottom w:val="none" w:sz="0" w:space="0" w:color="auto"/>
        <w:right w:val="none" w:sz="0" w:space="0" w:color="auto"/>
      </w:divBdr>
    </w:div>
    <w:div w:id="548499459">
      <w:bodyDiv w:val="1"/>
      <w:marLeft w:val="0"/>
      <w:marRight w:val="0"/>
      <w:marTop w:val="0"/>
      <w:marBottom w:val="0"/>
      <w:divBdr>
        <w:top w:val="none" w:sz="0" w:space="0" w:color="auto"/>
        <w:left w:val="none" w:sz="0" w:space="0" w:color="auto"/>
        <w:bottom w:val="none" w:sz="0" w:space="0" w:color="auto"/>
        <w:right w:val="none" w:sz="0" w:space="0" w:color="auto"/>
      </w:divBdr>
      <w:divsChild>
        <w:div w:id="1517965982">
          <w:marLeft w:val="0"/>
          <w:marRight w:val="0"/>
          <w:marTop w:val="0"/>
          <w:marBottom w:val="0"/>
          <w:divBdr>
            <w:top w:val="none" w:sz="0" w:space="0" w:color="auto"/>
            <w:left w:val="none" w:sz="0" w:space="0" w:color="auto"/>
            <w:bottom w:val="none" w:sz="0" w:space="0" w:color="auto"/>
            <w:right w:val="none" w:sz="0" w:space="0" w:color="auto"/>
          </w:divBdr>
        </w:div>
      </w:divsChild>
    </w:div>
    <w:div w:id="549683198">
      <w:bodyDiv w:val="1"/>
      <w:marLeft w:val="0"/>
      <w:marRight w:val="0"/>
      <w:marTop w:val="0"/>
      <w:marBottom w:val="0"/>
      <w:divBdr>
        <w:top w:val="none" w:sz="0" w:space="0" w:color="auto"/>
        <w:left w:val="none" w:sz="0" w:space="0" w:color="auto"/>
        <w:bottom w:val="none" w:sz="0" w:space="0" w:color="auto"/>
        <w:right w:val="none" w:sz="0" w:space="0" w:color="auto"/>
      </w:divBdr>
      <w:divsChild>
        <w:div w:id="1141115121">
          <w:marLeft w:val="0"/>
          <w:marRight w:val="0"/>
          <w:marTop w:val="0"/>
          <w:marBottom w:val="0"/>
          <w:divBdr>
            <w:top w:val="none" w:sz="0" w:space="0" w:color="auto"/>
            <w:left w:val="none" w:sz="0" w:space="0" w:color="auto"/>
            <w:bottom w:val="none" w:sz="0" w:space="0" w:color="auto"/>
            <w:right w:val="none" w:sz="0" w:space="0" w:color="auto"/>
          </w:divBdr>
        </w:div>
      </w:divsChild>
    </w:div>
    <w:div w:id="551766630">
      <w:bodyDiv w:val="1"/>
      <w:marLeft w:val="0"/>
      <w:marRight w:val="0"/>
      <w:marTop w:val="0"/>
      <w:marBottom w:val="0"/>
      <w:divBdr>
        <w:top w:val="none" w:sz="0" w:space="0" w:color="auto"/>
        <w:left w:val="none" w:sz="0" w:space="0" w:color="auto"/>
        <w:bottom w:val="none" w:sz="0" w:space="0" w:color="auto"/>
        <w:right w:val="none" w:sz="0" w:space="0" w:color="auto"/>
      </w:divBdr>
      <w:divsChild>
        <w:div w:id="222527338">
          <w:marLeft w:val="0"/>
          <w:marRight w:val="0"/>
          <w:marTop w:val="0"/>
          <w:marBottom w:val="0"/>
          <w:divBdr>
            <w:top w:val="none" w:sz="0" w:space="0" w:color="auto"/>
            <w:left w:val="none" w:sz="0" w:space="0" w:color="auto"/>
            <w:bottom w:val="none" w:sz="0" w:space="0" w:color="auto"/>
            <w:right w:val="none" w:sz="0" w:space="0" w:color="auto"/>
          </w:divBdr>
        </w:div>
      </w:divsChild>
    </w:div>
    <w:div w:id="558979879">
      <w:bodyDiv w:val="1"/>
      <w:marLeft w:val="0"/>
      <w:marRight w:val="0"/>
      <w:marTop w:val="0"/>
      <w:marBottom w:val="0"/>
      <w:divBdr>
        <w:top w:val="none" w:sz="0" w:space="0" w:color="auto"/>
        <w:left w:val="none" w:sz="0" w:space="0" w:color="auto"/>
        <w:bottom w:val="none" w:sz="0" w:space="0" w:color="auto"/>
        <w:right w:val="none" w:sz="0" w:space="0" w:color="auto"/>
      </w:divBdr>
      <w:divsChild>
        <w:div w:id="923147817">
          <w:marLeft w:val="0"/>
          <w:marRight w:val="0"/>
          <w:marTop w:val="0"/>
          <w:marBottom w:val="0"/>
          <w:divBdr>
            <w:top w:val="none" w:sz="0" w:space="0" w:color="auto"/>
            <w:left w:val="none" w:sz="0" w:space="0" w:color="auto"/>
            <w:bottom w:val="none" w:sz="0" w:space="0" w:color="auto"/>
            <w:right w:val="none" w:sz="0" w:space="0" w:color="auto"/>
          </w:divBdr>
        </w:div>
      </w:divsChild>
    </w:div>
    <w:div w:id="561988061">
      <w:bodyDiv w:val="1"/>
      <w:marLeft w:val="0"/>
      <w:marRight w:val="0"/>
      <w:marTop w:val="0"/>
      <w:marBottom w:val="0"/>
      <w:divBdr>
        <w:top w:val="none" w:sz="0" w:space="0" w:color="auto"/>
        <w:left w:val="none" w:sz="0" w:space="0" w:color="auto"/>
        <w:bottom w:val="none" w:sz="0" w:space="0" w:color="auto"/>
        <w:right w:val="none" w:sz="0" w:space="0" w:color="auto"/>
      </w:divBdr>
    </w:div>
    <w:div w:id="565339388">
      <w:bodyDiv w:val="1"/>
      <w:marLeft w:val="0"/>
      <w:marRight w:val="0"/>
      <w:marTop w:val="0"/>
      <w:marBottom w:val="0"/>
      <w:divBdr>
        <w:top w:val="none" w:sz="0" w:space="0" w:color="auto"/>
        <w:left w:val="none" w:sz="0" w:space="0" w:color="auto"/>
        <w:bottom w:val="none" w:sz="0" w:space="0" w:color="auto"/>
        <w:right w:val="none" w:sz="0" w:space="0" w:color="auto"/>
      </w:divBdr>
      <w:divsChild>
        <w:div w:id="269556615">
          <w:marLeft w:val="0"/>
          <w:marRight w:val="0"/>
          <w:marTop w:val="0"/>
          <w:marBottom w:val="0"/>
          <w:divBdr>
            <w:top w:val="none" w:sz="0" w:space="0" w:color="auto"/>
            <w:left w:val="none" w:sz="0" w:space="0" w:color="auto"/>
            <w:bottom w:val="none" w:sz="0" w:space="0" w:color="auto"/>
            <w:right w:val="none" w:sz="0" w:space="0" w:color="auto"/>
          </w:divBdr>
        </w:div>
      </w:divsChild>
    </w:div>
    <w:div w:id="569198838">
      <w:bodyDiv w:val="1"/>
      <w:marLeft w:val="0"/>
      <w:marRight w:val="0"/>
      <w:marTop w:val="0"/>
      <w:marBottom w:val="0"/>
      <w:divBdr>
        <w:top w:val="none" w:sz="0" w:space="0" w:color="auto"/>
        <w:left w:val="none" w:sz="0" w:space="0" w:color="auto"/>
        <w:bottom w:val="none" w:sz="0" w:space="0" w:color="auto"/>
        <w:right w:val="none" w:sz="0" w:space="0" w:color="auto"/>
      </w:divBdr>
      <w:divsChild>
        <w:div w:id="827016768">
          <w:marLeft w:val="0"/>
          <w:marRight w:val="0"/>
          <w:marTop w:val="0"/>
          <w:marBottom w:val="0"/>
          <w:divBdr>
            <w:top w:val="none" w:sz="0" w:space="0" w:color="auto"/>
            <w:left w:val="none" w:sz="0" w:space="0" w:color="auto"/>
            <w:bottom w:val="none" w:sz="0" w:space="0" w:color="auto"/>
            <w:right w:val="none" w:sz="0" w:space="0" w:color="auto"/>
          </w:divBdr>
        </w:div>
      </w:divsChild>
    </w:div>
    <w:div w:id="576400931">
      <w:bodyDiv w:val="1"/>
      <w:marLeft w:val="0"/>
      <w:marRight w:val="0"/>
      <w:marTop w:val="0"/>
      <w:marBottom w:val="0"/>
      <w:divBdr>
        <w:top w:val="none" w:sz="0" w:space="0" w:color="auto"/>
        <w:left w:val="none" w:sz="0" w:space="0" w:color="auto"/>
        <w:bottom w:val="none" w:sz="0" w:space="0" w:color="auto"/>
        <w:right w:val="none" w:sz="0" w:space="0" w:color="auto"/>
      </w:divBdr>
      <w:divsChild>
        <w:div w:id="1251084356">
          <w:marLeft w:val="0"/>
          <w:marRight w:val="0"/>
          <w:marTop w:val="0"/>
          <w:marBottom w:val="0"/>
          <w:divBdr>
            <w:top w:val="none" w:sz="0" w:space="0" w:color="auto"/>
            <w:left w:val="none" w:sz="0" w:space="0" w:color="auto"/>
            <w:bottom w:val="none" w:sz="0" w:space="0" w:color="auto"/>
            <w:right w:val="none" w:sz="0" w:space="0" w:color="auto"/>
          </w:divBdr>
        </w:div>
      </w:divsChild>
    </w:div>
    <w:div w:id="578245869">
      <w:bodyDiv w:val="1"/>
      <w:marLeft w:val="0"/>
      <w:marRight w:val="0"/>
      <w:marTop w:val="0"/>
      <w:marBottom w:val="0"/>
      <w:divBdr>
        <w:top w:val="none" w:sz="0" w:space="0" w:color="auto"/>
        <w:left w:val="none" w:sz="0" w:space="0" w:color="auto"/>
        <w:bottom w:val="none" w:sz="0" w:space="0" w:color="auto"/>
        <w:right w:val="none" w:sz="0" w:space="0" w:color="auto"/>
      </w:divBdr>
    </w:div>
    <w:div w:id="581989118">
      <w:bodyDiv w:val="1"/>
      <w:marLeft w:val="0"/>
      <w:marRight w:val="0"/>
      <w:marTop w:val="0"/>
      <w:marBottom w:val="0"/>
      <w:divBdr>
        <w:top w:val="none" w:sz="0" w:space="0" w:color="auto"/>
        <w:left w:val="none" w:sz="0" w:space="0" w:color="auto"/>
        <w:bottom w:val="none" w:sz="0" w:space="0" w:color="auto"/>
        <w:right w:val="none" w:sz="0" w:space="0" w:color="auto"/>
      </w:divBdr>
      <w:divsChild>
        <w:div w:id="499734999">
          <w:marLeft w:val="0"/>
          <w:marRight w:val="0"/>
          <w:marTop w:val="0"/>
          <w:marBottom w:val="0"/>
          <w:divBdr>
            <w:top w:val="none" w:sz="0" w:space="0" w:color="auto"/>
            <w:left w:val="none" w:sz="0" w:space="0" w:color="auto"/>
            <w:bottom w:val="none" w:sz="0" w:space="0" w:color="auto"/>
            <w:right w:val="none" w:sz="0" w:space="0" w:color="auto"/>
          </w:divBdr>
        </w:div>
      </w:divsChild>
    </w:div>
    <w:div w:id="582835182">
      <w:bodyDiv w:val="1"/>
      <w:marLeft w:val="0"/>
      <w:marRight w:val="0"/>
      <w:marTop w:val="0"/>
      <w:marBottom w:val="0"/>
      <w:divBdr>
        <w:top w:val="none" w:sz="0" w:space="0" w:color="auto"/>
        <w:left w:val="none" w:sz="0" w:space="0" w:color="auto"/>
        <w:bottom w:val="none" w:sz="0" w:space="0" w:color="auto"/>
        <w:right w:val="none" w:sz="0" w:space="0" w:color="auto"/>
      </w:divBdr>
      <w:divsChild>
        <w:div w:id="1390692792">
          <w:marLeft w:val="0"/>
          <w:marRight w:val="0"/>
          <w:marTop w:val="0"/>
          <w:marBottom w:val="0"/>
          <w:divBdr>
            <w:top w:val="none" w:sz="0" w:space="0" w:color="auto"/>
            <w:left w:val="none" w:sz="0" w:space="0" w:color="auto"/>
            <w:bottom w:val="none" w:sz="0" w:space="0" w:color="auto"/>
            <w:right w:val="none" w:sz="0" w:space="0" w:color="auto"/>
          </w:divBdr>
        </w:div>
      </w:divsChild>
    </w:div>
    <w:div w:id="583105045">
      <w:bodyDiv w:val="1"/>
      <w:marLeft w:val="0"/>
      <w:marRight w:val="0"/>
      <w:marTop w:val="0"/>
      <w:marBottom w:val="0"/>
      <w:divBdr>
        <w:top w:val="none" w:sz="0" w:space="0" w:color="auto"/>
        <w:left w:val="none" w:sz="0" w:space="0" w:color="auto"/>
        <w:bottom w:val="none" w:sz="0" w:space="0" w:color="auto"/>
        <w:right w:val="none" w:sz="0" w:space="0" w:color="auto"/>
      </w:divBdr>
      <w:divsChild>
        <w:div w:id="1763794374">
          <w:marLeft w:val="0"/>
          <w:marRight w:val="0"/>
          <w:marTop w:val="0"/>
          <w:marBottom w:val="0"/>
          <w:divBdr>
            <w:top w:val="none" w:sz="0" w:space="0" w:color="auto"/>
            <w:left w:val="none" w:sz="0" w:space="0" w:color="auto"/>
            <w:bottom w:val="none" w:sz="0" w:space="0" w:color="auto"/>
            <w:right w:val="none" w:sz="0" w:space="0" w:color="auto"/>
          </w:divBdr>
        </w:div>
      </w:divsChild>
    </w:div>
    <w:div w:id="587155825">
      <w:bodyDiv w:val="1"/>
      <w:marLeft w:val="0"/>
      <w:marRight w:val="0"/>
      <w:marTop w:val="0"/>
      <w:marBottom w:val="0"/>
      <w:divBdr>
        <w:top w:val="none" w:sz="0" w:space="0" w:color="auto"/>
        <w:left w:val="none" w:sz="0" w:space="0" w:color="auto"/>
        <w:bottom w:val="none" w:sz="0" w:space="0" w:color="auto"/>
        <w:right w:val="none" w:sz="0" w:space="0" w:color="auto"/>
      </w:divBdr>
    </w:div>
    <w:div w:id="591938297">
      <w:bodyDiv w:val="1"/>
      <w:marLeft w:val="0"/>
      <w:marRight w:val="0"/>
      <w:marTop w:val="0"/>
      <w:marBottom w:val="0"/>
      <w:divBdr>
        <w:top w:val="none" w:sz="0" w:space="0" w:color="auto"/>
        <w:left w:val="none" w:sz="0" w:space="0" w:color="auto"/>
        <w:bottom w:val="none" w:sz="0" w:space="0" w:color="auto"/>
        <w:right w:val="none" w:sz="0" w:space="0" w:color="auto"/>
      </w:divBdr>
      <w:divsChild>
        <w:div w:id="1247106235">
          <w:marLeft w:val="0"/>
          <w:marRight w:val="0"/>
          <w:marTop w:val="0"/>
          <w:marBottom w:val="0"/>
          <w:divBdr>
            <w:top w:val="none" w:sz="0" w:space="0" w:color="auto"/>
            <w:left w:val="none" w:sz="0" w:space="0" w:color="auto"/>
            <w:bottom w:val="none" w:sz="0" w:space="0" w:color="auto"/>
            <w:right w:val="none" w:sz="0" w:space="0" w:color="auto"/>
          </w:divBdr>
        </w:div>
      </w:divsChild>
    </w:div>
    <w:div w:id="595790159">
      <w:bodyDiv w:val="1"/>
      <w:marLeft w:val="0"/>
      <w:marRight w:val="0"/>
      <w:marTop w:val="0"/>
      <w:marBottom w:val="0"/>
      <w:divBdr>
        <w:top w:val="none" w:sz="0" w:space="0" w:color="auto"/>
        <w:left w:val="none" w:sz="0" w:space="0" w:color="auto"/>
        <w:bottom w:val="none" w:sz="0" w:space="0" w:color="auto"/>
        <w:right w:val="none" w:sz="0" w:space="0" w:color="auto"/>
      </w:divBdr>
      <w:divsChild>
        <w:div w:id="1361785657">
          <w:marLeft w:val="0"/>
          <w:marRight w:val="0"/>
          <w:marTop w:val="0"/>
          <w:marBottom w:val="0"/>
          <w:divBdr>
            <w:top w:val="none" w:sz="0" w:space="0" w:color="auto"/>
            <w:left w:val="none" w:sz="0" w:space="0" w:color="auto"/>
            <w:bottom w:val="none" w:sz="0" w:space="0" w:color="auto"/>
            <w:right w:val="none" w:sz="0" w:space="0" w:color="auto"/>
          </w:divBdr>
        </w:div>
      </w:divsChild>
    </w:div>
    <w:div w:id="595866883">
      <w:bodyDiv w:val="1"/>
      <w:marLeft w:val="0"/>
      <w:marRight w:val="0"/>
      <w:marTop w:val="0"/>
      <w:marBottom w:val="0"/>
      <w:divBdr>
        <w:top w:val="none" w:sz="0" w:space="0" w:color="auto"/>
        <w:left w:val="none" w:sz="0" w:space="0" w:color="auto"/>
        <w:bottom w:val="none" w:sz="0" w:space="0" w:color="auto"/>
        <w:right w:val="none" w:sz="0" w:space="0" w:color="auto"/>
      </w:divBdr>
      <w:divsChild>
        <w:div w:id="1429738245">
          <w:marLeft w:val="0"/>
          <w:marRight w:val="0"/>
          <w:marTop w:val="0"/>
          <w:marBottom w:val="0"/>
          <w:divBdr>
            <w:top w:val="none" w:sz="0" w:space="0" w:color="auto"/>
            <w:left w:val="none" w:sz="0" w:space="0" w:color="auto"/>
            <w:bottom w:val="none" w:sz="0" w:space="0" w:color="auto"/>
            <w:right w:val="none" w:sz="0" w:space="0" w:color="auto"/>
          </w:divBdr>
        </w:div>
      </w:divsChild>
    </w:div>
    <w:div w:id="598221349">
      <w:bodyDiv w:val="1"/>
      <w:marLeft w:val="0"/>
      <w:marRight w:val="0"/>
      <w:marTop w:val="0"/>
      <w:marBottom w:val="0"/>
      <w:divBdr>
        <w:top w:val="none" w:sz="0" w:space="0" w:color="auto"/>
        <w:left w:val="none" w:sz="0" w:space="0" w:color="auto"/>
        <w:bottom w:val="none" w:sz="0" w:space="0" w:color="auto"/>
        <w:right w:val="none" w:sz="0" w:space="0" w:color="auto"/>
      </w:divBdr>
      <w:divsChild>
        <w:div w:id="1793816302">
          <w:marLeft w:val="0"/>
          <w:marRight w:val="0"/>
          <w:marTop w:val="0"/>
          <w:marBottom w:val="0"/>
          <w:divBdr>
            <w:top w:val="none" w:sz="0" w:space="0" w:color="auto"/>
            <w:left w:val="none" w:sz="0" w:space="0" w:color="auto"/>
            <w:bottom w:val="none" w:sz="0" w:space="0" w:color="auto"/>
            <w:right w:val="none" w:sz="0" w:space="0" w:color="auto"/>
          </w:divBdr>
        </w:div>
      </w:divsChild>
    </w:div>
    <w:div w:id="613750385">
      <w:bodyDiv w:val="1"/>
      <w:marLeft w:val="0"/>
      <w:marRight w:val="0"/>
      <w:marTop w:val="0"/>
      <w:marBottom w:val="0"/>
      <w:divBdr>
        <w:top w:val="none" w:sz="0" w:space="0" w:color="auto"/>
        <w:left w:val="none" w:sz="0" w:space="0" w:color="auto"/>
        <w:bottom w:val="none" w:sz="0" w:space="0" w:color="auto"/>
        <w:right w:val="none" w:sz="0" w:space="0" w:color="auto"/>
      </w:divBdr>
      <w:divsChild>
        <w:div w:id="164521725">
          <w:marLeft w:val="0"/>
          <w:marRight w:val="0"/>
          <w:marTop w:val="0"/>
          <w:marBottom w:val="0"/>
          <w:divBdr>
            <w:top w:val="none" w:sz="0" w:space="0" w:color="auto"/>
            <w:left w:val="none" w:sz="0" w:space="0" w:color="auto"/>
            <w:bottom w:val="none" w:sz="0" w:space="0" w:color="auto"/>
            <w:right w:val="none" w:sz="0" w:space="0" w:color="auto"/>
          </w:divBdr>
        </w:div>
      </w:divsChild>
    </w:div>
    <w:div w:id="617571622">
      <w:bodyDiv w:val="1"/>
      <w:marLeft w:val="0"/>
      <w:marRight w:val="0"/>
      <w:marTop w:val="0"/>
      <w:marBottom w:val="0"/>
      <w:divBdr>
        <w:top w:val="none" w:sz="0" w:space="0" w:color="auto"/>
        <w:left w:val="none" w:sz="0" w:space="0" w:color="auto"/>
        <w:bottom w:val="none" w:sz="0" w:space="0" w:color="auto"/>
        <w:right w:val="none" w:sz="0" w:space="0" w:color="auto"/>
      </w:divBdr>
      <w:divsChild>
        <w:div w:id="1504315844">
          <w:marLeft w:val="0"/>
          <w:marRight w:val="0"/>
          <w:marTop w:val="0"/>
          <w:marBottom w:val="0"/>
          <w:divBdr>
            <w:top w:val="none" w:sz="0" w:space="0" w:color="auto"/>
            <w:left w:val="none" w:sz="0" w:space="0" w:color="auto"/>
            <w:bottom w:val="none" w:sz="0" w:space="0" w:color="auto"/>
            <w:right w:val="none" w:sz="0" w:space="0" w:color="auto"/>
          </w:divBdr>
        </w:div>
      </w:divsChild>
    </w:div>
    <w:div w:id="619191980">
      <w:bodyDiv w:val="1"/>
      <w:marLeft w:val="0"/>
      <w:marRight w:val="0"/>
      <w:marTop w:val="0"/>
      <w:marBottom w:val="0"/>
      <w:divBdr>
        <w:top w:val="none" w:sz="0" w:space="0" w:color="auto"/>
        <w:left w:val="none" w:sz="0" w:space="0" w:color="auto"/>
        <w:bottom w:val="none" w:sz="0" w:space="0" w:color="auto"/>
        <w:right w:val="none" w:sz="0" w:space="0" w:color="auto"/>
      </w:divBdr>
      <w:divsChild>
        <w:div w:id="572155482">
          <w:marLeft w:val="0"/>
          <w:marRight w:val="0"/>
          <w:marTop w:val="0"/>
          <w:marBottom w:val="0"/>
          <w:divBdr>
            <w:top w:val="none" w:sz="0" w:space="0" w:color="auto"/>
            <w:left w:val="none" w:sz="0" w:space="0" w:color="auto"/>
            <w:bottom w:val="none" w:sz="0" w:space="0" w:color="auto"/>
            <w:right w:val="none" w:sz="0" w:space="0" w:color="auto"/>
          </w:divBdr>
        </w:div>
      </w:divsChild>
    </w:div>
    <w:div w:id="622419797">
      <w:bodyDiv w:val="1"/>
      <w:marLeft w:val="0"/>
      <w:marRight w:val="0"/>
      <w:marTop w:val="0"/>
      <w:marBottom w:val="0"/>
      <w:divBdr>
        <w:top w:val="none" w:sz="0" w:space="0" w:color="auto"/>
        <w:left w:val="none" w:sz="0" w:space="0" w:color="auto"/>
        <w:bottom w:val="none" w:sz="0" w:space="0" w:color="auto"/>
        <w:right w:val="none" w:sz="0" w:space="0" w:color="auto"/>
      </w:divBdr>
    </w:div>
    <w:div w:id="622686651">
      <w:bodyDiv w:val="1"/>
      <w:marLeft w:val="0"/>
      <w:marRight w:val="0"/>
      <w:marTop w:val="0"/>
      <w:marBottom w:val="0"/>
      <w:divBdr>
        <w:top w:val="none" w:sz="0" w:space="0" w:color="auto"/>
        <w:left w:val="none" w:sz="0" w:space="0" w:color="auto"/>
        <w:bottom w:val="none" w:sz="0" w:space="0" w:color="auto"/>
        <w:right w:val="none" w:sz="0" w:space="0" w:color="auto"/>
      </w:divBdr>
      <w:divsChild>
        <w:div w:id="446310861">
          <w:marLeft w:val="0"/>
          <w:marRight w:val="0"/>
          <w:marTop w:val="0"/>
          <w:marBottom w:val="0"/>
          <w:divBdr>
            <w:top w:val="none" w:sz="0" w:space="0" w:color="auto"/>
            <w:left w:val="none" w:sz="0" w:space="0" w:color="auto"/>
            <w:bottom w:val="none" w:sz="0" w:space="0" w:color="auto"/>
            <w:right w:val="none" w:sz="0" w:space="0" w:color="auto"/>
          </w:divBdr>
        </w:div>
      </w:divsChild>
    </w:div>
    <w:div w:id="623661740">
      <w:bodyDiv w:val="1"/>
      <w:marLeft w:val="0"/>
      <w:marRight w:val="0"/>
      <w:marTop w:val="0"/>
      <w:marBottom w:val="0"/>
      <w:divBdr>
        <w:top w:val="none" w:sz="0" w:space="0" w:color="auto"/>
        <w:left w:val="none" w:sz="0" w:space="0" w:color="auto"/>
        <w:bottom w:val="none" w:sz="0" w:space="0" w:color="auto"/>
        <w:right w:val="none" w:sz="0" w:space="0" w:color="auto"/>
      </w:divBdr>
      <w:divsChild>
        <w:div w:id="1715084244">
          <w:marLeft w:val="0"/>
          <w:marRight w:val="0"/>
          <w:marTop w:val="0"/>
          <w:marBottom w:val="0"/>
          <w:divBdr>
            <w:top w:val="none" w:sz="0" w:space="0" w:color="auto"/>
            <w:left w:val="none" w:sz="0" w:space="0" w:color="auto"/>
            <w:bottom w:val="none" w:sz="0" w:space="0" w:color="auto"/>
            <w:right w:val="none" w:sz="0" w:space="0" w:color="auto"/>
          </w:divBdr>
        </w:div>
      </w:divsChild>
    </w:div>
    <w:div w:id="625694024">
      <w:bodyDiv w:val="1"/>
      <w:marLeft w:val="0"/>
      <w:marRight w:val="0"/>
      <w:marTop w:val="0"/>
      <w:marBottom w:val="0"/>
      <w:divBdr>
        <w:top w:val="none" w:sz="0" w:space="0" w:color="auto"/>
        <w:left w:val="none" w:sz="0" w:space="0" w:color="auto"/>
        <w:bottom w:val="none" w:sz="0" w:space="0" w:color="auto"/>
        <w:right w:val="none" w:sz="0" w:space="0" w:color="auto"/>
      </w:divBdr>
    </w:div>
    <w:div w:id="626741303">
      <w:bodyDiv w:val="1"/>
      <w:marLeft w:val="0"/>
      <w:marRight w:val="0"/>
      <w:marTop w:val="0"/>
      <w:marBottom w:val="0"/>
      <w:divBdr>
        <w:top w:val="none" w:sz="0" w:space="0" w:color="auto"/>
        <w:left w:val="none" w:sz="0" w:space="0" w:color="auto"/>
        <w:bottom w:val="none" w:sz="0" w:space="0" w:color="auto"/>
        <w:right w:val="none" w:sz="0" w:space="0" w:color="auto"/>
      </w:divBdr>
      <w:divsChild>
        <w:div w:id="169829727">
          <w:marLeft w:val="0"/>
          <w:marRight w:val="0"/>
          <w:marTop w:val="0"/>
          <w:marBottom w:val="0"/>
          <w:divBdr>
            <w:top w:val="none" w:sz="0" w:space="0" w:color="auto"/>
            <w:left w:val="none" w:sz="0" w:space="0" w:color="auto"/>
            <w:bottom w:val="none" w:sz="0" w:space="0" w:color="auto"/>
            <w:right w:val="none" w:sz="0" w:space="0" w:color="auto"/>
          </w:divBdr>
        </w:div>
      </w:divsChild>
    </w:div>
    <w:div w:id="628632698">
      <w:bodyDiv w:val="1"/>
      <w:marLeft w:val="0"/>
      <w:marRight w:val="0"/>
      <w:marTop w:val="0"/>
      <w:marBottom w:val="0"/>
      <w:divBdr>
        <w:top w:val="none" w:sz="0" w:space="0" w:color="auto"/>
        <w:left w:val="none" w:sz="0" w:space="0" w:color="auto"/>
        <w:bottom w:val="none" w:sz="0" w:space="0" w:color="auto"/>
        <w:right w:val="none" w:sz="0" w:space="0" w:color="auto"/>
      </w:divBdr>
      <w:divsChild>
        <w:div w:id="836456778">
          <w:marLeft w:val="0"/>
          <w:marRight w:val="0"/>
          <w:marTop w:val="0"/>
          <w:marBottom w:val="0"/>
          <w:divBdr>
            <w:top w:val="none" w:sz="0" w:space="0" w:color="auto"/>
            <w:left w:val="none" w:sz="0" w:space="0" w:color="auto"/>
            <w:bottom w:val="none" w:sz="0" w:space="0" w:color="auto"/>
            <w:right w:val="none" w:sz="0" w:space="0" w:color="auto"/>
          </w:divBdr>
        </w:div>
      </w:divsChild>
    </w:div>
    <w:div w:id="634916975">
      <w:bodyDiv w:val="1"/>
      <w:marLeft w:val="0"/>
      <w:marRight w:val="0"/>
      <w:marTop w:val="0"/>
      <w:marBottom w:val="0"/>
      <w:divBdr>
        <w:top w:val="none" w:sz="0" w:space="0" w:color="auto"/>
        <w:left w:val="none" w:sz="0" w:space="0" w:color="auto"/>
        <w:bottom w:val="none" w:sz="0" w:space="0" w:color="auto"/>
        <w:right w:val="none" w:sz="0" w:space="0" w:color="auto"/>
      </w:divBdr>
      <w:divsChild>
        <w:div w:id="1234043772">
          <w:marLeft w:val="0"/>
          <w:marRight w:val="0"/>
          <w:marTop w:val="0"/>
          <w:marBottom w:val="0"/>
          <w:divBdr>
            <w:top w:val="none" w:sz="0" w:space="0" w:color="auto"/>
            <w:left w:val="none" w:sz="0" w:space="0" w:color="auto"/>
            <w:bottom w:val="none" w:sz="0" w:space="0" w:color="auto"/>
            <w:right w:val="none" w:sz="0" w:space="0" w:color="auto"/>
          </w:divBdr>
        </w:div>
      </w:divsChild>
    </w:div>
    <w:div w:id="639724372">
      <w:bodyDiv w:val="1"/>
      <w:marLeft w:val="0"/>
      <w:marRight w:val="0"/>
      <w:marTop w:val="0"/>
      <w:marBottom w:val="0"/>
      <w:divBdr>
        <w:top w:val="none" w:sz="0" w:space="0" w:color="auto"/>
        <w:left w:val="none" w:sz="0" w:space="0" w:color="auto"/>
        <w:bottom w:val="none" w:sz="0" w:space="0" w:color="auto"/>
        <w:right w:val="none" w:sz="0" w:space="0" w:color="auto"/>
      </w:divBdr>
      <w:divsChild>
        <w:div w:id="1141118345">
          <w:marLeft w:val="0"/>
          <w:marRight w:val="0"/>
          <w:marTop w:val="0"/>
          <w:marBottom w:val="0"/>
          <w:divBdr>
            <w:top w:val="none" w:sz="0" w:space="0" w:color="auto"/>
            <w:left w:val="none" w:sz="0" w:space="0" w:color="auto"/>
            <w:bottom w:val="none" w:sz="0" w:space="0" w:color="auto"/>
            <w:right w:val="none" w:sz="0" w:space="0" w:color="auto"/>
          </w:divBdr>
        </w:div>
      </w:divsChild>
    </w:div>
    <w:div w:id="641620328">
      <w:bodyDiv w:val="1"/>
      <w:marLeft w:val="0"/>
      <w:marRight w:val="0"/>
      <w:marTop w:val="0"/>
      <w:marBottom w:val="0"/>
      <w:divBdr>
        <w:top w:val="none" w:sz="0" w:space="0" w:color="auto"/>
        <w:left w:val="none" w:sz="0" w:space="0" w:color="auto"/>
        <w:bottom w:val="none" w:sz="0" w:space="0" w:color="auto"/>
        <w:right w:val="none" w:sz="0" w:space="0" w:color="auto"/>
      </w:divBdr>
    </w:div>
    <w:div w:id="643051321">
      <w:bodyDiv w:val="1"/>
      <w:marLeft w:val="0"/>
      <w:marRight w:val="0"/>
      <w:marTop w:val="0"/>
      <w:marBottom w:val="0"/>
      <w:divBdr>
        <w:top w:val="none" w:sz="0" w:space="0" w:color="auto"/>
        <w:left w:val="none" w:sz="0" w:space="0" w:color="auto"/>
        <w:bottom w:val="none" w:sz="0" w:space="0" w:color="auto"/>
        <w:right w:val="none" w:sz="0" w:space="0" w:color="auto"/>
      </w:divBdr>
      <w:divsChild>
        <w:div w:id="1851406658">
          <w:marLeft w:val="0"/>
          <w:marRight w:val="0"/>
          <w:marTop w:val="0"/>
          <w:marBottom w:val="0"/>
          <w:divBdr>
            <w:top w:val="none" w:sz="0" w:space="0" w:color="auto"/>
            <w:left w:val="none" w:sz="0" w:space="0" w:color="auto"/>
            <w:bottom w:val="none" w:sz="0" w:space="0" w:color="auto"/>
            <w:right w:val="none" w:sz="0" w:space="0" w:color="auto"/>
          </w:divBdr>
        </w:div>
      </w:divsChild>
    </w:div>
    <w:div w:id="646473016">
      <w:bodyDiv w:val="1"/>
      <w:marLeft w:val="0"/>
      <w:marRight w:val="0"/>
      <w:marTop w:val="0"/>
      <w:marBottom w:val="0"/>
      <w:divBdr>
        <w:top w:val="none" w:sz="0" w:space="0" w:color="auto"/>
        <w:left w:val="none" w:sz="0" w:space="0" w:color="auto"/>
        <w:bottom w:val="none" w:sz="0" w:space="0" w:color="auto"/>
        <w:right w:val="none" w:sz="0" w:space="0" w:color="auto"/>
      </w:divBdr>
      <w:divsChild>
        <w:div w:id="1307510235">
          <w:marLeft w:val="0"/>
          <w:marRight w:val="0"/>
          <w:marTop w:val="0"/>
          <w:marBottom w:val="0"/>
          <w:divBdr>
            <w:top w:val="none" w:sz="0" w:space="0" w:color="auto"/>
            <w:left w:val="none" w:sz="0" w:space="0" w:color="auto"/>
            <w:bottom w:val="none" w:sz="0" w:space="0" w:color="auto"/>
            <w:right w:val="none" w:sz="0" w:space="0" w:color="auto"/>
          </w:divBdr>
        </w:div>
      </w:divsChild>
    </w:div>
    <w:div w:id="648437803">
      <w:bodyDiv w:val="1"/>
      <w:marLeft w:val="0"/>
      <w:marRight w:val="0"/>
      <w:marTop w:val="0"/>
      <w:marBottom w:val="0"/>
      <w:divBdr>
        <w:top w:val="none" w:sz="0" w:space="0" w:color="auto"/>
        <w:left w:val="none" w:sz="0" w:space="0" w:color="auto"/>
        <w:bottom w:val="none" w:sz="0" w:space="0" w:color="auto"/>
        <w:right w:val="none" w:sz="0" w:space="0" w:color="auto"/>
      </w:divBdr>
      <w:divsChild>
        <w:div w:id="1824202992">
          <w:marLeft w:val="0"/>
          <w:marRight w:val="0"/>
          <w:marTop w:val="0"/>
          <w:marBottom w:val="0"/>
          <w:divBdr>
            <w:top w:val="none" w:sz="0" w:space="0" w:color="auto"/>
            <w:left w:val="none" w:sz="0" w:space="0" w:color="auto"/>
            <w:bottom w:val="none" w:sz="0" w:space="0" w:color="auto"/>
            <w:right w:val="none" w:sz="0" w:space="0" w:color="auto"/>
          </w:divBdr>
        </w:div>
      </w:divsChild>
    </w:div>
    <w:div w:id="649755162">
      <w:bodyDiv w:val="1"/>
      <w:marLeft w:val="0"/>
      <w:marRight w:val="0"/>
      <w:marTop w:val="0"/>
      <w:marBottom w:val="0"/>
      <w:divBdr>
        <w:top w:val="none" w:sz="0" w:space="0" w:color="auto"/>
        <w:left w:val="none" w:sz="0" w:space="0" w:color="auto"/>
        <w:bottom w:val="none" w:sz="0" w:space="0" w:color="auto"/>
        <w:right w:val="none" w:sz="0" w:space="0" w:color="auto"/>
      </w:divBdr>
      <w:divsChild>
        <w:div w:id="1871915539">
          <w:marLeft w:val="0"/>
          <w:marRight w:val="0"/>
          <w:marTop w:val="0"/>
          <w:marBottom w:val="0"/>
          <w:divBdr>
            <w:top w:val="none" w:sz="0" w:space="0" w:color="auto"/>
            <w:left w:val="none" w:sz="0" w:space="0" w:color="auto"/>
            <w:bottom w:val="none" w:sz="0" w:space="0" w:color="auto"/>
            <w:right w:val="none" w:sz="0" w:space="0" w:color="auto"/>
          </w:divBdr>
          <w:divsChild>
            <w:div w:id="12036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3611">
      <w:bodyDiv w:val="1"/>
      <w:marLeft w:val="0"/>
      <w:marRight w:val="0"/>
      <w:marTop w:val="0"/>
      <w:marBottom w:val="0"/>
      <w:divBdr>
        <w:top w:val="none" w:sz="0" w:space="0" w:color="auto"/>
        <w:left w:val="none" w:sz="0" w:space="0" w:color="auto"/>
        <w:bottom w:val="none" w:sz="0" w:space="0" w:color="auto"/>
        <w:right w:val="none" w:sz="0" w:space="0" w:color="auto"/>
      </w:divBdr>
    </w:div>
    <w:div w:id="652295956">
      <w:bodyDiv w:val="1"/>
      <w:marLeft w:val="0"/>
      <w:marRight w:val="0"/>
      <w:marTop w:val="0"/>
      <w:marBottom w:val="0"/>
      <w:divBdr>
        <w:top w:val="none" w:sz="0" w:space="0" w:color="auto"/>
        <w:left w:val="none" w:sz="0" w:space="0" w:color="auto"/>
        <w:bottom w:val="none" w:sz="0" w:space="0" w:color="auto"/>
        <w:right w:val="none" w:sz="0" w:space="0" w:color="auto"/>
      </w:divBdr>
      <w:divsChild>
        <w:div w:id="1054155222">
          <w:marLeft w:val="0"/>
          <w:marRight w:val="0"/>
          <w:marTop w:val="0"/>
          <w:marBottom w:val="0"/>
          <w:divBdr>
            <w:top w:val="none" w:sz="0" w:space="0" w:color="auto"/>
            <w:left w:val="none" w:sz="0" w:space="0" w:color="auto"/>
            <w:bottom w:val="none" w:sz="0" w:space="0" w:color="auto"/>
            <w:right w:val="none" w:sz="0" w:space="0" w:color="auto"/>
          </w:divBdr>
        </w:div>
      </w:divsChild>
    </w:div>
    <w:div w:id="656303280">
      <w:bodyDiv w:val="1"/>
      <w:marLeft w:val="0"/>
      <w:marRight w:val="0"/>
      <w:marTop w:val="0"/>
      <w:marBottom w:val="0"/>
      <w:divBdr>
        <w:top w:val="none" w:sz="0" w:space="0" w:color="auto"/>
        <w:left w:val="none" w:sz="0" w:space="0" w:color="auto"/>
        <w:bottom w:val="none" w:sz="0" w:space="0" w:color="auto"/>
        <w:right w:val="none" w:sz="0" w:space="0" w:color="auto"/>
      </w:divBdr>
      <w:divsChild>
        <w:div w:id="914126590">
          <w:marLeft w:val="0"/>
          <w:marRight w:val="0"/>
          <w:marTop w:val="0"/>
          <w:marBottom w:val="0"/>
          <w:divBdr>
            <w:top w:val="none" w:sz="0" w:space="0" w:color="auto"/>
            <w:left w:val="none" w:sz="0" w:space="0" w:color="auto"/>
            <w:bottom w:val="none" w:sz="0" w:space="0" w:color="auto"/>
            <w:right w:val="none" w:sz="0" w:space="0" w:color="auto"/>
          </w:divBdr>
        </w:div>
      </w:divsChild>
    </w:div>
    <w:div w:id="659816501">
      <w:bodyDiv w:val="1"/>
      <w:marLeft w:val="0"/>
      <w:marRight w:val="0"/>
      <w:marTop w:val="0"/>
      <w:marBottom w:val="0"/>
      <w:divBdr>
        <w:top w:val="none" w:sz="0" w:space="0" w:color="auto"/>
        <w:left w:val="none" w:sz="0" w:space="0" w:color="auto"/>
        <w:bottom w:val="none" w:sz="0" w:space="0" w:color="auto"/>
        <w:right w:val="none" w:sz="0" w:space="0" w:color="auto"/>
      </w:divBdr>
    </w:div>
    <w:div w:id="678850437">
      <w:bodyDiv w:val="1"/>
      <w:marLeft w:val="0"/>
      <w:marRight w:val="0"/>
      <w:marTop w:val="0"/>
      <w:marBottom w:val="0"/>
      <w:divBdr>
        <w:top w:val="none" w:sz="0" w:space="0" w:color="auto"/>
        <w:left w:val="none" w:sz="0" w:space="0" w:color="auto"/>
        <w:bottom w:val="none" w:sz="0" w:space="0" w:color="auto"/>
        <w:right w:val="none" w:sz="0" w:space="0" w:color="auto"/>
      </w:divBdr>
      <w:divsChild>
        <w:div w:id="154418925">
          <w:marLeft w:val="0"/>
          <w:marRight w:val="0"/>
          <w:marTop w:val="0"/>
          <w:marBottom w:val="0"/>
          <w:divBdr>
            <w:top w:val="none" w:sz="0" w:space="0" w:color="auto"/>
            <w:left w:val="none" w:sz="0" w:space="0" w:color="auto"/>
            <w:bottom w:val="none" w:sz="0" w:space="0" w:color="auto"/>
            <w:right w:val="none" w:sz="0" w:space="0" w:color="auto"/>
          </w:divBdr>
        </w:div>
      </w:divsChild>
    </w:div>
    <w:div w:id="683021762">
      <w:bodyDiv w:val="1"/>
      <w:marLeft w:val="0"/>
      <w:marRight w:val="0"/>
      <w:marTop w:val="0"/>
      <w:marBottom w:val="0"/>
      <w:divBdr>
        <w:top w:val="none" w:sz="0" w:space="0" w:color="auto"/>
        <w:left w:val="none" w:sz="0" w:space="0" w:color="auto"/>
        <w:bottom w:val="none" w:sz="0" w:space="0" w:color="auto"/>
        <w:right w:val="none" w:sz="0" w:space="0" w:color="auto"/>
      </w:divBdr>
      <w:divsChild>
        <w:div w:id="1790706019">
          <w:marLeft w:val="0"/>
          <w:marRight w:val="0"/>
          <w:marTop w:val="0"/>
          <w:marBottom w:val="0"/>
          <w:divBdr>
            <w:top w:val="none" w:sz="0" w:space="0" w:color="auto"/>
            <w:left w:val="none" w:sz="0" w:space="0" w:color="auto"/>
            <w:bottom w:val="none" w:sz="0" w:space="0" w:color="auto"/>
            <w:right w:val="none" w:sz="0" w:space="0" w:color="auto"/>
          </w:divBdr>
        </w:div>
      </w:divsChild>
    </w:div>
    <w:div w:id="683823313">
      <w:bodyDiv w:val="1"/>
      <w:marLeft w:val="0"/>
      <w:marRight w:val="0"/>
      <w:marTop w:val="0"/>
      <w:marBottom w:val="0"/>
      <w:divBdr>
        <w:top w:val="none" w:sz="0" w:space="0" w:color="auto"/>
        <w:left w:val="none" w:sz="0" w:space="0" w:color="auto"/>
        <w:bottom w:val="none" w:sz="0" w:space="0" w:color="auto"/>
        <w:right w:val="none" w:sz="0" w:space="0" w:color="auto"/>
      </w:divBdr>
      <w:divsChild>
        <w:div w:id="382489150">
          <w:marLeft w:val="0"/>
          <w:marRight w:val="0"/>
          <w:marTop w:val="0"/>
          <w:marBottom w:val="0"/>
          <w:divBdr>
            <w:top w:val="none" w:sz="0" w:space="0" w:color="auto"/>
            <w:left w:val="none" w:sz="0" w:space="0" w:color="auto"/>
            <w:bottom w:val="none" w:sz="0" w:space="0" w:color="auto"/>
            <w:right w:val="none" w:sz="0" w:space="0" w:color="auto"/>
          </w:divBdr>
          <w:divsChild>
            <w:div w:id="48027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1793">
      <w:bodyDiv w:val="1"/>
      <w:marLeft w:val="0"/>
      <w:marRight w:val="0"/>
      <w:marTop w:val="0"/>
      <w:marBottom w:val="0"/>
      <w:divBdr>
        <w:top w:val="none" w:sz="0" w:space="0" w:color="auto"/>
        <w:left w:val="none" w:sz="0" w:space="0" w:color="auto"/>
        <w:bottom w:val="none" w:sz="0" w:space="0" w:color="auto"/>
        <w:right w:val="none" w:sz="0" w:space="0" w:color="auto"/>
      </w:divBdr>
      <w:divsChild>
        <w:div w:id="1231114730">
          <w:marLeft w:val="0"/>
          <w:marRight w:val="0"/>
          <w:marTop w:val="0"/>
          <w:marBottom w:val="0"/>
          <w:divBdr>
            <w:top w:val="none" w:sz="0" w:space="0" w:color="auto"/>
            <w:left w:val="none" w:sz="0" w:space="0" w:color="auto"/>
            <w:bottom w:val="none" w:sz="0" w:space="0" w:color="auto"/>
            <w:right w:val="none" w:sz="0" w:space="0" w:color="auto"/>
          </w:divBdr>
        </w:div>
      </w:divsChild>
    </w:div>
    <w:div w:id="687298644">
      <w:bodyDiv w:val="1"/>
      <w:marLeft w:val="0"/>
      <w:marRight w:val="0"/>
      <w:marTop w:val="0"/>
      <w:marBottom w:val="0"/>
      <w:divBdr>
        <w:top w:val="none" w:sz="0" w:space="0" w:color="auto"/>
        <w:left w:val="none" w:sz="0" w:space="0" w:color="auto"/>
        <w:bottom w:val="none" w:sz="0" w:space="0" w:color="auto"/>
        <w:right w:val="none" w:sz="0" w:space="0" w:color="auto"/>
      </w:divBdr>
    </w:div>
    <w:div w:id="690499122">
      <w:bodyDiv w:val="1"/>
      <w:marLeft w:val="0"/>
      <w:marRight w:val="0"/>
      <w:marTop w:val="0"/>
      <w:marBottom w:val="0"/>
      <w:divBdr>
        <w:top w:val="none" w:sz="0" w:space="0" w:color="auto"/>
        <w:left w:val="none" w:sz="0" w:space="0" w:color="auto"/>
        <w:bottom w:val="none" w:sz="0" w:space="0" w:color="auto"/>
        <w:right w:val="none" w:sz="0" w:space="0" w:color="auto"/>
      </w:divBdr>
      <w:divsChild>
        <w:div w:id="250357967">
          <w:marLeft w:val="0"/>
          <w:marRight w:val="0"/>
          <w:marTop w:val="0"/>
          <w:marBottom w:val="0"/>
          <w:divBdr>
            <w:top w:val="none" w:sz="0" w:space="0" w:color="auto"/>
            <w:left w:val="none" w:sz="0" w:space="0" w:color="auto"/>
            <w:bottom w:val="none" w:sz="0" w:space="0" w:color="auto"/>
            <w:right w:val="none" w:sz="0" w:space="0" w:color="auto"/>
          </w:divBdr>
        </w:div>
      </w:divsChild>
    </w:div>
    <w:div w:id="691296202">
      <w:bodyDiv w:val="1"/>
      <w:marLeft w:val="0"/>
      <w:marRight w:val="0"/>
      <w:marTop w:val="0"/>
      <w:marBottom w:val="0"/>
      <w:divBdr>
        <w:top w:val="none" w:sz="0" w:space="0" w:color="auto"/>
        <w:left w:val="none" w:sz="0" w:space="0" w:color="auto"/>
        <w:bottom w:val="none" w:sz="0" w:space="0" w:color="auto"/>
        <w:right w:val="none" w:sz="0" w:space="0" w:color="auto"/>
      </w:divBdr>
      <w:divsChild>
        <w:div w:id="1865170839">
          <w:marLeft w:val="0"/>
          <w:marRight w:val="0"/>
          <w:marTop w:val="0"/>
          <w:marBottom w:val="0"/>
          <w:divBdr>
            <w:top w:val="none" w:sz="0" w:space="0" w:color="auto"/>
            <w:left w:val="none" w:sz="0" w:space="0" w:color="auto"/>
            <w:bottom w:val="none" w:sz="0" w:space="0" w:color="auto"/>
            <w:right w:val="none" w:sz="0" w:space="0" w:color="auto"/>
          </w:divBdr>
        </w:div>
      </w:divsChild>
    </w:div>
    <w:div w:id="692802674">
      <w:bodyDiv w:val="1"/>
      <w:marLeft w:val="0"/>
      <w:marRight w:val="0"/>
      <w:marTop w:val="0"/>
      <w:marBottom w:val="0"/>
      <w:divBdr>
        <w:top w:val="none" w:sz="0" w:space="0" w:color="auto"/>
        <w:left w:val="none" w:sz="0" w:space="0" w:color="auto"/>
        <w:bottom w:val="none" w:sz="0" w:space="0" w:color="auto"/>
        <w:right w:val="none" w:sz="0" w:space="0" w:color="auto"/>
      </w:divBdr>
      <w:divsChild>
        <w:div w:id="1340083879">
          <w:marLeft w:val="0"/>
          <w:marRight w:val="0"/>
          <w:marTop w:val="0"/>
          <w:marBottom w:val="0"/>
          <w:divBdr>
            <w:top w:val="none" w:sz="0" w:space="0" w:color="auto"/>
            <w:left w:val="none" w:sz="0" w:space="0" w:color="auto"/>
            <w:bottom w:val="none" w:sz="0" w:space="0" w:color="auto"/>
            <w:right w:val="none" w:sz="0" w:space="0" w:color="auto"/>
          </w:divBdr>
        </w:div>
      </w:divsChild>
    </w:div>
    <w:div w:id="703019795">
      <w:bodyDiv w:val="1"/>
      <w:marLeft w:val="0"/>
      <w:marRight w:val="0"/>
      <w:marTop w:val="0"/>
      <w:marBottom w:val="0"/>
      <w:divBdr>
        <w:top w:val="none" w:sz="0" w:space="0" w:color="auto"/>
        <w:left w:val="none" w:sz="0" w:space="0" w:color="auto"/>
        <w:bottom w:val="none" w:sz="0" w:space="0" w:color="auto"/>
        <w:right w:val="none" w:sz="0" w:space="0" w:color="auto"/>
      </w:divBdr>
      <w:divsChild>
        <w:div w:id="179011097">
          <w:marLeft w:val="0"/>
          <w:marRight w:val="0"/>
          <w:marTop w:val="0"/>
          <w:marBottom w:val="0"/>
          <w:divBdr>
            <w:top w:val="none" w:sz="0" w:space="0" w:color="auto"/>
            <w:left w:val="none" w:sz="0" w:space="0" w:color="auto"/>
            <w:bottom w:val="none" w:sz="0" w:space="0" w:color="auto"/>
            <w:right w:val="none" w:sz="0" w:space="0" w:color="auto"/>
          </w:divBdr>
        </w:div>
      </w:divsChild>
    </w:div>
    <w:div w:id="703869415">
      <w:bodyDiv w:val="1"/>
      <w:marLeft w:val="0"/>
      <w:marRight w:val="0"/>
      <w:marTop w:val="0"/>
      <w:marBottom w:val="0"/>
      <w:divBdr>
        <w:top w:val="none" w:sz="0" w:space="0" w:color="auto"/>
        <w:left w:val="none" w:sz="0" w:space="0" w:color="auto"/>
        <w:bottom w:val="none" w:sz="0" w:space="0" w:color="auto"/>
        <w:right w:val="none" w:sz="0" w:space="0" w:color="auto"/>
      </w:divBdr>
    </w:div>
    <w:div w:id="710499477">
      <w:bodyDiv w:val="1"/>
      <w:marLeft w:val="0"/>
      <w:marRight w:val="0"/>
      <w:marTop w:val="0"/>
      <w:marBottom w:val="0"/>
      <w:divBdr>
        <w:top w:val="none" w:sz="0" w:space="0" w:color="auto"/>
        <w:left w:val="none" w:sz="0" w:space="0" w:color="auto"/>
        <w:bottom w:val="none" w:sz="0" w:space="0" w:color="auto"/>
        <w:right w:val="none" w:sz="0" w:space="0" w:color="auto"/>
      </w:divBdr>
      <w:divsChild>
        <w:div w:id="1666280440">
          <w:marLeft w:val="0"/>
          <w:marRight w:val="0"/>
          <w:marTop w:val="0"/>
          <w:marBottom w:val="0"/>
          <w:divBdr>
            <w:top w:val="none" w:sz="0" w:space="0" w:color="auto"/>
            <w:left w:val="none" w:sz="0" w:space="0" w:color="auto"/>
            <w:bottom w:val="none" w:sz="0" w:space="0" w:color="auto"/>
            <w:right w:val="none" w:sz="0" w:space="0" w:color="auto"/>
          </w:divBdr>
        </w:div>
      </w:divsChild>
    </w:div>
    <w:div w:id="713117203">
      <w:bodyDiv w:val="1"/>
      <w:marLeft w:val="0"/>
      <w:marRight w:val="0"/>
      <w:marTop w:val="0"/>
      <w:marBottom w:val="0"/>
      <w:divBdr>
        <w:top w:val="none" w:sz="0" w:space="0" w:color="auto"/>
        <w:left w:val="none" w:sz="0" w:space="0" w:color="auto"/>
        <w:bottom w:val="none" w:sz="0" w:space="0" w:color="auto"/>
        <w:right w:val="none" w:sz="0" w:space="0" w:color="auto"/>
      </w:divBdr>
    </w:div>
    <w:div w:id="714696161">
      <w:bodyDiv w:val="1"/>
      <w:marLeft w:val="0"/>
      <w:marRight w:val="0"/>
      <w:marTop w:val="0"/>
      <w:marBottom w:val="0"/>
      <w:divBdr>
        <w:top w:val="none" w:sz="0" w:space="0" w:color="auto"/>
        <w:left w:val="none" w:sz="0" w:space="0" w:color="auto"/>
        <w:bottom w:val="none" w:sz="0" w:space="0" w:color="auto"/>
        <w:right w:val="none" w:sz="0" w:space="0" w:color="auto"/>
      </w:divBdr>
    </w:div>
    <w:div w:id="717359865">
      <w:bodyDiv w:val="1"/>
      <w:marLeft w:val="0"/>
      <w:marRight w:val="0"/>
      <w:marTop w:val="0"/>
      <w:marBottom w:val="0"/>
      <w:divBdr>
        <w:top w:val="none" w:sz="0" w:space="0" w:color="auto"/>
        <w:left w:val="none" w:sz="0" w:space="0" w:color="auto"/>
        <w:bottom w:val="none" w:sz="0" w:space="0" w:color="auto"/>
        <w:right w:val="none" w:sz="0" w:space="0" w:color="auto"/>
      </w:divBdr>
    </w:div>
    <w:div w:id="721755208">
      <w:bodyDiv w:val="1"/>
      <w:marLeft w:val="0"/>
      <w:marRight w:val="0"/>
      <w:marTop w:val="0"/>
      <w:marBottom w:val="0"/>
      <w:divBdr>
        <w:top w:val="none" w:sz="0" w:space="0" w:color="auto"/>
        <w:left w:val="none" w:sz="0" w:space="0" w:color="auto"/>
        <w:bottom w:val="none" w:sz="0" w:space="0" w:color="auto"/>
        <w:right w:val="none" w:sz="0" w:space="0" w:color="auto"/>
      </w:divBdr>
    </w:div>
    <w:div w:id="722101400">
      <w:bodyDiv w:val="1"/>
      <w:marLeft w:val="0"/>
      <w:marRight w:val="0"/>
      <w:marTop w:val="0"/>
      <w:marBottom w:val="0"/>
      <w:divBdr>
        <w:top w:val="none" w:sz="0" w:space="0" w:color="auto"/>
        <w:left w:val="none" w:sz="0" w:space="0" w:color="auto"/>
        <w:bottom w:val="none" w:sz="0" w:space="0" w:color="auto"/>
        <w:right w:val="none" w:sz="0" w:space="0" w:color="auto"/>
      </w:divBdr>
      <w:divsChild>
        <w:div w:id="938610613">
          <w:marLeft w:val="0"/>
          <w:marRight w:val="0"/>
          <w:marTop w:val="0"/>
          <w:marBottom w:val="0"/>
          <w:divBdr>
            <w:top w:val="none" w:sz="0" w:space="0" w:color="auto"/>
            <w:left w:val="none" w:sz="0" w:space="0" w:color="auto"/>
            <w:bottom w:val="none" w:sz="0" w:space="0" w:color="auto"/>
            <w:right w:val="none" w:sz="0" w:space="0" w:color="auto"/>
          </w:divBdr>
        </w:div>
      </w:divsChild>
    </w:div>
    <w:div w:id="723604184">
      <w:bodyDiv w:val="1"/>
      <w:marLeft w:val="0"/>
      <w:marRight w:val="0"/>
      <w:marTop w:val="0"/>
      <w:marBottom w:val="0"/>
      <w:divBdr>
        <w:top w:val="none" w:sz="0" w:space="0" w:color="auto"/>
        <w:left w:val="none" w:sz="0" w:space="0" w:color="auto"/>
        <w:bottom w:val="none" w:sz="0" w:space="0" w:color="auto"/>
        <w:right w:val="none" w:sz="0" w:space="0" w:color="auto"/>
      </w:divBdr>
    </w:div>
    <w:div w:id="725882052">
      <w:bodyDiv w:val="1"/>
      <w:marLeft w:val="0"/>
      <w:marRight w:val="0"/>
      <w:marTop w:val="0"/>
      <w:marBottom w:val="0"/>
      <w:divBdr>
        <w:top w:val="none" w:sz="0" w:space="0" w:color="auto"/>
        <w:left w:val="none" w:sz="0" w:space="0" w:color="auto"/>
        <w:bottom w:val="none" w:sz="0" w:space="0" w:color="auto"/>
        <w:right w:val="none" w:sz="0" w:space="0" w:color="auto"/>
      </w:divBdr>
      <w:divsChild>
        <w:div w:id="807550845">
          <w:marLeft w:val="0"/>
          <w:marRight w:val="0"/>
          <w:marTop w:val="0"/>
          <w:marBottom w:val="0"/>
          <w:divBdr>
            <w:top w:val="none" w:sz="0" w:space="0" w:color="auto"/>
            <w:left w:val="none" w:sz="0" w:space="0" w:color="auto"/>
            <w:bottom w:val="none" w:sz="0" w:space="0" w:color="auto"/>
            <w:right w:val="none" w:sz="0" w:space="0" w:color="auto"/>
          </w:divBdr>
        </w:div>
      </w:divsChild>
    </w:div>
    <w:div w:id="726223885">
      <w:bodyDiv w:val="1"/>
      <w:marLeft w:val="0"/>
      <w:marRight w:val="0"/>
      <w:marTop w:val="0"/>
      <w:marBottom w:val="0"/>
      <w:divBdr>
        <w:top w:val="none" w:sz="0" w:space="0" w:color="auto"/>
        <w:left w:val="none" w:sz="0" w:space="0" w:color="auto"/>
        <w:bottom w:val="none" w:sz="0" w:space="0" w:color="auto"/>
        <w:right w:val="none" w:sz="0" w:space="0" w:color="auto"/>
      </w:divBdr>
    </w:div>
    <w:div w:id="729378242">
      <w:bodyDiv w:val="1"/>
      <w:marLeft w:val="0"/>
      <w:marRight w:val="0"/>
      <w:marTop w:val="0"/>
      <w:marBottom w:val="0"/>
      <w:divBdr>
        <w:top w:val="none" w:sz="0" w:space="0" w:color="auto"/>
        <w:left w:val="none" w:sz="0" w:space="0" w:color="auto"/>
        <w:bottom w:val="none" w:sz="0" w:space="0" w:color="auto"/>
        <w:right w:val="none" w:sz="0" w:space="0" w:color="auto"/>
      </w:divBdr>
      <w:divsChild>
        <w:div w:id="525295570">
          <w:marLeft w:val="0"/>
          <w:marRight w:val="0"/>
          <w:marTop w:val="0"/>
          <w:marBottom w:val="0"/>
          <w:divBdr>
            <w:top w:val="none" w:sz="0" w:space="0" w:color="auto"/>
            <w:left w:val="none" w:sz="0" w:space="0" w:color="auto"/>
            <w:bottom w:val="none" w:sz="0" w:space="0" w:color="auto"/>
            <w:right w:val="none" w:sz="0" w:space="0" w:color="auto"/>
          </w:divBdr>
        </w:div>
      </w:divsChild>
    </w:div>
    <w:div w:id="731080206">
      <w:bodyDiv w:val="1"/>
      <w:marLeft w:val="0"/>
      <w:marRight w:val="0"/>
      <w:marTop w:val="0"/>
      <w:marBottom w:val="0"/>
      <w:divBdr>
        <w:top w:val="none" w:sz="0" w:space="0" w:color="auto"/>
        <w:left w:val="none" w:sz="0" w:space="0" w:color="auto"/>
        <w:bottom w:val="none" w:sz="0" w:space="0" w:color="auto"/>
        <w:right w:val="none" w:sz="0" w:space="0" w:color="auto"/>
      </w:divBdr>
      <w:divsChild>
        <w:div w:id="314913723">
          <w:marLeft w:val="0"/>
          <w:marRight w:val="0"/>
          <w:marTop w:val="0"/>
          <w:marBottom w:val="0"/>
          <w:divBdr>
            <w:top w:val="none" w:sz="0" w:space="0" w:color="auto"/>
            <w:left w:val="none" w:sz="0" w:space="0" w:color="auto"/>
            <w:bottom w:val="none" w:sz="0" w:space="0" w:color="auto"/>
            <w:right w:val="none" w:sz="0" w:space="0" w:color="auto"/>
          </w:divBdr>
        </w:div>
      </w:divsChild>
    </w:div>
    <w:div w:id="731734755">
      <w:bodyDiv w:val="1"/>
      <w:marLeft w:val="0"/>
      <w:marRight w:val="0"/>
      <w:marTop w:val="0"/>
      <w:marBottom w:val="0"/>
      <w:divBdr>
        <w:top w:val="none" w:sz="0" w:space="0" w:color="auto"/>
        <w:left w:val="none" w:sz="0" w:space="0" w:color="auto"/>
        <w:bottom w:val="none" w:sz="0" w:space="0" w:color="auto"/>
        <w:right w:val="none" w:sz="0" w:space="0" w:color="auto"/>
      </w:divBdr>
      <w:divsChild>
        <w:div w:id="1272785133">
          <w:marLeft w:val="0"/>
          <w:marRight w:val="0"/>
          <w:marTop w:val="0"/>
          <w:marBottom w:val="0"/>
          <w:divBdr>
            <w:top w:val="none" w:sz="0" w:space="0" w:color="auto"/>
            <w:left w:val="none" w:sz="0" w:space="0" w:color="auto"/>
            <w:bottom w:val="none" w:sz="0" w:space="0" w:color="auto"/>
            <w:right w:val="none" w:sz="0" w:space="0" w:color="auto"/>
          </w:divBdr>
          <w:divsChild>
            <w:div w:id="997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01836">
      <w:bodyDiv w:val="1"/>
      <w:marLeft w:val="0"/>
      <w:marRight w:val="0"/>
      <w:marTop w:val="0"/>
      <w:marBottom w:val="0"/>
      <w:divBdr>
        <w:top w:val="none" w:sz="0" w:space="0" w:color="auto"/>
        <w:left w:val="none" w:sz="0" w:space="0" w:color="auto"/>
        <w:bottom w:val="none" w:sz="0" w:space="0" w:color="auto"/>
        <w:right w:val="none" w:sz="0" w:space="0" w:color="auto"/>
      </w:divBdr>
      <w:divsChild>
        <w:div w:id="869874246">
          <w:marLeft w:val="0"/>
          <w:marRight w:val="0"/>
          <w:marTop w:val="0"/>
          <w:marBottom w:val="0"/>
          <w:divBdr>
            <w:top w:val="none" w:sz="0" w:space="0" w:color="auto"/>
            <w:left w:val="none" w:sz="0" w:space="0" w:color="auto"/>
            <w:bottom w:val="none" w:sz="0" w:space="0" w:color="auto"/>
            <w:right w:val="none" w:sz="0" w:space="0" w:color="auto"/>
          </w:divBdr>
        </w:div>
      </w:divsChild>
    </w:div>
    <w:div w:id="733939818">
      <w:bodyDiv w:val="1"/>
      <w:marLeft w:val="0"/>
      <w:marRight w:val="0"/>
      <w:marTop w:val="0"/>
      <w:marBottom w:val="0"/>
      <w:divBdr>
        <w:top w:val="none" w:sz="0" w:space="0" w:color="auto"/>
        <w:left w:val="none" w:sz="0" w:space="0" w:color="auto"/>
        <w:bottom w:val="none" w:sz="0" w:space="0" w:color="auto"/>
        <w:right w:val="none" w:sz="0" w:space="0" w:color="auto"/>
      </w:divBdr>
    </w:div>
    <w:div w:id="734547939">
      <w:bodyDiv w:val="1"/>
      <w:marLeft w:val="0"/>
      <w:marRight w:val="0"/>
      <w:marTop w:val="0"/>
      <w:marBottom w:val="0"/>
      <w:divBdr>
        <w:top w:val="none" w:sz="0" w:space="0" w:color="auto"/>
        <w:left w:val="none" w:sz="0" w:space="0" w:color="auto"/>
        <w:bottom w:val="none" w:sz="0" w:space="0" w:color="auto"/>
        <w:right w:val="none" w:sz="0" w:space="0" w:color="auto"/>
      </w:divBdr>
    </w:div>
    <w:div w:id="735132875">
      <w:bodyDiv w:val="1"/>
      <w:marLeft w:val="0"/>
      <w:marRight w:val="0"/>
      <w:marTop w:val="0"/>
      <w:marBottom w:val="0"/>
      <w:divBdr>
        <w:top w:val="none" w:sz="0" w:space="0" w:color="auto"/>
        <w:left w:val="none" w:sz="0" w:space="0" w:color="auto"/>
        <w:bottom w:val="none" w:sz="0" w:space="0" w:color="auto"/>
        <w:right w:val="none" w:sz="0" w:space="0" w:color="auto"/>
      </w:divBdr>
      <w:divsChild>
        <w:div w:id="1479568559">
          <w:marLeft w:val="0"/>
          <w:marRight w:val="0"/>
          <w:marTop w:val="0"/>
          <w:marBottom w:val="0"/>
          <w:divBdr>
            <w:top w:val="none" w:sz="0" w:space="0" w:color="auto"/>
            <w:left w:val="none" w:sz="0" w:space="0" w:color="auto"/>
            <w:bottom w:val="none" w:sz="0" w:space="0" w:color="auto"/>
            <w:right w:val="none" w:sz="0" w:space="0" w:color="auto"/>
          </w:divBdr>
        </w:div>
      </w:divsChild>
    </w:div>
    <w:div w:id="742261504">
      <w:bodyDiv w:val="1"/>
      <w:marLeft w:val="0"/>
      <w:marRight w:val="0"/>
      <w:marTop w:val="0"/>
      <w:marBottom w:val="0"/>
      <w:divBdr>
        <w:top w:val="none" w:sz="0" w:space="0" w:color="auto"/>
        <w:left w:val="none" w:sz="0" w:space="0" w:color="auto"/>
        <w:bottom w:val="none" w:sz="0" w:space="0" w:color="auto"/>
        <w:right w:val="none" w:sz="0" w:space="0" w:color="auto"/>
      </w:divBdr>
    </w:div>
    <w:div w:id="744298597">
      <w:bodyDiv w:val="1"/>
      <w:marLeft w:val="0"/>
      <w:marRight w:val="0"/>
      <w:marTop w:val="0"/>
      <w:marBottom w:val="0"/>
      <w:divBdr>
        <w:top w:val="none" w:sz="0" w:space="0" w:color="auto"/>
        <w:left w:val="none" w:sz="0" w:space="0" w:color="auto"/>
        <w:bottom w:val="none" w:sz="0" w:space="0" w:color="auto"/>
        <w:right w:val="none" w:sz="0" w:space="0" w:color="auto"/>
      </w:divBdr>
    </w:div>
    <w:div w:id="752123297">
      <w:bodyDiv w:val="1"/>
      <w:marLeft w:val="0"/>
      <w:marRight w:val="0"/>
      <w:marTop w:val="0"/>
      <w:marBottom w:val="0"/>
      <w:divBdr>
        <w:top w:val="none" w:sz="0" w:space="0" w:color="auto"/>
        <w:left w:val="none" w:sz="0" w:space="0" w:color="auto"/>
        <w:bottom w:val="none" w:sz="0" w:space="0" w:color="auto"/>
        <w:right w:val="none" w:sz="0" w:space="0" w:color="auto"/>
      </w:divBdr>
      <w:divsChild>
        <w:div w:id="1401100794">
          <w:marLeft w:val="0"/>
          <w:marRight w:val="0"/>
          <w:marTop w:val="0"/>
          <w:marBottom w:val="0"/>
          <w:divBdr>
            <w:top w:val="none" w:sz="0" w:space="0" w:color="auto"/>
            <w:left w:val="none" w:sz="0" w:space="0" w:color="auto"/>
            <w:bottom w:val="none" w:sz="0" w:space="0" w:color="auto"/>
            <w:right w:val="none" w:sz="0" w:space="0" w:color="auto"/>
          </w:divBdr>
        </w:div>
      </w:divsChild>
    </w:div>
    <w:div w:id="755440265">
      <w:bodyDiv w:val="1"/>
      <w:marLeft w:val="0"/>
      <w:marRight w:val="0"/>
      <w:marTop w:val="0"/>
      <w:marBottom w:val="0"/>
      <w:divBdr>
        <w:top w:val="none" w:sz="0" w:space="0" w:color="auto"/>
        <w:left w:val="none" w:sz="0" w:space="0" w:color="auto"/>
        <w:bottom w:val="none" w:sz="0" w:space="0" w:color="auto"/>
        <w:right w:val="none" w:sz="0" w:space="0" w:color="auto"/>
      </w:divBdr>
      <w:divsChild>
        <w:div w:id="956717544">
          <w:marLeft w:val="0"/>
          <w:marRight w:val="0"/>
          <w:marTop w:val="0"/>
          <w:marBottom w:val="0"/>
          <w:divBdr>
            <w:top w:val="none" w:sz="0" w:space="0" w:color="auto"/>
            <w:left w:val="none" w:sz="0" w:space="0" w:color="auto"/>
            <w:bottom w:val="none" w:sz="0" w:space="0" w:color="auto"/>
            <w:right w:val="none" w:sz="0" w:space="0" w:color="auto"/>
          </w:divBdr>
          <w:divsChild>
            <w:div w:id="15527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6384">
      <w:bodyDiv w:val="1"/>
      <w:marLeft w:val="0"/>
      <w:marRight w:val="0"/>
      <w:marTop w:val="0"/>
      <w:marBottom w:val="0"/>
      <w:divBdr>
        <w:top w:val="none" w:sz="0" w:space="0" w:color="auto"/>
        <w:left w:val="none" w:sz="0" w:space="0" w:color="auto"/>
        <w:bottom w:val="none" w:sz="0" w:space="0" w:color="auto"/>
        <w:right w:val="none" w:sz="0" w:space="0" w:color="auto"/>
      </w:divBdr>
      <w:divsChild>
        <w:div w:id="1032657973">
          <w:marLeft w:val="0"/>
          <w:marRight w:val="0"/>
          <w:marTop w:val="0"/>
          <w:marBottom w:val="0"/>
          <w:divBdr>
            <w:top w:val="none" w:sz="0" w:space="0" w:color="auto"/>
            <w:left w:val="none" w:sz="0" w:space="0" w:color="auto"/>
            <w:bottom w:val="none" w:sz="0" w:space="0" w:color="auto"/>
            <w:right w:val="none" w:sz="0" w:space="0" w:color="auto"/>
          </w:divBdr>
        </w:div>
      </w:divsChild>
    </w:div>
    <w:div w:id="759759454">
      <w:bodyDiv w:val="1"/>
      <w:marLeft w:val="0"/>
      <w:marRight w:val="0"/>
      <w:marTop w:val="0"/>
      <w:marBottom w:val="0"/>
      <w:divBdr>
        <w:top w:val="none" w:sz="0" w:space="0" w:color="auto"/>
        <w:left w:val="none" w:sz="0" w:space="0" w:color="auto"/>
        <w:bottom w:val="none" w:sz="0" w:space="0" w:color="auto"/>
        <w:right w:val="none" w:sz="0" w:space="0" w:color="auto"/>
      </w:divBdr>
      <w:divsChild>
        <w:div w:id="565459339">
          <w:marLeft w:val="0"/>
          <w:marRight w:val="0"/>
          <w:marTop w:val="0"/>
          <w:marBottom w:val="0"/>
          <w:divBdr>
            <w:top w:val="none" w:sz="0" w:space="0" w:color="auto"/>
            <w:left w:val="none" w:sz="0" w:space="0" w:color="auto"/>
            <w:bottom w:val="none" w:sz="0" w:space="0" w:color="auto"/>
            <w:right w:val="none" w:sz="0" w:space="0" w:color="auto"/>
          </w:divBdr>
        </w:div>
      </w:divsChild>
    </w:div>
    <w:div w:id="761726732">
      <w:bodyDiv w:val="1"/>
      <w:marLeft w:val="0"/>
      <w:marRight w:val="0"/>
      <w:marTop w:val="0"/>
      <w:marBottom w:val="0"/>
      <w:divBdr>
        <w:top w:val="none" w:sz="0" w:space="0" w:color="auto"/>
        <w:left w:val="none" w:sz="0" w:space="0" w:color="auto"/>
        <w:bottom w:val="none" w:sz="0" w:space="0" w:color="auto"/>
        <w:right w:val="none" w:sz="0" w:space="0" w:color="auto"/>
      </w:divBdr>
    </w:div>
    <w:div w:id="764766275">
      <w:bodyDiv w:val="1"/>
      <w:marLeft w:val="0"/>
      <w:marRight w:val="0"/>
      <w:marTop w:val="0"/>
      <w:marBottom w:val="0"/>
      <w:divBdr>
        <w:top w:val="none" w:sz="0" w:space="0" w:color="auto"/>
        <w:left w:val="none" w:sz="0" w:space="0" w:color="auto"/>
        <w:bottom w:val="none" w:sz="0" w:space="0" w:color="auto"/>
        <w:right w:val="none" w:sz="0" w:space="0" w:color="auto"/>
      </w:divBdr>
    </w:div>
    <w:div w:id="766080024">
      <w:bodyDiv w:val="1"/>
      <w:marLeft w:val="0"/>
      <w:marRight w:val="0"/>
      <w:marTop w:val="0"/>
      <w:marBottom w:val="0"/>
      <w:divBdr>
        <w:top w:val="none" w:sz="0" w:space="0" w:color="auto"/>
        <w:left w:val="none" w:sz="0" w:space="0" w:color="auto"/>
        <w:bottom w:val="none" w:sz="0" w:space="0" w:color="auto"/>
        <w:right w:val="none" w:sz="0" w:space="0" w:color="auto"/>
      </w:divBdr>
    </w:div>
    <w:div w:id="766998008">
      <w:bodyDiv w:val="1"/>
      <w:marLeft w:val="0"/>
      <w:marRight w:val="0"/>
      <w:marTop w:val="0"/>
      <w:marBottom w:val="0"/>
      <w:divBdr>
        <w:top w:val="none" w:sz="0" w:space="0" w:color="auto"/>
        <w:left w:val="none" w:sz="0" w:space="0" w:color="auto"/>
        <w:bottom w:val="none" w:sz="0" w:space="0" w:color="auto"/>
        <w:right w:val="none" w:sz="0" w:space="0" w:color="auto"/>
      </w:divBdr>
      <w:divsChild>
        <w:div w:id="1414204745">
          <w:marLeft w:val="0"/>
          <w:marRight w:val="0"/>
          <w:marTop w:val="0"/>
          <w:marBottom w:val="0"/>
          <w:divBdr>
            <w:top w:val="none" w:sz="0" w:space="0" w:color="auto"/>
            <w:left w:val="none" w:sz="0" w:space="0" w:color="auto"/>
            <w:bottom w:val="none" w:sz="0" w:space="0" w:color="auto"/>
            <w:right w:val="none" w:sz="0" w:space="0" w:color="auto"/>
          </w:divBdr>
        </w:div>
      </w:divsChild>
    </w:div>
    <w:div w:id="776562080">
      <w:bodyDiv w:val="1"/>
      <w:marLeft w:val="0"/>
      <w:marRight w:val="0"/>
      <w:marTop w:val="0"/>
      <w:marBottom w:val="0"/>
      <w:divBdr>
        <w:top w:val="none" w:sz="0" w:space="0" w:color="auto"/>
        <w:left w:val="none" w:sz="0" w:space="0" w:color="auto"/>
        <w:bottom w:val="none" w:sz="0" w:space="0" w:color="auto"/>
        <w:right w:val="none" w:sz="0" w:space="0" w:color="auto"/>
      </w:divBdr>
      <w:divsChild>
        <w:div w:id="2120562129">
          <w:marLeft w:val="0"/>
          <w:marRight w:val="0"/>
          <w:marTop w:val="0"/>
          <w:marBottom w:val="0"/>
          <w:divBdr>
            <w:top w:val="none" w:sz="0" w:space="0" w:color="auto"/>
            <w:left w:val="none" w:sz="0" w:space="0" w:color="auto"/>
            <w:bottom w:val="none" w:sz="0" w:space="0" w:color="auto"/>
            <w:right w:val="none" w:sz="0" w:space="0" w:color="auto"/>
          </w:divBdr>
        </w:div>
      </w:divsChild>
    </w:div>
    <w:div w:id="776949039">
      <w:bodyDiv w:val="1"/>
      <w:marLeft w:val="0"/>
      <w:marRight w:val="0"/>
      <w:marTop w:val="0"/>
      <w:marBottom w:val="0"/>
      <w:divBdr>
        <w:top w:val="none" w:sz="0" w:space="0" w:color="auto"/>
        <w:left w:val="none" w:sz="0" w:space="0" w:color="auto"/>
        <w:bottom w:val="none" w:sz="0" w:space="0" w:color="auto"/>
        <w:right w:val="none" w:sz="0" w:space="0" w:color="auto"/>
      </w:divBdr>
      <w:divsChild>
        <w:div w:id="403189114">
          <w:marLeft w:val="0"/>
          <w:marRight w:val="0"/>
          <w:marTop w:val="0"/>
          <w:marBottom w:val="0"/>
          <w:divBdr>
            <w:top w:val="none" w:sz="0" w:space="0" w:color="auto"/>
            <w:left w:val="none" w:sz="0" w:space="0" w:color="auto"/>
            <w:bottom w:val="none" w:sz="0" w:space="0" w:color="auto"/>
            <w:right w:val="none" w:sz="0" w:space="0" w:color="auto"/>
          </w:divBdr>
        </w:div>
      </w:divsChild>
    </w:div>
    <w:div w:id="781874052">
      <w:bodyDiv w:val="1"/>
      <w:marLeft w:val="0"/>
      <w:marRight w:val="0"/>
      <w:marTop w:val="0"/>
      <w:marBottom w:val="0"/>
      <w:divBdr>
        <w:top w:val="none" w:sz="0" w:space="0" w:color="auto"/>
        <w:left w:val="none" w:sz="0" w:space="0" w:color="auto"/>
        <w:bottom w:val="none" w:sz="0" w:space="0" w:color="auto"/>
        <w:right w:val="none" w:sz="0" w:space="0" w:color="auto"/>
      </w:divBdr>
      <w:divsChild>
        <w:div w:id="589891332">
          <w:marLeft w:val="0"/>
          <w:marRight w:val="0"/>
          <w:marTop w:val="0"/>
          <w:marBottom w:val="0"/>
          <w:divBdr>
            <w:top w:val="none" w:sz="0" w:space="0" w:color="auto"/>
            <w:left w:val="none" w:sz="0" w:space="0" w:color="auto"/>
            <w:bottom w:val="none" w:sz="0" w:space="0" w:color="auto"/>
            <w:right w:val="none" w:sz="0" w:space="0" w:color="auto"/>
          </w:divBdr>
        </w:div>
      </w:divsChild>
    </w:div>
    <w:div w:id="782572042">
      <w:bodyDiv w:val="1"/>
      <w:marLeft w:val="0"/>
      <w:marRight w:val="0"/>
      <w:marTop w:val="0"/>
      <w:marBottom w:val="0"/>
      <w:divBdr>
        <w:top w:val="none" w:sz="0" w:space="0" w:color="auto"/>
        <w:left w:val="none" w:sz="0" w:space="0" w:color="auto"/>
        <w:bottom w:val="none" w:sz="0" w:space="0" w:color="auto"/>
        <w:right w:val="none" w:sz="0" w:space="0" w:color="auto"/>
      </w:divBdr>
      <w:divsChild>
        <w:div w:id="1310137334">
          <w:marLeft w:val="0"/>
          <w:marRight w:val="0"/>
          <w:marTop w:val="0"/>
          <w:marBottom w:val="0"/>
          <w:divBdr>
            <w:top w:val="none" w:sz="0" w:space="0" w:color="auto"/>
            <w:left w:val="none" w:sz="0" w:space="0" w:color="auto"/>
            <w:bottom w:val="none" w:sz="0" w:space="0" w:color="auto"/>
            <w:right w:val="none" w:sz="0" w:space="0" w:color="auto"/>
          </w:divBdr>
        </w:div>
      </w:divsChild>
    </w:div>
    <w:div w:id="786657022">
      <w:bodyDiv w:val="1"/>
      <w:marLeft w:val="0"/>
      <w:marRight w:val="0"/>
      <w:marTop w:val="0"/>
      <w:marBottom w:val="0"/>
      <w:divBdr>
        <w:top w:val="none" w:sz="0" w:space="0" w:color="auto"/>
        <w:left w:val="none" w:sz="0" w:space="0" w:color="auto"/>
        <w:bottom w:val="none" w:sz="0" w:space="0" w:color="auto"/>
        <w:right w:val="none" w:sz="0" w:space="0" w:color="auto"/>
      </w:divBdr>
      <w:divsChild>
        <w:div w:id="1634679099">
          <w:marLeft w:val="0"/>
          <w:marRight w:val="0"/>
          <w:marTop w:val="0"/>
          <w:marBottom w:val="0"/>
          <w:divBdr>
            <w:top w:val="none" w:sz="0" w:space="0" w:color="auto"/>
            <w:left w:val="none" w:sz="0" w:space="0" w:color="auto"/>
            <w:bottom w:val="none" w:sz="0" w:space="0" w:color="auto"/>
            <w:right w:val="none" w:sz="0" w:space="0" w:color="auto"/>
          </w:divBdr>
        </w:div>
      </w:divsChild>
    </w:div>
    <w:div w:id="786966738">
      <w:bodyDiv w:val="1"/>
      <w:marLeft w:val="0"/>
      <w:marRight w:val="0"/>
      <w:marTop w:val="0"/>
      <w:marBottom w:val="0"/>
      <w:divBdr>
        <w:top w:val="none" w:sz="0" w:space="0" w:color="auto"/>
        <w:left w:val="none" w:sz="0" w:space="0" w:color="auto"/>
        <w:bottom w:val="none" w:sz="0" w:space="0" w:color="auto"/>
        <w:right w:val="none" w:sz="0" w:space="0" w:color="auto"/>
      </w:divBdr>
      <w:divsChild>
        <w:div w:id="990257466">
          <w:marLeft w:val="0"/>
          <w:marRight w:val="0"/>
          <w:marTop w:val="0"/>
          <w:marBottom w:val="0"/>
          <w:divBdr>
            <w:top w:val="none" w:sz="0" w:space="0" w:color="auto"/>
            <w:left w:val="none" w:sz="0" w:space="0" w:color="auto"/>
            <w:bottom w:val="none" w:sz="0" w:space="0" w:color="auto"/>
            <w:right w:val="none" w:sz="0" w:space="0" w:color="auto"/>
          </w:divBdr>
        </w:div>
      </w:divsChild>
    </w:div>
    <w:div w:id="790396815">
      <w:bodyDiv w:val="1"/>
      <w:marLeft w:val="0"/>
      <w:marRight w:val="0"/>
      <w:marTop w:val="0"/>
      <w:marBottom w:val="0"/>
      <w:divBdr>
        <w:top w:val="none" w:sz="0" w:space="0" w:color="auto"/>
        <w:left w:val="none" w:sz="0" w:space="0" w:color="auto"/>
        <w:bottom w:val="none" w:sz="0" w:space="0" w:color="auto"/>
        <w:right w:val="none" w:sz="0" w:space="0" w:color="auto"/>
      </w:divBdr>
      <w:divsChild>
        <w:div w:id="318273455">
          <w:marLeft w:val="0"/>
          <w:marRight w:val="0"/>
          <w:marTop w:val="0"/>
          <w:marBottom w:val="0"/>
          <w:divBdr>
            <w:top w:val="none" w:sz="0" w:space="0" w:color="auto"/>
            <w:left w:val="none" w:sz="0" w:space="0" w:color="auto"/>
            <w:bottom w:val="none" w:sz="0" w:space="0" w:color="auto"/>
            <w:right w:val="none" w:sz="0" w:space="0" w:color="auto"/>
          </w:divBdr>
        </w:div>
      </w:divsChild>
    </w:div>
    <w:div w:id="799374387">
      <w:bodyDiv w:val="1"/>
      <w:marLeft w:val="0"/>
      <w:marRight w:val="0"/>
      <w:marTop w:val="0"/>
      <w:marBottom w:val="0"/>
      <w:divBdr>
        <w:top w:val="none" w:sz="0" w:space="0" w:color="auto"/>
        <w:left w:val="none" w:sz="0" w:space="0" w:color="auto"/>
        <w:bottom w:val="none" w:sz="0" w:space="0" w:color="auto"/>
        <w:right w:val="none" w:sz="0" w:space="0" w:color="auto"/>
      </w:divBdr>
      <w:divsChild>
        <w:div w:id="712192695">
          <w:marLeft w:val="0"/>
          <w:marRight w:val="0"/>
          <w:marTop w:val="0"/>
          <w:marBottom w:val="0"/>
          <w:divBdr>
            <w:top w:val="none" w:sz="0" w:space="0" w:color="auto"/>
            <w:left w:val="none" w:sz="0" w:space="0" w:color="auto"/>
            <w:bottom w:val="none" w:sz="0" w:space="0" w:color="auto"/>
            <w:right w:val="none" w:sz="0" w:space="0" w:color="auto"/>
          </w:divBdr>
        </w:div>
      </w:divsChild>
    </w:div>
    <w:div w:id="803502825">
      <w:bodyDiv w:val="1"/>
      <w:marLeft w:val="0"/>
      <w:marRight w:val="0"/>
      <w:marTop w:val="0"/>
      <w:marBottom w:val="0"/>
      <w:divBdr>
        <w:top w:val="none" w:sz="0" w:space="0" w:color="auto"/>
        <w:left w:val="none" w:sz="0" w:space="0" w:color="auto"/>
        <w:bottom w:val="none" w:sz="0" w:space="0" w:color="auto"/>
        <w:right w:val="none" w:sz="0" w:space="0" w:color="auto"/>
      </w:divBdr>
      <w:divsChild>
        <w:div w:id="1849829617">
          <w:marLeft w:val="0"/>
          <w:marRight w:val="0"/>
          <w:marTop w:val="0"/>
          <w:marBottom w:val="0"/>
          <w:divBdr>
            <w:top w:val="none" w:sz="0" w:space="0" w:color="auto"/>
            <w:left w:val="none" w:sz="0" w:space="0" w:color="auto"/>
            <w:bottom w:val="none" w:sz="0" w:space="0" w:color="auto"/>
            <w:right w:val="none" w:sz="0" w:space="0" w:color="auto"/>
          </w:divBdr>
        </w:div>
      </w:divsChild>
    </w:div>
    <w:div w:id="804935675">
      <w:bodyDiv w:val="1"/>
      <w:marLeft w:val="0"/>
      <w:marRight w:val="0"/>
      <w:marTop w:val="0"/>
      <w:marBottom w:val="0"/>
      <w:divBdr>
        <w:top w:val="none" w:sz="0" w:space="0" w:color="auto"/>
        <w:left w:val="none" w:sz="0" w:space="0" w:color="auto"/>
        <w:bottom w:val="none" w:sz="0" w:space="0" w:color="auto"/>
        <w:right w:val="none" w:sz="0" w:space="0" w:color="auto"/>
      </w:divBdr>
      <w:divsChild>
        <w:div w:id="2112698123">
          <w:marLeft w:val="0"/>
          <w:marRight w:val="0"/>
          <w:marTop w:val="0"/>
          <w:marBottom w:val="0"/>
          <w:divBdr>
            <w:top w:val="none" w:sz="0" w:space="0" w:color="auto"/>
            <w:left w:val="none" w:sz="0" w:space="0" w:color="auto"/>
            <w:bottom w:val="none" w:sz="0" w:space="0" w:color="auto"/>
            <w:right w:val="none" w:sz="0" w:space="0" w:color="auto"/>
          </w:divBdr>
        </w:div>
      </w:divsChild>
    </w:div>
    <w:div w:id="807093627">
      <w:bodyDiv w:val="1"/>
      <w:marLeft w:val="0"/>
      <w:marRight w:val="0"/>
      <w:marTop w:val="0"/>
      <w:marBottom w:val="0"/>
      <w:divBdr>
        <w:top w:val="none" w:sz="0" w:space="0" w:color="auto"/>
        <w:left w:val="none" w:sz="0" w:space="0" w:color="auto"/>
        <w:bottom w:val="none" w:sz="0" w:space="0" w:color="auto"/>
        <w:right w:val="none" w:sz="0" w:space="0" w:color="auto"/>
      </w:divBdr>
      <w:divsChild>
        <w:div w:id="2091927792">
          <w:marLeft w:val="0"/>
          <w:marRight w:val="0"/>
          <w:marTop w:val="0"/>
          <w:marBottom w:val="0"/>
          <w:divBdr>
            <w:top w:val="none" w:sz="0" w:space="0" w:color="auto"/>
            <w:left w:val="none" w:sz="0" w:space="0" w:color="auto"/>
            <w:bottom w:val="none" w:sz="0" w:space="0" w:color="auto"/>
            <w:right w:val="none" w:sz="0" w:space="0" w:color="auto"/>
          </w:divBdr>
        </w:div>
      </w:divsChild>
    </w:div>
    <w:div w:id="808212120">
      <w:bodyDiv w:val="1"/>
      <w:marLeft w:val="0"/>
      <w:marRight w:val="0"/>
      <w:marTop w:val="0"/>
      <w:marBottom w:val="0"/>
      <w:divBdr>
        <w:top w:val="none" w:sz="0" w:space="0" w:color="auto"/>
        <w:left w:val="none" w:sz="0" w:space="0" w:color="auto"/>
        <w:bottom w:val="none" w:sz="0" w:space="0" w:color="auto"/>
        <w:right w:val="none" w:sz="0" w:space="0" w:color="auto"/>
      </w:divBdr>
      <w:divsChild>
        <w:div w:id="9066650">
          <w:marLeft w:val="0"/>
          <w:marRight w:val="0"/>
          <w:marTop w:val="0"/>
          <w:marBottom w:val="0"/>
          <w:divBdr>
            <w:top w:val="none" w:sz="0" w:space="0" w:color="auto"/>
            <w:left w:val="none" w:sz="0" w:space="0" w:color="auto"/>
            <w:bottom w:val="none" w:sz="0" w:space="0" w:color="auto"/>
            <w:right w:val="none" w:sz="0" w:space="0" w:color="auto"/>
          </w:divBdr>
        </w:div>
        <w:div w:id="845022543">
          <w:marLeft w:val="0"/>
          <w:marRight w:val="0"/>
          <w:marTop w:val="0"/>
          <w:marBottom w:val="0"/>
          <w:divBdr>
            <w:top w:val="none" w:sz="0" w:space="0" w:color="auto"/>
            <w:left w:val="none" w:sz="0" w:space="0" w:color="auto"/>
            <w:bottom w:val="none" w:sz="0" w:space="0" w:color="auto"/>
            <w:right w:val="none" w:sz="0" w:space="0" w:color="auto"/>
          </w:divBdr>
        </w:div>
      </w:divsChild>
    </w:div>
    <w:div w:id="810944441">
      <w:bodyDiv w:val="1"/>
      <w:marLeft w:val="0"/>
      <w:marRight w:val="0"/>
      <w:marTop w:val="0"/>
      <w:marBottom w:val="0"/>
      <w:divBdr>
        <w:top w:val="none" w:sz="0" w:space="0" w:color="auto"/>
        <w:left w:val="none" w:sz="0" w:space="0" w:color="auto"/>
        <w:bottom w:val="none" w:sz="0" w:space="0" w:color="auto"/>
        <w:right w:val="none" w:sz="0" w:space="0" w:color="auto"/>
      </w:divBdr>
      <w:divsChild>
        <w:div w:id="1937208032">
          <w:marLeft w:val="0"/>
          <w:marRight w:val="0"/>
          <w:marTop w:val="0"/>
          <w:marBottom w:val="0"/>
          <w:divBdr>
            <w:top w:val="none" w:sz="0" w:space="0" w:color="auto"/>
            <w:left w:val="none" w:sz="0" w:space="0" w:color="auto"/>
            <w:bottom w:val="none" w:sz="0" w:space="0" w:color="auto"/>
            <w:right w:val="none" w:sz="0" w:space="0" w:color="auto"/>
          </w:divBdr>
        </w:div>
      </w:divsChild>
    </w:div>
    <w:div w:id="814175714">
      <w:bodyDiv w:val="1"/>
      <w:marLeft w:val="0"/>
      <w:marRight w:val="0"/>
      <w:marTop w:val="0"/>
      <w:marBottom w:val="0"/>
      <w:divBdr>
        <w:top w:val="none" w:sz="0" w:space="0" w:color="auto"/>
        <w:left w:val="none" w:sz="0" w:space="0" w:color="auto"/>
        <w:bottom w:val="none" w:sz="0" w:space="0" w:color="auto"/>
        <w:right w:val="none" w:sz="0" w:space="0" w:color="auto"/>
      </w:divBdr>
      <w:divsChild>
        <w:div w:id="2147166052">
          <w:marLeft w:val="0"/>
          <w:marRight w:val="0"/>
          <w:marTop w:val="0"/>
          <w:marBottom w:val="0"/>
          <w:divBdr>
            <w:top w:val="none" w:sz="0" w:space="0" w:color="auto"/>
            <w:left w:val="none" w:sz="0" w:space="0" w:color="auto"/>
            <w:bottom w:val="none" w:sz="0" w:space="0" w:color="auto"/>
            <w:right w:val="none" w:sz="0" w:space="0" w:color="auto"/>
          </w:divBdr>
        </w:div>
      </w:divsChild>
    </w:div>
    <w:div w:id="814562044">
      <w:bodyDiv w:val="1"/>
      <w:marLeft w:val="0"/>
      <w:marRight w:val="0"/>
      <w:marTop w:val="0"/>
      <w:marBottom w:val="0"/>
      <w:divBdr>
        <w:top w:val="none" w:sz="0" w:space="0" w:color="auto"/>
        <w:left w:val="none" w:sz="0" w:space="0" w:color="auto"/>
        <w:bottom w:val="none" w:sz="0" w:space="0" w:color="auto"/>
        <w:right w:val="none" w:sz="0" w:space="0" w:color="auto"/>
      </w:divBdr>
      <w:divsChild>
        <w:div w:id="1510604925">
          <w:marLeft w:val="0"/>
          <w:marRight w:val="0"/>
          <w:marTop w:val="0"/>
          <w:marBottom w:val="0"/>
          <w:divBdr>
            <w:top w:val="none" w:sz="0" w:space="0" w:color="auto"/>
            <w:left w:val="none" w:sz="0" w:space="0" w:color="auto"/>
            <w:bottom w:val="none" w:sz="0" w:space="0" w:color="auto"/>
            <w:right w:val="none" w:sz="0" w:space="0" w:color="auto"/>
          </w:divBdr>
        </w:div>
      </w:divsChild>
    </w:div>
    <w:div w:id="815341268">
      <w:bodyDiv w:val="1"/>
      <w:marLeft w:val="0"/>
      <w:marRight w:val="0"/>
      <w:marTop w:val="0"/>
      <w:marBottom w:val="0"/>
      <w:divBdr>
        <w:top w:val="none" w:sz="0" w:space="0" w:color="auto"/>
        <w:left w:val="none" w:sz="0" w:space="0" w:color="auto"/>
        <w:bottom w:val="none" w:sz="0" w:space="0" w:color="auto"/>
        <w:right w:val="none" w:sz="0" w:space="0" w:color="auto"/>
      </w:divBdr>
    </w:div>
    <w:div w:id="817573367">
      <w:bodyDiv w:val="1"/>
      <w:marLeft w:val="0"/>
      <w:marRight w:val="0"/>
      <w:marTop w:val="0"/>
      <w:marBottom w:val="0"/>
      <w:divBdr>
        <w:top w:val="none" w:sz="0" w:space="0" w:color="auto"/>
        <w:left w:val="none" w:sz="0" w:space="0" w:color="auto"/>
        <w:bottom w:val="none" w:sz="0" w:space="0" w:color="auto"/>
        <w:right w:val="none" w:sz="0" w:space="0" w:color="auto"/>
      </w:divBdr>
    </w:div>
    <w:div w:id="817573542">
      <w:bodyDiv w:val="1"/>
      <w:marLeft w:val="0"/>
      <w:marRight w:val="0"/>
      <w:marTop w:val="0"/>
      <w:marBottom w:val="0"/>
      <w:divBdr>
        <w:top w:val="none" w:sz="0" w:space="0" w:color="auto"/>
        <w:left w:val="none" w:sz="0" w:space="0" w:color="auto"/>
        <w:bottom w:val="none" w:sz="0" w:space="0" w:color="auto"/>
        <w:right w:val="none" w:sz="0" w:space="0" w:color="auto"/>
      </w:divBdr>
      <w:divsChild>
        <w:div w:id="1821339370">
          <w:marLeft w:val="0"/>
          <w:marRight w:val="0"/>
          <w:marTop w:val="0"/>
          <w:marBottom w:val="0"/>
          <w:divBdr>
            <w:top w:val="none" w:sz="0" w:space="0" w:color="auto"/>
            <w:left w:val="none" w:sz="0" w:space="0" w:color="auto"/>
            <w:bottom w:val="none" w:sz="0" w:space="0" w:color="auto"/>
            <w:right w:val="none" w:sz="0" w:space="0" w:color="auto"/>
          </w:divBdr>
          <w:divsChild>
            <w:div w:id="11587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7838">
      <w:bodyDiv w:val="1"/>
      <w:marLeft w:val="0"/>
      <w:marRight w:val="0"/>
      <w:marTop w:val="0"/>
      <w:marBottom w:val="0"/>
      <w:divBdr>
        <w:top w:val="none" w:sz="0" w:space="0" w:color="auto"/>
        <w:left w:val="none" w:sz="0" w:space="0" w:color="auto"/>
        <w:bottom w:val="none" w:sz="0" w:space="0" w:color="auto"/>
        <w:right w:val="none" w:sz="0" w:space="0" w:color="auto"/>
      </w:divBdr>
      <w:divsChild>
        <w:div w:id="456142869">
          <w:marLeft w:val="0"/>
          <w:marRight w:val="0"/>
          <w:marTop w:val="0"/>
          <w:marBottom w:val="0"/>
          <w:divBdr>
            <w:top w:val="none" w:sz="0" w:space="0" w:color="auto"/>
            <w:left w:val="none" w:sz="0" w:space="0" w:color="auto"/>
            <w:bottom w:val="none" w:sz="0" w:space="0" w:color="auto"/>
            <w:right w:val="none" w:sz="0" w:space="0" w:color="auto"/>
          </w:divBdr>
        </w:div>
      </w:divsChild>
    </w:div>
    <w:div w:id="823395364">
      <w:bodyDiv w:val="1"/>
      <w:marLeft w:val="0"/>
      <w:marRight w:val="0"/>
      <w:marTop w:val="0"/>
      <w:marBottom w:val="0"/>
      <w:divBdr>
        <w:top w:val="none" w:sz="0" w:space="0" w:color="auto"/>
        <w:left w:val="none" w:sz="0" w:space="0" w:color="auto"/>
        <w:bottom w:val="none" w:sz="0" w:space="0" w:color="auto"/>
        <w:right w:val="none" w:sz="0" w:space="0" w:color="auto"/>
      </w:divBdr>
    </w:div>
    <w:div w:id="823933625">
      <w:bodyDiv w:val="1"/>
      <w:marLeft w:val="0"/>
      <w:marRight w:val="0"/>
      <w:marTop w:val="0"/>
      <w:marBottom w:val="0"/>
      <w:divBdr>
        <w:top w:val="none" w:sz="0" w:space="0" w:color="auto"/>
        <w:left w:val="none" w:sz="0" w:space="0" w:color="auto"/>
        <w:bottom w:val="none" w:sz="0" w:space="0" w:color="auto"/>
        <w:right w:val="none" w:sz="0" w:space="0" w:color="auto"/>
      </w:divBdr>
      <w:divsChild>
        <w:div w:id="1069110870">
          <w:marLeft w:val="0"/>
          <w:marRight w:val="0"/>
          <w:marTop w:val="0"/>
          <w:marBottom w:val="0"/>
          <w:divBdr>
            <w:top w:val="none" w:sz="0" w:space="0" w:color="auto"/>
            <w:left w:val="none" w:sz="0" w:space="0" w:color="auto"/>
            <w:bottom w:val="none" w:sz="0" w:space="0" w:color="auto"/>
            <w:right w:val="none" w:sz="0" w:space="0" w:color="auto"/>
          </w:divBdr>
        </w:div>
      </w:divsChild>
    </w:div>
    <w:div w:id="824669137">
      <w:bodyDiv w:val="1"/>
      <w:marLeft w:val="0"/>
      <w:marRight w:val="0"/>
      <w:marTop w:val="0"/>
      <w:marBottom w:val="0"/>
      <w:divBdr>
        <w:top w:val="none" w:sz="0" w:space="0" w:color="auto"/>
        <w:left w:val="none" w:sz="0" w:space="0" w:color="auto"/>
        <w:bottom w:val="none" w:sz="0" w:space="0" w:color="auto"/>
        <w:right w:val="none" w:sz="0" w:space="0" w:color="auto"/>
      </w:divBdr>
      <w:divsChild>
        <w:div w:id="989671018">
          <w:marLeft w:val="0"/>
          <w:marRight w:val="0"/>
          <w:marTop w:val="0"/>
          <w:marBottom w:val="0"/>
          <w:divBdr>
            <w:top w:val="none" w:sz="0" w:space="0" w:color="auto"/>
            <w:left w:val="none" w:sz="0" w:space="0" w:color="auto"/>
            <w:bottom w:val="none" w:sz="0" w:space="0" w:color="auto"/>
            <w:right w:val="none" w:sz="0" w:space="0" w:color="auto"/>
          </w:divBdr>
        </w:div>
      </w:divsChild>
    </w:div>
    <w:div w:id="825825448">
      <w:bodyDiv w:val="1"/>
      <w:marLeft w:val="0"/>
      <w:marRight w:val="0"/>
      <w:marTop w:val="0"/>
      <w:marBottom w:val="0"/>
      <w:divBdr>
        <w:top w:val="none" w:sz="0" w:space="0" w:color="auto"/>
        <w:left w:val="none" w:sz="0" w:space="0" w:color="auto"/>
        <w:bottom w:val="none" w:sz="0" w:space="0" w:color="auto"/>
        <w:right w:val="none" w:sz="0" w:space="0" w:color="auto"/>
      </w:divBdr>
      <w:divsChild>
        <w:div w:id="1007639977">
          <w:marLeft w:val="0"/>
          <w:marRight w:val="0"/>
          <w:marTop w:val="0"/>
          <w:marBottom w:val="0"/>
          <w:divBdr>
            <w:top w:val="none" w:sz="0" w:space="0" w:color="auto"/>
            <w:left w:val="none" w:sz="0" w:space="0" w:color="auto"/>
            <w:bottom w:val="none" w:sz="0" w:space="0" w:color="auto"/>
            <w:right w:val="none" w:sz="0" w:space="0" w:color="auto"/>
          </w:divBdr>
        </w:div>
      </w:divsChild>
    </w:div>
    <w:div w:id="826438249">
      <w:bodyDiv w:val="1"/>
      <w:marLeft w:val="0"/>
      <w:marRight w:val="0"/>
      <w:marTop w:val="0"/>
      <w:marBottom w:val="0"/>
      <w:divBdr>
        <w:top w:val="none" w:sz="0" w:space="0" w:color="auto"/>
        <w:left w:val="none" w:sz="0" w:space="0" w:color="auto"/>
        <w:bottom w:val="none" w:sz="0" w:space="0" w:color="auto"/>
        <w:right w:val="none" w:sz="0" w:space="0" w:color="auto"/>
      </w:divBdr>
      <w:divsChild>
        <w:div w:id="916865957">
          <w:marLeft w:val="0"/>
          <w:marRight w:val="0"/>
          <w:marTop w:val="0"/>
          <w:marBottom w:val="0"/>
          <w:divBdr>
            <w:top w:val="none" w:sz="0" w:space="0" w:color="auto"/>
            <w:left w:val="none" w:sz="0" w:space="0" w:color="auto"/>
            <w:bottom w:val="none" w:sz="0" w:space="0" w:color="auto"/>
            <w:right w:val="none" w:sz="0" w:space="0" w:color="auto"/>
          </w:divBdr>
        </w:div>
      </w:divsChild>
    </w:div>
    <w:div w:id="829951905">
      <w:bodyDiv w:val="1"/>
      <w:marLeft w:val="0"/>
      <w:marRight w:val="0"/>
      <w:marTop w:val="0"/>
      <w:marBottom w:val="0"/>
      <w:divBdr>
        <w:top w:val="none" w:sz="0" w:space="0" w:color="auto"/>
        <w:left w:val="none" w:sz="0" w:space="0" w:color="auto"/>
        <w:bottom w:val="none" w:sz="0" w:space="0" w:color="auto"/>
        <w:right w:val="none" w:sz="0" w:space="0" w:color="auto"/>
      </w:divBdr>
      <w:divsChild>
        <w:div w:id="321783246">
          <w:marLeft w:val="0"/>
          <w:marRight w:val="0"/>
          <w:marTop w:val="0"/>
          <w:marBottom w:val="0"/>
          <w:divBdr>
            <w:top w:val="none" w:sz="0" w:space="0" w:color="auto"/>
            <w:left w:val="none" w:sz="0" w:space="0" w:color="auto"/>
            <w:bottom w:val="none" w:sz="0" w:space="0" w:color="auto"/>
            <w:right w:val="none" w:sz="0" w:space="0" w:color="auto"/>
          </w:divBdr>
        </w:div>
      </w:divsChild>
    </w:div>
    <w:div w:id="830147354">
      <w:bodyDiv w:val="1"/>
      <w:marLeft w:val="0"/>
      <w:marRight w:val="0"/>
      <w:marTop w:val="0"/>
      <w:marBottom w:val="0"/>
      <w:divBdr>
        <w:top w:val="none" w:sz="0" w:space="0" w:color="auto"/>
        <w:left w:val="none" w:sz="0" w:space="0" w:color="auto"/>
        <w:bottom w:val="none" w:sz="0" w:space="0" w:color="auto"/>
        <w:right w:val="none" w:sz="0" w:space="0" w:color="auto"/>
      </w:divBdr>
      <w:divsChild>
        <w:div w:id="1403063782">
          <w:marLeft w:val="0"/>
          <w:marRight w:val="0"/>
          <w:marTop w:val="0"/>
          <w:marBottom w:val="0"/>
          <w:divBdr>
            <w:top w:val="none" w:sz="0" w:space="0" w:color="auto"/>
            <w:left w:val="none" w:sz="0" w:space="0" w:color="auto"/>
            <w:bottom w:val="none" w:sz="0" w:space="0" w:color="auto"/>
            <w:right w:val="none" w:sz="0" w:space="0" w:color="auto"/>
          </w:divBdr>
        </w:div>
      </w:divsChild>
    </w:div>
    <w:div w:id="830876218">
      <w:bodyDiv w:val="1"/>
      <w:marLeft w:val="0"/>
      <w:marRight w:val="0"/>
      <w:marTop w:val="0"/>
      <w:marBottom w:val="0"/>
      <w:divBdr>
        <w:top w:val="none" w:sz="0" w:space="0" w:color="auto"/>
        <w:left w:val="none" w:sz="0" w:space="0" w:color="auto"/>
        <w:bottom w:val="none" w:sz="0" w:space="0" w:color="auto"/>
        <w:right w:val="none" w:sz="0" w:space="0" w:color="auto"/>
      </w:divBdr>
      <w:divsChild>
        <w:div w:id="381251052">
          <w:marLeft w:val="0"/>
          <w:marRight w:val="0"/>
          <w:marTop w:val="0"/>
          <w:marBottom w:val="0"/>
          <w:divBdr>
            <w:top w:val="none" w:sz="0" w:space="0" w:color="auto"/>
            <w:left w:val="none" w:sz="0" w:space="0" w:color="auto"/>
            <w:bottom w:val="none" w:sz="0" w:space="0" w:color="auto"/>
            <w:right w:val="none" w:sz="0" w:space="0" w:color="auto"/>
          </w:divBdr>
        </w:div>
      </w:divsChild>
    </w:div>
    <w:div w:id="832842626">
      <w:bodyDiv w:val="1"/>
      <w:marLeft w:val="0"/>
      <w:marRight w:val="0"/>
      <w:marTop w:val="0"/>
      <w:marBottom w:val="0"/>
      <w:divBdr>
        <w:top w:val="none" w:sz="0" w:space="0" w:color="auto"/>
        <w:left w:val="none" w:sz="0" w:space="0" w:color="auto"/>
        <w:bottom w:val="none" w:sz="0" w:space="0" w:color="auto"/>
        <w:right w:val="none" w:sz="0" w:space="0" w:color="auto"/>
      </w:divBdr>
      <w:divsChild>
        <w:div w:id="927275061">
          <w:marLeft w:val="0"/>
          <w:marRight w:val="0"/>
          <w:marTop w:val="0"/>
          <w:marBottom w:val="0"/>
          <w:divBdr>
            <w:top w:val="none" w:sz="0" w:space="0" w:color="auto"/>
            <w:left w:val="none" w:sz="0" w:space="0" w:color="auto"/>
            <w:bottom w:val="none" w:sz="0" w:space="0" w:color="auto"/>
            <w:right w:val="none" w:sz="0" w:space="0" w:color="auto"/>
          </w:divBdr>
        </w:div>
      </w:divsChild>
    </w:div>
    <w:div w:id="834415207">
      <w:bodyDiv w:val="1"/>
      <w:marLeft w:val="0"/>
      <w:marRight w:val="0"/>
      <w:marTop w:val="0"/>
      <w:marBottom w:val="0"/>
      <w:divBdr>
        <w:top w:val="none" w:sz="0" w:space="0" w:color="auto"/>
        <w:left w:val="none" w:sz="0" w:space="0" w:color="auto"/>
        <w:bottom w:val="none" w:sz="0" w:space="0" w:color="auto"/>
        <w:right w:val="none" w:sz="0" w:space="0" w:color="auto"/>
      </w:divBdr>
      <w:divsChild>
        <w:div w:id="2079088558">
          <w:marLeft w:val="0"/>
          <w:marRight w:val="0"/>
          <w:marTop w:val="0"/>
          <w:marBottom w:val="0"/>
          <w:divBdr>
            <w:top w:val="none" w:sz="0" w:space="0" w:color="auto"/>
            <w:left w:val="none" w:sz="0" w:space="0" w:color="auto"/>
            <w:bottom w:val="none" w:sz="0" w:space="0" w:color="auto"/>
            <w:right w:val="none" w:sz="0" w:space="0" w:color="auto"/>
          </w:divBdr>
        </w:div>
      </w:divsChild>
    </w:div>
    <w:div w:id="842626933">
      <w:bodyDiv w:val="1"/>
      <w:marLeft w:val="0"/>
      <w:marRight w:val="0"/>
      <w:marTop w:val="0"/>
      <w:marBottom w:val="0"/>
      <w:divBdr>
        <w:top w:val="none" w:sz="0" w:space="0" w:color="auto"/>
        <w:left w:val="none" w:sz="0" w:space="0" w:color="auto"/>
        <w:bottom w:val="none" w:sz="0" w:space="0" w:color="auto"/>
        <w:right w:val="none" w:sz="0" w:space="0" w:color="auto"/>
      </w:divBdr>
      <w:divsChild>
        <w:div w:id="223029829">
          <w:marLeft w:val="0"/>
          <w:marRight w:val="0"/>
          <w:marTop w:val="0"/>
          <w:marBottom w:val="0"/>
          <w:divBdr>
            <w:top w:val="none" w:sz="0" w:space="0" w:color="auto"/>
            <w:left w:val="none" w:sz="0" w:space="0" w:color="auto"/>
            <w:bottom w:val="none" w:sz="0" w:space="0" w:color="auto"/>
            <w:right w:val="none" w:sz="0" w:space="0" w:color="auto"/>
          </w:divBdr>
        </w:div>
      </w:divsChild>
    </w:div>
    <w:div w:id="851147231">
      <w:bodyDiv w:val="1"/>
      <w:marLeft w:val="0"/>
      <w:marRight w:val="0"/>
      <w:marTop w:val="0"/>
      <w:marBottom w:val="0"/>
      <w:divBdr>
        <w:top w:val="none" w:sz="0" w:space="0" w:color="auto"/>
        <w:left w:val="none" w:sz="0" w:space="0" w:color="auto"/>
        <w:bottom w:val="none" w:sz="0" w:space="0" w:color="auto"/>
        <w:right w:val="none" w:sz="0" w:space="0" w:color="auto"/>
      </w:divBdr>
    </w:div>
    <w:div w:id="864442438">
      <w:bodyDiv w:val="1"/>
      <w:marLeft w:val="0"/>
      <w:marRight w:val="0"/>
      <w:marTop w:val="0"/>
      <w:marBottom w:val="0"/>
      <w:divBdr>
        <w:top w:val="none" w:sz="0" w:space="0" w:color="auto"/>
        <w:left w:val="none" w:sz="0" w:space="0" w:color="auto"/>
        <w:bottom w:val="none" w:sz="0" w:space="0" w:color="auto"/>
        <w:right w:val="none" w:sz="0" w:space="0" w:color="auto"/>
      </w:divBdr>
      <w:divsChild>
        <w:div w:id="362874318">
          <w:marLeft w:val="0"/>
          <w:marRight w:val="0"/>
          <w:marTop w:val="0"/>
          <w:marBottom w:val="0"/>
          <w:divBdr>
            <w:top w:val="none" w:sz="0" w:space="0" w:color="auto"/>
            <w:left w:val="none" w:sz="0" w:space="0" w:color="auto"/>
            <w:bottom w:val="none" w:sz="0" w:space="0" w:color="auto"/>
            <w:right w:val="none" w:sz="0" w:space="0" w:color="auto"/>
          </w:divBdr>
        </w:div>
      </w:divsChild>
    </w:div>
    <w:div w:id="865485172">
      <w:bodyDiv w:val="1"/>
      <w:marLeft w:val="0"/>
      <w:marRight w:val="0"/>
      <w:marTop w:val="0"/>
      <w:marBottom w:val="0"/>
      <w:divBdr>
        <w:top w:val="none" w:sz="0" w:space="0" w:color="auto"/>
        <w:left w:val="none" w:sz="0" w:space="0" w:color="auto"/>
        <w:bottom w:val="none" w:sz="0" w:space="0" w:color="auto"/>
        <w:right w:val="none" w:sz="0" w:space="0" w:color="auto"/>
      </w:divBdr>
    </w:div>
    <w:div w:id="865607111">
      <w:bodyDiv w:val="1"/>
      <w:marLeft w:val="0"/>
      <w:marRight w:val="0"/>
      <w:marTop w:val="0"/>
      <w:marBottom w:val="0"/>
      <w:divBdr>
        <w:top w:val="none" w:sz="0" w:space="0" w:color="auto"/>
        <w:left w:val="none" w:sz="0" w:space="0" w:color="auto"/>
        <w:bottom w:val="none" w:sz="0" w:space="0" w:color="auto"/>
        <w:right w:val="none" w:sz="0" w:space="0" w:color="auto"/>
      </w:divBdr>
      <w:divsChild>
        <w:div w:id="982084580">
          <w:marLeft w:val="0"/>
          <w:marRight w:val="0"/>
          <w:marTop w:val="0"/>
          <w:marBottom w:val="0"/>
          <w:divBdr>
            <w:top w:val="none" w:sz="0" w:space="0" w:color="auto"/>
            <w:left w:val="none" w:sz="0" w:space="0" w:color="auto"/>
            <w:bottom w:val="none" w:sz="0" w:space="0" w:color="auto"/>
            <w:right w:val="none" w:sz="0" w:space="0" w:color="auto"/>
          </w:divBdr>
        </w:div>
      </w:divsChild>
    </w:div>
    <w:div w:id="866021966">
      <w:bodyDiv w:val="1"/>
      <w:marLeft w:val="0"/>
      <w:marRight w:val="0"/>
      <w:marTop w:val="0"/>
      <w:marBottom w:val="0"/>
      <w:divBdr>
        <w:top w:val="none" w:sz="0" w:space="0" w:color="auto"/>
        <w:left w:val="none" w:sz="0" w:space="0" w:color="auto"/>
        <w:bottom w:val="none" w:sz="0" w:space="0" w:color="auto"/>
        <w:right w:val="none" w:sz="0" w:space="0" w:color="auto"/>
      </w:divBdr>
    </w:div>
    <w:div w:id="867838105">
      <w:bodyDiv w:val="1"/>
      <w:marLeft w:val="0"/>
      <w:marRight w:val="0"/>
      <w:marTop w:val="0"/>
      <w:marBottom w:val="0"/>
      <w:divBdr>
        <w:top w:val="none" w:sz="0" w:space="0" w:color="auto"/>
        <w:left w:val="none" w:sz="0" w:space="0" w:color="auto"/>
        <w:bottom w:val="none" w:sz="0" w:space="0" w:color="auto"/>
        <w:right w:val="none" w:sz="0" w:space="0" w:color="auto"/>
      </w:divBdr>
    </w:div>
    <w:div w:id="870652353">
      <w:bodyDiv w:val="1"/>
      <w:marLeft w:val="0"/>
      <w:marRight w:val="0"/>
      <w:marTop w:val="0"/>
      <w:marBottom w:val="0"/>
      <w:divBdr>
        <w:top w:val="none" w:sz="0" w:space="0" w:color="auto"/>
        <w:left w:val="none" w:sz="0" w:space="0" w:color="auto"/>
        <w:bottom w:val="none" w:sz="0" w:space="0" w:color="auto"/>
        <w:right w:val="none" w:sz="0" w:space="0" w:color="auto"/>
      </w:divBdr>
    </w:div>
    <w:div w:id="874006958">
      <w:bodyDiv w:val="1"/>
      <w:marLeft w:val="0"/>
      <w:marRight w:val="0"/>
      <w:marTop w:val="0"/>
      <w:marBottom w:val="0"/>
      <w:divBdr>
        <w:top w:val="none" w:sz="0" w:space="0" w:color="auto"/>
        <w:left w:val="none" w:sz="0" w:space="0" w:color="auto"/>
        <w:bottom w:val="none" w:sz="0" w:space="0" w:color="auto"/>
        <w:right w:val="none" w:sz="0" w:space="0" w:color="auto"/>
      </w:divBdr>
      <w:divsChild>
        <w:div w:id="1241408944">
          <w:marLeft w:val="0"/>
          <w:marRight w:val="0"/>
          <w:marTop w:val="0"/>
          <w:marBottom w:val="0"/>
          <w:divBdr>
            <w:top w:val="none" w:sz="0" w:space="0" w:color="auto"/>
            <w:left w:val="none" w:sz="0" w:space="0" w:color="auto"/>
            <w:bottom w:val="none" w:sz="0" w:space="0" w:color="auto"/>
            <w:right w:val="none" w:sz="0" w:space="0" w:color="auto"/>
          </w:divBdr>
        </w:div>
      </w:divsChild>
    </w:div>
    <w:div w:id="877670552">
      <w:bodyDiv w:val="1"/>
      <w:marLeft w:val="0"/>
      <w:marRight w:val="0"/>
      <w:marTop w:val="0"/>
      <w:marBottom w:val="0"/>
      <w:divBdr>
        <w:top w:val="none" w:sz="0" w:space="0" w:color="auto"/>
        <w:left w:val="none" w:sz="0" w:space="0" w:color="auto"/>
        <w:bottom w:val="none" w:sz="0" w:space="0" w:color="auto"/>
        <w:right w:val="none" w:sz="0" w:space="0" w:color="auto"/>
      </w:divBdr>
      <w:divsChild>
        <w:div w:id="897590092">
          <w:marLeft w:val="0"/>
          <w:marRight w:val="0"/>
          <w:marTop w:val="0"/>
          <w:marBottom w:val="0"/>
          <w:divBdr>
            <w:top w:val="none" w:sz="0" w:space="0" w:color="auto"/>
            <w:left w:val="none" w:sz="0" w:space="0" w:color="auto"/>
            <w:bottom w:val="none" w:sz="0" w:space="0" w:color="auto"/>
            <w:right w:val="none" w:sz="0" w:space="0" w:color="auto"/>
          </w:divBdr>
        </w:div>
      </w:divsChild>
    </w:div>
    <w:div w:id="879054406">
      <w:bodyDiv w:val="1"/>
      <w:marLeft w:val="0"/>
      <w:marRight w:val="0"/>
      <w:marTop w:val="0"/>
      <w:marBottom w:val="0"/>
      <w:divBdr>
        <w:top w:val="none" w:sz="0" w:space="0" w:color="auto"/>
        <w:left w:val="none" w:sz="0" w:space="0" w:color="auto"/>
        <w:bottom w:val="none" w:sz="0" w:space="0" w:color="auto"/>
        <w:right w:val="none" w:sz="0" w:space="0" w:color="auto"/>
      </w:divBdr>
      <w:divsChild>
        <w:div w:id="1980718815">
          <w:marLeft w:val="0"/>
          <w:marRight w:val="0"/>
          <w:marTop w:val="0"/>
          <w:marBottom w:val="0"/>
          <w:divBdr>
            <w:top w:val="none" w:sz="0" w:space="0" w:color="auto"/>
            <w:left w:val="none" w:sz="0" w:space="0" w:color="auto"/>
            <w:bottom w:val="none" w:sz="0" w:space="0" w:color="auto"/>
            <w:right w:val="none" w:sz="0" w:space="0" w:color="auto"/>
          </w:divBdr>
        </w:div>
      </w:divsChild>
    </w:div>
    <w:div w:id="886839871">
      <w:bodyDiv w:val="1"/>
      <w:marLeft w:val="0"/>
      <w:marRight w:val="0"/>
      <w:marTop w:val="0"/>
      <w:marBottom w:val="0"/>
      <w:divBdr>
        <w:top w:val="none" w:sz="0" w:space="0" w:color="auto"/>
        <w:left w:val="none" w:sz="0" w:space="0" w:color="auto"/>
        <w:bottom w:val="none" w:sz="0" w:space="0" w:color="auto"/>
        <w:right w:val="none" w:sz="0" w:space="0" w:color="auto"/>
      </w:divBdr>
    </w:div>
    <w:div w:id="891961187">
      <w:bodyDiv w:val="1"/>
      <w:marLeft w:val="0"/>
      <w:marRight w:val="0"/>
      <w:marTop w:val="0"/>
      <w:marBottom w:val="0"/>
      <w:divBdr>
        <w:top w:val="none" w:sz="0" w:space="0" w:color="auto"/>
        <w:left w:val="none" w:sz="0" w:space="0" w:color="auto"/>
        <w:bottom w:val="none" w:sz="0" w:space="0" w:color="auto"/>
        <w:right w:val="none" w:sz="0" w:space="0" w:color="auto"/>
      </w:divBdr>
      <w:divsChild>
        <w:div w:id="535235286">
          <w:marLeft w:val="0"/>
          <w:marRight w:val="0"/>
          <w:marTop w:val="0"/>
          <w:marBottom w:val="0"/>
          <w:divBdr>
            <w:top w:val="none" w:sz="0" w:space="0" w:color="auto"/>
            <w:left w:val="none" w:sz="0" w:space="0" w:color="auto"/>
            <w:bottom w:val="none" w:sz="0" w:space="0" w:color="auto"/>
            <w:right w:val="none" w:sz="0" w:space="0" w:color="auto"/>
          </w:divBdr>
        </w:div>
      </w:divsChild>
    </w:div>
    <w:div w:id="898177360">
      <w:bodyDiv w:val="1"/>
      <w:marLeft w:val="0"/>
      <w:marRight w:val="0"/>
      <w:marTop w:val="0"/>
      <w:marBottom w:val="0"/>
      <w:divBdr>
        <w:top w:val="none" w:sz="0" w:space="0" w:color="auto"/>
        <w:left w:val="none" w:sz="0" w:space="0" w:color="auto"/>
        <w:bottom w:val="none" w:sz="0" w:space="0" w:color="auto"/>
        <w:right w:val="none" w:sz="0" w:space="0" w:color="auto"/>
      </w:divBdr>
      <w:divsChild>
        <w:div w:id="886647525">
          <w:marLeft w:val="0"/>
          <w:marRight w:val="0"/>
          <w:marTop w:val="0"/>
          <w:marBottom w:val="0"/>
          <w:divBdr>
            <w:top w:val="none" w:sz="0" w:space="0" w:color="auto"/>
            <w:left w:val="none" w:sz="0" w:space="0" w:color="auto"/>
            <w:bottom w:val="none" w:sz="0" w:space="0" w:color="auto"/>
            <w:right w:val="none" w:sz="0" w:space="0" w:color="auto"/>
          </w:divBdr>
        </w:div>
      </w:divsChild>
    </w:div>
    <w:div w:id="898639036">
      <w:bodyDiv w:val="1"/>
      <w:marLeft w:val="0"/>
      <w:marRight w:val="0"/>
      <w:marTop w:val="0"/>
      <w:marBottom w:val="0"/>
      <w:divBdr>
        <w:top w:val="none" w:sz="0" w:space="0" w:color="auto"/>
        <w:left w:val="none" w:sz="0" w:space="0" w:color="auto"/>
        <w:bottom w:val="none" w:sz="0" w:space="0" w:color="auto"/>
        <w:right w:val="none" w:sz="0" w:space="0" w:color="auto"/>
      </w:divBdr>
      <w:divsChild>
        <w:div w:id="1470904035">
          <w:marLeft w:val="0"/>
          <w:marRight w:val="0"/>
          <w:marTop w:val="0"/>
          <w:marBottom w:val="0"/>
          <w:divBdr>
            <w:top w:val="none" w:sz="0" w:space="0" w:color="auto"/>
            <w:left w:val="none" w:sz="0" w:space="0" w:color="auto"/>
            <w:bottom w:val="none" w:sz="0" w:space="0" w:color="auto"/>
            <w:right w:val="none" w:sz="0" w:space="0" w:color="auto"/>
          </w:divBdr>
          <w:divsChild>
            <w:div w:id="1312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86299">
      <w:bodyDiv w:val="1"/>
      <w:marLeft w:val="0"/>
      <w:marRight w:val="0"/>
      <w:marTop w:val="0"/>
      <w:marBottom w:val="0"/>
      <w:divBdr>
        <w:top w:val="none" w:sz="0" w:space="0" w:color="auto"/>
        <w:left w:val="none" w:sz="0" w:space="0" w:color="auto"/>
        <w:bottom w:val="none" w:sz="0" w:space="0" w:color="auto"/>
        <w:right w:val="none" w:sz="0" w:space="0" w:color="auto"/>
      </w:divBdr>
      <w:divsChild>
        <w:div w:id="1026254566">
          <w:marLeft w:val="0"/>
          <w:marRight w:val="0"/>
          <w:marTop w:val="0"/>
          <w:marBottom w:val="0"/>
          <w:divBdr>
            <w:top w:val="none" w:sz="0" w:space="0" w:color="auto"/>
            <w:left w:val="none" w:sz="0" w:space="0" w:color="auto"/>
            <w:bottom w:val="none" w:sz="0" w:space="0" w:color="auto"/>
            <w:right w:val="none" w:sz="0" w:space="0" w:color="auto"/>
          </w:divBdr>
        </w:div>
      </w:divsChild>
    </w:div>
    <w:div w:id="902447832">
      <w:bodyDiv w:val="1"/>
      <w:marLeft w:val="0"/>
      <w:marRight w:val="0"/>
      <w:marTop w:val="0"/>
      <w:marBottom w:val="0"/>
      <w:divBdr>
        <w:top w:val="none" w:sz="0" w:space="0" w:color="auto"/>
        <w:left w:val="none" w:sz="0" w:space="0" w:color="auto"/>
        <w:bottom w:val="none" w:sz="0" w:space="0" w:color="auto"/>
        <w:right w:val="none" w:sz="0" w:space="0" w:color="auto"/>
      </w:divBdr>
    </w:div>
    <w:div w:id="911547376">
      <w:bodyDiv w:val="1"/>
      <w:marLeft w:val="0"/>
      <w:marRight w:val="0"/>
      <w:marTop w:val="0"/>
      <w:marBottom w:val="0"/>
      <w:divBdr>
        <w:top w:val="none" w:sz="0" w:space="0" w:color="auto"/>
        <w:left w:val="none" w:sz="0" w:space="0" w:color="auto"/>
        <w:bottom w:val="none" w:sz="0" w:space="0" w:color="auto"/>
        <w:right w:val="none" w:sz="0" w:space="0" w:color="auto"/>
      </w:divBdr>
      <w:divsChild>
        <w:div w:id="14892638">
          <w:marLeft w:val="0"/>
          <w:marRight w:val="0"/>
          <w:marTop w:val="0"/>
          <w:marBottom w:val="0"/>
          <w:divBdr>
            <w:top w:val="none" w:sz="0" w:space="0" w:color="auto"/>
            <w:left w:val="none" w:sz="0" w:space="0" w:color="auto"/>
            <w:bottom w:val="none" w:sz="0" w:space="0" w:color="auto"/>
            <w:right w:val="none" w:sz="0" w:space="0" w:color="auto"/>
          </w:divBdr>
        </w:div>
      </w:divsChild>
    </w:div>
    <w:div w:id="913049874">
      <w:bodyDiv w:val="1"/>
      <w:marLeft w:val="0"/>
      <w:marRight w:val="0"/>
      <w:marTop w:val="0"/>
      <w:marBottom w:val="0"/>
      <w:divBdr>
        <w:top w:val="none" w:sz="0" w:space="0" w:color="auto"/>
        <w:left w:val="none" w:sz="0" w:space="0" w:color="auto"/>
        <w:bottom w:val="none" w:sz="0" w:space="0" w:color="auto"/>
        <w:right w:val="none" w:sz="0" w:space="0" w:color="auto"/>
      </w:divBdr>
      <w:divsChild>
        <w:div w:id="1275751136">
          <w:marLeft w:val="0"/>
          <w:marRight w:val="0"/>
          <w:marTop w:val="0"/>
          <w:marBottom w:val="0"/>
          <w:divBdr>
            <w:top w:val="none" w:sz="0" w:space="0" w:color="auto"/>
            <w:left w:val="none" w:sz="0" w:space="0" w:color="auto"/>
            <w:bottom w:val="none" w:sz="0" w:space="0" w:color="auto"/>
            <w:right w:val="none" w:sz="0" w:space="0" w:color="auto"/>
          </w:divBdr>
        </w:div>
      </w:divsChild>
    </w:div>
    <w:div w:id="915554960">
      <w:bodyDiv w:val="1"/>
      <w:marLeft w:val="0"/>
      <w:marRight w:val="0"/>
      <w:marTop w:val="0"/>
      <w:marBottom w:val="0"/>
      <w:divBdr>
        <w:top w:val="none" w:sz="0" w:space="0" w:color="auto"/>
        <w:left w:val="none" w:sz="0" w:space="0" w:color="auto"/>
        <w:bottom w:val="none" w:sz="0" w:space="0" w:color="auto"/>
        <w:right w:val="none" w:sz="0" w:space="0" w:color="auto"/>
      </w:divBdr>
      <w:divsChild>
        <w:div w:id="524444337">
          <w:marLeft w:val="0"/>
          <w:marRight w:val="0"/>
          <w:marTop w:val="0"/>
          <w:marBottom w:val="0"/>
          <w:divBdr>
            <w:top w:val="none" w:sz="0" w:space="0" w:color="auto"/>
            <w:left w:val="none" w:sz="0" w:space="0" w:color="auto"/>
            <w:bottom w:val="none" w:sz="0" w:space="0" w:color="auto"/>
            <w:right w:val="none" w:sz="0" w:space="0" w:color="auto"/>
          </w:divBdr>
        </w:div>
      </w:divsChild>
    </w:div>
    <w:div w:id="917594853">
      <w:bodyDiv w:val="1"/>
      <w:marLeft w:val="0"/>
      <w:marRight w:val="0"/>
      <w:marTop w:val="0"/>
      <w:marBottom w:val="0"/>
      <w:divBdr>
        <w:top w:val="none" w:sz="0" w:space="0" w:color="auto"/>
        <w:left w:val="none" w:sz="0" w:space="0" w:color="auto"/>
        <w:bottom w:val="none" w:sz="0" w:space="0" w:color="auto"/>
        <w:right w:val="none" w:sz="0" w:space="0" w:color="auto"/>
      </w:divBdr>
      <w:divsChild>
        <w:div w:id="866479250">
          <w:marLeft w:val="0"/>
          <w:marRight w:val="0"/>
          <w:marTop w:val="0"/>
          <w:marBottom w:val="0"/>
          <w:divBdr>
            <w:top w:val="none" w:sz="0" w:space="0" w:color="auto"/>
            <w:left w:val="none" w:sz="0" w:space="0" w:color="auto"/>
            <w:bottom w:val="none" w:sz="0" w:space="0" w:color="auto"/>
            <w:right w:val="none" w:sz="0" w:space="0" w:color="auto"/>
          </w:divBdr>
        </w:div>
      </w:divsChild>
    </w:div>
    <w:div w:id="924343178">
      <w:bodyDiv w:val="1"/>
      <w:marLeft w:val="0"/>
      <w:marRight w:val="0"/>
      <w:marTop w:val="0"/>
      <w:marBottom w:val="0"/>
      <w:divBdr>
        <w:top w:val="none" w:sz="0" w:space="0" w:color="auto"/>
        <w:left w:val="none" w:sz="0" w:space="0" w:color="auto"/>
        <w:bottom w:val="none" w:sz="0" w:space="0" w:color="auto"/>
        <w:right w:val="none" w:sz="0" w:space="0" w:color="auto"/>
      </w:divBdr>
    </w:div>
    <w:div w:id="926499067">
      <w:bodyDiv w:val="1"/>
      <w:marLeft w:val="0"/>
      <w:marRight w:val="0"/>
      <w:marTop w:val="0"/>
      <w:marBottom w:val="0"/>
      <w:divBdr>
        <w:top w:val="none" w:sz="0" w:space="0" w:color="auto"/>
        <w:left w:val="none" w:sz="0" w:space="0" w:color="auto"/>
        <w:bottom w:val="none" w:sz="0" w:space="0" w:color="auto"/>
        <w:right w:val="none" w:sz="0" w:space="0" w:color="auto"/>
      </w:divBdr>
      <w:divsChild>
        <w:div w:id="155415902">
          <w:marLeft w:val="0"/>
          <w:marRight w:val="0"/>
          <w:marTop w:val="0"/>
          <w:marBottom w:val="0"/>
          <w:divBdr>
            <w:top w:val="none" w:sz="0" w:space="0" w:color="auto"/>
            <w:left w:val="none" w:sz="0" w:space="0" w:color="auto"/>
            <w:bottom w:val="none" w:sz="0" w:space="0" w:color="auto"/>
            <w:right w:val="none" w:sz="0" w:space="0" w:color="auto"/>
          </w:divBdr>
        </w:div>
      </w:divsChild>
    </w:div>
    <w:div w:id="930047961">
      <w:bodyDiv w:val="1"/>
      <w:marLeft w:val="0"/>
      <w:marRight w:val="0"/>
      <w:marTop w:val="0"/>
      <w:marBottom w:val="0"/>
      <w:divBdr>
        <w:top w:val="none" w:sz="0" w:space="0" w:color="auto"/>
        <w:left w:val="none" w:sz="0" w:space="0" w:color="auto"/>
        <w:bottom w:val="none" w:sz="0" w:space="0" w:color="auto"/>
        <w:right w:val="none" w:sz="0" w:space="0" w:color="auto"/>
      </w:divBdr>
      <w:divsChild>
        <w:div w:id="687606152">
          <w:marLeft w:val="0"/>
          <w:marRight w:val="0"/>
          <w:marTop w:val="0"/>
          <w:marBottom w:val="0"/>
          <w:divBdr>
            <w:top w:val="none" w:sz="0" w:space="0" w:color="auto"/>
            <w:left w:val="none" w:sz="0" w:space="0" w:color="auto"/>
            <w:bottom w:val="none" w:sz="0" w:space="0" w:color="auto"/>
            <w:right w:val="none" w:sz="0" w:space="0" w:color="auto"/>
          </w:divBdr>
        </w:div>
      </w:divsChild>
    </w:div>
    <w:div w:id="930892065">
      <w:bodyDiv w:val="1"/>
      <w:marLeft w:val="0"/>
      <w:marRight w:val="0"/>
      <w:marTop w:val="0"/>
      <w:marBottom w:val="0"/>
      <w:divBdr>
        <w:top w:val="none" w:sz="0" w:space="0" w:color="auto"/>
        <w:left w:val="none" w:sz="0" w:space="0" w:color="auto"/>
        <w:bottom w:val="none" w:sz="0" w:space="0" w:color="auto"/>
        <w:right w:val="none" w:sz="0" w:space="0" w:color="auto"/>
      </w:divBdr>
    </w:div>
    <w:div w:id="934094606">
      <w:bodyDiv w:val="1"/>
      <w:marLeft w:val="0"/>
      <w:marRight w:val="0"/>
      <w:marTop w:val="0"/>
      <w:marBottom w:val="0"/>
      <w:divBdr>
        <w:top w:val="none" w:sz="0" w:space="0" w:color="auto"/>
        <w:left w:val="none" w:sz="0" w:space="0" w:color="auto"/>
        <w:bottom w:val="none" w:sz="0" w:space="0" w:color="auto"/>
        <w:right w:val="none" w:sz="0" w:space="0" w:color="auto"/>
      </w:divBdr>
      <w:divsChild>
        <w:div w:id="1141967774">
          <w:marLeft w:val="0"/>
          <w:marRight w:val="0"/>
          <w:marTop w:val="0"/>
          <w:marBottom w:val="0"/>
          <w:divBdr>
            <w:top w:val="none" w:sz="0" w:space="0" w:color="auto"/>
            <w:left w:val="none" w:sz="0" w:space="0" w:color="auto"/>
            <w:bottom w:val="none" w:sz="0" w:space="0" w:color="auto"/>
            <w:right w:val="none" w:sz="0" w:space="0" w:color="auto"/>
          </w:divBdr>
        </w:div>
      </w:divsChild>
    </w:div>
    <w:div w:id="935090186">
      <w:bodyDiv w:val="1"/>
      <w:marLeft w:val="0"/>
      <w:marRight w:val="0"/>
      <w:marTop w:val="0"/>
      <w:marBottom w:val="0"/>
      <w:divBdr>
        <w:top w:val="none" w:sz="0" w:space="0" w:color="auto"/>
        <w:left w:val="none" w:sz="0" w:space="0" w:color="auto"/>
        <w:bottom w:val="none" w:sz="0" w:space="0" w:color="auto"/>
        <w:right w:val="none" w:sz="0" w:space="0" w:color="auto"/>
      </w:divBdr>
      <w:divsChild>
        <w:div w:id="997685338">
          <w:marLeft w:val="0"/>
          <w:marRight w:val="0"/>
          <w:marTop w:val="0"/>
          <w:marBottom w:val="0"/>
          <w:divBdr>
            <w:top w:val="none" w:sz="0" w:space="0" w:color="auto"/>
            <w:left w:val="none" w:sz="0" w:space="0" w:color="auto"/>
            <w:bottom w:val="none" w:sz="0" w:space="0" w:color="auto"/>
            <w:right w:val="none" w:sz="0" w:space="0" w:color="auto"/>
          </w:divBdr>
        </w:div>
      </w:divsChild>
    </w:div>
    <w:div w:id="939947319">
      <w:bodyDiv w:val="1"/>
      <w:marLeft w:val="0"/>
      <w:marRight w:val="0"/>
      <w:marTop w:val="0"/>
      <w:marBottom w:val="0"/>
      <w:divBdr>
        <w:top w:val="none" w:sz="0" w:space="0" w:color="auto"/>
        <w:left w:val="none" w:sz="0" w:space="0" w:color="auto"/>
        <w:bottom w:val="none" w:sz="0" w:space="0" w:color="auto"/>
        <w:right w:val="none" w:sz="0" w:space="0" w:color="auto"/>
      </w:divBdr>
      <w:divsChild>
        <w:div w:id="1961716478">
          <w:marLeft w:val="0"/>
          <w:marRight w:val="0"/>
          <w:marTop w:val="0"/>
          <w:marBottom w:val="0"/>
          <w:divBdr>
            <w:top w:val="none" w:sz="0" w:space="0" w:color="auto"/>
            <w:left w:val="none" w:sz="0" w:space="0" w:color="auto"/>
            <w:bottom w:val="none" w:sz="0" w:space="0" w:color="auto"/>
            <w:right w:val="none" w:sz="0" w:space="0" w:color="auto"/>
          </w:divBdr>
          <w:divsChild>
            <w:div w:id="176679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3584">
      <w:bodyDiv w:val="1"/>
      <w:marLeft w:val="0"/>
      <w:marRight w:val="0"/>
      <w:marTop w:val="0"/>
      <w:marBottom w:val="0"/>
      <w:divBdr>
        <w:top w:val="none" w:sz="0" w:space="0" w:color="auto"/>
        <w:left w:val="none" w:sz="0" w:space="0" w:color="auto"/>
        <w:bottom w:val="none" w:sz="0" w:space="0" w:color="auto"/>
        <w:right w:val="none" w:sz="0" w:space="0" w:color="auto"/>
      </w:divBdr>
    </w:div>
    <w:div w:id="941575910">
      <w:bodyDiv w:val="1"/>
      <w:marLeft w:val="0"/>
      <w:marRight w:val="0"/>
      <w:marTop w:val="0"/>
      <w:marBottom w:val="0"/>
      <w:divBdr>
        <w:top w:val="none" w:sz="0" w:space="0" w:color="auto"/>
        <w:left w:val="none" w:sz="0" w:space="0" w:color="auto"/>
        <w:bottom w:val="none" w:sz="0" w:space="0" w:color="auto"/>
        <w:right w:val="none" w:sz="0" w:space="0" w:color="auto"/>
      </w:divBdr>
    </w:div>
    <w:div w:id="943226098">
      <w:bodyDiv w:val="1"/>
      <w:marLeft w:val="0"/>
      <w:marRight w:val="0"/>
      <w:marTop w:val="0"/>
      <w:marBottom w:val="0"/>
      <w:divBdr>
        <w:top w:val="none" w:sz="0" w:space="0" w:color="auto"/>
        <w:left w:val="none" w:sz="0" w:space="0" w:color="auto"/>
        <w:bottom w:val="none" w:sz="0" w:space="0" w:color="auto"/>
        <w:right w:val="none" w:sz="0" w:space="0" w:color="auto"/>
      </w:divBdr>
    </w:div>
    <w:div w:id="946695726">
      <w:bodyDiv w:val="1"/>
      <w:marLeft w:val="0"/>
      <w:marRight w:val="0"/>
      <w:marTop w:val="0"/>
      <w:marBottom w:val="0"/>
      <w:divBdr>
        <w:top w:val="none" w:sz="0" w:space="0" w:color="auto"/>
        <w:left w:val="none" w:sz="0" w:space="0" w:color="auto"/>
        <w:bottom w:val="none" w:sz="0" w:space="0" w:color="auto"/>
        <w:right w:val="none" w:sz="0" w:space="0" w:color="auto"/>
      </w:divBdr>
    </w:div>
    <w:div w:id="948467593">
      <w:bodyDiv w:val="1"/>
      <w:marLeft w:val="0"/>
      <w:marRight w:val="0"/>
      <w:marTop w:val="0"/>
      <w:marBottom w:val="0"/>
      <w:divBdr>
        <w:top w:val="none" w:sz="0" w:space="0" w:color="auto"/>
        <w:left w:val="none" w:sz="0" w:space="0" w:color="auto"/>
        <w:bottom w:val="none" w:sz="0" w:space="0" w:color="auto"/>
        <w:right w:val="none" w:sz="0" w:space="0" w:color="auto"/>
      </w:divBdr>
    </w:div>
    <w:div w:id="966856545">
      <w:bodyDiv w:val="1"/>
      <w:marLeft w:val="0"/>
      <w:marRight w:val="0"/>
      <w:marTop w:val="0"/>
      <w:marBottom w:val="0"/>
      <w:divBdr>
        <w:top w:val="none" w:sz="0" w:space="0" w:color="auto"/>
        <w:left w:val="none" w:sz="0" w:space="0" w:color="auto"/>
        <w:bottom w:val="none" w:sz="0" w:space="0" w:color="auto"/>
        <w:right w:val="none" w:sz="0" w:space="0" w:color="auto"/>
      </w:divBdr>
    </w:div>
    <w:div w:id="967471671">
      <w:bodyDiv w:val="1"/>
      <w:marLeft w:val="0"/>
      <w:marRight w:val="0"/>
      <w:marTop w:val="0"/>
      <w:marBottom w:val="0"/>
      <w:divBdr>
        <w:top w:val="none" w:sz="0" w:space="0" w:color="auto"/>
        <w:left w:val="none" w:sz="0" w:space="0" w:color="auto"/>
        <w:bottom w:val="none" w:sz="0" w:space="0" w:color="auto"/>
        <w:right w:val="none" w:sz="0" w:space="0" w:color="auto"/>
      </w:divBdr>
      <w:divsChild>
        <w:div w:id="143084364">
          <w:marLeft w:val="0"/>
          <w:marRight w:val="0"/>
          <w:marTop w:val="0"/>
          <w:marBottom w:val="0"/>
          <w:divBdr>
            <w:top w:val="none" w:sz="0" w:space="0" w:color="auto"/>
            <w:left w:val="none" w:sz="0" w:space="0" w:color="auto"/>
            <w:bottom w:val="none" w:sz="0" w:space="0" w:color="auto"/>
            <w:right w:val="none" w:sz="0" w:space="0" w:color="auto"/>
          </w:divBdr>
        </w:div>
      </w:divsChild>
    </w:div>
    <w:div w:id="974142433">
      <w:bodyDiv w:val="1"/>
      <w:marLeft w:val="0"/>
      <w:marRight w:val="0"/>
      <w:marTop w:val="0"/>
      <w:marBottom w:val="0"/>
      <w:divBdr>
        <w:top w:val="none" w:sz="0" w:space="0" w:color="auto"/>
        <w:left w:val="none" w:sz="0" w:space="0" w:color="auto"/>
        <w:bottom w:val="none" w:sz="0" w:space="0" w:color="auto"/>
        <w:right w:val="none" w:sz="0" w:space="0" w:color="auto"/>
      </w:divBdr>
    </w:div>
    <w:div w:id="979459042">
      <w:bodyDiv w:val="1"/>
      <w:marLeft w:val="0"/>
      <w:marRight w:val="0"/>
      <w:marTop w:val="0"/>
      <w:marBottom w:val="0"/>
      <w:divBdr>
        <w:top w:val="none" w:sz="0" w:space="0" w:color="auto"/>
        <w:left w:val="none" w:sz="0" w:space="0" w:color="auto"/>
        <w:bottom w:val="none" w:sz="0" w:space="0" w:color="auto"/>
        <w:right w:val="none" w:sz="0" w:space="0" w:color="auto"/>
      </w:divBdr>
    </w:div>
    <w:div w:id="979918663">
      <w:bodyDiv w:val="1"/>
      <w:marLeft w:val="0"/>
      <w:marRight w:val="0"/>
      <w:marTop w:val="0"/>
      <w:marBottom w:val="0"/>
      <w:divBdr>
        <w:top w:val="none" w:sz="0" w:space="0" w:color="auto"/>
        <w:left w:val="none" w:sz="0" w:space="0" w:color="auto"/>
        <w:bottom w:val="none" w:sz="0" w:space="0" w:color="auto"/>
        <w:right w:val="none" w:sz="0" w:space="0" w:color="auto"/>
      </w:divBdr>
      <w:divsChild>
        <w:div w:id="1915312976">
          <w:marLeft w:val="0"/>
          <w:marRight w:val="0"/>
          <w:marTop w:val="0"/>
          <w:marBottom w:val="0"/>
          <w:divBdr>
            <w:top w:val="none" w:sz="0" w:space="0" w:color="auto"/>
            <w:left w:val="none" w:sz="0" w:space="0" w:color="auto"/>
            <w:bottom w:val="none" w:sz="0" w:space="0" w:color="auto"/>
            <w:right w:val="none" w:sz="0" w:space="0" w:color="auto"/>
          </w:divBdr>
        </w:div>
      </w:divsChild>
    </w:div>
    <w:div w:id="98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61806189">
          <w:marLeft w:val="0"/>
          <w:marRight w:val="0"/>
          <w:marTop w:val="0"/>
          <w:marBottom w:val="0"/>
          <w:divBdr>
            <w:top w:val="none" w:sz="0" w:space="0" w:color="auto"/>
            <w:left w:val="none" w:sz="0" w:space="0" w:color="auto"/>
            <w:bottom w:val="none" w:sz="0" w:space="0" w:color="auto"/>
            <w:right w:val="none" w:sz="0" w:space="0" w:color="auto"/>
          </w:divBdr>
        </w:div>
      </w:divsChild>
    </w:div>
    <w:div w:id="987132761">
      <w:bodyDiv w:val="1"/>
      <w:marLeft w:val="0"/>
      <w:marRight w:val="0"/>
      <w:marTop w:val="0"/>
      <w:marBottom w:val="0"/>
      <w:divBdr>
        <w:top w:val="none" w:sz="0" w:space="0" w:color="auto"/>
        <w:left w:val="none" w:sz="0" w:space="0" w:color="auto"/>
        <w:bottom w:val="none" w:sz="0" w:space="0" w:color="auto"/>
        <w:right w:val="none" w:sz="0" w:space="0" w:color="auto"/>
      </w:divBdr>
      <w:divsChild>
        <w:div w:id="584612387">
          <w:marLeft w:val="0"/>
          <w:marRight w:val="0"/>
          <w:marTop w:val="0"/>
          <w:marBottom w:val="0"/>
          <w:divBdr>
            <w:top w:val="none" w:sz="0" w:space="0" w:color="auto"/>
            <w:left w:val="none" w:sz="0" w:space="0" w:color="auto"/>
            <w:bottom w:val="none" w:sz="0" w:space="0" w:color="auto"/>
            <w:right w:val="none" w:sz="0" w:space="0" w:color="auto"/>
          </w:divBdr>
        </w:div>
      </w:divsChild>
    </w:div>
    <w:div w:id="991370365">
      <w:bodyDiv w:val="1"/>
      <w:marLeft w:val="0"/>
      <w:marRight w:val="0"/>
      <w:marTop w:val="0"/>
      <w:marBottom w:val="0"/>
      <w:divBdr>
        <w:top w:val="none" w:sz="0" w:space="0" w:color="auto"/>
        <w:left w:val="none" w:sz="0" w:space="0" w:color="auto"/>
        <w:bottom w:val="none" w:sz="0" w:space="0" w:color="auto"/>
        <w:right w:val="none" w:sz="0" w:space="0" w:color="auto"/>
      </w:divBdr>
      <w:divsChild>
        <w:div w:id="1762531862">
          <w:marLeft w:val="0"/>
          <w:marRight w:val="0"/>
          <w:marTop w:val="0"/>
          <w:marBottom w:val="0"/>
          <w:divBdr>
            <w:top w:val="none" w:sz="0" w:space="0" w:color="auto"/>
            <w:left w:val="none" w:sz="0" w:space="0" w:color="auto"/>
            <w:bottom w:val="none" w:sz="0" w:space="0" w:color="auto"/>
            <w:right w:val="none" w:sz="0" w:space="0" w:color="auto"/>
          </w:divBdr>
        </w:div>
      </w:divsChild>
    </w:div>
    <w:div w:id="993996561">
      <w:bodyDiv w:val="1"/>
      <w:marLeft w:val="0"/>
      <w:marRight w:val="0"/>
      <w:marTop w:val="0"/>
      <w:marBottom w:val="0"/>
      <w:divBdr>
        <w:top w:val="none" w:sz="0" w:space="0" w:color="auto"/>
        <w:left w:val="none" w:sz="0" w:space="0" w:color="auto"/>
        <w:bottom w:val="none" w:sz="0" w:space="0" w:color="auto"/>
        <w:right w:val="none" w:sz="0" w:space="0" w:color="auto"/>
      </w:divBdr>
      <w:divsChild>
        <w:div w:id="1285040122">
          <w:marLeft w:val="0"/>
          <w:marRight w:val="0"/>
          <w:marTop w:val="0"/>
          <w:marBottom w:val="0"/>
          <w:divBdr>
            <w:top w:val="none" w:sz="0" w:space="0" w:color="auto"/>
            <w:left w:val="none" w:sz="0" w:space="0" w:color="auto"/>
            <w:bottom w:val="none" w:sz="0" w:space="0" w:color="auto"/>
            <w:right w:val="none" w:sz="0" w:space="0" w:color="auto"/>
          </w:divBdr>
        </w:div>
      </w:divsChild>
    </w:div>
    <w:div w:id="994067283">
      <w:bodyDiv w:val="1"/>
      <w:marLeft w:val="0"/>
      <w:marRight w:val="0"/>
      <w:marTop w:val="0"/>
      <w:marBottom w:val="0"/>
      <w:divBdr>
        <w:top w:val="none" w:sz="0" w:space="0" w:color="auto"/>
        <w:left w:val="none" w:sz="0" w:space="0" w:color="auto"/>
        <w:bottom w:val="none" w:sz="0" w:space="0" w:color="auto"/>
        <w:right w:val="none" w:sz="0" w:space="0" w:color="auto"/>
      </w:divBdr>
      <w:divsChild>
        <w:div w:id="205413337">
          <w:marLeft w:val="0"/>
          <w:marRight w:val="0"/>
          <w:marTop w:val="0"/>
          <w:marBottom w:val="0"/>
          <w:divBdr>
            <w:top w:val="none" w:sz="0" w:space="0" w:color="auto"/>
            <w:left w:val="none" w:sz="0" w:space="0" w:color="auto"/>
            <w:bottom w:val="none" w:sz="0" w:space="0" w:color="auto"/>
            <w:right w:val="none" w:sz="0" w:space="0" w:color="auto"/>
          </w:divBdr>
        </w:div>
      </w:divsChild>
    </w:div>
    <w:div w:id="996887200">
      <w:bodyDiv w:val="1"/>
      <w:marLeft w:val="0"/>
      <w:marRight w:val="0"/>
      <w:marTop w:val="0"/>
      <w:marBottom w:val="0"/>
      <w:divBdr>
        <w:top w:val="none" w:sz="0" w:space="0" w:color="auto"/>
        <w:left w:val="none" w:sz="0" w:space="0" w:color="auto"/>
        <w:bottom w:val="none" w:sz="0" w:space="0" w:color="auto"/>
        <w:right w:val="none" w:sz="0" w:space="0" w:color="auto"/>
      </w:divBdr>
      <w:divsChild>
        <w:div w:id="507908082">
          <w:marLeft w:val="0"/>
          <w:marRight w:val="0"/>
          <w:marTop w:val="0"/>
          <w:marBottom w:val="0"/>
          <w:divBdr>
            <w:top w:val="none" w:sz="0" w:space="0" w:color="auto"/>
            <w:left w:val="none" w:sz="0" w:space="0" w:color="auto"/>
            <w:bottom w:val="none" w:sz="0" w:space="0" w:color="auto"/>
            <w:right w:val="none" w:sz="0" w:space="0" w:color="auto"/>
          </w:divBdr>
        </w:div>
      </w:divsChild>
    </w:div>
    <w:div w:id="997808002">
      <w:bodyDiv w:val="1"/>
      <w:marLeft w:val="0"/>
      <w:marRight w:val="0"/>
      <w:marTop w:val="0"/>
      <w:marBottom w:val="0"/>
      <w:divBdr>
        <w:top w:val="none" w:sz="0" w:space="0" w:color="auto"/>
        <w:left w:val="none" w:sz="0" w:space="0" w:color="auto"/>
        <w:bottom w:val="none" w:sz="0" w:space="0" w:color="auto"/>
        <w:right w:val="none" w:sz="0" w:space="0" w:color="auto"/>
      </w:divBdr>
      <w:divsChild>
        <w:div w:id="1314405702">
          <w:marLeft w:val="0"/>
          <w:marRight w:val="0"/>
          <w:marTop w:val="0"/>
          <w:marBottom w:val="0"/>
          <w:divBdr>
            <w:top w:val="none" w:sz="0" w:space="0" w:color="auto"/>
            <w:left w:val="none" w:sz="0" w:space="0" w:color="auto"/>
            <w:bottom w:val="none" w:sz="0" w:space="0" w:color="auto"/>
            <w:right w:val="none" w:sz="0" w:space="0" w:color="auto"/>
          </w:divBdr>
          <w:divsChild>
            <w:div w:id="5463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71123">
      <w:bodyDiv w:val="1"/>
      <w:marLeft w:val="0"/>
      <w:marRight w:val="0"/>
      <w:marTop w:val="0"/>
      <w:marBottom w:val="0"/>
      <w:divBdr>
        <w:top w:val="none" w:sz="0" w:space="0" w:color="auto"/>
        <w:left w:val="none" w:sz="0" w:space="0" w:color="auto"/>
        <w:bottom w:val="none" w:sz="0" w:space="0" w:color="auto"/>
        <w:right w:val="none" w:sz="0" w:space="0" w:color="auto"/>
      </w:divBdr>
      <w:divsChild>
        <w:div w:id="26108086">
          <w:marLeft w:val="0"/>
          <w:marRight w:val="0"/>
          <w:marTop w:val="0"/>
          <w:marBottom w:val="0"/>
          <w:divBdr>
            <w:top w:val="none" w:sz="0" w:space="0" w:color="auto"/>
            <w:left w:val="none" w:sz="0" w:space="0" w:color="auto"/>
            <w:bottom w:val="none" w:sz="0" w:space="0" w:color="auto"/>
            <w:right w:val="none" w:sz="0" w:space="0" w:color="auto"/>
          </w:divBdr>
        </w:div>
      </w:divsChild>
    </w:div>
    <w:div w:id="1005011161">
      <w:bodyDiv w:val="1"/>
      <w:marLeft w:val="0"/>
      <w:marRight w:val="0"/>
      <w:marTop w:val="0"/>
      <w:marBottom w:val="0"/>
      <w:divBdr>
        <w:top w:val="none" w:sz="0" w:space="0" w:color="auto"/>
        <w:left w:val="none" w:sz="0" w:space="0" w:color="auto"/>
        <w:bottom w:val="none" w:sz="0" w:space="0" w:color="auto"/>
        <w:right w:val="none" w:sz="0" w:space="0" w:color="auto"/>
      </w:divBdr>
      <w:divsChild>
        <w:div w:id="1826050165">
          <w:marLeft w:val="0"/>
          <w:marRight w:val="0"/>
          <w:marTop w:val="0"/>
          <w:marBottom w:val="0"/>
          <w:divBdr>
            <w:top w:val="none" w:sz="0" w:space="0" w:color="auto"/>
            <w:left w:val="none" w:sz="0" w:space="0" w:color="auto"/>
            <w:bottom w:val="none" w:sz="0" w:space="0" w:color="auto"/>
            <w:right w:val="none" w:sz="0" w:space="0" w:color="auto"/>
          </w:divBdr>
        </w:div>
      </w:divsChild>
    </w:div>
    <w:div w:id="1010449169">
      <w:bodyDiv w:val="1"/>
      <w:marLeft w:val="0"/>
      <w:marRight w:val="0"/>
      <w:marTop w:val="0"/>
      <w:marBottom w:val="0"/>
      <w:divBdr>
        <w:top w:val="none" w:sz="0" w:space="0" w:color="auto"/>
        <w:left w:val="none" w:sz="0" w:space="0" w:color="auto"/>
        <w:bottom w:val="none" w:sz="0" w:space="0" w:color="auto"/>
        <w:right w:val="none" w:sz="0" w:space="0" w:color="auto"/>
      </w:divBdr>
      <w:divsChild>
        <w:div w:id="1254171428">
          <w:marLeft w:val="0"/>
          <w:marRight w:val="0"/>
          <w:marTop w:val="0"/>
          <w:marBottom w:val="0"/>
          <w:divBdr>
            <w:top w:val="none" w:sz="0" w:space="0" w:color="auto"/>
            <w:left w:val="none" w:sz="0" w:space="0" w:color="auto"/>
            <w:bottom w:val="none" w:sz="0" w:space="0" w:color="auto"/>
            <w:right w:val="none" w:sz="0" w:space="0" w:color="auto"/>
          </w:divBdr>
        </w:div>
      </w:divsChild>
    </w:div>
    <w:div w:id="1013727619">
      <w:bodyDiv w:val="1"/>
      <w:marLeft w:val="0"/>
      <w:marRight w:val="0"/>
      <w:marTop w:val="0"/>
      <w:marBottom w:val="0"/>
      <w:divBdr>
        <w:top w:val="none" w:sz="0" w:space="0" w:color="auto"/>
        <w:left w:val="none" w:sz="0" w:space="0" w:color="auto"/>
        <w:bottom w:val="none" w:sz="0" w:space="0" w:color="auto"/>
        <w:right w:val="none" w:sz="0" w:space="0" w:color="auto"/>
      </w:divBdr>
      <w:divsChild>
        <w:div w:id="787310334">
          <w:marLeft w:val="0"/>
          <w:marRight w:val="0"/>
          <w:marTop w:val="0"/>
          <w:marBottom w:val="0"/>
          <w:divBdr>
            <w:top w:val="none" w:sz="0" w:space="0" w:color="auto"/>
            <w:left w:val="none" w:sz="0" w:space="0" w:color="auto"/>
            <w:bottom w:val="none" w:sz="0" w:space="0" w:color="auto"/>
            <w:right w:val="none" w:sz="0" w:space="0" w:color="auto"/>
          </w:divBdr>
        </w:div>
      </w:divsChild>
    </w:div>
    <w:div w:id="1013803689">
      <w:bodyDiv w:val="1"/>
      <w:marLeft w:val="0"/>
      <w:marRight w:val="0"/>
      <w:marTop w:val="0"/>
      <w:marBottom w:val="0"/>
      <w:divBdr>
        <w:top w:val="none" w:sz="0" w:space="0" w:color="auto"/>
        <w:left w:val="none" w:sz="0" w:space="0" w:color="auto"/>
        <w:bottom w:val="none" w:sz="0" w:space="0" w:color="auto"/>
        <w:right w:val="none" w:sz="0" w:space="0" w:color="auto"/>
      </w:divBdr>
    </w:div>
    <w:div w:id="1016153875">
      <w:bodyDiv w:val="1"/>
      <w:marLeft w:val="0"/>
      <w:marRight w:val="0"/>
      <w:marTop w:val="0"/>
      <w:marBottom w:val="0"/>
      <w:divBdr>
        <w:top w:val="none" w:sz="0" w:space="0" w:color="auto"/>
        <w:left w:val="none" w:sz="0" w:space="0" w:color="auto"/>
        <w:bottom w:val="none" w:sz="0" w:space="0" w:color="auto"/>
        <w:right w:val="none" w:sz="0" w:space="0" w:color="auto"/>
      </w:divBdr>
      <w:divsChild>
        <w:div w:id="964510309">
          <w:marLeft w:val="0"/>
          <w:marRight w:val="0"/>
          <w:marTop w:val="0"/>
          <w:marBottom w:val="0"/>
          <w:divBdr>
            <w:top w:val="none" w:sz="0" w:space="0" w:color="auto"/>
            <w:left w:val="none" w:sz="0" w:space="0" w:color="auto"/>
            <w:bottom w:val="none" w:sz="0" w:space="0" w:color="auto"/>
            <w:right w:val="none" w:sz="0" w:space="0" w:color="auto"/>
          </w:divBdr>
        </w:div>
      </w:divsChild>
    </w:div>
    <w:div w:id="1018581914">
      <w:bodyDiv w:val="1"/>
      <w:marLeft w:val="0"/>
      <w:marRight w:val="0"/>
      <w:marTop w:val="0"/>
      <w:marBottom w:val="0"/>
      <w:divBdr>
        <w:top w:val="none" w:sz="0" w:space="0" w:color="auto"/>
        <w:left w:val="none" w:sz="0" w:space="0" w:color="auto"/>
        <w:bottom w:val="none" w:sz="0" w:space="0" w:color="auto"/>
        <w:right w:val="none" w:sz="0" w:space="0" w:color="auto"/>
      </w:divBdr>
      <w:divsChild>
        <w:div w:id="236138094">
          <w:marLeft w:val="0"/>
          <w:marRight w:val="0"/>
          <w:marTop w:val="0"/>
          <w:marBottom w:val="0"/>
          <w:divBdr>
            <w:top w:val="none" w:sz="0" w:space="0" w:color="auto"/>
            <w:left w:val="none" w:sz="0" w:space="0" w:color="auto"/>
            <w:bottom w:val="none" w:sz="0" w:space="0" w:color="auto"/>
            <w:right w:val="none" w:sz="0" w:space="0" w:color="auto"/>
          </w:divBdr>
        </w:div>
      </w:divsChild>
    </w:div>
    <w:div w:id="1020201103">
      <w:bodyDiv w:val="1"/>
      <w:marLeft w:val="0"/>
      <w:marRight w:val="0"/>
      <w:marTop w:val="0"/>
      <w:marBottom w:val="0"/>
      <w:divBdr>
        <w:top w:val="none" w:sz="0" w:space="0" w:color="auto"/>
        <w:left w:val="none" w:sz="0" w:space="0" w:color="auto"/>
        <w:bottom w:val="none" w:sz="0" w:space="0" w:color="auto"/>
        <w:right w:val="none" w:sz="0" w:space="0" w:color="auto"/>
      </w:divBdr>
      <w:divsChild>
        <w:div w:id="275143678">
          <w:marLeft w:val="0"/>
          <w:marRight w:val="0"/>
          <w:marTop w:val="0"/>
          <w:marBottom w:val="0"/>
          <w:divBdr>
            <w:top w:val="none" w:sz="0" w:space="0" w:color="auto"/>
            <w:left w:val="none" w:sz="0" w:space="0" w:color="auto"/>
            <w:bottom w:val="none" w:sz="0" w:space="0" w:color="auto"/>
            <w:right w:val="none" w:sz="0" w:space="0" w:color="auto"/>
          </w:divBdr>
        </w:div>
      </w:divsChild>
    </w:div>
    <w:div w:id="1025255608">
      <w:bodyDiv w:val="1"/>
      <w:marLeft w:val="0"/>
      <w:marRight w:val="0"/>
      <w:marTop w:val="0"/>
      <w:marBottom w:val="0"/>
      <w:divBdr>
        <w:top w:val="none" w:sz="0" w:space="0" w:color="auto"/>
        <w:left w:val="none" w:sz="0" w:space="0" w:color="auto"/>
        <w:bottom w:val="none" w:sz="0" w:space="0" w:color="auto"/>
        <w:right w:val="none" w:sz="0" w:space="0" w:color="auto"/>
      </w:divBdr>
      <w:divsChild>
        <w:div w:id="1348100171">
          <w:marLeft w:val="0"/>
          <w:marRight w:val="0"/>
          <w:marTop w:val="0"/>
          <w:marBottom w:val="0"/>
          <w:divBdr>
            <w:top w:val="none" w:sz="0" w:space="0" w:color="auto"/>
            <w:left w:val="none" w:sz="0" w:space="0" w:color="auto"/>
            <w:bottom w:val="none" w:sz="0" w:space="0" w:color="auto"/>
            <w:right w:val="none" w:sz="0" w:space="0" w:color="auto"/>
          </w:divBdr>
        </w:div>
      </w:divsChild>
    </w:div>
    <w:div w:id="1030299061">
      <w:bodyDiv w:val="1"/>
      <w:marLeft w:val="0"/>
      <w:marRight w:val="0"/>
      <w:marTop w:val="0"/>
      <w:marBottom w:val="0"/>
      <w:divBdr>
        <w:top w:val="none" w:sz="0" w:space="0" w:color="auto"/>
        <w:left w:val="none" w:sz="0" w:space="0" w:color="auto"/>
        <w:bottom w:val="none" w:sz="0" w:space="0" w:color="auto"/>
        <w:right w:val="none" w:sz="0" w:space="0" w:color="auto"/>
      </w:divBdr>
      <w:divsChild>
        <w:div w:id="1393850101">
          <w:marLeft w:val="0"/>
          <w:marRight w:val="0"/>
          <w:marTop w:val="0"/>
          <w:marBottom w:val="0"/>
          <w:divBdr>
            <w:top w:val="none" w:sz="0" w:space="0" w:color="auto"/>
            <w:left w:val="none" w:sz="0" w:space="0" w:color="auto"/>
            <w:bottom w:val="none" w:sz="0" w:space="0" w:color="auto"/>
            <w:right w:val="none" w:sz="0" w:space="0" w:color="auto"/>
          </w:divBdr>
          <w:divsChild>
            <w:div w:id="10757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2309">
      <w:bodyDiv w:val="1"/>
      <w:marLeft w:val="0"/>
      <w:marRight w:val="0"/>
      <w:marTop w:val="0"/>
      <w:marBottom w:val="0"/>
      <w:divBdr>
        <w:top w:val="none" w:sz="0" w:space="0" w:color="auto"/>
        <w:left w:val="none" w:sz="0" w:space="0" w:color="auto"/>
        <w:bottom w:val="none" w:sz="0" w:space="0" w:color="auto"/>
        <w:right w:val="none" w:sz="0" w:space="0" w:color="auto"/>
      </w:divBdr>
      <w:divsChild>
        <w:div w:id="605426704">
          <w:marLeft w:val="0"/>
          <w:marRight w:val="0"/>
          <w:marTop w:val="0"/>
          <w:marBottom w:val="0"/>
          <w:divBdr>
            <w:top w:val="none" w:sz="0" w:space="0" w:color="auto"/>
            <w:left w:val="none" w:sz="0" w:space="0" w:color="auto"/>
            <w:bottom w:val="none" w:sz="0" w:space="0" w:color="auto"/>
            <w:right w:val="none" w:sz="0" w:space="0" w:color="auto"/>
          </w:divBdr>
        </w:div>
      </w:divsChild>
    </w:div>
    <w:div w:id="1036003830">
      <w:bodyDiv w:val="1"/>
      <w:marLeft w:val="0"/>
      <w:marRight w:val="0"/>
      <w:marTop w:val="0"/>
      <w:marBottom w:val="0"/>
      <w:divBdr>
        <w:top w:val="none" w:sz="0" w:space="0" w:color="auto"/>
        <w:left w:val="none" w:sz="0" w:space="0" w:color="auto"/>
        <w:bottom w:val="none" w:sz="0" w:space="0" w:color="auto"/>
        <w:right w:val="none" w:sz="0" w:space="0" w:color="auto"/>
      </w:divBdr>
    </w:div>
    <w:div w:id="1038239735">
      <w:bodyDiv w:val="1"/>
      <w:marLeft w:val="0"/>
      <w:marRight w:val="0"/>
      <w:marTop w:val="0"/>
      <w:marBottom w:val="0"/>
      <w:divBdr>
        <w:top w:val="none" w:sz="0" w:space="0" w:color="auto"/>
        <w:left w:val="none" w:sz="0" w:space="0" w:color="auto"/>
        <w:bottom w:val="none" w:sz="0" w:space="0" w:color="auto"/>
        <w:right w:val="none" w:sz="0" w:space="0" w:color="auto"/>
      </w:divBdr>
    </w:div>
    <w:div w:id="1040975194">
      <w:bodyDiv w:val="1"/>
      <w:marLeft w:val="0"/>
      <w:marRight w:val="0"/>
      <w:marTop w:val="0"/>
      <w:marBottom w:val="0"/>
      <w:divBdr>
        <w:top w:val="none" w:sz="0" w:space="0" w:color="auto"/>
        <w:left w:val="none" w:sz="0" w:space="0" w:color="auto"/>
        <w:bottom w:val="none" w:sz="0" w:space="0" w:color="auto"/>
        <w:right w:val="none" w:sz="0" w:space="0" w:color="auto"/>
      </w:divBdr>
    </w:div>
    <w:div w:id="1042173231">
      <w:bodyDiv w:val="1"/>
      <w:marLeft w:val="0"/>
      <w:marRight w:val="0"/>
      <w:marTop w:val="0"/>
      <w:marBottom w:val="0"/>
      <w:divBdr>
        <w:top w:val="none" w:sz="0" w:space="0" w:color="auto"/>
        <w:left w:val="none" w:sz="0" w:space="0" w:color="auto"/>
        <w:bottom w:val="none" w:sz="0" w:space="0" w:color="auto"/>
        <w:right w:val="none" w:sz="0" w:space="0" w:color="auto"/>
      </w:divBdr>
      <w:divsChild>
        <w:div w:id="879704857">
          <w:marLeft w:val="0"/>
          <w:marRight w:val="0"/>
          <w:marTop w:val="0"/>
          <w:marBottom w:val="0"/>
          <w:divBdr>
            <w:top w:val="none" w:sz="0" w:space="0" w:color="auto"/>
            <w:left w:val="none" w:sz="0" w:space="0" w:color="auto"/>
            <w:bottom w:val="none" w:sz="0" w:space="0" w:color="auto"/>
            <w:right w:val="none" w:sz="0" w:space="0" w:color="auto"/>
          </w:divBdr>
        </w:div>
      </w:divsChild>
    </w:div>
    <w:div w:id="1042750632">
      <w:bodyDiv w:val="1"/>
      <w:marLeft w:val="0"/>
      <w:marRight w:val="0"/>
      <w:marTop w:val="0"/>
      <w:marBottom w:val="0"/>
      <w:divBdr>
        <w:top w:val="none" w:sz="0" w:space="0" w:color="auto"/>
        <w:left w:val="none" w:sz="0" w:space="0" w:color="auto"/>
        <w:bottom w:val="none" w:sz="0" w:space="0" w:color="auto"/>
        <w:right w:val="none" w:sz="0" w:space="0" w:color="auto"/>
      </w:divBdr>
      <w:divsChild>
        <w:div w:id="1096629697">
          <w:marLeft w:val="0"/>
          <w:marRight w:val="0"/>
          <w:marTop w:val="0"/>
          <w:marBottom w:val="0"/>
          <w:divBdr>
            <w:top w:val="none" w:sz="0" w:space="0" w:color="auto"/>
            <w:left w:val="none" w:sz="0" w:space="0" w:color="auto"/>
            <w:bottom w:val="none" w:sz="0" w:space="0" w:color="auto"/>
            <w:right w:val="none" w:sz="0" w:space="0" w:color="auto"/>
          </w:divBdr>
        </w:div>
      </w:divsChild>
    </w:div>
    <w:div w:id="1043555174">
      <w:bodyDiv w:val="1"/>
      <w:marLeft w:val="0"/>
      <w:marRight w:val="0"/>
      <w:marTop w:val="0"/>
      <w:marBottom w:val="0"/>
      <w:divBdr>
        <w:top w:val="none" w:sz="0" w:space="0" w:color="auto"/>
        <w:left w:val="none" w:sz="0" w:space="0" w:color="auto"/>
        <w:bottom w:val="none" w:sz="0" w:space="0" w:color="auto"/>
        <w:right w:val="none" w:sz="0" w:space="0" w:color="auto"/>
      </w:divBdr>
      <w:divsChild>
        <w:div w:id="2051564512">
          <w:marLeft w:val="0"/>
          <w:marRight w:val="0"/>
          <w:marTop w:val="0"/>
          <w:marBottom w:val="0"/>
          <w:divBdr>
            <w:top w:val="none" w:sz="0" w:space="0" w:color="auto"/>
            <w:left w:val="none" w:sz="0" w:space="0" w:color="auto"/>
            <w:bottom w:val="none" w:sz="0" w:space="0" w:color="auto"/>
            <w:right w:val="none" w:sz="0" w:space="0" w:color="auto"/>
          </w:divBdr>
        </w:div>
      </w:divsChild>
    </w:div>
    <w:div w:id="1047222902">
      <w:bodyDiv w:val="1"/>
      <w:marLeft w:val="0"/>
      <w:marRight w:val="0"/>
      <w:marTop w:val="0"/>
      <w:marBottom w:val="0"/>
      <w:divBdr>
        <w:top w:val="none" w:sz="0" w:space="0" w:color="auto"/>
        <w:left w:val="none" w:sz="0" w:space="0" w:color="auto"/>
        <w:bottom w:val="none" w:sz="0" w:space="0" w:color="auto"/>
        <w:right w:val="none" w:sz="0" w:space="0" w:color="auto"/>
      </w:divBdr>
    </w:div>
    <w:div w:id="1049261034">
      <w:bodyDiv w:val="1"/>
      <w:marLeft w:val="0"/>
      <w:marRight w:val="0"/>
      <w:marTop w:val="0"/>
      <w:marBottom w:val="0"/>
      <w:divBdr>
        <w:top w:val="none" w:sz="0" w:space="0" w:color="auto"/>
        <w:left w:val="none" w:sz="0" w:space="0" w:color="auto"/>
        <w:bottom w:val="none" w:sz="0" w:space="0" w:color="auto"/>
        <w:right w:val="none" w:sz="0" w:space="0" w:color="auto"/>
      </w:divBdr>
      <w:divsChild>
        <w:div w:id="953101320">
          <w:marLeft w:val="0"/>
          <w:marRight w:val="0"/>
          <w:marTop w:val="0"/>
          <w:marBottom w:val="0"/>
          <w:divBdr>
            <w:top w:val="none" w:sz="0" w:space="0" w:color="auto"/>
            <w:left w:val="none" w:sz="0" w:space="0" w:color="auto"/>
            <w:bottom w:val="none" w:sz="0" w:space="0" w:color="auto"/>
            <w:right w:val="none" w:sz="0" w:space="0" w:color="auto"/>
          </w:divBdr>
        </w:div>
      </w:divsChild>
    </w:div>
    <w:div w:id="1055468902">
      <w:bodyDiv w:val="1"/>
      <w:marLeft w:val="0"/>
      <w:marRight w:val="0"/>
      <w:marTop w:val="0"/>
      <w:marBottom w:val="0"/>
      <w:divBdr>
        <w:top w:val="none" w:sz="0" w:space="0" w:color="auto"/>
        <w:left w:val="none" w:sz="0" w:space="0" w:color="auto"/>
        <w:bottom w:val="none" w:sz="0" w:space="0" w:color="auto"/>
        <w:right w:val="none" w:sz="0" w:space="0" w:color="auto"/>
      </w:divBdr>
    </w:div>
    <w:div w:id="1055816705">
      <w:bodyDiv w:val="1"/>
      <w:marLeft w:val="0"/>
      <w:marRight w:val="0"/>
      <w:marTop w:val="0"/>
      <w:marBottom w:val="0"/>
      <w:divBdr>
        <w:top w:val="none" w:sz="0" w:space="0" w:color="auto"/>
        <w:left w:val="none" w:sz="0" w:space="0" w:color="auto"/>
        <w:bottom w:val="none" w:sz="0" w:space="0" w:color="auto"/>
        <w:right w:val="none" w:sz="0" w:space="0" w:color="auto"/>
      </w:divBdr>
      <w:divsChild>
        <w:div w:id="1692687611">
          <w:marLeft w:val="0"/>
          <w:marRight w:val="0"/>
          <w:marTop w:val="0"/>
          <w:marBottom w:val="0"/>
          <w:divBdr>
            <w:top w:val="none" w:sz="0" w:space="0" w:color="auto"/>
            <w:left w:val="none" w:sz="0" w:space="0" w:color="auto"/>
            <w:bottom w:val="none" w:sz="0" w:space="0" w:color="auto"/>
            <w:right w:val="none" w:sz="0" w:space="0" w:color="auto"/>
          </w:divBdr>
        </w:div>
      </w:divsChild>
    </w:div>
    <w:div w:id="1059286928">
      <w:bodyDiv w:val="1"/>
      <w:marLeft w:val="0"/>
      <w:marRight w:val="0"/>
      <w:marTop w:val="0"/>
      <w:marBottom w:val="0"/>
      <w:divBdr>
        <w:top w:val="none" w:sz="0" w:space="0" w:color="auto"/>
        <w:left w:val="none" w:sz="0" w:space="0" w:color="auto"/>
        <w:bottom w:val="none" w:sz="0" w:space="0" w:color="auto"/>
        <w:right w:val="none" w:sz="0" w:space="0" w:color="auto"/>
      </w:divBdr>
    </w:div>
    <w:div w:id="1061631411">
      <w:bodyDiv w:val="1"/>
      <w:marLeft w:val="0"/>
      <w:marRight w:val="0"/>
      <w:marTop w:val="0"/>
      <w:marBottom w:val="0"/>
      <w:divBdr>
        <w:top w:val="none" w:sz="0" w:space="0" w:color="auto"/>
        <w:left w:val="none" w:sz="0" w:space="0" w:color="auto"/>
        <w:bottom w:val="none" w:sz="0" w:space="0" w:color="auto"/>
        <w:right w:val="none" w:sz="0" w:space="0" w:color="auto"/>
      </w:divBdr>
      <w:divsChild>
        <w:div w:id="631398832">
          <w:marLeft w:val="0"/>
          <w:marRight w:val="0"/>
          <w:marTop w:val="0"/>
          <w:marBottom w:val="0"/>
          <w:divBdr>
            <w:top w:val="none" w:sz="0" w:space="0" w:color="auto"/>
            <w:left w:val="none" w:sz="0" w:space="0" w:color="auto"/>
            <w:bottom w:val="none" w:sz="0" w:space="0" w:color="auto"/>
            <w:right w:val="none" w:sz="0" w:space="0" w:color="auto"/>
          </w:divBdr>
        </w:div>
      </w:divsChild>
    </w:div>
    <w:div w:id="1062486457">
      <w:bodyDiv w:val="1"/>
      <w:marLeft w:val="0"/>
      <w:marRight w:val="0"/>
      <w:marTop w:val="0"/>
      <w:marBottom w:val="0"/>
      <w:divBdr>
        <w:top w:val="none" w:sz="0" w:space="0" w:color="auto"/>
        <w:left w:val="none" w:sz="0" w:space="0" w:color="auto"/>
        <w:bottom w:val="none" w:sz="0" w:space="0" w:color="auto"/>
        <w:right w:val="none" w:sz="0" w:space="0" w:color="auto"/>
      </w:divBdr>
      <w:divsChild>
        <w:div w:id="1569028907">
          <w:marLeft w:val="0"/>
          <w:marRight w:val="0"/>
          <w:marTop w:val="0"/>
          <w:marBottom w:val="0"/>
          <w:divBdr>
            <w:top w:val="none" w:sz="0" w:space="0" w:color="auto"/>
            <w:left w:val="none" w:sz="0" w:space="0" w:color="auto"/>
            <w:bottom w:val="none" w:sz="0" w:space="0" w:color="auto"/>
            <w:right w:val="none" w:sz="0" w:space="0" w:color="auto"/>
          </w:divBdr>
        </w:div>
      </w:divsChild>
    </w:div>
    <w:div w:id="1065177527">
      <w:bodyDiv w:val="1"/>
      <w:marLeft w:val="0"/>
      <w:marRight w:val="0"/>
      <w:marTop w:val="0"/>
      <w:marBottom w:val="0"/>
      <w:divBdr>
        <w:top w:val="none" w:sz="0" w:space="0" w:color="auto"/>
        <w:left w:val="none" w:sz="0" w:space="0" w:color="auto"/>
        <w:bottom w:val="none" w:sz="0" w:space="0" w:color="auto"/>
        <w:right w:val="none" w:sz="0" w:space="0" w:color="auto"/>
      </w:divBdr>
      <w:divsChild>
        <w:div w:id="1321420249">
          <w:marLeft w:val="0"/>
          <w:marRight w:val="0"/>
          <w:marTop w:val="0"/>
          <w:marBottom w:val="0"/>
          <w:divBdr>
            <w:top w:val="none" w:sz="0" w:space="0" w:color="auto"/>
            <w:left w:val="none" w:sz="0" w:space="0" w:color="auto"/>
            <w:bottom w:val="none" w:sz="0" w:space="0" w:color="auto"/>
            <w:right w:val="none" w:sz="0" w:space="0" w:color="auto"/>
          </w:divBdr>
        </w:div>
      </w:divsChild>
    </w:div>
    <w:div w:id="1065228525">
      <w:bodyDiv w:val="1"/>
      <w:marLeft w:val="0"/>
      <w:marRight w:val="0"/>
      <w:marTop w:val="0"/>
      <w:marBottom w:val="0"/>
      <w:divBdr>
        <w:top w:val="none" w:sz="0" w:space="0" w:color="auto"/>
        <w:left w:val="none" w:sz="0" w:space="0" w:color="auto"/>
        <w:bottom w:val="none" w:sz="0" w:space="0" w:color="auto"/>
        <w:right w:val="none" w:sz="0" w:space="0" w:color="auto"/>
      </w:divBdr>
      <w:divsChild>
        <w:div w:id="1950234099">
          <w:marLeft w:val="0"/>
          <w:marRight w:val="0"/>
          <w:marTop w:val="0"/>
          <w:marBottom w:val="0"/>
          <w:divBdr>
            <w:top w:val="none" w:sz="0" w:space="0" w:color="auto"/>
            <w:left w:val="none" w:sz="0" w:space="0" w:color="auto"/>
            <w:bottom w:val="none" w:sz="0" w:space="0" w:color="auto"/>
            <w:right w:val="none" w:sz="0" w:space="0" w:color="auto"/>
          </w:divBdr>
        </w:div>
      </w:divsChild>
    </w:div>
    <w:div w:id="1068923336">
      <w:bodyDiv w:val="1"/>
      <w:marLeft w:val="0"/>
      <w:marRight w:val="0"/>
      <w:marTop w:val="0"/>
      <w:marBottom w:val="0"/>
      <w:divBdr>
        <w:top w:val="none" w:sz="0" w:space="0" w:color="auto"/>
        <w:left w:val="none" w:sz="0" w:space="0" w:color="auto"/>
        <w:bottom w:val="none" w:sz="0" w:space="0" w:color="auto"/>
        <w:right w:val="none" w:sz="0" w:space="0" w:color="auto"/>
      </w:divBdr>
      <w:divsChild>
        <w:div w:id="1519394503">
          <w:marLeft w:val="0"/>
          <w:marRight w:val="0"/>
          <w:marTop w:val="0"/>
          <w:marBottom w:val="0"/>
          <w:divBdr>
            <w:top w:val="none" w:sz="0" w:space="0" w:color="auto"/>
            <w:left w:val="none" w:sz="0" w:space="0" w:color="auto"/>
            <w:bottom w:val="none" w:sz="0" w:space="0" w:color="auto"/>
            <w:right w:val="none" w:sz="0" w:space="0" w:color="auto"/>
          </w:divBdr>
        </w:div>
      </w:divsChild>
    </w:div>
    <w:div w:id="1069230485">
      <w:bodyDiv w:val="1"/>
      <w:marLeft w:val="0"/>
      <w:marRight w:val="0"/>
      <w:marTop w:val="0"/>
      <w:marBottom w:val="0"/>
      <w:divBdr>
        <w:top w:val="none" w:sz="0" w:space="0" w:color="auto"/>
        <w:left w:val="none" w:sz="0" w:space="0" w:color="auto"/>
        <w:bottom w:val="none" w:sz="0" w:space="0" w:color="auto"/>
        <w:right w:val="none" w:sz="0" w:space="0" w:color="auto"/>
      </w:divBdr>
    </w:div>
    <w:div w:id="1069378221">
      <w:bodyDiv w:val="1"/>
      <w:marLeft w:val="0"/>
      <w:marRight w:val="0"/>
      <w:marTop w:val="0"/>
      <w:marBottom w:val="0"/>
      <w:divBdr>
        <w:top w:val="none" w:sz="0" w:space="0" w:color="auto"/>
        <w:left w:val="none" w:sz="0" w:space="0" w:color="auto"/>
        <w:bottom w:val="none" w:sz="0" w:space="0" w:color="auto"/>
        <w:right w:val="none" w:sz="0" w:space="0" w:color="auto"/>
      </w:divBdr>
      <w:divsChild>
        <w:div w:id="899444425">
          <w:marLeft w:val="0"/>
          <w:marRight w:val="0"/>
          <w:marTop w:val="0"/>
          <w:marBottom w:val="0"/>
          <w:divBdr>
            <w:top w:val="none" w:sz="0" w:space="0" w:color="auto"/>
            <w:left w:val="none" w:sz="0" w:space="0" w:color="auto"/>
            <w:bottom w:val="none" w:sz="0" w:space="0" w:color="auto"/>
            <w:right w:val="none" w:sz="0" w:space="0" w:color="auto"/>
          </w:divBdr>
        </w:div>
      </w:divsChild>
    </w:div>
    <w:div w:id="1073048307">
      <w:bodyDiv w:val="1"/>
      <w:marLeft w:val="0"/>
      <w:marRight w:val="0"/>
      <w:marTop w:val="0"/>
      <w:marBottom w:val="0"/>
      <w:divBdr>
        <w:top w:val="none" w:sz="0" w:space="0" w:color="auto"/>
        <w:left w:val="none" w:sz="0" w:space="0" w:color="auto"/>
        <w:bottom w:val="none" w:sz="0" w:space="0" w:color="auto"/>
        <w:right w:val="none" w:sz="0" w:space="0" w:color="auto"/>
      </w:divBdr>
      <w:divsChild>
        <w:div w:id="1575235392">
          <w:marLeft w:val="0"/>
          <w:marRight w:val="0"/>
          <w:marTop w:val="0"/>
          <w:marBottom w:val="0"/>
          <w:divBdr>
            <w:top w:val="none" w:sz="0" w:space="0" w:color="auto"/>
            <w:left w:val="none" w:sz="0" w:space="0" w:color="auto"/>
            <w:bottom w:val="none" w:sz="0" w:space="0" w:color="auto"/>
            <w:right w:val="none" w:sz="0" w:space="0" w:color="auto"/>
          </w:divBdr>
        </w:div>
      </w:divsChild>
    </w:div>
    <w:div w:id="1086456541">
      <w:bodyDiv w:val="1"/>
      <w:marLeft w:val="0"/>
      <w:marRight w:val="0"/>
      <w:marTop w:val="0"/>
      <w:marBottom w:val="0"/>
      <w:divBdr>
        <w:top w:val="none" w:sz="0" w:space="0" w:color="auto"/>
        <w:left w:val="none" w:sz="0" w:space="0" w:color="auto"/>
        <w:bottom w:val="none" w:sz="0" w:space="0" w:color="auto"/>
        <w:right w:val="none" w:sz="0" w:space="0" w:color="auto"/>
      </w:divBdr>
      <w:divsChild>
        <w:div w:id="1337801056">
          <w:marLeft w:val="0"/>
          <w:marRight w:val="0"/>
          <w:marTop w:val="0"/>
          <w:marBottom w:val="0"/>
          <w:divBdr>
            <w:top w:val="none" w:sz="0" w:space="0" w:color="auto"/>
            <w:left w:val="none" w:sz="0" w:space="0" w:color="auto"/>
            <w:bottom w:val="none" w:sz="0" w:space="0" w:color="auto"/>
            <w:right w:val="none" w:sz="0" w:space="0" w:color="auto"/>
          </w:divBdr>
        </w:div>
      </w:divsChild>
    </w:div>
    <w:div w:id="1094089491">
      <w:bodyDiv w:val="1"/>
      <w:marLeft w:val="0"/>
      <w:marRight w:val="0"/>
      <w:marTop w:val="0"/>
      <w:marBottom w:val="0"/>
      <w:divBdr>
        <w:top w:val="none" w:sz="0" w:space="0" w:color="auto"/>
        <w:left w:val="none" w:sz="0" w:space="0" w:color="auto"/>
        <w:bottom w:val="none" w:sz="0" w:space="0" w:color="auto"/>
        <w:right w:val="none" w:sz="0" w:space="0" w:color="auto"/>
      </w:divBdr>
      <w:divsChild>
        <w:div w:id="196479105">
          <w:marLeft w:val="0"/>
          <w:marRight w:val="0"/>
          <w:marTop w:val="0"/>
          <w:marBottom w:val="0"/>
          <w:divBdr>
            <w:top w:val="none" w:sz="0" w:space="0" w:color="auto"/>
            <w:left w:val="none" w:sz="0" w:space="0" w:color="auto"/>
            <w:bottom w:val="none" w:sz="0" w:space="0" w:color="auto"/>
            <w:right w:val="none" w:sz="0" w:space="0" w:color="auto"/>
          </w:divBdr>
        </w:div>
      </w:divsChild>
    </w:div>
    <w:div w:id="1095788356">
      <w:bodyDiv w:val="1"/>
      <w:marLeft w:val="0"/>
      <w:marRight w:val="0"/>
      <w:marTop w:val="0"/>
      <w:marBottom w:val="0"/>
      <w:divBdr>
        <w:top w:val="none" w:sz="0" w:space="0" w:color="auto"/>
        <w:left w:val="none" w:sz="0" w:space="0" w:color="auto"/>
        <w:bottom w:val="none" w:sz="0" w:space="0" w:color="auto"/>
        <w:right w:val="none" w:sz="0" w:space="0" w:color="auto"/>
      </w:divBdr>
    </w:div>
    <w:div w:id="1096246902">
      <w:bodyDiv w:val="1"/>
      <w:marLeft w:val="0"/>
      <w:marRight w:val="0"/>
      <w:marTop w:val="0"/>
      <w:marBottom w:val="0"/>
      <w:divBdr>
        <w:top w:val="none" w:sz="0" w:space="0" w:color="auto"/>
        <w:left w:val="none" w:sz="0" w:space="0" w:color="auto"/>
        <w:bottom w:val="none" w:sz="0" w:space="0" w:color="auto"/>
        <w:right w:val="none" w:sz="0" w:space="0" w:color="auto"/>
      </w:divBdr>
    </w:div>
    <w:div w:id="1097362482">
      <w:bodyDiv w:val="1"/>
      <w:marLeft w:val="0"/>
      <w:marRight w:val="0"/>
      <w:marTop w:val="0"/>
      <w:marBottom w:val="0"/>
      <w:divBdr>
        <w:top w:val="none" w:sz="0" w:space="0" w:color="auto"/>
        <w:left w:val="none" w:sz="0" w:space="0" w:color="auto"/>
        <w:bottom w:val="none" w:sz="0" w:space="0" w:color="auto"/>
        <w:right w:val="none" w:sz="0" w:space="0" w:color="auto"/>
      </w:divBdr>
    </w:div>
    <w:div w:id="1098328838">
      <w:bodyDiv w:val="1"/>
      <w:marLeft w:val="0"/>
      <w:marRight w:val="0"/>
      <w:marTop w:val="0"/>
      <w:marBottom w:val="0"/>
      <w:divBdr>
        <w:top w:val="none" w:sz="0" w:space="0" w:color="auto"/>
        <w:left w:val="none" w:sz="0" w:space="0" w:color="auto"/>
        <w:bottom w:val="none" w:sz="0" w:space="0" w:color="auto"/>
        <w:right w:val="none" w:sz="0" w:space="0" w:color="auto"/>
      </w:divBdr>
      <w:divsChild>
        <w:div w:id="1977948730">
          <w:marLeft w:val="0"/>
          <w:marRight w:val="0"/>
          <w:marTop w:val="0"/>
          <w:marBottom w:val="0"/>
          <w:divBdr>
            <w:top w:val="none" w:sz="0" w:space="0" w:color="auto"/>
            <w:left w:val="none" w:sz="0" w:space="0" w:color="auto"/>
            <w:bottom w:val="none" w:sz="0" w:space="0" w:color="auto"/>
            <w:right w:val="none" w:sz="0" w:space="0" w:color="auto"/>
          </w:divBdr>
        </w:div>
      </w:divsChild>
    </w:div>
    <w:div w:id="1101922519">
      <w:bodyDiv w:val="1"/>
      <w:marLeft w:val="0"/>
      <w:marRight w:val="0"/>
      <w:marTop w:val="0"/>
      <w:marBottom w:val="0"/>
      <w:divBdr>
        <w:top w:val="none" w:sz="0" w:space="0" w:color="auto"/>
        <w:left w:val="none" w:sz="0" w:space="0" w:color="auto"/>
        <w:bottom w:val="none" w:sz="0" w:space="0" w:color="auto"/>
        <w:right w:val="none" w:sz="0" w:space="0" w:color="auto"/>
      </w:divBdr>
      <w:divsChild>
        <w:div w:id="1856842650">
          <w:marLeft w:val="0"/>
          <w:marRight w:val="0"/>
          <w:marTop w:val="0"/>
          <w:marBottom w:val="0"/>
          <w:divBdr>
            <w:top w:val="none" w:sz="0" w:space="0" w:color="auto"/>
            <w:left w:val="none" w:sz="0" w:space="0" w:color="auto"/>
            <w:bottom w:val="none" w:sz="0" w:space="0" w:color="auto"/>
            <w:right w:val="none" w:sz="0" w:space="0" w:color="auto"/>
          </w:divBdr>
        </w:div>
      </w:divsChild>
    </w:div>
    <w:div w:id="1102651824">
      <w:bodyDiv w:val="1"/>
      <w:marLeft w:val="0"/>
      <w:marRight w:val="0"/>
      <w:marTop w:val="0"/>
      <w:marBottom w:val="0"/>
      <w:divBdr>
        <w:top w:val="none" w:sz="0" w:space="0" w:color="auto"/>
        <w:left w:val="none" w:sz="0" w:space="0" w:color="auto"/>
        <w:bottom w:val="none" w:sz="0" w:space="0" w:color="auto"/>
        <w:right w:val="none" w:sz="0" w:space="0" w:color="auto"/>
      </w:divBdr>
    </w:div>
    <w:div w:id="1103568812">
      <w:bodyDiv w:val="1"/>
      <w:marLeft w:val="0"/>
      <w:marRight w:val="0"/>
      <w:marTop w:val="0"/>
      <w:marBottom w:val="0"/>
      <w:divBdr>
        <w:top w:val="none" w:sz="0" w:space="0" w:color="auto"/>
        <w:left w:val="none" w:sz="0" w:space="0" w:color="auto"/>
        <w:bottom w:val="none" w:sz="0" w:space="0" w:color="auto"/>
        <w:right w:val="none" w:sz="0" w:space="0" w:color="auto"/>
      </w:divBdr>
      <w:divsChild>
        <w:div w:id="693457974">
          <w:marLeft w:val="0"/>
          <w:marRight w:val="0"/>
          <w:marTop w:val="0"/>
          <w:marBottom w:val="0"/>
          <w:divBdr>
            <w:top w:val="none" w:sz="0" w:space="0" w:color="auto"/>
            <w:left w:val="none" w:sz="0" w:space="0" w:color="auto"/>
            <w:bottom w:val="none" w:sz="0" w:space="0" w:color="auto"/>
            <w:right w:val="none" w:sz="0" w:space="0" w:color="auto"/>
          </w:divBdr>
        </w:div>
      </w:divsChild>
    </w:div>
    <w:div w:id="1112019881">
      <w:bodyDiv w:val="1"/>
      <w:marLeft w:val="0"/>
      <w:marRight w:val="0"/>
      <w:marTop w:val="0"/>
      <w:marBottom w:val="0"/>
      <w:divBdr>
        <w:top w:val="none" w:sz="0" w:space="0" w:color="auto"/>
        <w:left w:val="none" w:sz="0" w:space="0" w:color="auto"/>
        <w:bottom w:val="none" w:sz="0" w:space="0" w:color="auto"/>
        <w:right w:val="none" w:sz="0" w:space="0" w:color="auto"/>
      </w:divBdr>
    </w:div>
    <w:div w:id="1115715073">
      <w:bodyDiv w:val="1"/>
      <w:marLeft w:val="0"/>
      <w:marRight w:val="0"/>
      <w:marTop w:val="0"/>
      <w:marBottom w:val="0"/>
      <w:divBdr>
        <w:top w:val="none" w:sz="0" w:space="0" w:color="auto"/>
        <w:left w:val="none" w:sz="0" w:space="0" w:color="auto"/>
        <w:bottom w:val="none" w:sz="0" w:space="0" w:color="auto"/>
        <w:right w:val="none" w:sz="0" w:space="0" w:color="auto"/>
      </w:divBdr>
    </w:div>
    <w:div w:id="1117482638">
      <w:bodyDiv w:val="1"/>
      <w:marLeft w:val="0"/>
      <w:marRight w:val="0"/>
      <w:marTop w:val="0"/>
      <w:marBottom w:val="0"/>
      <w:divBdr>
        <w:top w:val="none" w:sz="0" w:space="0" w:color="auto"/>
        <w:left w:val="none" w:sz="0" w:space="0" w:color="auto"/>
        <w:bottom w:val="none" w:sz="0" w:space="0" w:color="auto"/>
        <w:right w:val="none" w:sz="0" w:space="0" w:color="auto"/>
      </w:divBdr>
      <w:divsChild>
        <w:div w:id="2106031044">
          <w:marLeft w:val="0"/>
          <w:marRight w:val="0"/>
          <w:marTop w:val="0"/>
          <w:marBottom w:val="0"/>
          <w:divBdr>
            <w:top w:val="none" w:sz="0" w:space="0" w:color="auto"/>
            <w:left w:val="none" w:sz="0" w:space="0" w:color="auto"/>
            <w:bottom w:val="none" w:sz="0" w:space="0" w:color="auto"/>
            <w:right w:val="none" w:sz="0" w:space="0" w:color="auto"/>
          </w:divBdr>
        </w:div>
      </w:divsChild>
    </w:div>
    <w:div w:id="1121731887">
      <w:bodyDiv w:val="1"/>
      <w:marLeft w:val="0"/>
      <w:marRight w:val="0"/>
      <w:marTop w:val="0"/>
      <w:marBottom w:val="0"/>
      <w:divBdr>
        <w:top w:val="none" w:sz="0" w:space="0" w:color="auto"/>
        <w:left w:val="none" w:sz="0" w:space="0" w:color="auto"/>
        <w:bottom w:val="none" w:sz="0" w:space="0" w:color="auto"/>
        <w:right w:val="none" w:sz="0" w:space="0" w:color="auto"/>
      </w:divBdr>
      <w:divsChild>
        <w:div w:id="1694648594">
          <w:marLeft w:val="0"/>
          <w:marRight w:val="0"/>
          <w:marTop w:val="0"/>
          <w:marBottom w:val="0"/>
          <w:divBdr>
            <w:top w:val="none" w:sz="0" w:space="0" w:color="auto"/>
            <w:left w:val="none" w:sz="0" w:space="0" w:color="auto"/>
            <w:bottom w:val="none" w:sz="0" w:space="0" w:color="auto"/>
            <w:right w:val="none" w:sz="0" w:space="0" w:color="auto"/>
          </w:divBdr>
        </w:div>
      </w:divsChild>
    </w:div>
    <w:div w:id="1121925004">
      <w:bodyDiv w:val="1"/>
      <w:marLeft w:val="0"/>
      <w:marRight w:val="0"/>
      <w:marTop w:val="0"/>
      <w:marBottom w:val="0"/>
      <w:divBdr>
        <w:top w:val="none" w:sz="0" w:space="0" w:color="auto"/>
        <w:left w:val="none" w:sz="0" w:space="0" w:color="auto"/>
        <w:bottom w:val="none" w:sz="0" w:space="0" w:color="auto"/>
        <w:right w:val="none" w:sz="0" w:space="0" w:color="auto"/>
      </w:divBdr>
    </w:div>
    <w:div w:id="1130392818">
      <w:bodyDiv w:val="1"/>
      <w:marLeft w:val="0"/>
      <w:marRight w:val="0"/>
      <w:marTop w:val="0"/>
      <w:marBottom w:val="0"/>
      <w:divBdr>
        <w:top w:val="none" w:sz="0" w:space="0" w:color="auto"/>
        <w:left w:val="none" w:sz="0" w:space="0" w:color="auto"/>
        <w:bottom w:val="none" w:sz="0" w:space="0" w:color="auto"/>
        <w:right w:val="none" w:sz="0" w:space="0" w:color="auto"/>
      </w:divBdr>
      <w:divsChild>
        <w:div w:id="1246501201">
          <w:marLeft w:val="0"/>
          <w:marRight w:val="0"/>
          <w:marTop w:val="0"/>
          <w:marBottom w:val="0"/>
          <w:divBdr>
            <w:top w:val="none" w:sz="0" w:space="0" w:color="auto"/>
            <w:left w:val="none" w:sz="0" w:space="0" w:color="auto"/>
            <w:bottom w:val="none" w:sz="0" w:space="0" w:color="auto"/>
            <w:right w:val="none" w:sz="0" w:space="0" w:color="auto"/>
          </w:divBdr>
        </w:div>
      </w:divsChild>
    </w:div>
    <w:div w:id="1130630030">
      <w:bodyDiv w:val="1"/>
      <w:marLeft w:val="0"/>
      <w:marRight w:val="0"/>
      <w:marTop w:val="0"/>
      <w:marBottom w:val="0"/>
      <w:divBdr>
        <w:top w:val="none" w:sz="0" w:space="0" w:color="auto"/>
        <w:left w:val="none" w:sz="0" w:space="0" w:color="auto"/>
        <w:bottom w:val="none" w:sz="0" w:space="0" w:color="auto"/>
        <w:right w:val="none" w:sz="0" w:space="0" w:color="auto"/>
      </w:divBdr>
      <w:divsChild>
        <w:div w:id="848832410">
          <w:marLeft w:val="0"/>
          <w:marRight w:val="0"/>
          <w:marTop w:val="0"/>
          <w:marBottom w:val="0"/>
          <w:divBdr>
            <w:top w:val="none" w:sz="0" w:space="0" w:color="auto"/>
            <w:left w:val="none" w:sz="0" w:space="0" w:color="auto"/>
            <w:bottom w:val="none" w:sz="0" w:space="0" w:color="auto"/>
            <w:right w:val="none" w:sz="0" w:space="0" w:color="auto"/>
          </w:divBdr>
        </w:div>
      </w:divsChild>
    </w:div>
    <w:div w:id="1136416726">
      <w:bodyDiv w:val="1"/>
      <w:marLeft w:val="0"/>
      <w:marRight w:val="0"/>
      <w:marTop w:val="0"/>
      <w:marBottom w:val="0"/>
      <w:divBdr>
        <w:top w:val="none" w:sz="0" w:space="0" w:color="auto"/>
        <w:left w:val="none" w:sz="0" w:space="0" w:color="auto"/>
        <w:bottom w:val="none" w:sz="0" w:space="0" w:color="auto"/>
        <w:right w:val="none" w:sz="0" w:space="0" w:color="auto"/>
      </w:divBdr>
      <w:divsChild>
        <w:div w:id="250702003">
          <w:marLeft w:val="0"/>
          <w:marRight w:val="0"/>
          <w:marTop w:val="0"/>
          <w:marBottom w:val="0"/>
          <w:divBdr>
            <w:top w:val="none" w:sz="0" w:space="0" w:color="auto"/>
            <w:left w:val="none" w:sz="0" w:space="0" w:color="auto"/>
            <w:bottom w:val="none" w:sz="0" w:space="0" w:color="auto"/>
            <w:right w:val="none" w:sz="0" w:space="0" w:color="auto"/>
          </w:divBdr>
        </w:div>
      </w:divsChild>
    </w:div>
    <w:div w:id="1137604689">
      <w:bodyDiv w:val="1"/>
      <w:marLeft w:val="0"/>
      <w:marRight w:val="0"/>
      <w:marTop w:val="0"/>
      <w:marBottom w:val="0"/>
      <w:divBdr>
        <w:top w:val="none" w:sz="0" w:space="0" w:color="auto"/>
        <w:left w:val="none" w:sz="0" w:space="0" w:color="auto"/>
        <w:bottom w:val="none" w:sz="0" w:space="0" w:color="auto"/>
        <w:right w:val="none" w:sz="0" w:space="0" w:color="auto"/>
      </w:divBdr>
      <w:divsChild>
        <w:div w:id="193422668">
          <w:marLeft w:val="0"/>
          <w:marRight w:val="0"/>
          <w:marTop w:val="0"/>
          <w:marBottom w:val="0"/>
          <w:divBdr>
            <w:top w:val="none" w:sz="0" w:space="0" w:color="auto"/>
            <w:left w:val="none" w:sz="0" w:space="0" w:color="auto"/>
            <w:bottom w:val="none" w:sz="0" w:space="0" w:color="auto"/>
            <w:right w:val="none" w:sz="0" w:space="0" w:color="auto"/>
          </w:divBdr>
        </w:div>
      </w:divsChild>
    </w:div>
    <w:div w:id="1139148144">
      <w:bodyDiv w:val="1"/>
      <w:marLeft w:val="0"/>
      <w:marRight w:val="0"/>
      <w:marTop w:val="0"/>
      <w:marBottom w:val="0"/>
      <w:divBdr>
        <w:top w:val="none" w:sz="0" w:space="0" w:color="auto"/>
        <w:left w:val="none" w:sz="0" w:space="0" w:color="auto"/>
        <w:bottom w:val="none" w:sz="0" w:space="0" w:color="auto"/>
        <w:right w:val="none" w:sz="0" w:space="0" w:color="auto"/>
      </w:divBdr>
    </w:div>
    <w:div w:id="1141073313">
      <w:bodyDiv w:val="1"/>
      <w:marLeft w:val="0"/>
      <w:marRight w:val="0"/>
      <w:marTop w:val="0"/>
      <w:marBottom w:val="0"/>
      <w:divBdr>
        <w:top w:val="none" w:sz="0" w:space="0" w:color="auto"/>
        <w:left w:val="none" w:sz="0" w:space="0" w:color="auto"/>
        <w:bottom w:val="none" w:sz="0" w:space="0" w:color="auto"/>
        <w:right w:val="none" w:sz="0" w:space="0" w:color="auto"/>
      </w:divBdr>
      <w:divsChild>
        <w:div w:id="884873756">
          <w:marLeft w:val="0"/>
          <w:marRight w:val="0"/>
          <w:marTop w:val="0"/>
          <w:marBottom w:val="0"/>
          <w:divBdr>
            <w:top w:val="none" w:sz="0" w:space="0" w:color="auto"/>
            <w:left w:val="none" w:sz="0" w:space="0" w:color="auto"/>
            <w:bottom w:val="none" w:sz="0" w:space="0" w:color="auto"/>
            <w:right w:val="none" w:sz="0" w:space="0" w:color="auto"/>
          </w:divBdr>
        </w:div>
      </w:divsChild>
    </w:div>
    <w:div w:id="1145707273">
      <w:bodyDiv w:val="1"/>
      <w:marLeft w:val="0"/>
      <w:marRight w:val="0"/>
      <w:marTop w:val="0"/>
      <w:marBottom w:val="0"/>
      <w:divBdr>
        <w:top w:val="none" w:sz="0" w:space="0" w:color="auto"/>
        <w:left w:val="none" w:sz="0" w:space="0" w:color="auto"/>
        <w:bottom w:val="none" w:sz="0" w:space="0" w:color="auto"/>
        <w:right w:val="none" w:sz="0" w:space="0" w:color="auto"/>
      </w:divBdr>
      <w:divsChild>
        <w:div w:id="903952139">
          <w:marLeft w:val="0"/>
          <w:marRight w:val="0"/>
          <w:marTop w:val="0"/>
          <w:marBottom w:val="0"/>
          <w:divBdr>
            <w:top w:val="none" w:sz="0" w:space="0" w:color="auto"/>
            <w:left w:val="none" w:sz="0" w:space="0" w:color="auto"/>
            <w:bottom w:val="none" w:sz="0" w:space="0" w:color="auto"/>
            <w:right w:val="none" w:sz="0" w:space="0" w:color="auto"/>
          </w:divBdr>
        </w:div>
      </w:divsChild>
    </w:div>
    <w:div w:id="1146506424">
      <w:bodyDiv w:val="1"/>
      <w:marLeft w:val="0"/>
      <w:marRight w:val="0"/>
      <w:marTop w:val="0"/>
      <w:marBottom w:val="0"/>
      <w:divBdr>
        <w:top w:val="none" w:sz="0" w:space="0" w:color="auto"/>
        <w:left w:val="none" w:sz="0" w:space="0" w:color="auto"/>
        <w:bottom w:val="none" w:sz="0" w:space="0" w:color="auto"/>
        <w:right w:val="none" w:sz="0" w:space="0" w:color="auto"/>
      </w:divBdr>
    </w:div>
    <w:div w:id="1148279599">
      <w:bodyDiv w:val="1"/>
      <w:marLeft w:val="0"/>
      <w:marRight w:val="0"/>
      <w:marTop w:val="0"/>
      <w:marBottom w:val="0"/>
      <w:divBdr>
        <w:top w:val="none" w:sz="0" w:space="0" w:color="auto"/>
        <w:left w:val="none" w:sz="0" w:space="0" w:color="auto"/>
        <w:bottom w:val="none" w:sz="0" w:space="0" w:color="auto"/>
        <w:right w:val="none" w:sz="0" w:space="0" w:color="auto"/>
      </w:divBdr>
      <w:divsChild>
        <w:div w:id="893351539">
          <w:marLeft w:val="0"/>
          <w:marRight w:val="0"/>
          <w:marTop w:val="0"/>
          <w:marBottom w:val="0"/>
          <w:divBdr>
            <w:top w:val="none" w:sz="0" w:space="0" w:color="auto"/>
            <w:left w:val="none" w:sz="0" w:space="0" w:color="auto"/>
            <w:bottom w:val="none" w:sz="0" w:space="0" w:color="auto"/>
            <w:right w:val="none" w:sz="0" w:space="0" w:color="auto"/>
          </w:divBdr>
        </w:div>
      </w:divsChild>
    </w:div>
    <w:div w:id="1150361782">
      <w:bodyDiv w:val="1"/>
      <w:marLeft w:val="0"/>
      <w:marRight w:val="0"/>
      <w:marTop w:val="0"/>
      <w:marBottom w:val="0"/>
      <w:divBdr>
        <w:top w:val="none" w:sz="0" w:space="0" w:color="auto"/>
        <w:left w:val="none" w:sz="0" w:space="0" w:color="auto"/>
        <w:bottom w:val="none" w:sz="0" w:space="0" w:color="auto"/>
        <w:right w:val="none" w:sz="0" w:space="0" w:color="auto"/>
      </w:divBdr>
      <w:divsChild>
        <w:div w:id="413550378">
          <w:marLeft w:val="0"/>
          <w:marRight w:val="0"/>
          <w:marTop w:val="0"/>
          <w:marBottom w:val="0"/>
          <w:divBdr>
            <w:top w:val="none" w:sz="0" w:space="0" w:color="auto"/>
            <w:left w:val="none" w:sz="0" w:space="0" w:color="auto"/>
            <w:bottom w:val="none" w:sz="0" w:space="0" w:color="auto"/>
            <w:right w:val="none" w:sz="0" w:space="0" w:color="auto"/>
          </w:divBdr>
        </w:div>
      </w:divsChild>
    </w:div>
    <w:div w:id="1154026019">
      <w:bodyDiv w:val="1"/>
      <w:marLeft w:val="0"/>
      <w:marRight w:val="0"/>
      <w:marTop w:val="0"/>
      <w:marBottom w:val="0"/>
      <w:divBdr>
        <w:top w:val="none" w:sz="0" w:space="0" w:color="auto"/>
        <w:left w:val="none" w:sz="0" w:space="0" w:color="auto"/>
        <w:bottom w:val="none" w:sz="0" w:space="0" w:color="auto"/>
        <w:right w:val="none" w:sz="0" w:space="0" w:color="auto"/>
      </w:divBdr>
      <w:divsChild>
        <w:div w:id="1076433940">
          <w:marLeft w:val="0"/>
          <w:marRight w:val="0"/>
          <w:marTop w:val="0"/>
          <w:marBottom w:val="0"/>
          <w:divBdr>
            <w:top w:val="none" w:sz="0" w:space="0" w:color="auto"/>
            <w:left w:val="none" w:sz="0" w:space="0" w:color="auto"/>
            <w:bottom w:val="none" w:sz="0" w:space="0" w:color="auto"/>
            <w:right w:val="none" w:sz="0" w:space="0" w:color="auto"/>
          </w:divBdr>
        </w:div>
      </w:divsChild>
    </w:div>
    <w:div w:id="1155293058">
      <w:bodyDiv w:val="1"/>
      <w:marLeft w:val="0"/>
      <w:marRight w:val="0"/>
      <w:marTop w:val="0"/>
      <w:marBottom w:val="0"/>
      <w:divBdr>
        <w:top w:val="none" w:sz="0" w:space="0" w:color="auto"/>
        <w:left w:val="none" w:sz="0" w:space="0" w:color="auto"/>
        <w:bottom w:val="none" w:sz="0" w:space="0" w:color="auto"/>
        <w:right w:val="none" w:sz="0" w:space="0" w:color="auto"/>
      </w:divBdr>
      <w:divsChild>
        <w:div w:id="775905005">
          <w:marLeft w:val="0"/>
          <w:marRight w:val="0"/>
          <w:marTop w:val="0"/>
          <w:marBottom w:val="0"/>
          <w:divBdr>
            <w:top w:val="none" w:sz="0" w:space="0" w:color="auto"/>
            <w:left w:val="none" w:sz="0" w:space="0" w:color="auto"/>
            <w:bottom w:val="none" w:sz="0" w:space="0" w:color="auto"/>
            <w:right w:val="none" w:sz="0" w:space="0" w:color="auto"/>
          </w:divBdr>
        </w:div>
      </w:divsChild>
    </w:div>
    <w:div w:id="1157069266">
      <w:bodyDiv w:val="1"/>
      <w:marLeft w:val="0"/>
      <w:marRight w:val="0"/>
      <w:marTop w:val="0"/>
      <w:marBottom w:val="0"/>
      <w:divBdr>
        <w:top w:val="none" w:sz="0" w:space="0" w:color="auto"/>
        <w:left w:val="none" w:sz="0" w:space="0" w:color="auto"/>
        <w:bottom w:val="none" w:sz="0" w:space="0" w:color="auto"/>
        <w:right w:val="none" w:sz="0" w:space="0" w:color="auto"/>
      </w:divBdr>
      <w:divsChild>
        <w:div w:id="872809050">
          <w:marLeft w:val="0"/>
          <w:marRight w:val="0"/>
          <w:marTop w:val="0"/>
          <w:marBottom w:val="0"/>
          <w:divBdr>
            <w:top w:val="none" w:sz="0" w:space="0" w:color="auto"/>
            <w:left w:val="none" w:sz="0" w:space="0" w:color="auto"/>
            <w:bottom w:val="none" w:sz="0" w:space="0" w:color="auto"/>
            <w:right w:val="none" w:sz="0" w:space="0" w:color="auto"/>
          </w:divBdr>
        </w:div>
      </w:divsChild>
    </w:div>
    <w:div w:id="1161657483">
      <w:bodyDiv w:val="1"/>
      <w:marLeft w:val="0"/>
      <w:marRight w:val="0"/>
      <w:marTop w:val="0"/>
      <w:marBottom w:val="0"/>
      <w:divBdr>
        <w:top w:val="none" w:sz="0" w:space="0" w:color="auto"/>
        <w:left w:val="none" w:sz="0" w:space="0" w:color="auto"/>
        <w:bottom w:val="none" w:sz="0" w:space="0" w:color="auto"/>
        <w:right w:val="none" w:sz="0" w:space="0" w:color="auto"/>
      </w:divBdr>
    </w:div>
    <w:div w:id="1164661897">
      <w:bodyDiv w:val="1"/>
      <w:marLeft w:val="0"/>
      <w:marRight w:val="0"/>
      <w:marTop w:val="0"/>
      <w:marBottom w:val="0"/>
      <w:divBdr>
        <w:top w:val="none" w:sz="0" w:space="0" w:color="auto"/>
        <w:left w:val="none" w:sz="0" w:space="0" w:color="auto"/>
        <w:bottom w:val="none" w:sz="0" w:space="0" w:color="auto"/>
        <w:right w:val="none" w:sz="0" w:space="0" w:color="auto"/>
      </w:divBdr>
    </w:div>
    <w:div w:id="1167018571">
      <w:bodyDiv w:val="1"/>
      <w:marLeft w:val="0"/>
      <w:marRight w:val="0"/>
      <w:marTop w:val="0"/>
      <w:marBottom w:val="0"/>
      <w:divBdr>
        <w:top w:val="none" w:sz="0" w:space="0" w:color="auto"/>
        <w:left w:val="none" w:sz="0" w:space="0" w:color="auto"/>
        <w:bottom w:val="none" w:sz="0" w:space="0" w:color="auto"/>
        <w:right w:val="none" w:sz="0" w:space="0" w:color="auto"/>
      </w:divBdr>
      <w:divsChild>
        <w:div w:id="1512258189">
          <w:marLeft w:val="0"/>
          <w:marRight w:val="0"/>
          <w:marTop w:val="0"/>
          <w:marBottom w:val="0"/>
          <w:divBdr>
            <w:top w:val="none" w:sz="0" w:space="0" w:color="auto"/>
            <w:left w:val="none" w:sz="0" w:space="0" w:color="auto"/>
            <w:bottom w:val="none" w:sz="0" w:space="0" w:color="auto"/>
            <w:right w:val="none" w:sz="0" w:space="0" w:color="auto"/>
          </w:divBdr>
        </w:div>
      </w:divsChild>
    </w:div>
    <w:div w:id="1172337896">
      <w:bodyDiv w:val="1"/>
      <w:marLeft w:val="0"/>
      <w:marRight w:val="0"/>
      <w:marTop w:val="0"/>
      <w:marBottom w:val="0"/>
      <w:divBdr>
        <w:top w:val="none" w:sz="0" w:space="0" w:color="auto"/>
        <w:left w:val="none" w:sz="0" w:space="0" w:color="auto"/>
        <w:bottom w:val="none" w:sz="0" w:space="0" w:color="auto"/>
        <w:right w:val="none" w:sz="0" w:space="0" w:color="auto"/>
      </w:divBdr>
    </w:div>
    <w:div w:id="1178930291">
      <w:bodyDiv w:val="1"/>
      <w:marLeft w:val="0"/>
      <w:marRight w:val="0"/>
      <w:marTop w:val="0"/>
      <w:marBottom w:val="0"/>
      <w:divBdr>
        <w:top w:val="none" w:sz="0" w:space="0" w:color="auto"/>
        <w:left w:val="none" w:sz="0" w:space="0" w:color="auto"/>
        <w:bottom w:val="none" w:sz="0" w:space="0" w:color="auto"/>
        <w:right w:val="none" w:sz="0" w:space="0" w:color="auto"/>
      </w:divBdr>
    </w:div>
    <w:div w:id="1184051302">
      <w:bodyDiv w:val="1"/>
      <w:marLeft w:val="0"/>
      <w:marRight w:val="0"/>
      <w:marTop w:val="0"/>
      <w:marBottom w:val="0"/>
      <w:divBdr>
        <w:top w:val="none" w:sz="0" w:space="0" w:color="auto"/>
        <w:left w:val="none" w:sz="0" w:space="0" w:color="auto"/>
        <w:bottom w:val="none" w:sz="0" w:space="0" w:color="auto"/>
        <w:right w:val="none" w:sz="0" w:space="0" w:color="auto"/>
      </w:divBdr>
    </w:div>
    <w:div w:id="1184172336">
      <w:bodyDiv w:val="1"/>
      <w:marLeft w:val="0"/>
      <w:marRight w:val="0"/>
      <w:marTop w:val="0"/>
      <w:marBottom w:val="0"/>
      <w:divBdr>
        <w:top w:val="none" w:sz="0" w:space="0" w:color="auto"/>
        <w:left w:val="none" w:sz="0" w:space="0" w:color="auto"/>
        <w:bottom w:val="none" w:sz="0" w:space="0" w:color="auto"/>
        <w:right w:val="none" w:sz="0" w:space="0" w:color="auto"/>
      </w:divBdr>
      <w:divsChild>
        <w:div w:id="1892688733">
          <w:marLeft w:val="0"/>
          <w:marRight w:val="0"/>
          <w:marTop w:val="0"/>
          <w:marBottom w:val="0"/>
          <w:divBdr>
            <w:top w:val="none" w:sz="0" w:space="0" w:color="auto"/>
            <w:left w:val="none" w:sz="0" w:space="0" w:color="auto"/>
            <w:bottom w:val="none" w:sz="0" w:space="0" w:color="auto"/>
            <w:right w:val="none" w:sz="0" w:space="0" w:color="auto"/>
          </w:divBdr>
        </w:div>
      </w:divsChild>
    </w:div>
    <w:div w:id="1185092952">
      <w:bodyDiv w:val="1"/>
      <w:marLeft w:val="0"/>
      <w:marRight w:val="0"/>
      <w:marTop w:val="0"/>
      <w:marBottom w:val="0"/>
      <w:divBdr>
        <w:top w:val="none" w:sz="0" w:space="0" w:color="auto"/>
        <w:left w:val="none" w:sz="0" w:space="0" w:color="auto"/>
        <w:bottom w:val="none" w:sz="0" w:space="0" w:color="auto"/>
        <w:right w:val="none" w:sz="0" w:space="0" w:color="auto"/>
      </w:divBdr>
    </w:div>
    <w:div w:id="1186483028">
      <w:bodyDiv w:val="1"/>
      <w:marLeft w:val="0"/>
      <w:marRight w:val="0"/>
      <w:marTop w:val="0"/>
      <w:marBottom w:val="0"/>
      <w:divBdr>
        <w:top w:val="none" w:sz="0" w:space="0" w:color="auto"/>
        <w:left w:val="none" w:sz="0" w:space="0" w:color="auto"/>
        <w:bottom w:val="none" w:sz="0" w:space="0" w:color="auto"/>
        <w:right w:val="none" w:sz="0" w:space="0" w:color="auto"/>
      </w:divBdr>
    </w:div>
    <w:div w:id="1190491592">
      <w:bodyDiv w:val="1"/>
      <w:marLeft w:val="0"/>
      <w:marRight w:val="0"/>
      <w:marTop w:val="0"/>
      <w:marBottom w:val="0"/>
      <w:divBdr>
        <w:top w:val="none" w:sz="0" w:space="0" w:color="auto"/>
        <w:left w:val="none" w:sz="0" w:space="0" w:color="auto"/>
        <w:bottom w:val="none" w:sz="0" w:space="0" w:color="auto"/>
        <w:right w:val="none" w:sz="0" w:space="0" w:color="auto"/>
      </w:divBdr>
      <w:divsChild>
        <w:div w:id="254948341">
          <w:marLeft w:val="0"/>
          <w:marRight w:val="0"/>
          <w:marTop w:val="0"/>
          <w:marBottom w:val="0"/>
          <w:divBdr>
            <w:top w:val="none" w:sz="0" w:space="0" w:color="auto"/>
            <w:left w:val="none" w:sz="0" w:space="0" w:color="auto"/>
            <w:bottom w:val="none" w:sz="0" w:space="0" w:color="auto"/>
            <w:right w:val="none" w:sz="0" w:space="0" w:color="auto"/>
          </w:divBdr>
        </w:div>
      </w:divsChild>
    </w:div>
    <w:div w:id="1191336183">
      <w:bodyDiv w:val="1"/>
      <w:marLeft w:val="0"/>
      <w:marRight w:val="0"/>
      <w:marTop w:val="0"/>
      <w:marBottom w:val="0"/>
      <w:divBdr>
        <w:top w:val="none" w:sz="0" w:space="0" w:color="auto"/>
        <w:left w:val="none" w:sz="0" w:space="0" w:color="auto"/>
        <w:bottom w:val="none" w:sz="0" w:space="0" w:color="auto"/>
        <w:right w:val="none" w:sz="0" w:space="0" w:color="auto"/>
      </w:divBdr>
    </w:div>
    <w:div w:id="1201361280">
      <w:bodyDiv w:val="1"/>
      <w:marLeft w:val="0"/>
      <w:marRight w:val="0"/>
      <w:marTop w:val="0"/>
      <w:marBottom w:val="0"/>
      <w:divBdr>
        <w:top w:val="none" w:sz="0" w:space="0" w:color="auto"/>
        <w:left w:val="none" w:sz="0" w:space="0" w:color="auto"/>
        <w:bottom w:val="none" w:sz="0" w:space="0" w:color="auto"/>
        <w:right w:val="none" w:sz="0" w:space="0" w:color="auto"/>
      </w:divBdr>
    </w:div>
    <w:div w:id="1208642589">
      <w:bodyDiv w:val="1"/>
      <w:marLeft w:val="0"/>
      <w:marRight w:val="0"/>
      <w:marTop w:val="0"/>
      <w:marBottom w:val="0"/>
      <w:divBdr>
        <w:top w:val="none" w:sz="0" w:space="0" w:color="auto"/>
        <w:left w:val="none" w:sz="0" w:space="0" w:color="auto"/>
        <w:bottom w:val="none" w:sz="0" w:space="0" w:color="auto"/>
        <w:right w:val="none" w:sz="0" w:space="0" w:color="auto"/>
      </w:divBdr>
      <w:divsChild>
        <w:div w:id="943881123">
          <w:marLeft w:val="0"/>
          <w:marRight w:val="0"/>
          <w:marTop w:val="0"/>
          <w:marBottom w:val="0"/>
          <w:divBdr>
            <w:top w:val="none" w:sz="0" w:space="0" w:color="auto"/>
            <w:left w:val="none" w:sz="0" w:space="0" w:color="auto"/>
            <w:bottom w:val="none" w:sz="0" w:space="0" w:color="auto"/>
            <w:right w:val="none" w:sz="0" w:space="0" w:color="auto"/>
          </w:divBdr>
        </w:div>
      </w:divsChild>
    </w:div>
    <w:div w:id="1210845237">
      <w:bodyDiv w:val="1"/>
      <w:marLeft w:val="0"/>
      <w:marRight w:val="0"/>
      <w:marTop w:val="0"/>
      <w:marBottom w:val="0"/>
      <w:divBdr>
        <w:top w:val="none" w:sz="0" w:space="0" w:color="auto"/>
        <w:left w:val="none" w:sz="0" w:space="0" w:color="auto"/>
        <w:bottom w:val="none" w:sz="0" w:space="0" w:color="auto"/>
        <w:right w:val="none" w:sz="0" w:space="0" w:color="auto"/>
      </w:divBdr>
      <w:divsChild>
        <w:div w:id="76364142">
          <w:marLeft w:val="0"/>
          <w:marRight w:val="0"/>
          <w:marTop w:val="0"/>
          <w:marBottom w:val="0"/>
          <w:divBdr>
            <w:top w:val="none" w:sz="0" w:space="0" w:color="auto"/>
            <w:left w:val="none" w:sz="0" w:space="0" w:color="auto"/>
            <w:bottom w:val="none" w:sz="0" w:space="0" w:color="auto"/>
            <w:right w:val="none" w:sz="0" w:space="0" w:color="auto"/>
          </w:divBdr>
        </w:div>
      </w:divsChild>
    </w:div>
    <w:div w:id="1212569919">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28372768">
      <w:bodyDiv w:val="1"/>
      <w:marLeft w:val="0"/>
      <w:marRight w:val="0"/>
      <w:marTop w:val="0"/>
      <w:marBottom w:val="0"/>
      <w:divBdr>
        <w:top w:val="none" w:sz="0" w:space="0" w:color="auto"/>
        <w:left w:val="none" w:sz="0" w:space="0" w:color="auto"/>
        <w:bottom w:val="none" w:sz="0" w:space="0" w:color="auto"/>
        <w:right w:val="none" w:sz="0" w:space="0" w:color="auto"/>
      </w:divBdr>
    </w:div>
    <w:div w:id="1228569520">
      <w:bodyDiv w:val="1"/>
      <w:marLeft w:val="0"/>
      <w:marRight w:val="0"/>
      <w:marTop w:val="0"/>
      <w:marBottom w:val="0"/>
      <w:divBdr>
        <w:top w:val="none" w:sz="0" w:space="0" w:color="auto"/>
        <w:left w:val="none" w:sz="0" w:space="0" w:color="auto"/>
        <w:bottom w:val="none" w:sz="0" w:space="0" w:color="auto"/>
        <w:right w:val="none" w:sz="0" w:space="0" w:color="auto"/>
      </w:divBdr>
    </w:div>
    <w:div w:id="1229337522">
      <w:bodyDiv w:val="1"/>
      <w:marLeft w:val="0"/>
      <w:marRight w:val="0"/>
      <w:marTop w:val="0"/>
      <w:marBottom w:val="0"/>
      <w:divBdr>
        <w:top w:val="none" w:sz="0" w:space="0" w:color="auto"/>
        <w:left w:val="none" w:sz="0" w:space="0" w:color="auto"/>
        <w:bottom w:val="none" w:sz="0" w:space="0" w:color="auto"/>
        <w:right w:val="none" w:sz="0" w:space="0" w:color="auto"/>
      </w:divBdr>
      <w:divsChild>
        <w:div w:id="1162308297">
          <w:marLeft w:val="0"/>
          <w:marRight w:val="0"/>
          <w:marTop w:val="0"/>
          <w:marBottom w:val="0"/>
          <w:divBdr>
            <w:top w:val="none" w:sz="0" w:space="0" w:color="auto"/>
            <w:left w:val="none" w:sz="0" w:space="0" w:color="auto"/>
            <w:bottom w:val="none" w:sz="0" w:space="0" w:color="auto"/>
            <w:right w:val="none" w:sz="0" w:space="0" w:color="auto"/>
          </w:divBdr>
        </w:div>
      </w:divsChild>
    </w:div>
    <w:div w:id="1229535809">
      <w:bodyDiv w:val="1"/>
      <w:marLeft w:val="0"/>
      <w:marRight w:val="0"/>
      <w:marTop w:val="0"/>
      <w:marBottom w:val="0"/>
      <w:divBdr>
        <w:top w:val="none" w:sz="0" w:space="0" w:color="auto"/>
        <w:left w:val="none" w:sz="0" w:space="0" w:color="auto"/>
        <w:bottom w:val="none" w:sz="0" w:space="0" w:color="auto"/>
        <w:right w:val="none" w:sz="0" w:space="0" w:color="auto"/>
      </w:divBdr>
    </w:div>
    <w:div w:id="1233615878">
      <w:bodyDiv w:val="1"/>
      <w:marLeft w:val="0"/>
      <w:marRight w:val="0"/>
      <w:marTop w:val="0"/>
      <w:marBottom w:val="0"/>
      <w:divBdr>
        <w:top w:val="none" w:sz="0" w:space="0" w:color="auto"/>
        <w:left w:val="none" w:sz="0" w:space="0" w:color="auto"/>
        <w:bottom w:val="none" w:sz="0" w:space="0" w:color="auto"/>
        <w:right w:val="none" w:sz="0" w:space="0" w:color="auto"/>
      </w:divBdr>
      <w:divsChild>
        <w:div w:id="183178533">
          <w:marLeft w:val="0"/>
          <w:marRight w:val="0"/>
          <w:marTop w:val="0"/>
          <w:marBottom w:val="0"/>
          <w:divBdr>
            <w:top w:val="none" w:sz="0" w:space="0" w:color="auto"/>
            <w:left w:val="none" w:sz="0" w:space="0" w:color="auto"/>
            <w:bottom w:val="none" w:sz="0" w:space="0" w:color="auto"/>
            <w:right w:val="none" w:sz="0" w:space="0" w:color="auto"/>
          </w:divBdr>
        </w:div>
      </w:divsChild>
    </w:div>
    <w:div w:id="1235701656">
      <w:bodyDiv w:val="1"/>
      <w:marLeft w:val="0"/>
      <w:marRight w:val="0"/>
      <w:marTop w:val="0"/>
      <w:marBottom w:val="0"/>
      <w:divBdr>
        <w:top w:val="none" w:sz="0" w:space="0" w:color="auto"/>
        <w:left w:val="none" w:sz="0" w:space="0" w:color="auto"/>
        <w:bottom w:val="none" w:sz="0" w:space="0" w:color="auto"/>
        <w:right w:val="none" w:sz="0" w:space="0" w:color="auto"/>
      </w:divBdr>
    </w:div>
    <w:div w:id="1236165945">
      <w:bodyDiv w:val="1"/>
      <w:marLeft w:val="0"/>
      <w:marRight w:val="0"/>
      <w:marTop w:val="0"/>
      <w:marBottom w:val="0"/>
      <w:divBdr>
        <w:top w:val="none" w:sz="0" w:space="0" w:color="auto"/>
        <w:left w:val="none" w:sz="0" w:space="0" w:color="auto"/>
        <w:bottom w:val="none" w:sz="0" w:space="0" w:color="auto"/>
        <w:right w:val="none" w:sz="0" w:space="0" w:color="auto"/>
      </w:divBdr>
      <w:divsChild>
        <w:div w:id="269902189">
          <w:marLeft w:val="0"/>
          <w:marRight w:val="0"/>
          <w:marTop w:val="0"/>
          <w:marBottom w:val="0"/>
          <w:divBdr>
            <w:top w:val="none" w:sz="0" w:space="0" w:color="auto"/>
            <w:left w:val="none" w:sz="0" w:space="0" w:color="auto"/>
            <w:bottom w:val="none" w:sz="0" w:space="0" w:color="auto"/>
            <w:right w:val="none" w:sz="0" w:space="0" w:color="auto"/>
          </w:divBdr>
        </w:div>
      </w:divsChild>
    </w:div>
    <w:div w:id="1237396887">
      <w:bodyDiv w:val="1"/>
      <w:marLeft w:val="0"/>
      <w:marRight w:val="0"/>
      <w:marTop w:val="0"/>
      <w:marBottom w:val="0"/>
      <w:divBdr>
        <w:top w:val="none" w:sz="0" w:space="0" w:color="auto"/>
        <w:left w:val="none" w:sz="0" w:space="0" w:color="auto"/>
        <w:bottom w:val="none" w:sz="0" w:space="0" w:color="auto"/>
        <w:right w:val="none" w:sz="0" w:space="0" w:color="auto"/>
      </w:divBdr>
      <w:divsChild>
        <w:div w:id="1836803114">
          <w:marLeft w:val="0"/>
          <w:marRight w:val="0"/>
          <w:marTop w:val="0"/>
          <w:marBottom w:val="0"/>
          <w:divBdr>
            <w:top w:val="none" w:sz="0" w:space="0" w:color="auto"/>
            <w:left w:val="none" w:sz="0" w:space="0" w:color="auto"/>
            <w:bottom w:val="none" w:sz="0" w:space="0" w:color="auto"/>
            <w:right w:val="none" w:sz="0" w:space="0" w:color="auto"/>
          </w:divBdr>
          <w:divsChild>
            <w:div w:id="7633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91175">
      <w:bodyDiv w:val="1"/>
      <w:marLeft w:val="0"/>
      <w:marRight w:val="0"/>
      <w:marTop w:val="0"/>
      <w:marBottom w:val="0"/>
      <w:divBdr>
        <w:top w:val="none" w:sz="0" w:space="0" w:color="auto"/>
        <w:left w:val="none" w:sz="0" w:space="0" w:color="auto"/>
        <w:bottom w:val="none" w:sz="0" w:space="0" w:color="auto"/>
        <w:right w:val="none" w:sz="0" w:space="0" w:color="auto"/>
      </w:divBdr>
      <w:divsChild>
        <w:div w:id="1436484663">
          <w:marLeft w:val="0"/>
          <w:marRight w:val="0"/>
          <w:marTop w:val="0"/>
          <w:marBottom w:val="0"/>
          <w:divBdr>
            <w:top w:val="none" w:sz="0" w:space="0" w:color="auto"/>
            <w:left w:val="none" w:sz="0" w:space="0" w:color="auto"/>
            <w:bottom w:val="none" w:sz="0" w:space="0" w:color="auto"/>
            <w:right w:val="none" w:sz="0" w:space="0" w:color="auto"/>
          </w:divBdr>
        </w:div>
      </w:divsChild>
    </w:div>
    <w:div w:id="1245457164">
      <w:bodyDiv w:val="1"/>
      <w:marLeft w:val="0"/>
      <w:marRight w:val="0"/>
      <w:marTop w:val="0"/>
      <w:marBottom w:val="0"/>
      <w:divBdr>
        <w:top w:val="none" w:sz="0" w:space="0" w:color="auto"/>
        <w:left w:val="none" w:sz="0" w:space="0" w:color="auto"/>
        <w:bottom w:val="none" w:sz="0" w:space="0" w:color="auto"/>
        <w:right w:val="none" w:sz="0" w:space="0" w:color="auto"/>
      </w:divBdr>
      <w:divsChild>
        <w:div w:id="1386954515">
          <w:marLeft w:val="0"/>
          <w:marRight w:val="0"/>
          <w:marTop w:val="0"/>
          <w:marBottom w:val="0"/>
          <w:divBdr>
            <w:top w:val="none" w:sz="0" w:space="0" w:color="auto"/>
            <w:left w:val="none" w:sz="0" w:space="0" w:color="auto"/>
            <w:bottom w:val="none" w:sz="0" w:space="0" w:color="auto"/>
            <w:right w:val="none" w:sz="0" w:space="0" w:color="auto"/>
          </w:divBdr>
        </w:div>
      </w:divsChild>
    </w:div>
    <w:div w:id="1246063921">
      <w:bodyDiv w:val="1"/>
      <w:marLeft w:val="0"/>
      <w:marRight w:val="0"/>
      <w:marTop w:val="0"/>
      <w:marBottom w:val="0"/>
      <w:divBdr>
        <w:top w:val="none" w:sz="0" w:space="0" w:color="auto"/>
        <w:left w:val="none" w:sz="0" w:space="0" w:color="auto"/>
        <w:bottom w:val="none" w:sz="0" w:space="0" w:color="auto"/>
        <w:right w:val="none" w:sz="0" w:space="0" w:color="auto"/>
      </w:divBdr>
      <w:divsChild>
        <w:div w:id="322635061">
          <w:marLeft w:val="0"/>
          <w:marRight w:val="0"/>
          <w:marTop w:val="0"/>
          <w:marBottom w:val="0"/>
          <w:divBdr>
            <w:top w:val="none" w:sz="0" w:space="0" w:color="auto"/>
            <w:left w:val="none" w:sz="0" w:space="0" w:color="auto"/>
            <w:bottom w:val="none" w:sz="0" w:space="0" w:color="auto"/>
            <w:right w:val="none" w:sz="0" w:space="0" w:color="auto"/>
          </w:divBdr>
        </w:div>
      </w:divsChild>
    </w:div>
    <w:div w:id="1247689191">
      <w:bodyDiv w:val="1"/>
      <w:marLeft w:val="0"/>
      <w:marRight w:val="0"/>
      <w:marTop w:val="0"/>
      <w:marBottom w:val="0"/>
      <w:divBdr>
        <w:top w:val="none" w:sz="0" w:space="0" w:color="auto"/>
        <w:left w:val="none" w:sz="0" w:space="0" w:color="auto"/>
        <w:bottom w:val="none" w:sz="0" w:space="0" w:color="auto"/>
        <w:right w:val="none" w:sz="0" w:space="0" w:color="auto"/>
      </w:divBdr>
      <w:divsChild>
        <w:div w:id="244533508">
          <w:marLeft w:val="0"/>
          <w:marRight w:val="0"/>
          <w:marTop w:val="0"/>
          <w:marBottom w:val="0"/>
          <w:divBdr>
            <w:top w:val="none" w:sz="0" w:space="0" w:color="auto"/>
            <w:left w:val="none" w:sz="0" w:space="0" w:color="auto"/>
            <w:bottom w:val="none" w:sz="0" w:space="0" w:color="auto"/>
            <w:right w:val="none" w:sz="0" w:space="0" w:color="auto"/>
          </w:divBdr>
        </w:div>
      </w:divsChild>
    </w:div>
    <w:div w:id="1254508868">
      <w:bodyDiv w:val="1"/>
      <w:marLeft w:val="0"/>
      <w:marRight w:val="0"/>
      <w:marTop w:val="0"/>
      <w:marBottom w:val="0"/>
      <w:divBdr>
        <w:top w:val="none" w:sz="0" w:space="0" w:color="auto"/>
        <w:left w:val="none" w:sz="0" w:space="0" w:color="auto"/>
        <w:bottom w:val="none" w:sz="0" w:space="0" w:color="auto"/>
        <w:right w:val="none" w:sz="0" w:space="0" w:color="auto"/>
      </w:divBdr>
      <w:divsChild>
        <w:div w:id="731082401">
          <w:marLeft w:val="0"/>
          <w:marRight w:val="0"/>
          <w:marTop w:val="0"/>
          <w:marBottom w:val="0"/>
          <w:divBdr>
            <w:top w:val="none" w:sz="0" w:space="0" w:color="auto"/>
            <w:left w:val="none" w:sz="0" w:space="0" w:color="auto"/>
            <w:bottom w:val="none" w:sz="0" w:space="0" w:color="auto"/>
            <w:right w:val="none" w:sz="0" w:space="0" w:color="auto"/>
          </w:divBdr>
        </w:div>
      </w:divsChild>
    </w:div>
    <w:div w:id="1255240530">
      <w:bodyDiv w:val="1"/>
      <w:marLeft w:val="0"/>
      <w:marRight w:val="0"/>
      <w:marTop w:val="0"/>
      <w:marBottom w:val="0"/>
      <w:divBdr>
        <w:top w:val="none" w:sz="0" w:space="0" w:color="auto"/>
        <w:left w:val="none" w:sz="0" w:space="0" w:color="auto"/>
        <w:bottom w:val="none" w:sz="0" w:space="0" w:color="auto"/>
        <w:right w:val="none" w:sz="0" w:space="0" w:color="auto"/>
      </w:divBdr>
      <w:divsChild>
        <w:div w:id="1191067531">
          <w:marLeft w:val="0"/>
          <w:marRight w:val="0"/>
          <w:marTop w:val="0"/>
          <w:marBottom w:val="0"/>
          <w:divBdr>
            <w:top w:val="none" w:sz="0" w:space="0" w:color="auto"/>
            <w:left w:val="none" w:sz="0" w:space="0" w:color="auto"/>
            <w:bottom w:val="none" w:sz="0" w:space="0" w:color="auto"/>
            <w:right w:val="none" w:sz="0" w:space="0" w:color="auto"/>
          </w:divBdr>
        </w:div>
      </w:divsChild>
    </w:div>
    <w:div w:id="1261376607">
      <w:bodyDiv w:val="1"/>
      <w:marLeft w:val="0"/>
      <w:marRight w:val="0"/>
      <w:marTop w:val="0"/>
      <w:marBottom w:val="0"/>
      <w:divBdr>
        <w:top w:val="none" w:sz="0" w:space="0" w:color="auto"/>
        <w:left w:val="none" w:sz="0" w:space="0" w:color="auto"/>
        <w:bottom w:val="none" w:sz="0" w:space="0" w:color="auto"/>
        <w:right w:val="none" w:sz="0" w:space="0" w:color="auto"/>
      </w:divBdr>
      <w:divsChild>
        <w:div w:id="1284848269">
          <w:marLeft w:val="0"/>
          <w:marRight w:val="0"/>
          <w:marTop w:val="0"/>
          <w:marBottom w:val="0"/>
          <w:divBdr>
            <w:top w:val="none" w:sz="0" w:space="0" w:color="auto"/>
            <w:left w:val="none" w:sz="0" w:space="0" w:color="auto"/>
            <w:bottom w:val="none" w:sz="0" w:space="0" w:color="auto"/>
            <w:right w:val="none" w:sz="0" w:space="0" w:color="auto"/>
          </w:divBdr>
        </w:div>
      </w:divsChild>
    </w:div>
    <w:div w:id="1263218188">
      <w:bodyDiv w:val="1"/>
      <w:marLeft w:val="0"/>
      <w:marRight w:val="0"/>
      <w:marTop w:val="0"/>
      <w:marBottom w:val="0"/>
      <w:divBdr>
        <w:top w:val="none" w:sz="0" w:space="0" w:color="auto"/>
        <w:left w:val="none" w:sz="0" w:space="0" w:color="auto"/>
        <w:bottom w:val="none" w:sz="0" w:space="0" w:color="auto"/>
        <w:right w:val="none" w:sz="0" w:space="0" w:color="auto"/>
      </w:divBdr>
      <w:divsChild>
        <w:div w:id="1748263681">
          <w:marLeft w:val="0"/>
          <w:marRight w:val="0"/>
          <w:marTop w:val="0"/>
          <w:marBottom w:val="0"/>
          <w:divBdr>
            <w:top w:val="none" w:sz="0" w:space="0" w:color="auto"/>
            <w:left w:val="none" w:sz="0" w:space="0" w:color="auto"/>
            <w:bottom w:val="none" w:sz="0" w:space="0" w:color="auto"/>
            <w:right w:val="none" w:sz="0" w:space="0" w:color="auto"/>
          </w:divBdr>
        </w:div>
      </w:divsChild>
    </w:div>
    <w:div w:id="1264604714">
      <w:bodyDiv w:val="1"/>
      <w:marLeft w:val="0"/>
      <w:marRight w:val="0"/>
      <w:marTop w:val="0"/>
      <w:marBottom w:val="0"/>
      <w:divBdr>
        <w:top w:val="none" w:sz="0" w:space="0" w:color="auto"/>
        <w:left w:val="none" w:sz="0" w:space="0" w:color="auto"/>
        <w:bottom w:val="none" w:sz="0" w:space="0" w:color="auto"/>
        <w:right w:val="none" w:sz="0" w:space="0" w:color="auto"/>
      </w:divBdr>
      <w:divsChild>
        <w:div w:id="393502562">
          <w:marLeft w:val="0"/>
          <w:marRight w:val="0"/>
          <w:marTop w:val="0"/>
          <w:marBottom w:val="0"/>
          <w:divBdr>
            <w:top w:val="none" w:sz="0" w:space="0" w:color="auto"/>
            <w:left w:val="none" w:sz="0" w:space="0" w:color="auto"/>
            <w:bottom w:val="none" w:sz="0" w:space="0" w:color="auto"/>
            <w:right w:val="none" w:sz="0" w:space="0" w:color="auto"/>
          </w:divBdr>
        </w:div>
      </w:divsChild>
    </w:div>
    <w:div w:id="1267541659">
      <w:bodyDiv w:val="1"/>
      <w:marLeft w:val="0"/>
      <w:marRight w:val="0"/>
      <w:marTop w:val="0"/>
      <w:marBottom w:val="0"/>
      <w:divBdr>
        <w:top w:val="none" w:sz="0" w:space="0" w:color="auto"/>
        <w:left w:val="none" w:sz="0" w:space="0" w:color="auto"/>
        <w:bottom w:val="none" w:sz="0" w:space="0" w:color="auto"/>
        <w:right w:val="none" w:sz="0" w:space="0" w:color="auto"/>
      </w:divBdr>
    </w:div>
    <w:div w:id="1268544778">
      <w:bodyDiv w:val="1"/>
      <w:marLeft w:val="0"/>
      <w:marRight w:val="0"/>
      <w:marTop w:val="0"/>
      <w:marBottom w:val="0"/>
      <w:divBdr>
        <w:top w:val="none" w:sz="0" w:space="0" w:color="auto"/>
        <w:left w:val="none" w:sz="0" w:space="0" w:color="auto"/>
        <w:bottom w:val="none" w:sz="0" w:space="0" w:color="auto"/>
        <w:right w:val="none" w:sz="0" w:space="0" w:color="auto"/>
      </w:divBdr>
      <w:divsChild>
        <w:div w:id="1737359986">
          <w:marLeft w:val="0"/>
          <w:marRight w:val="0"/>
          <w:marTop w:val="0"/>
          <w:marBottom w:val="0"/>
          <w:divBdr>
            <w:top w:val="none" w:sz="0" w:space="0" w:color="auto"/>
            <w:left w:val="none" w:sz="0" w:space="0" w:color="auto"/>
            <w:bottom w:val="none" w:sz="0" w:space="0" w:color="auto"/>
            <w:right w:val="none" w:sz="0" w:space="0" w:color="auto"/>
          </w:divBdr>
        </w:div>
      </w:divsChild>
    </w:div>
    <w:div w:id="1268930295">
      <w:bodyDiv w:val="1"/>
      <w:marLeft w:val="0"/>
      <w:marRight w:val="0"/>
      <w:marTop w:val="0"/>
      <w:marBottom w:val="0"/>
      <w:divBdr>
        <w:top w:val="none" w:sz="0" w:space="0" w:color="auto"/>
        <w:left w:val="none" w:sz="0" w:space="0" w:color="auto"/>
        <w:bottom w:val="none" w:sz="0" w:space="0" w:color="auto"/>
        <w:right w:val="none" w:sz="0" w:space="0" w:color="auto"/>
      </w:divBdr>
      <w:divsChild>
        <w:div w:id="1829785050">
          <w:marLeft w:val="0"/>
          <w:marRight w:val="0"/>
          <w:marTop w:val="0"/>
          <w:marBottom w:val="0"/>
          <w:divBdr>
            <w:top w:val="none" w:sz="0" w:space="0" w:color="auto"/>
            <w:left w:val="none" w:sz="0" w:space="0" w:color="auto"/>
            <w:bottom w:val="none" w:sz="0" w:space="0" w:color="auto"/>
            <w:right w:val="none" w:sz="0" w:space="0" w:color="auto"/>
          </w:divBdr>
        </w:div>
      </w:divsChild>
    </w:div>
    <w:div w:id="1272862800">
      <w:bodyDiv w:val="1"/>
      <w:marLeft w:val="0"/>
      <w:marRight w:val="0"/>
      <w:marTop w:val="0"/>
      <w:marBottom w:val="0"/>
      <w:divBdr>
        <w:top w:val="none" w:sz="0" w:space="0" w:color="auto"/>
        <w:left w:val="none" w:sz="0" w:space="0" w:color="auto"/>
        <w:bottom w:val="none" w:sz="0" w:space="0" w:color="auto"/>
        <w:right w:val="none" w:sz="0" w:space="0" w:color="auto"/>
      </w:divBdr>
    </w:div>
    <w:div w:id="1273172499">
      <w:bodyDiv w:val="1"/>
      <w:marLeft w:val="0"/>
      <w:marRight w:val="0"/>
      <w:marTop w:val="0"/>
      <w:marBottom w:val="0"/>
      <w:divBdr>
        <w:top w:val="none" w:sz="0" w:space="0" w:color="auto"/>
        <w:left w:val="none" w:sz="0" w:space="0" w:color="auto"/>
        <w:bottom w:val="none" w:sz="0" w:space="0" w:color="auto"/>
        <w:right w:val="none" w:sz="0" w:space="0" w:color="auto"/>
      </w:divBdr>
    </w:div>
    <w:div w:id="1274361287">
      <w:bodyDiv w:val="1"/>
      <w:marLeft w:val="0"/>
      <w:marRight w:val="0"/>
      <w:marTop w:val="0"/>
      <w:marBottom w:val="0"/>
      <w:divBdr>
        <w:top w:val="none" w:sz="0" w:space="0" w:color="auto"/>
        <w:left w:val="none" w:sz="0" w:space="0" w:color="auto"/>
        <w:bottom w:val="none" w:sz="0" w:space="0" w:color="auto"/>
        <w:right w:val="none" w:sz="0" w:space="0" w:color="auto"/>
      </w:divBdr>
      <w:divsChild>
        <w:div w:id="1069887670">
          <w:marLeft w:val="0"/>
          <w:marRight w:val="0"/>
          <w:marTop w:val="0"/>
          <w:marBottom w:val="0"/>
          <w:divBdr>
            <w:top w:val="none" w:sz="0" w:space="0" w:color="auto"/>
            <w:left w:val="none" w:sz="0" w:space="0" w:color="auto"/>
            <w:bottom w:val="none" w:sz="0" w:space="0" w:color="auto"/>
            <w:right w:val="none" w:sz="0" w:space="0" w:color="auto"/>
          </w:divBdr>
        </w:div>
      </w:divsChild>
    </w:div>
    <w:div w:id="1276405194">
      <w:bodyDiv w:val="1"/>
      <w:marLeft w:val="0"/>
      <w:marRight w:val="0"/>
      <w:marTop w:val="0"/>
      <w:marBottom w:val="0"/>
      <w:divBdr>
        <w:top w:val="none" w:sz="0" w:space="0" w:color="auto"/>
        <w:left w:val="none" w:sz="0" w:space="0" w:color="auto"/>
        <w:bottom w:val="none" w:sz="0" w:space="0" w:color="auto"/>
        <w:right w:val="none" w:sz="0" w:space="0" w:color="auto"/>
      </w:divBdr>
      <w:divsChild>
        <w:div w:id="1996489256">
          <w:marLeft w:val="0"/>
          <w:marRight w:val="0"/>
          <w:marTop w:val="0"/>
          <w:marBottom w:val="0"/>
          <w:divBdr>
            <w:top w:val="none" w:sz="0" w:space="0" w:color="auto"/>
            <w:left w:val="none" w:sz="0" w:space="0" w:color="auto"/>
            <w:bottom w:val="none" w:sz="0" w:space="0" w:color="auto"/>
            <w:right w:val="none" w:sz="0" w:space="0" w:color="auto"/>
          </w:divBdr>
        </w:div>
      </w:divsChild>
    </w:div>
    <w:div w:id="1277982184">
      <w:bodyDiv w:val="1"/>
      <w:marLeft w:val="0"/>
      <w:marRight w:val="0"/>
      <w:marTop w:val="0"/>
      <w:marBottom w:val="0"/>
      <w:divBdr>
        <w:top w:val="none" w:sz="0" w:space="0" w:color="auto"/>
        <w:left w:val="none" w:sz="0" w:space="0" w:color="auto"/>
        <w:bottom w:val="none" w:sz="0" w:space="0" w:color="auto"/>
        <w:right w:val="none" w:sz="0" w:space="0" w:color="auto"/>
      </w:divBdr>
    </w:div>
    <w:div w:id="1282154880">
      <w:bodyDiv w:val="1"/>
      <w:marLeft w:val="0"/>
      <w:marRight w:val="0"/>
      <w:marTop w:val="0"/>
      <w:marBottom w:val="0"/>
      <w:divBdr>
        <w:top w:val="none" w:sz="0" w:space="0" w:color="auto"/>
        <w:left w:val="none" w:sz="0" w:space="0" w:color="auto"/>
        <w:bottom w:val="none" w:sz="0" w:space="0" w:color="auto"/>
        <w:right w:val="none" w:sz="0" w:space="0" w:color="auto"/>
      </w:divBdr>
    </w:div>
    <w:div w:id="1284922169">
      <w:bodyDiv w:val="1"/>
      <w:marLeft w:val="0"/>
      <w:marRight w:val="0"/>
      <w:marTop w:val="0"/>
      <w:marBottom w:val="0"/>
      <w:divBdr>
        <w:top w:val="none" w:sz="0" w:space="0" w:color="auto"/>
        <w:left w:val="none" w:sz="0" w:space="0" w:color="auto"/>
        <w:bottom w:val="none" w:sz="0" w:space="0" w:color="auto"/>
        <w:right w:val="none" w:sz="0" w:space="0" w:color="auto"/>
      </w:divBdr>
    </w:div>
    <w:div w:id="1285960979">
      <w:bodyDiv w:val="1"/>
      <w:marLeft w:val="0"/>
      <w:marRight w:val="0"/>
      <w:marTop w:val="0"/>
      <w:marBottom w:val="0"/>
      <w:divBdr>
        <w:top w:val="none" w:sz="0" w:space="0" w:color="auto"/>
        <w:left w:val="none" w:sz="0" w:space="0" w:color="auto"/>
        <w:bottom w:val="none" w:sz="0" w:space="0" w:color="auto"/>
        <w:right w:val="none" w:sz="0" w:space="0" w:color="auto"/>
      </w:divBdr>
      <w:divsChild>
        <w:div w:id="1781140886">
          <w:marLeft w:val="0"/>
          <w:marRight w:val="0"/>
          <w:marTop w:val="0"/>
          <w:marBottom w:val="0"/>
          <w:divBdr>
            <w:top w:val="none" w:sz="0" w:space="0" w:color="auto"/>
            <w:left w:val="none" w:sz="0" w:space="0" w:color="auto"/>
            <w:bottom w:val="none" w:sz="0" w:space="0" w:color="auto"/>
            <w:right w:val="none" w:sz="0" w:space="0" w:color="auto"/>
          </w:divBdr>
          <w:divsChild>
            <w:div w:id="6650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9169">
      <w:bodyDiv w:val="1"/>
      <w:marLeft w:val="0"/>
      <w:marRight w:val="0"/>
      <w:marTop w:val="0"/>
      <w:marBottom w:val="0"/>
      <w:divBdr>
        <w:top w:val="none" w:sz="0" w:space="0" w:color="auto"/>
        <w:left w:val="none" w:sz="0" w:space="0" w:color="auto"/>
        <w:bottom w:val="none" w:sz="0" w:space="0" w:color="auto"/>
        <w:right w:val="none" w:sz="0" w:space="0" w:color="auto"/>
      </w:divBdr>
    </w:div>
    <w:div w:id="1288313805">
      <w:bodyDiv w:val="1"/>
      <w:marLeft w:val="0"/>
      <w:marRight w:val="0"/>
      <w:marTop w:val="0"/>
      <w:marBottom w:val="0"/>
      <w:divBdr>
        <w:top w:val="none" w:sz="0" w:space="0" w:color="auto"/>
        <w:left w:val="none" w:sz="0" w:space="0" w:color="auto"/>
        <w:bottom w:val="none" w:sz="0" w:space="0" w:color="auto"/>
        <w:right w:val="none" w:sz="0" w:space="0" w:color="auto"/>
      </w:divBdr>
      <w:divsChild>
        <w:div w:id="90205911">
          <w:marLeft w:val="0"/>
          <w:marRight w:val="0"/>
          <w:marTop w:val="0"/>
          <w:marBottom w:val="0"/>
          <w:divBdr>
            <w:top w:val="none" w:sz="0" w:space="0" w:color="auto"/>
            <w:left w:val="none" w:sz="0" w:space="0" w:color="auto"/>
            <w:bottom w:val="none" w:sz="0" w:space="0" w:color="auto"/>
            <w:right w:val="none" w:sz="0" w:space="0" w:color="auto"/>
          </w:divBdr>
        </w:div>
      </w:divsChild>
    </w:div>
    <w:div w:id="1289163618">
      <w:bodyDiv w:val="1"/>
      <w:marLeft w:val="0"/>
      <w:marRight w:val="0"/>
      <w:marTop w:val="0"/>
      <w:marBottom w:val="0"/>
      <w:divBdr>
        <w:top w:val="none" w:sz="0" w:space="0" w:color="auto"/>
        <w:left w:val="none" w:sz="0" w:space="0" w:color="auto"/>
        <w:bottom w:val="none" w:sz="0" w:space="0" w:color="auto"/>
        <w:right w:val="none" w:sz="0" w:space="0" w:color="auto"/>
      </w:divBdr>
      <w:divsChild>
        <w:div w:id="368840070">
          <w:marLeft w:val="0"/>
          <w:marRight w:val="0"/>
          <w:marTop w:val="0"/>
          <w:marBottom w:val="0"/>
          <w:divBdr>
            <w:top w:val="none" w:sz="0" w:space="0" w:color="auto"/>
            <w:left w:val="none" w:sz="0" w:space="0" w:color="auto"/>
            <w:bottom w:val="none" w:sz="0" w:space="0" w:color="auto"/>
            <w:right w:val="none" w:sz="0" w:space="0" w:color="auto"/>
          </w:divBdr>
        </w:div>
      </w:divsChild>
    </w:div>
    <w:div w:id="1289362310">
      <w:bodyDiv w:val="1"/>
      <w:marLeft w:val="0"/>
      <w:marRight w:val="0"/>
      <w:marTop w:val="0"/>
      <w:marBottom w:val="0"/>
      <w:divBdr>
        <w:top w:val="none" w:sz="0" w:space="0" w:color="auto"/>
        <w:left w:val="none" w:sz="0" w:space="0" w:color="auto"/>
        <w:bottom w:val="none" w:sz="0" w:space="0" w:color="auto"/>
        <w:right w:val="none" w:sz="0" w:space="0" w:color="auto"/>
      </w:divBdr>
      <w:divsChild>
        <w:div w:id="2109227191">
          <w:marLeft w:val="0"/>
          <w:marRight w:val="0"/>
          <w:marTop w:val="0"/>
          <w:marBottom w:val="0"/>
          <w:divBdr>
            <w:top w:val="none" w:sz="0" w:space="0" w:color="auto"/>
            <w:left w:val="none" w:sz="0" w:space="0" w:color="auto"/>
            <w:bottom w:val="none" w:sz="0" w:space="0" w:color="auto"/>
            <w:right w:val="none" w:sz="0" w:space="0" w:color="auto"/>
          </w:divBdr>
        </w:div>
      </w:divsChild>
    </w:div>
    <w:div w:id="1291545984">
      <w:bodyDiv w:val="1"/>
      <w:marLeft w:val="0"/>
      <w:marRight w:val="0"/>
      <w:marTop w:val="0"/>
      <w:marBottom w:val="0"/>
      <w:divBdr>
        <w:top w:val="none" w:sz="0" w:space="0" w:color="auto"/>
        <w:left w:val="none" w:sz="0" w:space="0" w:color="auto"/>
        <w:bottom w:val="none" w:sz="0" w:space="0" w:color="auto"/>
        <w:right w:val="none" w:sz="0" w:space="0" w:color="auto"/>
      </w:divBdr>
    </w:div>
    <w:div w:id="1294755678">
      <w:bodyDiv w:val="1"/>
      <w:marLeft w:val="0"/>
      <w:marRight w:val="0"/>
      <w:marTop w:val="0"/>
      <w:marBottom w:val="0"/>
      <w:divBdr>
        <w:top w:val="none" w:sz="0" w:space="0" w:color="auto"/>
        <w:left w:val="none" w:sz="0" w:space="0" w:color="auto"/>
        <w:bottom w:val="none" w:sz="0" w:space="0" w:color="auto"/>
        <w:right w:val="none" w:sz="0" w:space="0" w:color="auto"/>
      </w:divBdr>
      <w:divsChild>
        <w:div w:id="1500388045">
          <w:marLeft w:val="0"/>
          <w:marRight w:val="0"/>
          <w:marTop w:val="0"/>
          <w:marBottom w:val="0"/>
          <w:divBdr>
            <w:top w:val="none" w:sz="0" w:space="0" w:color="auto"/>
            <w:left w:val="none" w:sz="0" w:space="0" w:color="auto"/>
            <w:bottom w:val="none" w:sz="0" w:space="0" w:color="auto"/>
            <w:right w:val="none" w:sz="0" w:space="0" w:color="auto"/>
          </w:divBdr>
        </w:div>
      </w:divsChild>
    </w:div>
    <w:div w:id="1296176389">
      <w:bodyDiv w:val="1"/>
      <w:marLeft w:val="0"/>
      <w:marRight w:val="0"/>
      <w:marTop w:val="0"/>
      <w:marBottom w:val="0"/>
      <w:divBdr>
        <w:top w:val="none" w:sz="0" w:space="0" w:color="auto"/>
        <w:left w:val="none" w:sz="0" w:space="0" w:color="auto"/>
        <w:bottom w:val="none" w:sz="0" w:space="0" w:color="auto"/>
        <w:right w:val="none" w:sz="0" w:space="0" w:color="auto"/>
      </w:divBdr>
      <w:divsChild>
        <w:div w:id="1293247844">
          <w:marLeft w:val="0"/>
          <w:marRight w:val="0"/>
          <w:marTop w:val="0"/>
          <w:marBottom w:val="0"/>
          <w:divBdr>
            <w:top w:val="none" w:sz="0" w:space="0" w:color="auto"/>
            <w:left w:val="none" w:sz="0" w:space="0" w:color="auto"/>
            <w:bottom w:val="none" w:sz="0" w:space="0" w:color="auto"/>
            <w:right w:val="none" w:sz="0" w:space="0" w:color="auto"/>
          </w:divBdr>
        </w:div>
      </w:divsChild>
    </w:div>
    <w:div w:id="1298099153">
      <w:bodyDiv w:val="1"/>
      <w:marLeft w:val="0"/>
      <w:marRight w:val="0"/>
      <w:marTop w:val="0"/>
      <w:marBottom w:val="0"/>
      <w:divBdr>
        <w:top w:val="none" w:sz="0" w:space="0" w:color="auto"/>
        <w:left w:val="none" w:sz="0" w:space="0" w:color="auto"/>
        <w:bottom w:val="none" w:sz="0" w:space="0" w:color="auto"/>
        <w:right w:val="none" w:sz="0" w:space="0" w:color="auto"/>
      </w:divBdr>
      <w:divsChild>
        <w:div w:id="189035226">
          <w:marLeft w:val="0"/>
          <w:marRight w:val="0"/>
          <w:marTop w:val="0"/>
          <w:marBottom w:val="0"/>
          <w:divBdr>
            <w:top w:val="none" w:sz="0" w:space="0" w:color="auto"/>
            <w:left w:val="none" w:sz="0" w:space="0" w:color="auto"/>
            <w:bottom w:val="none" w:sz="0" w:space="0" w:color="auto"/>
            <w:right w:val="none" w:sz="0" w:space="0" w:color="auto"/>
          </w:divBdr>
        </w:div>
      </w:divsChild>
    </w:div>
    <w:div w:id="1298219661">
      <w:bodyDiv w:val="1"/>
      <w:marLeft w:val="0"/>
      <w:marRight w:val="0"/>
      <w:marTop w:val="0"/>
      <w:marBottom w:val="0"/>
      <w:divBdr>
        <w:top w:val="none" w:sz="0" w:space="0" w:color="auto"/>
        <w:left w:val="none" w:sz="0" w:space="0" w:color="auto"/>
        <w:bottom w:val="none" w:sz="0" w:space="0" w:color="auto"/>
        <w:right w:val="none" w:sz="0" w:space="0" w:color="auto"/>
      </w:divBdr>
      <w:divsChild>
        <w:div w:id="1581137513">
          <w:marLeft w:val="0"/>
          <w:marRight w:val="0"/>
          <w:marTop w:val="0"/>
          <w:marBottom w:val="0"/>
          <w:divBdr>
            <w:top w:val="none" w:sz="0" w:space="0" w:color="auto"/>
            <w:left w:val="none" w:sz="0" w:space="0" w:color="auto"/>
            <w:bottom w:val="none" w:sz="0" w:space="0" w:color="auto"/>
            <w:right w:val="none" w:sz="0" w:space="0" w:color="auto"/>
          </w:divBdr>
        </w:div>
      </w:divsChild>
    </w:div>
    <w:div w:id="1300842840">
      <w:bodyDiv w:val="1"/>
      <w:marLeft w:val="0"/>
      <w:marRight w:val="0"/>
      <w:marTop w:val="0"/>
      <w:marBottom w:val="0"/>
      <w:divBdr>
        <w:top w:val="none" w:sz="0" w:space="0" w:color="auto"/>
        <w:left w:val="none" w:sz="0" w:space="0" w:color="auto"/>
        <w:bottom w:val="none" w:sz="0" w:space="0" w:color="auto"/>
        <w:right w:val="none" w:sz="0" w:space="0" w:color="auto"/>
      </w:divBdr>
      <w:divsChild>
        <w:div w:id="141048524">
          <w:marLeft w:val="0"/>
          <w:marRight w:val="0"/>
          <w:marTop w:val="0"/>
          <w:marBottom w:val="0"/>
          <w:divBdr>
            <w:top w:val="none" w:sz="0" w:space="0" w:color="auto"/>
            <w:left w:val="none" w:sz="0" w:space="0" w:color="auto"/>
            <w:bottom w:val="none" w:sz="0" w:space="0" w:color="auto"/>
            <w:right w:val="none" w:sz="0" w:space="0" w:color="auto"/>
          </w:divBdr>
        </w:div>
      </w:divsChild>
    </w:div>
    <w:div w:id="1302154724">
      <w:bodyDiv w:val="1"/>
      <w:marLeft w:val="0"/>
      <w:marRight w:val="0"/>
      <w:marTop w:val="0"/>
      <w:marBottom w:val="0"/>
      <w:divBdr>
        <w:top w:val="none" w:sz="0" w:space="0" w:color="auto"/>
        <w:left w:val="none" w:sz="0" w:space="0" w:color="auto"/>
        <w:bottom w:val="none" w:sz="0" w:space="0" w:color="auto"/>
        <w:right w:val="none" w:sz="0" w:space="0" w:color="auto"/>
      </w:divBdr>
      <w:divsChild>
        <w:div w:id="1273247553">
          <w:marLeft w:val="0"/>
          <w:marRight w:val="0"/>
          <w:marTop w:val="0"/>
          <w:marBottom w:val="0"/>
          <w:divBdr>
            <w:top w:val="none" w:sz="0" w:space="0" w:color="auto"/>
            <w:left w:val="none" w:sz="0" w:space="0" w:color="auto"/>
            <w:bottom w:val="none" w:sz="0" w:space="0" w:color="auto"/>
            <w:right w:val="none" w:sz="0" w:space="0" w:color="auto"/>
          </w:divBdr>
        </w:div>
      </w:divsChild>
    </w:div>
    <w:div w:id="1302227520">
      <w:bodyDiv w:val="1"/>
      <w:marLeft w:val="0"/>
      <w:marRight w:val="0"/>
      <w:marTop w:val="0"/>
      <w:marBottom w:val="0"/>
      <w:divBdr>
        <w:top w:val="none" w:sz="0" w:space="0" w:color="auto"/>
        <w:left w:val="none" w:sz="0" w:space="0" w:color="auto"/>
        <w:bottom w:val="none" w:sz="0" w:space="0" w:color="auto"/>
        <w:right w:val="none" w:sz="0" w:space="0" w:color="auto"/>
      </w:divBdr>
    </w:div>
    <w:div w:id="1303728539">
      <w:bodyDiv w:val="1"/>
      <w:marLeft w:val="0"/>
      <w:marRight w:val="0"/>
      <w:marTop w:val="0"/>
      <w:marBottom w:val="0"/>
      <w:divBdr>
        <w:top w:val="none" w:sz="0" w:space="0" w:color="auto"/>
        <w:left w:val="none" w:sz="0" w:space="0" w:color="auto"/>
        <w:bottom w:val="none" w:sz="0" w:space="0" w:color="auto"/>
        <w:right w:val="none" w:sz="0" w:space="0" w:color="auto"/>
      </w:divBdr>
    </w:div>
    <w:div w:id="1307932750">
      <w:bodyDiv w:val="1"/>
      <w:marLeft w:val="0"/>
      <w:marRight w:val="0"/>
      <w:marTop w:val="0"/>
      <w:marBottom w:val="0"/>
      <w:divBdr>
        <w:top w:val="none" w:sz="0" w:space="0" w:color="auto"/>
        <w:left w:val="none" w:sz="0" w:space="0" w:color="auto"/>
        <w:bottom w:val="none" w:sz="0" w:space="0" w:color="auto"/>
        <w:right w:val="none" w:sz="0" w:space="0" w:color="auto"/>
      </w:divBdr>
      <w:divsChild>
        <w:div w:id="1035693339">
          <w:marLeft w:val="0"/>
          <w:marRight w:val="0"/>
          <w:marTop w:val="0"/>
          <w:marBottom w:val="0"/>
          <w:divBdr>
            <w:top w:val="none" w:sz="0" w:space="0" w:color="auto"/>
            <w:left w:val="none" w:sz="0" w:space="0" w:color="auto"/>
            <w:bottom w:val="none" w:sz="0" w:space="0" w:color="auto"/>
            <w:right w:val="none" w:sz="0" w:space="0" w:color="auto"/>
          </w:divBdr>
        </w:div>
      </w:divsChild>
    </w:div>
    <w:div w:id="1309750300">
      <w:bodyDiv w:val="1"/>
      <w:marLeft w:val="0"/>
      <w:marRight w:val="0"/>
      <w:marTop w:val="0"/>
      <w:marBottom w:val="0"/>
      <w:divBdr>
        <w:top w:val="none" w:sz="0" w:space="0" w:color="auto"/>
        <w:left w:val="none" w:sz="0" w:space="0" w:color="auto"/>
        <w:bottom w:val="none" w:sz="0" w:space="0" w:color="auto"/>
        <w:right w:val="none" w:sz="0" w:space="0" w:color="auto"/>
      </w:divBdr>
      <w:divsChild>
        <w:div w:id="2003848373">
          <w:marLeft w:val="0"/>
          <w:marRight w:val="0"/>
          <w:marTop w:val="0"/>
          <w:marBottom w:val="0"/>
          <w:divBdr>
            <w:top w:val="none" w:sz="0" w:space="0" w:color="auto"/>
            <w:left w:val="none" w:sz="0" w:space="0" w:color="auto"/>
            <w:bottom w:val="none" w:sz="0" w:space="0" w:color="auto"/>
            <w:right w:val="none" w:sz="0" w:space="0" w:color="auto"/>
          </w:divBdr>
          <w:divsChild>
            <w:div w:id="211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8968">
      <w:bodyDiv w:val="1"/>
      <w:marLeft w:val="0"/>
      <w:marRight w:val="0"/>
      <w:marTop w:val="0"/>
      <w:marBottom w:val="0"/>
      <w:divBdr>
        <w:top w:val="none" w:sz="0" w:space="0" w:color="auto"/>
        <w:left w:val="none" w:sz="0" w:space="0" w:color="auto"/>
        <w:bottom w:val="none" w:sz="0" w:space="0" w:color="auto"/>
        <w:right w:val="none" w:sz="0" w:space="0" w:color="auto"/>
      </w:divBdr>
      <w:divsChild>
        <w:div w:id="1541354388">
          <w:marLeft w:val="0"/>
          <w:marRight w:val="0"/>
          <w:marTop w:val="0"/>
          <w:marBottom w:val="0"/>
          <w:divBdr>
            <w:top w:val="none" w:sz="0" w:space="0" w:color="auto"/>
            <w:left w:val="none" w:sz="0" w:space="0" w:color="auto"/>
            <w:bottom w:val="none" w:sz="0" w:space="0" w:color="auto"/>
            <w:right w:val="none" w:sz="0" w:space="0" w:color="auto"/>
          </w:divBdr>
        </w:div>
      </w:divsChild>
    </w:div>
    <w:div w:id="1321738444">
      <w:bodyDiv w:val="1"/>
      <w:marLeft w:val="0"/>
      <w:marRight w:val="0"/>
      <w:marTop w:val="0"/>
      <w:marBottom w:val="0"/>
      <w:divBdr>
        <w:top w:val="none" w:sz="0" w:space="0" w:color="auto"/>
        <w:left w:val="none" w:sz="0" w:space="0" w:color="auto"/>
        <w:bottom w:val="none" w:sz="0" w:space="0" w:color="auto"/>
        <w:right w:val="none" w:sz="0" w:space="0" w:color="auto"/>
      </w:divBdr>
    </w:div>
    <w:div w:id="1323042444">
      <w:bodyDiv w:val="1"/>
      <w:marLeft w:val="0"/>
      <w:marRight w:val="0"/>
      <w:marTop w:val="0"/>
      <w:marBottom w:val="0"/>
      <w:divBdr>
        <w:top w:val="none" w:sz="0" w:space="0" w:color="auto"/>
        <w:left w:val="none" w:sz="0" w:space="0" w:color="auto"/>
        <w:bottom w:val="none" w:sz="0" w:space="0" w:color="auto"/>
        <w:right w:val="none" w:sz="0" w:space="0" w:color="auto"/>
      </w:divBdr>
    </w:div>
    <w:div w:id="1328288884">
      <w:bodyDiv w:val="1"/>
      <w:marLeft w:val="0"/>
      <w:marRight w:val="0"/>
      <w:marTop w:val="0"/>
      <w:marBottom w:val="0"/>
      <w:divBdr>
        <w:top w:val="none" w:sz="0" w:space="0" w:color="auto"/>
        <w:left w:val="none" w:sz="0" w:space="0" w:color="auto"/>
        <w:bottom w:val="none" w:sz="0" w:space="0" w:color="auto"/>
        <w:right w:val="none" w:sz="0" w:space="0" w:color="auto"/>
      </w:divBdr>
      <w:divsChild>
        <w:div w:id="80417352">
          <w:marLeft w:val="0"/>
          <w:marRight w:val="0"/>
          <w:marTop w:val="0"/>
          <w:marBottom w:val="0"/>
          <w:divBdr>
            <w:top w:val="none" w:sz="0" w:space="0" w:color="auto"/>
            <w:left w:val="none" w:sz="0" w:space="0" w:color="auto"/>
            <w:bottom w:val="none" w:sz="0" w:space="0" w:color="auto"/>
            <w:right w:val="none" w:sz="0" w:space="0" w:color="auto"/>
          </w:divBdr>
        </w:div>
      </w:divsChild>
    </w:div>
    <w:div w:id="1332374662">
      <w:bodyDiv w:val="1"/>
      <w:marLeft w:val="0"/>
      <w:marRight w:val="0"/>
      <w:marTop w:val="0"/>
      <w:marBottom w:val="0"/>
      <w:divBdr>
        <w:top w:val="none" w:sz="0" w:space="0" w:color="auto"/>
        <w:left w:val="none" w:sz="0" w:space="0" w:color="auto"/>
        <w:bottom w:val="none" w:sz="0" w:space="0" w:color="auto"/>
        <w:right w:val="none" w:sz="0" w:space="0" w:color="auto"/>
      </w:divBdr>
      <w:divsChild>
        <w:div w:id="1167402776">
          <w:marLeft w:val="0"/>
          <w:marRight w:val="0"/>
          <w:marTop w:val="0"/>
          <w:marBottom w:val="0"/>
          <w:divBdr>
            <w:top w:val="none" w:sz="0" w:space="0" w:color="auto"/>
            <w:left w:val="none" w:sz="0" w:space="0" w:color="auto"/>
            <w:bottom w:val="none" w:sz="0" w:space="0" w:color="auto"/>
            <w:right w:val="none" w:sz="0" w:space="0" w:color="auto"/>
          </w:divBdr>
        </w:div>
      </w:divsChild>
    </w:div>
    <w:div w:id="1337266969">
      <w:bodyDiv w:val="1"/>
      <w:marLeft w:val="0"/>
      <w:marRight w:val="0"/>
      <w:marTop w:val="0"/>
      <w:marBottom w:val="0"/>
      <w:divBdr>
        <w:top w:val="none" w:sz="0" w:space="0" w:color="auto"/>
        <w:left w:val="none" w:sz="0" w:space="0" w:color="auto"/>
        <w:bottom w:val="none" w:sz="0" w:space="0" w:color="auto"/>
        <w:right w:val="none" w:sz="0" w:space="0" w:color="auto"/>
      </w:divBdr>
      <w:divsChild>
        <w:div w:id="896166521">
          <w:marLeft w:val="0"/>
          <w:marRight w:val="0"/>
          <w:marTop w:val="0"/>
          <w:marBottom w:val="0"/>
          <w:divBdr>
            <w:top w:val="none" w:sz="0" w:space="0" w:color="auto"/>
            <w:left w:val="none" w:sz="0" w:space="0" w:color="auto"/>
            <w:bottom w:val="none" w:sz="0" w:space="0" w:color="auto"/>
            <w:right w:val="none" w:sz="0" w:space="0" w:color="auto"/>
          </w:divBdr>
        </w:div>
      </w:divsChild>
    </w:div>
    <w:div w:id="1340350189">
      <w:bodyDiv w:val="1"/>
      <w:marLeft w:val="0"/>
      <w:marRight w:val="0"/>
      <w:marTop w:val="0"/>
      <w:marBottom w:val="0"/>
      <w:divBdr>
        <w:top w:val="none" w:sz="0" w:space="0" w:color="auto"/>
        <w:left w:val="none" w:sz="0" w:space="0" w:color="auto"/>
        <w:bottom w:val="none" w:sz="0" w:space="0" w:color="auto"/>
        <w:right w:val="none" w:sz="0" w:space="0" w:color="auto"/>
      </w:divBdr>
      <w:divsChild>
        <w:div w:id="563755704">
          <w:marLeft w:val="0"/>
          <w:marRight w:val="0"/>
          <w:marTop w:val="0"/>
          <w:marBottom w:val="0"/>
          <w:divBdr>
            <w:top w:val="none" w:sz="0" w:space="0" w:color="auto"/>
            <w:left w:val="none" w:sz="0" w:space="0" w:color="auto"/>
            <w:bottom w:val="none" w:sz="0" w:space="0" w:color="auto"/>
            <w:right w:val="none" w:sz="0" w:space="0" w:color="auto"/>
          </w:divBdr>
        </w:div>
      </w:divsChild>
    </w:div>
    <w:div w:id="1342009274">
      <w:bodyDiv w:val="1"/>
      <w:marLeft w:val="0"/>
      <w:marRight w:val="0"/>
      <w:marTop w:val="0"/>
      <w:marBottom w:val="0"/>
      <w:divBdr>
        <w:top w:val="none" w:sz="0" w:space="0" w:color="auto"/>
        <w:left w:val="none" w:sz="0" w:space="0" w:color="auto"/>
        <w:bottom w:val="none" w:sz="0" w:space="0" w:color="auto"/>
        <w:right w:val="none" w:sz="0" w:space="0" w:color="auto"/>
      </w:divBdr>
      <w:divsChild>
        <w:div w:id="292102081">
          <w:marLeft w:val="0"/>
          <w:marRight w:val="0"/>
          <w:marTop w:val="0"/>
          <w:marBottom w:val="0"/>
          <w:divBdr>
            <w:top w:val="none" w:sz="0" w:space="0" w:color="auto"/>
            <w:left w:val="none" w:sz="0" w:space="0" w:color="auto"/>
            <w:bottom w:val="none" w:sz="0" w:space="0" w:color="auto"/>
            <w:right w:val="none" w:sz="0" w:space="0" w:color="auto"/>
          </w:divBdr>
        </w:div>
      </w:divsChild>
    </w:div>
    <w:div w:id="1343047745">
      <w:bodyDiv w:val="1"/>
      <w:marLeft w:val="0"/>
      <w:marRight w:val="0"/>
      <w:marTop w:val="0"/>
      <w:marBottom w:val="0"/>
      <w:divBdr>
        <w:top w:val="none" w:sz="0" w:space="0" w:color="auto"/>
        <w:left w:val="none" w:sz="0" w:space="0" w:color="auto"/>
        <w:bottom w:val="none" w:sz="0" w:space="0" w:color="auto"/>
        <w:right w:val="none" w:sz="0" w:space="0" w:color="auto"/>
      </w:divBdr>
      <w:divsChild>
        <w:div w:id="273752205">
          <w:marLeft w:val="0"/>
          <w:marRight w:val="0"/>
          <w:marTop w:val="0"/>
          <w:marBottom w:val="0"/>
          <w:divBdr>
            <w:top w:val="none" w:sz="0" w:space="0" w:color="auto"/>
            <w:left w:val="none" w:sz="0" w:space="0" w:color="auto"/>
            <w:bottom w:val="none" w:sz="0" w:space="0" w:color="auto"/>
            <w:right w:val="none" w:sz="0" w:space="0" w:color="auto"/>
          </w:divBdr>
        </w:div>
      </w:divsChild>
    </w:div>
    <w:div w:id="1344480961">
      <w:bodyDiv w:val="1"/>
      <w:marLeft w:val="0"/>
      <w:marRight w:val="0"/>
      <w:marTop w:val="0"/>
      <w:marBottom w:val="0"/>
      <w:divBdr>
        <w:top w:val="none" w:sz="0" w:space="0" w:color="auto"/>
        <w:left w:val="none" w:sz="0" w:space="0" w:color="auto"/>
        <w:bottom w:val="none" w:sz="0" w:space="0" w:color="auto"/>
        <w:right w:val="none" w:sz="0" w:space="0" w:color="auto"/>
      </w:divBdr>
      <w:divsChild>
        <w:div w:id="906037851">
          <w:marLeft w:val="0"/>
          <w:marRight w:val="0"/>
          <w:marTop w:val="0"/>
          <w:marBottom w:val="0"/>
          <w:divBdr>
            <w:top w:val="none" w:sz="0" w:space="0" w:color="auto"/>
            <w:left w:val="none" w:sz="0" w:space="0" w:color="auto"/>
            <w:bottom w:val="none" w:sz="0" w:space="0" w:color="auto"/>
            <w:right w:val="none" w:sz="0" w:space="0" w:color="auto"/>
          </w:divBdr>
        </w:div>
      </w:divsChild>
    </w:div>
    <w:div w:id="1345353397">
      <w:bodyDiv w:val="1"/>
      <w:marLeft w:val="0"/>
      <w:marRight w:val="0"/>
      <w:marTop w:val="0"/>
      <w:marBottom w:val="0"/>
      <w:divBdr>
        <w:top w:val="none" w:sz="0" w:space="0" w:color="auto"/>
        <w:left w:val="none" w:sz="0" w:space="0" w:color="auto"/>
        <w:bottom w:val="none" w:sz="0" w:space="0" w:color="auto"/>
        <w:right w:val="none" w:sz="0" w:space="0" w:color="auto"/>
      </w:divBdr>
      <w:divsChild>
        <w:div w:id="46876522">
          <w:marLeft w:val="0"/>
          <w:marRight w:val="0"/>
          <w:marTop w:val="0"/>
          <w:marBottom w:val="0"/>
          <w:divBdr>
            <w:top w:val="none" w:sz="0" w:space="0" w:color="auto"/>
            <w:left w:val="none" w:sz="0" w:space="0" w:color="auto"/>
            <w:bottom w:val="none" w:sz="0" w:space="0" w:color="auto"/>
            <w:right w:val="none" w:sz="0" w:space="0" w:color="auto"/>
          </w:divBdr>
        </w:div>
      </w:divsChild>
    </w:div>
    <w:div w:id="1351949695">
      <w:bodyDiv w:val="1"/>
      <w:marLeft w:val="0"/>
      <w:marRight w:val="0"/>
      <w:marTop w:val="0"/>
      <w:marBottom w:val="0"/>
      <w:divBdr>
        <w:top w:val="none" w:sz="0" w:space="0" w:color="auto"/>
        <w:left w:val="none" w:sz="0" w:space="0" w:color="auto"/>
        <w:bottom w:val="none" w:sz="0" w:space="0" w:color="auto"/>
        <w:right w:val="none" w:sz="0" w:space="0" w:color="auto"/>
      </w:divBdr>
    </w:div>
    <w:div w:id="1354068042">
      <w:bodyDiv w:val="1"/>
      <w:marLeft w:val="0"/>
      <w:marRight w:val="0"/>
      <w:marTop w:val="0"/>
      <w:marBottom w:val="0"/>
      <w:divBdr>
        <w:top w:val="none" w:sz="0" w:space="0" w:color="auto"/>
        <w:left w:val="none" w:sz="0" w:space="0" w:color="auto"/>
        <w:bottom w:val="none" w:sz="0" w:space="0" w:color="auto"/>
        <w:right w:val="none" w:sz="0" w:space="0" w:color="auto"/>
      </w:divBdr>
      <w:divsChild>
        <w:div w:id="1498575398">
          <w:marLeft w:val="0"/>
          <w:marRight w:val="0"/>
          <w:marTop w:val="0"/>
          <w:marBottom w:val="0"/>
          <w:divBdr>
            <w:top w:val="none" w:sz="0" w:space="0" w:color="auto"/>
            <w:left w:val="none" w:sz="0" w:space="0" w:color="auto"/>
            <w:bottom w:val="none" w:sz="0" w:space="0" w:color="auto"/>
            <w:right w:val="none" w:sz="0" w:space="0" w:color="auto"/>
          </w:divBdr>
        </w:div>
      </w:divsChild>
    </w:div>
    <w:div w:id="1358003633">
      <w:bodyDiv w:val="1"/>
      <w:marLeft w:val="0"/>
      <w:marRight w:val="0"/>
      <w:marTop w:val="0"/>
      <w:marBottom w:val="0"/>
      <w:divBdr>
        <w:top w:val="none" w:sz="0" w:space="0" w:color="auto"/>
        <w:left w:val="none" w:sz="0" w:space="0" w:color="auto"/>
        <w:bottom w:val="none" w:sz="0" w:space="0" w:color="auto"/>
        <w:right w:val="none" w:sz="0" w:space="0" w:color="auto"/>
      </w:divBdr>
      <w:divsChild>
        <w:div w:id="878011041">
          <w:marLeft w:val="0"/>
          <w:marRight w:val="0"/>
          <w:marTop w:val="0"/>
          <w:marBottom w:val="0"/>
          <w:divBdr>
            <w:top w:val="none" w:sz="0" w:space="0" w:color="auto"/>
            <w:left w:val="none" w:sz="0" w:space="0" w:color="auto"/>
            <w:bottom w:val="none" w:sz="0" w:space="0" w:color="auto"/>
            <w:right w:val="none" w:sz="0" w:space="0" w:color="auto"/>
          </w:divBdr>
        </w:div>
      </w:divsChild>
    </w:div>
    <w:div w:id="1359967137">
      <w:bodyDiv w:val="1"/>
      <w:marLeft w:val="0"/>
      <w:marRight w:val="0"/>
      <w:marTop w:val="0"/>
      <w:marBottom w:val="0"/>
      <w:divBdr>
        <w:top w:val="none" w:sz="0" w:space="0" w:color="auto"/>
        <w:left w:val="none" w:sz="0" w:space="0" w:color="auto"/>
        <w:bottom w:val="none" w:sz="0" w:space="0" w:color="auto"/>
        <w:right w:val="none" w:sz="0" w:space="0" w:color="auto"/>
      </w:divBdr>
      <w:divsChild>
        <w:div w:id="841579387">
          <w:marLeft w:val="0"/>
          <w:marRight w:val="0"/>
          <w:marTop w:val="0"/>
          <w:marBottom w:val="0"/>
          <w:divBdr>
            <w:top w:val="none" w:sz="0" w:space="0" w:color="auto"/>
            <w:left w:val="none" w:sz="0" w:space="0" w:color="auto"/>
            <w:bottom w:val="none" w:sz="0" w:space="0" w:color="auto"/>
            <w:right w:val="none" w:sz="0" w:space="0" w:color="auto"/>
          </w:divBdr>
        </w:div>
      </w:divsChild>
    </w:div>
    <w:div w:id="1365012445">
      <w:bodyDiv w:val="1"/>
      <w:marLeft w:val="0"/>
      <w:marRight w:val="0"/>
      <w:marTop w:val="0"/>
      <w:marBottom w:val="0"/>
      <w:divBdr>
        <w:top w:val="none" w:sz="0" w:space="0" w:color="auto"/>
        <w:left w:val="none" w:sz="0" w:space="0" w:color="auto"/>
        <w:bottom w:val="none" w:sz="0" w:space="0" w:color="auto"/>
        <w:right w:val="none" w:sz="0" w:space="0" w:color="auto"/>
      </w:divBdr>
      <w:divsChild>
        <w:div w:id="1467433801">
          <w:marLeft w:val="0"/>
          <w:marRight w:val="0"/>
          <w:marTop w:val="0"/>
          <w:marBottom w:val="0"/>
          <w:divBdr>
            <w:top w:val="none" w:sz="0" w:space="0" w:color="auto"/>
            <w:left w:val="none" w:sz="0" w:space="0" w:color="auto"/>
            <w:bottom w:val="none" w:sz="0" w:space="0" w:color="auto"/>
            <w:right w:val="none" w:sz="0" w:space="0" w:color="auto"/>
          </w:divBdr>
        </w:div>
      </w:divsChild>
    </w:div>
    <w:div w:id="1365982357">
      <w:bodyDiv w:val="1"/>
      <w:marLeft w:val="0"/>
      <w:marRight w:val="0"/>
      <w:marTop w:val="0"/>
      <w:marBottom w:val="0"/>
      <w:divBdr>
        <w:top w:val="none" w:sz="0" w:space="0" w:color="auto"/>
        <w:left w:val="none" w:sz="0" w:space="0" w:color="auto"/>
        <w:bottom w:val="none" w:sz="0" w:space="0" w:color="auto"/>
        <w:right w:val="none" w:sz="0" w:space="0" w:color="auto"/>
      </w:divBdr>
      <w:divsChild>
        <w:div w:id="1643801923">
          <w:marLeft w:val="0"/>
          <w:marRight w:val="0"/>
          <w:marTop w:val="0"/>
          <w:marBottom w:val="0"/>
          <w:divBdr>
            <w:top w:val="none" w:sz="0" w:space="0" w:color="auto"/>
            <w:left w:val="none" w:sz="0" w:space="0" w:color="auto"/>
            <w:bottom w:val="none" w:sz="0" w:space="0" w:color="auto"/>
            <w:right w:val="none" w:sz="0" w:space="0" w:color="auto"/>
          </w:divBdr>
        </w:div>
      </w:divsChild>
    </w:div>
    <w:div w:id="1368018720">
      <w:bodyDiv w:val="1"/>
      <w:marLeft w:val="0"/>
      <w:marRight w:val="0"/>
      <w:marTop w:val="0"/>
      <w:marBottom w:val="0"/>
      <w:divBdr>
        <w:top w:val="none" w:sz="0" w:space="0" w:color="auto"/>
        <w:left w:val="none" w:sz="0" w:space="0" w:color="auto"/>
        <w:bottom w:val="none" w:sz="0" w:space="0" w:color="auto"/>
        <w:right w:val="none" w:sz="0" w:space="0" w:color="auto"/>
      </w:divBdr>
      <w:divsChild>
        <w:div w:id="107356855">
          <w:marLeft w:val="0"/>
          <w:marRight w:val="0"/>
          <w:marTop w:val="0"/>
          <w:marBottom w:val="0"/>
          <w:divBdr>
            <w:top w:val="none" w:sz="0" w:space="0" w:color="auto"/>
            <w:left w:val="none" w:sz="0" w:space="0" w:color="auto"/>
            <w:bottom w:val="none" w:sz="0" w:space="0" w:color="auto"/>
            <w:right w:val="none" w:sz="0" w:space="0" w:color="auto"/>
          </w:divBdr>
        </w:div>
      </w:divsChild>
    </w:div>
    <w:div w:id="1371026449">
      <w:bodyDiv w:val="1"/>
      <w:marLeft w:val="0"/>
      <w:marRight w:val="0"/>
      <w:marTop w:val="0"/>
      <w:marBottom w:val="0"/>
      <w:divBdr>
        <w:top w:val="none" w:sz="0" w:space="0" w:color="auto"/>
        <w:left w:val="none" w:sz="0" w:space="0" w:color="auto"/>
        <w:bottom w:val="none" w:sz="0" w:space="0" w:color="auto"/>
        <w:right w:val="none" w:sz="0" w:space="0" w:color="auto"/>
      </w:divBdr>
    </w:div>
    <w:div w:id="1378167221">
      <w:bodyDiv w:val="1"/>
      <w:marLeft w:val="0"/>
      <w:marRight w:val="0"/>
      <w:marTop w:val="0"/>
      <w:marBottom w:val="0"/>
      <w:divBdr>
        <w:top w:val="none" w:sz="0" w:space="0" w:color="auto"/>
        <w:left w:val="none" w:sz="0" w:space="0" w:color="auto"/>
        <w:bottom w:val="none" w:sz="0" w:space="0" w:color="auto"/>
        <w:right w:val="none" w:sz="0" w:space="0" w:color="auto"/>
      </w:divBdr>
    </w:div>
    <w:div w:id="1380857385">
      <w:bodyDiv w:val="1"/>
      <w:marLeft w:val="0"/>
      <w:marRight w:val="0"/>
      <w:marTop w:val="0"/>
      <w:marBottom w:val="0"/>
      <w:divBdr>
        <w:top w:val="none" w:sz="0" w:space="0" w:color="auto"/>
        <w:left w:val="none" w:sz="0" w:space="0" w:color="auto"/>
        <w:bottom w:val="none" w:sz="0" w:space="0" w:color="auto"/>
        <w:right w:val="none" w:sz="0" w:space="0" w:color="auto"/>
      </w:divBdr>
    </w:div>
    <w:div w:id="1381980533">
      <w:bodyDiv w:val="1"/>
      <w:marLeft w:val="0"/>
      <w:marRight w:val="0"/>
      <w:marTop w:val="0"/>
      <w:marBottom w:val="0"/>
      <w:divBdr>
        <w:top w:val="none" w:sz="0" w:space="0" w:color="auto"/>
        <w:left w:val="none" w:sz="0" w:space="0" w:color="auto"/>
        <w:bottom w:val="none" w:sz="0" w:space="0" w:color="auto"/>
        <w:right w:val="none" w:sz="0" w:space="0" w:color="auto"/>
      </w:divBdr>
      <w:divsChild>
        <w:div w:id="1436900858">
          <w:marLeft w:val="0"/>
          <w:marRight w:val="0"/>
          <w:marTop w:val="0"/>
          <w:marBottom w:val="0"/>
          <w:divBdr>
            <w:top w:val="none" w:sz="0" w:space="0" w:color="auto"/>
            <w:left w:val="none" w:sz="0" w:space="0" w:color="auto"/>
            <w:bottom w:val="none" w:sz="0" w:space="0" w:color="auto"/>
            <w:right w:val="none" w:sz="0" w:space="0" w:color="auto"/>
          </w:divBdr>
        </w:div>
      </w:divsChild>
    </w:div>
    <w:div w:id="1382171156">
      <w:bodyDiv w:val="1"/>
      <w:marLeft w:val="0"/>
      <w:marRight w:val="0"/>
      <w:marTop w:val="0"/>
      <w:marBottom w:val="0"/>
      <w:divBdr>
        <w:top w:val="none" w:sz="0" w:space="0" w:color="auto"/>
        <w:left w:val="none" w:sz="0" w:space="0" w:color="auto"/>
        <w:bottom w:val="none" w:sz="0" w:space="0" w:color="auto"/>
        <w:right w:val="none" w:sz="0" w:space="0" w:color="auto"/>
      </w:divBdr>
    </w:div>
    <w:div w:id="1383096331">
      <w:bodyDiv w:val="1"/>
      <w:marLeft w:val="0"/>
      <w:marRight w:val="0"/>
      <w:marTop w:val="0"/>
      <w:marBottom w:val="0"/>
      <w:divBdr>
        <w:top w:val="none" w:sz="0" w:space="0" w:color="auto"/>
        <w:left w:val="none" w:sz="0" w:space="0" w:color="auto"/>
        <w:bottom w:val="none" w:sz="0" w:space="0" w:color="auto"/>
        <w:right w:val="none" w:sz="0" w:space="0" w:color="auto"/>
      </w:divBdr>
      <w:divsChild>
        <w:div w:id="1654945696">
          <w:marLeft w:val="0"/>
          <w:marRight w:val="0"/>
          <w:marTop w:val="0"/>
          <w:marBottom w:val="0"/>
          <w:divBdr>
            <w:top w:val="none" w:sz="0" w:space="0" w:color="auto"/>
            <w:left w:val="none" w:sz="0" w:space="0" w:color="auto"/>
            <w:bottom w:val="none" w:sz="0" w:space="0" w:color="auto"/>
            <w:right w:val="none" w:sz="0" w:space="0" w:color="auto"/>
          </w:divBdr>
        </w:div>
      </w:divsChild>
    </w:div>
    <w:div w:id="1384330898">
      <w:bodyDiv w:val="1"/>
      <w:marLeft w:val="0"/>
      <w:marRight w:val="0"/>
      <w:marTop w:val="0"/>
      <w:marBottom w:val="0"/>
      <w:divBdr>
        <w:top w:val="none" w:sz="0" w:space="0" w:color="auto"/>
        <w:left w:val="none" w:sz="0" w:space="0" w:color="auto"/>
        <w:bottom w:val="none" w:sz="0" w:space="0" w:color="auto"/>
        <w:right w:val="none" w:sz="0" w:space="0" w:color="auto"/>
      </w:divBdr>
      <w:divsChild>
        <w:div w:id="1495801286">
          <w:marLeft w:val="0"/>
          <w:marRight w:val="0"/>
          <w:marTop w:val="0"/>
          <w:marBottom w:val="0"/>
          <w:divBdr>
            <w:top w:val="none" w:sz="0" w:space="0" w:color="auto"/>
            <w:left w:val="none" w:sz="0" w:space="0" w:color="auto"/>
            <w:bottom w:val="none" w:sz="0" w:space="0" w:color="auto"/>
            <w:right w:val="none" w:sz="0" w:space="0" w:color="auto"/>
          </w:divBdr>
        </w:div>
      </w:divsChild>
    </w:div>
    <w:div w:id="1390957173">
      <w:bodyDiv w:val="1"/>
      <w:marLeft w:val="0"/>
      <w:marRight w:val="0"/>
      <w:marTop w:val="0"/>
      <w:marBottom w:val="0"/>
      <w:divBdr>
        <w:top w:val="none" w:sz="0" w:space="0" w:color="auto"/>
        <w:left w:val="none" w:sz="0" w:space="0" w:color="auto"/>
        <w:bottom w:val="none" w:sz="0" w:space="0" w:color="auto"/>
        <w:right w:val="none" w:sz="0" w:space="0" w:color="auto"/>
      </w:divBdr>
    </w:div>
    <w:div w:id="1394818095">
      <w:bodyDiv w:val="1"/>
      <w:marLeft w:val="0"/>
      <w:marRight w:val="0"/>
      <w:marTop w:val="0"/>
      <w:marBottom w:val="0"/>
      <w:divBdr>
        <w:top w:val="none" w:sz="0" w:space="0" w:color="auto"/>
        <w:left w:val="none" w:sz="0" w:space="0" w:color="auto"/>
        <w:bottom w:val="none" w:sz="0" w:space="0" w:color="auto"/>
        <w:right w:val="none" w:sz="0" w:space="0" w:color="auto"/>
      </w:divBdr>
      <w:divsChild>
        <w:div w:id="1149831995">
          <w:marLeft w:val="0"/>
          <w:marRight w:val="0"/>
          <w:marTop w:val="0"/>
          <w:marBottom w:val="0"/>
          <w:divBdr>
            <w:top w:val="none" w:sz="0" w:space="0" w:color="auto"/>
            <w:left w:val="none" w:sz="0" w:space="0" w:color="auto"/>
            <w:bottom w:val="none" w:sz="0" w:space="0" w:color="auto"/>
            <w:right w:val="none" w:sz="0" w:space="0" w:color="auto"/>
          </w:divBdr>
        </w:div>
      </w:divsChild>
    </w:div>
    <w:div w:id="1404330155">
      <w:bodyDiv w:val="1"/>
      <w:marLeft w:val="0"/>
      <w:marRight w:val="0"/>
      <w:marTop w:val="0"/>
      <w:marBottom w:val="0"/>
      <w:divBdr>
        <w:top w:val="none" w:sz="0" w:space="0" w:color="auto"/>
        <w:left w:val="none" w:sz="0" w:space="0" w:color="auto"/>
        <w:bottom w:val="none" w:sz="0" w:space="0" w:color="auto"/>
        <w:right w:val="none" w:sz="0" w:space="0" w:color="auto"/>
      </w:divBdr>
      <w:divsChild>
        <w:div w:id="1292320568">
          <w:marLeft w:val="0"/>
          <w:marRight w:val="0"/>
          <w:marTop w:val="0"/>
          <w:marBottom w:val="0"/>
          <w:divBdr>
            <w:top w:val="none" w:sz="0" w:space="0" w:color="auto"/>
            <w:left w:val="none" w:sz="0" w:space="0" w:color="auto"/>
            <w:bottom w:val="none" w:sz="0" w:space="0" w:color="auto"/>
            <w:right w:val="none" w:sz="0" w:space="0" w:color="auto"/>
          </w:divBdr>
        </w:div>
      </w:divsChild>
    </w:div>
    <w:div w:id="1409376752">
      <w:bodyDiv w:val="1"/>
      <w:marLeft w:val="0"/>
      <w:marRight w:val="0"/>
      <w:marTop w:val="0"/>
      <w:marBottom w:val="0"/>
      <w:divBdr>
        <w:top w:val="none" w:sz="0" w:space="0" w:color="auto"/>
        <w:left w:val="none" w:sz="0" w:space="0" w:color="auto"/>
        <w:bottom w:val="none" w:sz="0" w:space="0" w:color="auto"/>
        <w:right w:val="none" w:sz="0" w:space="0" w:color="auto"/>
      </w:divBdr>
    </w:div>
    <w:div w:id="1411124508">
      <w:bodyDiv w:val="1"/>
      <w:marLeft w:val="0"/>
      <w:marRight w:val="0"/>
      <w:marTop w:val="0"/>
      <w:marBottom w:val="0"/>
      <w:divBdr>
        <w:top w:val="none" w:sz="0" w:space="0" w:color="auto"/>
        <w:left w:val="none" w:sz="0" w:space="0" w:color="auto"/>
        <w:bottom w:val="none" w:sz="0" w:space="0" w:color="auto"/>
        <w:right w:val="none" w:sz="0" w:space="0" w:color="auto"/>
      </w:divBdr>
    </w:div>
    <w:div w:id="1413048203">
      <w:bodyDiv w:val="1"/>
      <w:marLeft w:val="0"/>
      <w:marRight w:val="0"/>
      <w:marTop w:val="0"/>
      <w:marBottom w:val="0"/>
      <w:divBdr>
        <w:top w:val="none" w:sz="0" w:space="0" w:color="auto"/>
        <w:left w:val="none" w:sz="0" w:space="0" w:color="auto"/>
        <w:bottom w:val="none" w:sz="0" w:space="0" w:color="auto"/>
        <w:right w:val="none" w:sz="0" w:space="0" w:color="auto"/>
      </w:divBdr>
      <w:divsChild>
        <w:div w:id="1152520829">
          <w:marLeft w:val="0"/>
          <w:marRight w:val="0"/>
          <w:marTop w:val="0"/>
          <w:marBottom w:val="0"/>
          <w:divBdr>
            <w:top w:val="none" w:sz="0" w:space="0" w:color="auto"/>
            <w:left w:val="none" w:sz="0" w:space="0" w:color="auto"/>
            <w:bottom w:val="none" w:sz="0" w:space="0" w:color="auto"/>
            <w:right w:val="none" w:sz="0" w:space="0" w:color="auto"/>
          </w:divBdr>
        </w:div>
      </w:divsChild>
    </w:div>
    <w:div w:id="1420179692">
      <w:bodyDiv w:val="1"/>
      <w:marLeft w:val="0"/>
      <w:marRight w:val="0"/>
      <w:marTop w:val="0"/>
      <w:marBottom w:val="0"/>
      <w:divBdr>
        <w:top w:val="none" w:sz="0" w:space="0" w:color="auto"/>
        <w:left w:val="none" w:sz="0" w:space="0" w:color="auto"/>
        <w:bottom w:val="none" w:sz="0" w:space="0" w:color="auto"/>
        <w:right w:val="none" w:sz="0" w:space="0" w:color="auto"/>
      </w:divBdr>
      <w:divsChild>
        <w:div w:id="1003095236">
          <w:marLeft w:val="0"/>
          <w:marRight w:val="0"/>
          <w:marTop w:val="0"/>
          <w:marBottom w:val="0"/>
          <w:divBdr>
            <w:top w:val="none" w:sz="0" w:space="0" w:color="auto"/>
            <w:left w:val="none" w:sz="0" w:space="0" w:color="auto"/>
            <w:bottom w:val="none" w:sz="0" w:space="0" w:color="auto"/>
            <w:right w:val="none" w:sz="0" w:space="0" w:color="auto"/>
          </w:divBdr>
        </w:div>
      </w:divsChild>
    </w:div>
    <w:div w:id="1420519766">
      <w:bodyDiv w:val="1"/>
      <w:marLeft w:val="0"/>
      <w:marRight w:val="0"/>
      <w:marTop w:val="0"/>
      <w:marBottom w:val="0"/>
      <w:divBdr>
        <w:top w:val="none" w:sz="0" w:space="0" w:color="auto"/>
        <w:left w:val="none" w:sz="0" w:space="0" w:color="auto"/>
        <w:bottom w:val="none" w:sz="0" w:space="0" w:color="auto"/>
        <w:right w:val="none" w:sz="0" w:space="0" w:color="auto"/>
      </w:divBdr>
    </w:div>
    <w:div w:id="1421676170">
      <w:bodyDiv w:val="1"/>
      <w:marLeft w:val="0"/>
      <w:marRight w:val="0"/>
      <w:marTop w:val="0"/>
      <w:marBottom w:val="0"/>
      <w:divBdr>
        <w:top w:val="none" w:sz="0" w:space="0" w:color="auto"/>
        <w:left w:val="none" w:sz="0" w:space="0" w:color="auto"/>
        <w:bottom w:val="none" w:sz="0" w:space="0" w:color="auto"/>
        <w:right w:val="none" w:sz="0" w:space="0" w:color="auto"/>
      </w:divBdr>
    </w:div>
    <w:div w:id="1422485803">
      <w:bodyDiv w:val="1"/>
      <w:marLeft w:val="0"/>
      <w:marRight w:val="0"/>
      <w:marTop w:val="0"/>
      <w:marBottom w:val="0"/>
      <w:divBdr>
        <w:top w:val="none" w:sz="0" w:space="0" w:color="auto"/>
        <w:left w:val="none" w:sz="0" w:space="0" w:color="auto"/>
        <w:bottom w:val="none" w:sz="0" w:space="0" w:color="auto"/>
        <w:right w:val="none" w:sz="0" w:space="0" w:color="auto"/>
      </w:divBdr>
    </w:div>
    <w:div w:id="1424571787">
      <w:bodyDiv w:val="1"/>
      <w:marLeft w:val="0"/>
      <w:marRight w:val="0"/>
      <w:marTop w:val="0"/>
      <w:marBottom w:val="0"/>
      <w:divBdr>
        <w:top w:val="none" w:sz="0" w:space="0" w:color="auto"/>
        <w:left w:val="none" w:sz="0" w:space="0" w:color="auto"/>
        <w:bottom w:val="none" w:sz="0" w:space="0" w:color="auto"/>
        <w:right w:val="none" w:sz="0" w:space="0" w:color="auto"/>
      </w:divBdr>
    </w:div>
    <w:div w:id="1426539586">
      <w:bodyDiv w:val="1"/>
      <w:marLeft w:val="0"/>
      <w:marRight w:val="0"/>
      <w:marTop w:val="0"/>
      <w:marBottom w:val="0"/>
      <w:divBdr>
        <w:top w:val="none" w:sz="0" w:space="0" w:color="auto"/>
        <w:left w:val="none" w:sz="0" w:space="0" w:color="auto"/>
        <w:bottom w:val="none" w:sz="0" w:space="0" w:color="auto"/>
        <w:right w:val="none" w:sz="0" w:space="0" w:color="auto"/>
      </w:divBdr>
      <w:divsChild>
        <w:div w:id="1362243069">
          <w:marLeft w:val="0"/>
          <w:marRight w:val="0"/>
          <w:marTop w:val="0"/>
          <w:marBottom w:val="0"/>
          <w:divBdr>
            <w:top w:val="none" w:sz="0" w:space="0" w:color="auto"/>
            <w:left w:val="none" w:sz="0" w:space="0" w:color="auto"/>
            <w:bottom w:val="none" w:sz="0" w:space="0" w:color="auto"/>
            <w:right w:val="none" w:sz="0" w:space="0" w:color="auto"/>
          </w:divBdr>
          <w:divsChild>
            <w:div w:id="6476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3112">
      <w:bodyDiv w:val="1"/>
      <w:marLeft w:val="0"/>
      <w:marRight w:val="0"/>
      <w:marTop w:val="0"/>
      <w:marBottom w:val="0"/>
      <w:divBdr>
        <w:top w:val="none" w:sz="0" w:space="0" w:color="auto"/>
        <w:left w:val="none" w:sz="0" w:space="0" w:color="auto"/>
        <w:bottom w:val="none" w:sz="0" w:space="0" w:color="auto"/>
        <w:right w:val="none" w:sz="0" w:space="0" w:color="auto"/>
      </w:divBdr>
    </w:div>
    <w:div w:id="1434476775">
      <w:bodyDiv w:val="1"/>
      <w:marLeft w:val="0"/>
      <w:marRight w:val="0"/>
      <w:marTop w:val="0"/>
      <w:marBottom w:val="0"/>
      <w:divBdr>
        <w:top w:val="none" w:sz="0" w:space="0" w:color="auto"/>
        <w:left w:val="none" w:sz="0" w:space="0" w:color="auto"/>
        <w:bottom w:val="none" w:sz="0" w:space="0" w:color="auto"/>
        <w:right w:val="none" w:sz="0" w:space="0" w:color="auto"/>
      </w:divBdr>
      <w:divsChild>
        <w:div w:id="1584953778">
          <w:marLeft w:val="0"/>
          <w:marRight w:val="0"/>
          <w:marTop w:val="0"/>
          <w:marBottom w:val="0"/>
          <w:divBdr>
            <w:top w:val="none" w:sz="0" w:space="0" w:color="auto"/>
            <w:left w:val="none" w:sz="0" w:space="0" w:color="auto"/>
            <w:bottom w:val="none" w:sz="0" w:space="0" w:color="auto"/>
            <w:right w:val="none" w:sz="0" w:space="0" w:color="auto"/>
          </w:divBdr>
        </w:div>
      </w:divsChild>
    </w:div>
    <w:div w:id="1435705269">
      <w:bodyDiv w:val="1"/>
      <w:marLeft w:val="0"/>
      <w:marRight w:val="0"/>
      <w:marTop w:val="0"/>
      <w:marBottom w:val="0"/>
      <w:divBdr>
        <w:top w:val="none" w:sz="0" w:space="0" w:color="auto"/>
        <w:left w:val="none" w:sz="0" w:space="0" w:color="auto"/>
        <w:bottom w:val="none" w:sz="0" w:space="0" w:color="auto"/>
        <w:right w:val="none" w:sz="0" w:space="0" w:color="auto"/>
      </w:divBdr>
      <w:divsChild>
        <w:div w:id="1212227915">
          <w:marLeft w:val="0"/>
          <w:marRight w:val="0"/>
          <w:marTop w:val="0"/>
          <w:marBottom w:val="0"/>
          <w:divBdr>
            <w:top w:val="none" w:sz="0" w:space="0" w:color="auto"/>
            <w:left w:val="none" w:sz="0" w:space="0" w:color="auto"/>
            <w:bottom w:val="none" w:sz="0" w:space="0" w:color="auto"/>
            <w:right w:val="none" w:sz="0" w:space="0" w:color="auto"/>
          </w:divBdr>
        </w:div>
      </w:divsChild>
    </w:div>
    <w:div w:id="1444304478">
      <w:bodyDiv w:val="1"/>
      <w:marLeft w:val="0"/>
      <w:marRight w:val="0"/>
      <w:marTop w:val="0"/>
      <w:marBottom w:val="0"/>
      <w:divBdr>
        <w:top w:val="none" w:sz="0" w:space="0" w:color="auto"/>
        <w:left w:val="none" w:sz="0" w:space="0" w:color="auto"/>
        <w:bottom w:val="none" w:sz="0" w:space="0" w:color="auto"/>
        <w:right w:val="none" w:sz="0" w:space="0" w:color="auto"/>
      </w:divBdr>
      <w:divsChild>
        <w:div w:id="247816444">
          <w:marLeft w:val="0"/>
          <w:marRight w:val="0"/>
          <w:marTop w:val="0"/>
          <w:marBottom w:val="0"/>
          <w:divBdr>
            <w:top w:val="none" w:sz="0" w:space="0" w:color="auto"/>
            <w:left w:val="none" w:sz="0" w:space="0" w:color="auto"/>
            <w:bottom w:val="none" w:sz="0" w:space="0" w:color="auto"/>
            <w:right w:val="none" w:sz="0" w:space="0" w:color="auto"/>
          </w:divBdr>
        </w:div>
      </w:divsChild>
    </w:div>
    <w:div w:id="1445808023">
      <w:bodyDiv w:val="1"/>
      <w:marLeft w:val="0"/>
      <w:marRight w:val="0"/>
      <w:marTop w:val="0"/>
      <w:marBottom w:val="0"/>
      <w:divBdr>
        <w:top w:val="none" w:sz="0" w:space="0" w:color="auto"/>
        <w:left w:val="none" w:sz="0" w:space="0" w:color="auto"/>
        <w:bottom w:val="none" w:sz="0" w:space="0" w:color="auto"/>
        <w:right w:val="none" w:sz="0" w:space="0" w:color="auto"/>
      </w:divBdr>
      <w:divsChild>
        <w:div w:id="623000766">
          <w:marLeft w:val="0"/>
          <w:marRight w:val="0"/>
          <w:marTop w:val="0"/>
          <w:marBottom w:val="0"/>
          <w:divBdr>
            <w:top w:val="none" w:sz="0" w:space="0" w:color="auto"/>
            <w:left w:val="none" w:sz="0" w:space="0" w:color="auto"/>
            <w:bottom w:val="none" w:sz="0" w:space="0" w:color="auto"/>
            <w:right w:val="none" w:sz="0" w:space="0" w:color="auto"/>
          </w:divBdr>
        </w:div>
      </w:divsChild>
    </w:div>
    <w:div w:id="1462385652">
      <w:bodyDiv w:val="1"/>
      <w:marLeft w:val="0"/>
      <w:marRight w:val="0"/>
      <w:marTop w:val="0"/>
      <w:marBottom w:val="0"/>
      <w:divBdr>
        <w:top w:val="none" w:sz="0" w:space="0" w:color="auto"/>
        <w:left w:val="none" w:sz="0" w:space="0" w:color="auto"/>
        <w:bottom w:val="none" w:sz="0" w:space="0" w:color="auto"/>
        <w:right w:val="none" w:sz="0" w:space="0" w:color="auto"/>
      </w:divBdr>
      <w:divsChild>
        <w:div w:id="1756396551">
          <w:marLeft w:val="0"/>
          <w:marRight w:val="0"/>
          <w:marTop w:val="0"/>
          <w:marBottom w:val="0"/>
          <w:divBdr>
            <w:top w:val="none" w:sz="0" w:space="0" w:color="auto"/>
            <w:left w:val="none" w:sz="0" w:space="0" w:color="auto"/>
            <w:bottom w:val="none" w:sz="0" w:space="0" w:color="auto"/>
            <w:right w:val="none" w:sz="0" w:space="0" w:color="auto"/>
          </w:divBdr>
        </w:div>
      </w:divsChild>
    </w:div>
    <w:div w:id="1463109364">
      <w:bodyDiv w:val="1"/>
      <w:marLeft w:val="0"/>
      <w:marRight w:val="0"/>
      <w:marTop w:val="0"/>
      <w:marBottom w:val="0"/>
      <w:divBdr>
        <w:top w:val="none" w:sz="0" w:space="0" w:color="auto"/>
        <w:left w:val="none" w:sz="0" w:space="0" w:color="auto"/>
        <w:bottom w:val="none" w:sz="0" w:space="0" w:color="auto"/>
        <w:right w:val="none" w:sz="0" w:space="0" w:color="auto"/>
      </w:divBdr>
    </w:div>
    <w:div w:id="1468015904">
      <w:bodyDiv w:val="1"/>
      <w:marLeft w:val="0"/>
      <w:marRight w:val="0"/>
      <w:marTop w:val="0"/>
      <w:marBottom w:val="0"/>
      <w:divBdr>
        <w:top w:val="none" w:sz="0" w:space="0" w:color="auto"/>
        <w:left w:val="none" w:sz="0" w:space="0" w:color="auto"/>
        <w:bottom w:val="none" w:sz="0" w:space="0" w:color="auto"/>
        <w:right w:val="none" w:sz="0" w:space="0" w:color="auto"/>
      </w:divBdr>
    </w:div>
    <w:div w:id="1469398216">
      <w:bodyDiv w:val="1"/>
      <w:marLeft w:val="0"/>
      <w:marRight w:val="0"/>
      <w:marTop w:val="0"/>
      <w:marBottom w:val="0"/>
      <w:divBdr>
        <w:top w:val="none" w:sz="0" w:space="0" w:color="auto"/>
        <w:left w:val="none" w:sz="0" w:space="0" w:color="auto"/>
        <w:bottom w:val="none" w:sz="0" w:space="0" w:color="auto"/>
        <w:right w:val="none" w:sz="0" w:space="0" w:color="auto"/>
      </w:divBdr>
    </w:div>
    <w:div w:id="1474323731">
      <w:bodyDiv w:val="1"/>
      <w:marLeft w:val="0"/>
      <w:marRight w:val="0"/>
      <w:marTop w:val="0"/>
      <w:marBottom w:val="0"/>
      <w:divBdr>
        <w:top w:val="none" w:sz="0" w:space="0" w:color="auto"/>
        <w:left w:val="none" w:sz="0" w:space="0" w:color="auto"/>
        <w:bottom w:val="none" w:sz="0" w:space="0" w:color="auto"/>
        <w:right w:val="none" w:sz="0" w:space="0" w:color="auto"/>
      </w:divBdr>
    </w:div>
    <w:div w:id="1476950414">
      <w:bodyDiv w:val="1"/>
      <w:marLeft w:val="0"/>
      <w:marRight w:val="0"/>
      <w:marTop w:val="0"/>
      <w:marBottom w:val="0"/>
      <w:divBdr>
        <w:top w:val="none" w:sz="0" w:space="0" w:color="auto"/>
        <w:left w:val="none" w:sz="0" w:space="0" w:color="auto"/>
        <w:bottom w:val="none" w:sz="0" w:space="0" w:color="auto"/>
        <w:right w:val="none" w:sz="0" w:space="0" w:color="auto"/>
      </w:divBdr>
      <w:divsChild>
        <w:div w:id="267009040">
          <w:marLeft w:val="0"/>
          <w:marRight w:val="0"/>
          <w:marTop w:val="0"/>
          <w:marBottom w:val="0"/>
          <w:divBdr>
            <w:top w:val="none" w:sz="0" w:space="0" w:color="auto"/>
            <w:left w:val="none" w:sz="0" w:space="0" w:color="auto"/>
            <w:bottom w:val="none" w:sz="0" w:space="0" w:color="auto"/>
            <w:right w:val="none" w:sz="0" w:space="0" w:color="auto"/>
          </w:divBdr>
        </w:div>
      </w:divsChild>
    </w:div>
    <w:div w:id="1477409210">
      <w:bodyDiv w:val="1"/>
      <w:marLeft w:val="0"/>
      <w:marRight w:val="0"/>
      <w:marTop w:val="0"/>
      <w:marBottom w:val="0"/>
      <w:divBdr>
        <w:top w:val="none" w:sz="0" w:space="0" w:color="auto"/>
        <w:left w:val="none" w:sz="0" w:space="0" w:color="auto"/>
        <w:bottom w:val="none" w:sz="0" w:space="0" w:color="auto"/>
        <w:right w:val="none" w:sz="0" w:space="0" w:color="auto"/>
      </w:divBdr>
    </w:div>
    <w:div w:id="1477452164">
      <w:bodyDiv w:val="1"/>
      <w:marLeft w:val="0"/>
      <w:marRight w:val="0"/>
      <w:marTop w:val="0"/>
      <w:marBottom w:val="0"/>
      <w:divBdr>
        <w:top w:val="none" w:sz="0" w:space="0" w:color="auto"/>
        <w:left w:val="none" w:sz="0" w:space="0" w:color="auto"/>
        <w:bottom w:val="none" w:sz="0" w:space="0" w:color="auto"/>
        <w:right w:val="none" w:sz="0" w:space="0" w:color="auto"/>
      </w:divBdr>
      <w:divsChild>
        <w:div w:id="709113762">
          <w:marLeft w:val="0"/>
          <w:marRight w:val="0"/>
          <w:marTop w:val="0"/>
          <w:marBottom w:val="0"/>
          <w:divBdr>
            <w:top w:val="none" w:sz="0" w:space="0" w:color="auto"/>
            <w:left w:val="none" w:sz="0" w:space="0" w:color="auto"/>
            <w:bottom w:val="none" w:sz="0" w:space="0" w:color="auto"/>
            <w:right w:val="none" w:sz="0" w:space="0" w:color="auto"/>
          </w:divBdr>
        </w:div>
      </w:divsChild>
    </w:div>
    <w:div w:id="1481772169">
      <w:bodyDiv w:val="1"/>
      <w:marLeft w:val="0"/>
      <w:marRight w:val="0"/>
      <w:marTop w:val="0"/>
      <w:marBottom w:val="0"/>
      <w:divBdr>
        <w:top w:val="none" w:sz="0" w:space="0" w:color="auto"/>
        <w:left w:val="none" w:sz="0" w:space="0" w:color="auto"/>
        <w:bottom w:val="none" w:sz="0" w:space="0" w:color="auto"/>
        <w:right w:val="none" w:sz="0" w:space="0" w:color="auto"/>
      </w:divBdr>
    </w:div>
    <w:div w:id="1481800297">
      <w:bodyDiv w:val="1"/>
      <w:marLeft w:val="0"/>
      <w:marRight w:val="0"/>
      <w:marTop w:val="0"/>
      <w:marBottom w:val="0"/>
      <w:divBdr>
        <w:top w:val="none" w:sz="0" w:space="0" w:color="auto"/>
        <w:left w:val="none" w:sz="0" w:space="0" w:color="auto"/>
        <w:bottom w:val="none" w:sz="0" w:space="0" w:color="auto"/>
        <w:right w:val="none" w:sz="0" w:space="0" w:color="auto"/>
      </w:divBdr>
      <w:divsChild>
        <w:div w:id="254943180">
          <w:marLeft w:val="0"/>
          <w:marRight w:val="0"/>
          <w:marTop w:val="0"/>
          <w:marBottom w:val="0"/>
          <w:divBdr>
            <w:top w:val="none" w:sz="0" w:space="0" w:color="auto"/>
            <w:left w:val="none" w:sz="0" w:space="0" w:color="auto"/>
            <w:bottom w:val="none" w:sz="0" w:space="0" w:color="auto"/>
            <w:right w:val="none" w:sz="0" w:space="0" w:color="auto"/>
          </w:divBdr>
        </w:div>
      </w:divsChild>
    </w:div>
    <w:div w:id="1485462785">
      <w:bodyDiv w:val="1"/>
      <w:marLeft w:val="0"/>
      <w:marRight w:val="0"/>
      <w:marTop w:val="0"/>
      <w:marBottom w:val="0"/>
      <w:divBdr>
        <w:top w:val="none" w:sz="0" w:space="0" w:color="auto"/>
        <w:left w:val="none" w:sz="0" w:space="0" w:color="auto"/>
        <w:bottom w:val="none" w:sz="0" w:space="0" w:color="auto"/>
        <w:right w:val="none" w:sz="0" w:space="0" w:color="auto"/>
      </w:divBdr>
      <w:divsChild>
        <w:div w:id="1040740535">
          <w:marLeft w:val="0"/>
          <w:marRight w:val="0"/>
          <w:marTop w:val="0"/>
          <w:marBottom w:val="0"/>
          <w:divBdr>
            <w:top w:val="none" w:sz="0" w:space="0" w:color="auto"/>
            <w:left w:val="none" w:sz="0" w:space="0" w:color="auto"/>
            <w:bottom w:val="none" w:sz="0" w:space="0" w:color="auto"/>
            <w:right w:val="none" w:sz="0" w:space="0" w:color="auto"/>
          </w:divBdr>
        </w:div>
      </w:divsChild>
    </w:div>
    <w:div w:id="1494178177">
      <w:bodyDiv w:val="1"/>
      <w:marLeft w:val="0"/>
      <w:marRight w:val="0"/>
      <w:marTop w:val="0"/>
      <w:marBottom w:val="0"/>
      <w:divBdr>
        <w:top w:val="none" w:sz="0" w:space="0" w:color="auto"/>
        <w:left w:val="none" w:sz="0" w:space="0" w:color="auto"/>
        <w:bottom w:val="none" w:sz="0" w:space="0" w:color="auto"/>
        <w:right w:val="none" w:sz="0" w:space="0" w:color="auto"/>
      </w:divBdr>
      <w:divsChild>
        <w:div w:id="587622596">
          <w:marLeft w:val="0"/>
          <w:marRight w:val="0"/>
          <w:marTop w:val="0"/>
          <w:marBottom w:val="0"/>
          <w:divBdr>
            <w:top w:val="none" w:sz="0" w:space="0" w:color="auto"/>
            <w:left w:val="none" w:sz="0" w:space="0" w:color="auto"/>
            <w:bottom w:val="none" w:sz="0" w:space="0" w:color="auto"/>
            <w:right w:val="none" w:sz="0" w:space="0" w:color="auto"/>
          </w:divBdr>
        </w:div>
      </w:divsChild>
    </w:div>
    <w:div w:id="1494877908">
      <w:bodyDiv w:val="1"/>
      <w:marLeft w:val="0"/>
      <w:marRight w:val="0"/>
      <w:marTop w:val="0"/>
      <w:marBottom w:val="0"/>
      <w:divBdr>
        <w:top w:val="none" w:sz="0" w:space="0" w:color="auto"/>
        <w:left w:val="none" w:sz="0" w:space="0" w:color="auto"/>
        <w:bottom w:val="none" w:sz="0" w:space="0" w:color="auto"/>
        <w:right w:val="none" w:sz="0" w:space="0" w:color="auto"/>
      </w:divBdr>
      <w:divsChild>
        <w:div w:id="6491466">
          <w:marLeft w:val="0"/>
          <w:marRight w:val="0"/>
          <w:marTop w:val="0"/>
          <w:marBottom w:val="0"/>
          <w:divBdr>
            <w:top w:val="none" w:sz="0" w:space="0" w:color="auto"/>
            <w:left w:val="none" w:sz="0" w:space="0" w:color="auto"/>
            <w:bottom w:val="none" w:sz="0" w:space="0" w:color="auto"/>
            <w:right w:val="none" w:sz="0" w:space="0" w:color="auto"/>
          </w:divBdr>
        </w:div>
      </w:divsChild>
    </w:div>
    <w:div w:id="1495996598">
      <w:bodyDiv w:val="1"/>
      <w:marLeft w:val="0"/>
      <w:marRight w:val="0"/>
      <w:marTop w:val="0"/>
      <w:marBottom w:val="0"/>
      <w:divBdr>
        <w:top w:val="none" w:sz="0" w:space="0" w:color="auto"/>
        <w:left w:val="none" w:sz="0" w:space="0" w:color="auto"/>
        <w:bottom w:val="none" w:sz="0" w:space="0" w:color="auto"/>
        <w:right w:val="none" w:sz="0" w:space="0" w:color="auto"/>
      </w:divBdr>
    </w:div>
    <w:div w:id="1498964211">
      <w:bodyDiv w:val="1"/>
      <w:marLeft w:val="0"/>
      <w:marRight w:val="0"/>
      <w:marTop w:val="0"/>
      <w:marBottom w:val="0"/>
      <w:divBdr>
        <w:top w:val="none" w:sz="0" w:space="0" w:color="auto"/>
        <w:left w:val="none" w:sz="0" w:space="0" w:color="auto"/>
        <w:bottom w:val="none" w:sz="0" w:space="0" w:color="auto"/>
        <w:right w:val="none" w:sz="0" w:space="0" w:color="auto"/>
      </w:divBdr>
    </w:div>
    <w:div w:id="1499417852">
      <w:bodyDiv w:val="1"/>
      <w:marLeft w:val="0"/>
      <w:marRight w:val="0"/>
      <w:marTop w:val="0"/>
      <w:marBottom w:val="0"/>
      <w:divBdr>
        <w:top w:val="none" w:sz="0" w:space="0" w:color="auto"/>
        <w:left w:val="none" w:sz="0" w:space="0" w:color="auto"/>
        <w:bottom w:val="none" w:sz="0" w:space="0" w:color="auto"/>
        <w:right w:val="none" w:sz="0" w:space="0" w:color="auto"/>
      </w:divBdr>
      <w:divsChild>
        <w:div w:id="1920484009">
          <w:marLeft w:val="0"/>
          <w:marRight w:val="0"/>
          <w:marTop w:val="0"/>
          <w:marBottom w:val="0"/>
          <w:divBdr>
            <w:top w:val="none" w:sz="0" w:space="0" w:color="auto"/>
            <w:left w:val="none" w:sz="0" w:space="0" w:color="auto"/>
            <w:bottom w:val="none" w:sz="0" w:space="0" w:color="auto"/>
            <w:right w:val="none" w:sz="0" w:space="0" w:color="auto"/>
          </w:divBdr>
        </w:div>
      </w:divsChild>
    </w:div>
    <w:div w:id="1499685353">
      <w:bodyDiv w:val="1"/>
      <w:marLeft w:val="0"/>
      <w:marRight w:val="0"/>
      <w:marTop w:val="0"/>
      <w:marBottom w:val="0"/>
      <w:divBdr>
        <w:top w:val="none" w:sz="0" w:space="0" w:color="auto"/>
        <w:left w:val="none" w:sz="0" w:space="0" w:color="auto"/>
        <w:bottom w:val="none" w:sz="0" w:space="0" w:color="auto"/>
        <w:right w:val="none" w:sz="0" w:space="0" w:color="auto"/>
      </w:divBdr>
    </w:div>
    <w:div w:id="1508442625">
      <w:bodyDiv w:val="1"/>
      <w:marLeft w:val="0"/>
      <w:marRight w:val="0"/>
      <w:marTop w:val="0"/>
      <w:marBottom w:val="0"/>
      <w:divBdr>
        <w:top w:val="none" w:sz="0" w:space="0" w:color="auto"/>
        <w:left w:val="none" w:sz="0" w:space="0" w:color="auto"/>
        <w:bottom w:val="none" w:sz="0" w:space="0" w:color="auto"/>
        <w:right w:val="none" w:sz="0" w:space="0" w:color="auto"/>
      </w:divBdr>
    </w:div>
    <w:div w:id="1515418230">
      <w:bodyDiv w:val="1"/>
      <w:marLeft w:val="0"/>
      <w:marRight w:val="0"/>
      <w:marTop w:val="0"/>
      <w:marBottom w:val="0"/>
      <w:divBdr>
        <w:top w:val="none" w:sz="0" w:space="0" w:color="auto"/>
        <w:left w:val="none" w:sz="0" w:space="0" w:color="auto"/>
        <w:bottom w:val="none" w:sz="0" w:space="0" w:color="auto"/>
        <w:right w:val="none" w:sz="0" w:space="0" w:color="auto"/>
      </w:divBdr>
    </w:div>
    <w:div w:id="1515917958">
      <w:bodyDiv w:val="1"/>
      <w:marLeft w:val="0"/>
      <w:marRight w:val="0"/>
      <w:marTop w:val="0"/>
      <w:marBottom w:val="0"/>
      <w:divBdr>
        <w:top w:val="none" w:sz="0" w:space="0" w:color="auto"/>
        <w:left w:val="none" w:sz="0" w:space="0" w:color="auto"/>
        <w:bottom w:val="none" w:sz="0" w:space="0" w:color="auto"/>
        <w:right w:val="none" w:sz="0" w:space="0" w:color="auto"/>
      </w:divBdr>
    </w:div>
    <w:div w:id="1516651242">
      <w:bodyDiv w:val="1"/>
      <w:marLeft w:val="0"/>
      <w:marRight w:val="0"/>
      <w:marTop w:val="0"/>
      <w:marBottom w:val="0"/>
      <w:divBdr>
        <w:top w:val="none" w:sz="0" w:space="0" w:color="auto"/>
        <w:left w:val="none" w:sz="0" w:space="0" w:color="auto"/>
        <w:bottom w:val="none" w:sz="0" w:space="0" w:color="auto"/>
        <w:right w:val="none" w:sz="0" w:space="0" w:color="auto"/>
      </w:divBdr>
      <w:divsChild>
        <w:div w:id="218446144">
          <w:marLeft w:val="0"/>
          <w:marRight w:val="0"/>
          <w:marTop w:val="0"/>
          <w:marBottom w:val="0"/>
          <w:divBdr>
            <w:top w:val="none" w:sz="0" w:space="0" w:color="auto"/>
            <w:left w:val="none" w:sz="0" w:space="0" w:color="auto"/>
            <w:bottom w:val="none" w:sz="0" w:space="0" w:color="auto"/>
            <w:right w:val="none" w:sz="0" w:space="0" w:color="auto"/>
          </w:divBdr>
        </w:div>
      </w:divsChild>
    </w:div>
    <w:div w:id="1516767781">
      <w:bodyDiv w:val="1"/>
      <w:marLeft w:val="0"/>
      <w:marRight w:val="0"/>
      <w:marTop w:val="0"/>
      <w:marBottom w:val="0"/>
      <w:divBdr>
        <w:top w:val="none" w:sz="0" w:space="0" w:color="auto"/>
        <w:left w:val="none" w:sz="0" w:space="0" w:color="auto"/>
        <w:bottom w:val="none" w:sz="0" w:space="0" w:color="auto"/>
        <w:right w:val="none" w:sz="0" w:space="0" w:color="auto"/>
      </w:divBdr>
      <w:divsChild>
        <w:div w:id="1360475102">
          <w:marLeft w:val="0"/>
          <w:marRight w:val="0"/>
          <w:marTop w:val="0"/>
          <w:marBottom w:val="0"/>
          <w:divBdr>
            <w:top w:val="none" w:sz="0" w:space="0" w:color="auto"/>
            <w:left w:val="none" w:sz="0" w:space="0" w:color="auto"/>
            <w:bottom w:val="none" w:sz="0" w:space="0" w:color="auto"/>
            <w:right w:val="none" w:sz="0" w:space="0" w:color="auto"/>
          </w:divBdr>
        </w:div>
      </w:divsChild>
    </w:div>
    <w:div w:id="1519932550">
      <w:bodyDiv w:val="1"/>
      <w:marLeft w:val="0"/>
      <w:marRight w:val="0"/>
      <w:marTop w:val="0"/>
      <w:marBottom w:val="0"/>
      <w:divBdr>
        <w:top w:val="none" w:sz="0" w:space="0" w:color="auto"/>
        <w:left w:val="none" w:sz="0" w:space="0" w:color="auto"/>
        <w:bottom w:val="none" w:sz="0" w:space="0" w:color="auto"/>
        <w:right w:val="none" w:sz="0" w:space="0" w:color="auto"/>
      </w:divBdr>
      <w:divsChild>
        <w:div w:id="408775440">
          <w:marLeft w:val="0"/>
          <w:marRight w:val="0"/>
          <w:marTop w:val="0"/>
          <w:marBottom w:val="0"/>
          <w:divBdr>
            <w:top w:val="none" w:sz="0" w:space="0" w:color="auto"/>
            <w:left w:val="none" w:sz="0" w:space="0" w:color="auto"/>
            <w:bottom w:val="none" w:sz="0" w:space="0" w:color="auto"/>
            <w:right w:val="none" w:sz="0" w:space="0" w:color="auto"/>
          </w:divBdr>
        </w:div>
      </w:divsChild>
    </w:div>
    <w:div w:id="1520578661">
      <w:bodyDiv w:val="1"/>
      <w:marLeft w:val="0"/>
      <w:marRight w:val="0"/>
      <w:marTop w:val="0"/>
      <w:marBottom w:val="0"/>
      <w:divBdr>
        <w:top w:val="none" w:sz="0" w:space="0" w:color="auto"/>
        <w:left w:val="none" w:sz="0" w:space="0" w:color="auto"/>
        <w:bottom w:val="none" w:sz="0" w:space="0" w:color="auto"/>
        <w:right w:val="none" w:sz="0" w:space="0" w:color="auto"/>
      </w:divBdr>
    </w:div>
    <w:div w:id="1522940100">
      <w:bodyDiv w:val="1"/>
      <w:marLeft w:val="0"/>
      <w:marRight w:val="0"/>
      <w:marTop w:val="0"/>
      <w:marBottom w:val="0"/>
      <w:divBdr>
        <w:top w:val="none" w:sz="0" w:space="0" w:color="auto"/>
        <w:left w:val="none" w:sz="0" w:space="0" w:color="auto"/>
        <w:bottom w:val="none" w:sz="0" w:space="0" w:color="auto"/>
        <w:right w:val="none" w:sz="0" w:space="0" w:color="auto"/>
      </w:divBdr>
    </w:div>
    <w:div w:id="1524857922">
      <w:bodyDiv w:val="1"/>
      <w:marLeft w:val="0"/>
      <w:marRight w:val="0"/>
      <w:marTop w:val="0"/>
      <w:marBottom w:val="0"/>
      <w:divBdr>
        <w:top w:val="none" w:sz="0" w:space="0" w:color="auto"/>
        <w:left w:val="none" w:sz="0" w:space="0" w:color="auto"/>
        <w:bottom w:val="none" w:sz="0" w:space="0" w:color="auto"/>
        <w:right w:val="none" w:sz="0" w:space="0" w:color="auto"/>
      </w:divBdr>
      <w:divsChild>
        <w:div w:id="1136724164">
          <w:marLeft w:val="0"/>
          <w:marRight w:val="0"/>
          <w:marTop w:val="0"/>
          <w:marBottom w:val="0"/>
          <w:divBdr>
            <w:top w:val="none" w:sz="0" w:space="0" w:color="auto"/>
            <w:left w:val="none" w:sz="0" w:space="0" w:color="auto"/>
            <w:bottom w:val="none" w:sz="0" w:space="0" w:color="auto"/>
            <w:right w:val="none" w:sz="0" w:space="0" w:color="auto"/>
          </w:divBdr>
        </w:div>
      </w:divsChild>
    </w:div>
    <w:div w:id="1529827590">
      <w:bodyDiv w:val="1"/>
      <w:marLeft w:val="0"/>
      <w:marRight w:val="0"/>
      <w:marTop w:val="0"/>
      <w:marBottom w:val="0"/>
      <w:divBdr>
        <w:top w:val="none" w:sz="0" w:space="0" w:color="auto"/>
        <w:left w:val="none" w:sz="0" w:space="0" w:color="auto"/>
        <w:bottom w:val="none" w:sz="0" w:space="0" w:color="auto"/>
        <w:right w:val="none" w:sz="0" w:space="0" w:color="auto"/>
      </w:divBdr>
    </w:div>
    <w:div w:id="1536117948">
      <w:bodyDiv w:val="1"/>
      <w:marLeft w:val="0"/>
      <w:marRight w:val="0"/>
      <w:marTop w:val="0"/>
      <w:marBottom w:val="0"/>
      <w:divBdr>
        <w:top w:val="none" w:sz="0" w:space="0" w:color="auto"/>
        <w:left w:val="none" w:sz="0" w:space="0" w:color="auto"/>
        <w:bottom w:val="none" w:sz="0" w:space="0" w:color="auto"/>
        <w:right w:val="none" w:sz="0" w:space="0" w:color="auto"/>
      </w:divBdr>
    </w:div>
    <w:div w:id="1537697392">
      <w:bodyDiv w:val="1"/>
      <w:marLeft w:val="0"/>
      <w:marRight w:val="0"/>
      <w:marTop w:val="0"/>
      <w:marBottom w:val="0"/>
      <w:divBdr>
        <w:top w:val="none" w:sz="0" w:space="0" w:color="auto"/>
        <w:left w:val="none" w:sz="0" w:space="0" w:color="auto"/>
        <w:bottom w:val="none" w:sz="0" w:space="0" w:color="auto"/>
        <w:right w:val="none" w:sz="0" w:space="0" w:color="auto"/>
      </w:divBdr>
      <w:divsChild>
        <w:div w:id="1921600633">
          <w:marLeft w:val="0"/>
          <w:marRight w:val="0"/>
          <w:marTop w:val="0"/>
          <w:marBottom w:val="0"/>
          <w:divBdr>
            <w:top w:val="none" w:sz="0" w:space="0" w:color="auto"/>
            <w:left w:val="none" w:sz="0" w:space="0" w:color="auto"/>
            <w:bottom w:val="none" w:sz="0" w:space="0" w:color="auto"/>
            <w:right w:val="none" w:sz="0" w:space="0" w:color="auto"/>
          </w:divBdr>
        </w:div>
      </w:divsChild>
    </w:div>
    <w:div w:id="1537889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2615">
          <w:marLeft w:val="0"/>
          <w:marRight w:val="0"/>
          <w:marTop w:val="0"/>
          <w:marBottom w:val="0"/>
          <w:divBdr>
            <w:top w:val="none" w:sz="0" w:space="0" w:color="auto"/>
            <w:left w:val="none" w:sz="0" w:space="0" w:color="auto"/>
            <w:bottom w:val="none" w:sz="0" w:space="0" w:color="auto"/>
            <w:right w:val="none" w:sz="0" w:space="0" w:color="auto"/>
          </w:divBdr>
          <w:divsChild>
            <w:div w:id="9265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93400">
      <w:bodyDiv w:val="1"/>
      <w:marLeft w:val="0"/>
      <w:marRight w:val="0"/>
      <w:marTop w:val="0"/>
      <w:marBottom w:val="0"/>
      <w:divBdr>
        <w:top w:val="none" w:sz="0" w:space="0" w:color="auto"/>
        <w:left w:val="none" w:sz="0" w:space="0" w:color="auto"/>
        <w:bottom w:val="none" w:sz="0" w:space="0" w:color="auto"/>
        <w:right w:val="none" w:sz="0" w:space="0" w:color="auto"/>
      </w:divBdr>
      <w:divsChild>
        <w:div w:id="566770458">
          <w:marLeft w:val="0"/>
          <w:marRight w:val="0"/>
          <w:marTop w:val="0"/>
          <w:marBottom w:val="0"/>
          <w:divBdr>
            <w:top w:val="none" w:sz="0" w:space="0" w:color="auto"/>
            <w:left w:val="none" w:sz="0" w:space="0" w:color="auto"/>
            <w:bottom w:val="none" w:sz="0" w:space="0" w:color="auto"/>
            <w:right w:val="none" w:sz="0" w:space="0" w:color="auto"/>
          </w:divBdr>
        </w:div>
      </w:divsChild>
    </w:div>
    <w:div w:id="1541547445">
      <w:bodyDiv w:val="1"/>
      <w:marLeft w:val="0"/>
      <w:marRight w:val="0"/>
      <w:marTop w:val="0"/>
      <w:marBottom w:val="0"/>
      <w:divBdr>
        <w:top w:val="none" w:sz="0" w:space="0" w:color="auto"/>
        <w:left w:val="none" w:sz="0" w:space="0" w:color="auto"/>
        <w:bottom w:val="none" w:sz="0" w:space="0" w:color="auto"/>
        <w:right w:val="none" w:sz="0" w:space="0" w:color="auto"/>
      </w:divBdr>
    </w:div>
    <w:div w:id="1541891460">
      <w:bodyDiv w:val="1"/>
      <w:marLeft w:val="0"/>
      <w:marRight w:val="0"/>
      <w:marTop w:val="0"/>
      <w:marBottom w:val="0"/>
      <w:divBdr>
        <w:top w:val="none" w:sz="0" w:space="0" w:color="auto"/>
        <w:left w:val="none" w:sz="0" w:space="0" w:color="auto"/>
        <w:bottom w:val="none" w:sz="0" w:space="0" w:color="auto"/>
        <w:right w:val="none" w:sz="0" w:space="0" w:color="auto"/>
      </w:divBdr>
    </w:div>
    <w:div w:id="1545874465">
      <w:bodyDiv w:val="1"/>
      <w:marLeft w:val="0"/>
      <w:marRight w:val="0"/>
      <w:marTop w:val="0"/>
      <w:marBottom w:val="0"/>
      <w:divBdr>
        <w:top w:val="none" w:sz="0" w:space="0" w:color="auto"/>
        <w:left w:val="none" w:sz="0" w:space="0" w:color="auto"/>
        <w:bottom w:val="none" w:sz="0" w:space="0" w:color="auto"/>
        <w:right w:val="none" w:sz="0" w:space="0" w:color="auto"/>
      </w:divBdr>
      <w:divsChild>
        <w:div w:id="862210459">
          <w:marLeft w:val="0"/>
          <w:marRight w:val="0"/>
          <w:marTop w:val="0"/>
          <w:marBottom w:val="0"/>
          <w:divBdr>
            <w:top w:val="none" w:sz="0" w:space="0" w:color="auto"/>
            <w:left w:val="none" w:sz="0" w:space="0" w:color="auto"/>
            <w:bottom w:val="none" w:sz="0" w:space="0" w:color="auto"/>
            <w:right w:val="none" w:sz="0" w:space="0" w:color="auto"/>
          </w:divBdr>
        </w:div>
      </w:divsChild>
    </w:div>
    <w:div w:id="1551570883">
      <w:bodyDiv w:val="1"/>
      <w:marLeft w:val="0"/>
      <w:marRight w:val="0"/>
      <w:marTop w:val="0"/>
      <w:marBottom w:val="0"/>
      <w:divBdr>
        <w:top w:val="none" w:sz="0" w:space="0" w:color="auto"/>
        <w:left w:val="none" w:sz="0" w:space="0" w:color="auto"/>
        <w:bottom w:val="none" w:sz="0" w:space="0" w:color="auto"/>
        <w:right w:val="none" w:sz="0" w:space="0" w:color="auto"/>
      </w:divBdr>
    </w:div>
    <w:div w:id="1551846486">
      <w:bodyDiv w:val="1"/>
      <w:marLeft w:val="0"/>
      <w:marRight w:val="0"/>
      <w:marTop w:val="0"/>
      <w:marBottom w:val="0"/>
      <w:divBdr>
        <w:top w:val="none" w:sz="0" w:space="0" w:color="auto"/>
        <w:left w:val="none" w:sz="0" w:space="0" w:color="auto"/>
        <w:bottom w:val="none" w:sz="0" w:space="0" w:color="auto"/>
        <w:right w:val="none" w:sz="0" w:space="0" w:color="auto"/>
      </w:divBdr>
    </w:div>
    <w:div w:id="1556693474">
      <w:bodyDiv w:val="1"/>
      <w:marLeft w:val="0"/>
      <w:marRight w:val="0"/>
      <w:marTop w:val="0"/>
      <w:marBottom w:val="0"/>
      <w:divBdr>
        <w:top w:val="none" w:sz="0" w:space="0" w:color="auto"/>
        <w:left w:val="none" w:sz="0" w:space="0" w:color="auto"/>
        <w:bottom w:val="none" w:sz="0" w:space="0" w:color="auto"/>
        <w:right w:val="none" w:sz="0" w:space="0" w:color="auto"/>
      </w:divBdr>
    </w:div>
    <w:div w:id="1557201389">
      <w:bodyDiv w:val="1"/>
      <w:marLeft w:val="0"/>
      <w:marRight w:val="0"/>
      <w:marTop w:val="0"/>
      <w:marBottom w:val="0"/>
      <w:divBdr>
        <w:top w:val="none" w:sz="0" w:space="0" w:color="auto"/>
        <w:left w:val="none" w:sz="0" w:space="0" w:color="auto"/>
        <w:bottom w:val="none" w:sz="0" w:space="0" w:color="auto"/>
        <w:right w:val="none" w:sz="0" w:space="0" w:color="auto"/>
      </w:divBdr>
    </w:div>
    <w:div w:id="1557932402">
      <w:bodyDiv w:val="1"/>
      <w:marLeft w:val="0"/>
      <w:marRight w:val="0"/>
      <w:marTop w:val="0"/>
      <w:marBottom w:val="0"/>
      <w:divBdr>
        <w:top w:val="none" w:sz="0" w:space="0" w:color="auto"/>
        <w:left w:val="none" w:sz="0" w:space="0" w:color="auto"/>
        <w:bottom w:val="none" w:sz="0" w:space="0" w:color="auto"/>
        <w:right w:val="none" w:sz="0" w:space="0" w:color="auto"/>
      </w:divBdr>
    </w:div>
    <w:div w:id="1561474960">
      <w:bodyDiv w:val="1"/>
      <w:marLeft w:val="0"/>
      <w:marRight w:val="0"/>
      <w:marTop w:val="0"/>
      <w:marBottom w:val="0"/>
      <w:divBdr>
        <w:top w:val="none" w:sz="0" w:space="0" w:color="auto"/>
        <w:left w:val="none" w:sz="0" w:space="0" w:color="auto"/>
        <w:bottom w:val="none" w:sz="0" w:space="0" w:color="auto"/>
        <w:right w:val="none" w:sz="0" w:space="0" w:color="auto"/>
      </w:divBdr>
      <w:divsChild>
        <w:div w:id="1276864798">
          <w:marLeft w:val="0"/>
          <w:marRight w:val="0"/>
          <w:marTop w:val="0"/>
          <w:marBottom w:val="0"/>
          <w:divBdr>
            <w:top w:val="none" w:sz="0" w:space="0" w:color="auto"/>
            <w:left w:val="none" w:sz="0" w:space="0" w:color="auto"/>
            <w:bottom w:val="none" w:sz="0" w:space="0" w:color="auto"/>
            <w:right w:val="none" w:sz="0" w:space="0" w:color="auto"/>
          </w:divBdr>
        </w:div>
      </w:divsChild>
    </w:div>
    <w:div w:id="1561944396">
      <w:bodyDiv w:val="1"/>
      <w:marLeft w:val="0"/>
      <w:marRight w:val="0"/>
      <w:marTop w:val="0"/>
      <w:marBottom w:val="0"/>
      <w:divBdr>
        <w:top w:val="none" w:sz="0" w:space="0" w:color="auto"/>
        <w:left w:val="none" w:sz="0" w:space="0" w:color="auto"/>
        <w:bottom w:val="none" w:sz="0" w:space="0" w:color="auto"/>
        <w:right w:val="none" w:sz="0" w:space="0" w:color="auto"/>
      </w:divBdr>
      <w:divsChild>
        <w:div w:id="1585266288">
          <w:marLeft w:val="0"/>
          <w:marRight w:val="0"/>
          <w:marTop w:val="0"/>
          <w:marBottom w:val="0"/>
          <w:divBdr>
            <w:top w:val="none" w:sz="0" w:space="0" w:color="auto"/>
            <w:left w:val="none" w:sz="0" w:space="0" w:color="auto"/>
            <w:bottom w:val="none" w:sz="0" w:space="0" w:color="auto"/>
            <w:right w:val="none" w:sz="0" w:space="0" w:color="auto"/>
          </w:divBdr>
        </w:div>
      </w:divsChild>
    </w:div>
    <w:div w:id="1562790810">
      <w:bodyDiv w:val="1"/>
      <w:marLeft w:val="0"/>
      <w:marRight w:val="0"/>
      <w:marTop w:val="0"/>
      <w:marBottom w:val="0"/>
      <w:divBdr>
        <w:top w:val="none" w:sz="0" w:space="0" w:color="auto"/>
        <w:left w:val="none" w:sz="0" w:space="0" w:color="auto"/>
        <w:bottom w:val="none" w:sz="0" w:space="0" w:color="auto"/>
        <w:right w:val="none" w:sz="0" w:space="0" w:color="auto"/>
      </w:divBdr>
      <w:divsChild>
        <w:div w:id="753163259">
          <w:marLeft w:val="0"/>
          <w:marRight w:val="0"/>
          <w:marTop w:val="0"/>
          <w:marBottom w:val="0"/>
          <w:divBdr>
            <w:top w:val="none" w:sz="0" w:space="0" w:color="auto"/>
            <w:left w:val="none" w:sz="0" w:space="0" w:color="auto"/>
            <w:bottom w:val="none" w:sz="0" w:space="0" w:color="auto"/>
            <w:right w:val="none" w:sz="0" w:space="0" w:color="auto"/>
          </w:divBdr>
          <w:divsChild>
            <w:div w:id="1478187022">
              <w:marLeft w:val="0"/>
              <w:marRight w:val="0"/>
              <w:marTop w:val="0"/>
              <w:marBottom w:val="0"/>
              <w:divBdr>
                <w:top w:val="none" w:sz="0" w:space="0" w:color="auto"/>
                <w:left w:val="none" w:sz="0" w:space="0" w:color="auto"/>
                <w:bottom w:val="none" w:sz="0" w:space="0" w:color="auto"/>
                <w:right w:val="none" w:sz="0" w:space="0" w:color="auto"/>
              </w:divBdr>
              <w:divsChild>
                <w:div w:id="21220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6731">
      <w:bodyDiv w:val="1"/>
      <w:marLeft w:val="0"/>
      <w:marRight w:val="0"/>
      <w:marTop w:val="0"/>
      <w:marBottom w:val="0"/>
      <w:divBdr>
        <w:top w:val="none" w:sz="0" w:space="0" w:color="auto"/>
        <w:left w:val="none" w:sz="0" w:space="0" w:color="auto"/>
        <w:bottom w:val="none" w:sz="0" w:space="0" w:color="auto"/>
        <w:right w:val="none" w:sz="0" w:space="0" w:color="auto"/>
      </w:divBdr>
    </w:div>
    <w:div w:id="1569801019">
      <w:bodyDiv w:val="1"/>
      <w:marLeft w:val="0"/>
      <w:marRight w:val="0"/>
      <w:marTop w:val="0"/>
      <w:marBottom w:val="0"/>
      <w:divBdr>
        <w:top w:val="none" w:sz="0" w:space="0" w:color="auto"/>
        <w:left w:val="none" w:sz="0" w:space="0" w:color="auto"/>
        <w:bottom w:val="none" w:sz="0" w:space="0" w:color="auto"/>
        <w:right w:val="none" w:sz="0" w:space="0" w:color="auto"/>
      </w:divBdr>
      <w:divsChild>
        <w:div w:id="1503396673">
          <w:marLeft w:val="0"/>
          <w:marRight w:val="0"/>
          <w:marTop w:val="0"/>
          <w:marBottom w:val="0"/>
          <w:divBdr>
            <w:top w:val="none" w:sz="0" w:space="0" w:color="auto"/>
            <w:left w:val="none" w:sz="0" w:space="0" w:color="auto"/>
            <w:bottom w:val="none" w:sz="0" w:space="0" w:color="auto"/>
            <w:right w:val="none" w:sz="0" w:space="0" w:color="auto"/>
          </w:divBdr>
        </w:div>
      </w:divsChild>
    </w:div>
    <w:div w:id="1570723603">
      <w:bodyDiv w:val="1"/>
      <w:marLeft w:val="0"/>
      <w:marRight w:val="0"/>
      <w:marTop w:val="0"/>
      <w:marBottom w:val="0"/>
      <w:divBdr>
        <w:top w:val="none" w:sz="0" w:space="0" w:color="auto"/>
        <w:left w:val="none" w:sz="0" w:space="0" w:color="auto"/>
        <w:bottom w:val="none" w:sz="0" w:space="0" w:color="auto"/>
        <w:right w:val="none" w:sz="0" w:space="0" w:color="auto"/>
      </w:divBdr>
      <w:divsChild>
        <w:div w:id="173343613">
          <w:marLeft w:val="0"/>
          <w:marRight w:val="0"/>
          <w:marTop w:val="0"/>
          <w:marBottom w:val="0"/>
          <w:divBdr>
            <w:top w:val="none" w:sz="0" w:space="0" w:color="auto"/>
            <w:left w:val="none" w:sz="0" w:space="0" w:color="auto"/>
            <w:bottom w:val="none" w:sz="0" w:space="0" w:color="auto"/>
            <w:right w:val="none" w:sz="0" w:space="0" w:color="auto"/>
          </w:divBdr>
        </w:div>
      </w:divsChild>
    </w:div>
    <w:div w:id="1570965884">
      <w:bodyDiv w:val="1"/>
      <w:marLeft w:val="0"/>
      <w:marRight w:val="0"/>
      <w:marTop w:val="0"/>
      <w:marBottom w:val="0"/>
      <w:divBdr>
        <w:top w:val="none" w:sz="0" w:space="0" w:color="auto"/>
        <w:left w:val="none" w:sz="0" w:space="0" w:color="auto"/>
        <w:bottom w:val="none" w:sz="0" w:space="0" w:color="auto"/>
        <w:right w:val="none" w:sz="0" w:space="0" w:color="auto"/>
      </w:divBdr>
      <w:divsChild>
        <w:div w:id="1994794082">
          <w:marLeft w:val="0"/>
          <w:marRight w:val="0"/>
          <w:marTop w:val="0"/>
          <w:marBottom w:val="0"/>
          <w:divBdr>
            <w:top w:val="none" w:sz="0" w:space="0" w:color="auto"/>
            <w:left w:val="none" w:sz="0" w:space="0" w:color="auto"/>
            <w:bottom w:val="none" w:sz="0" w:space="0" w:color="auto"/>
            <w:right w:val="none" w:sz="0" w:space="0" w:color="auto"/>
          </w:divBdr>
        </w:div>
      </w:divsChild>
    </w:div>
    <w:div w:id="1575236061">
      <w:bodyDiv w:val="1"/>
      <w:marLeft w:val="0"/>
      <w:marRight w:val="0"/>
      <w:marTop w:val="0"/>
      <w:marBottom w:val="0"/>
      <w:divBdr>
        <w:top w:val="none" w:sz="0" w:space="0" w:color="auto"/>
        <w:left w:val="none" w:sz="0" w:space="0" w:color="auto"/>
        <w:bottom w:val="none" w:sz="0" w:space="0" w:color="auto"/>
        <w:right w:val="none" w:sz="0" w:space="0" w:color="auto"/>
      </w:divBdr>
      <w:divsChild>
        <w:div w:id="1698118582">
          <w:marLeft w:val="0"/>
          <w:marRight w:val="0"/>
          <w:marTop w:val="0"/>
          <w:marBottom w:val="0"/>
          <w:divBdr>
            <w:top w:val="none" w:sz="0" w:space="0" w:color="auto"/>
            <w:left w:val="none" w:sz="0" w:space="0" w:color="auto"/>
            <w:bottom w:val="none" w:sz="0" w:space="0" w:color="auto"/>
            <w:right w:val="none" w:sz="0" w:space="0" w:color="auto"/>
          </w:divBdr>
        </w:div>
      </w:divsChild>
    </w:div>
    <w:div w:id="1577666000">
      <w:bodyDiv w:val="1"/>
      <w:marLeft w:val="0"/>
      <w:marRight w:val="0"/>
      <w:marTop w:val="0"/>
      <w:marBottom w:val="0"/>
      <w:divBdr>
        <w:top w:val="none" w:sz="0" w:space="0" w:color="auto"/>
        <w:left w:val="none" w:sz="0" w:space="0" w:color="auto"/>
        <w:bottom w:val="none" w:sz="0" w:space="0" w:color="auto"/>
        <w:right w:val="none" w:sz="0" w:space="0" w:color="auto"/>
      </w:divBdr>
      <w:divsChild>
        <w:div w:id="928537986">
          <w:marLeft w:val="0"/>
          <w:marRight w:val="0"/>
          <w:marTop w:val="0"/>
          <w:marBottom w:val="0"/>
          <w:divBdr>
            <w:top w:val="none" w:sz="0" w:space="0" w:color="auto"/>
            <w:left w:val="none" w:sz="0" w:space="0" w:color="auto"/>
            <w:bottom w:val="none" w:sz="0" w:space="0" w:color="auto"/>
            <w:right w:val="none" w:sz="0" w:space="0" w:color="auto"/>
          </w:divBdr>
        </w:div>
      </w:divsChild>
    </w:div>
    <w:div w:id="1579291252">
      <w:bodyDiv w:val="1"/>
      <w:marLeft w:val="0"/>
      <w:marRight w:val="0"/>
      <w:marTop w:val="0"/>
      <w:marBottom w:val="0"/>
      <w:divBdr>
        <w:top w:val="none" w:sz="0" w:space="0" w:color="auto"/>
        <w:left w:val="none" w:sz="0" w:space="0" w:color="auto"/>
        <w:bottom w:val="none" w:sz="0" w:space="0" w:color="auto"/>
        <w:right w:val="none" w:sz="0" w:space="0" w:color="auto"/>
      </w:divBdr>
      <w:divsChild>
        <w:div w:id="1144274137">
          <w:marLeft w:val="0"/>
          <w:marRight w:val="0"/>
          <w:marTop w:val="0"/>
          <w:marBottom w:val="0"/>
          <w:divBdr>
            <w:top w:val="none" w:sz="0" w:space="0" w:color="auto"/>
            <w:left w:val="none" w:sz="0" w:space="0" w:color="auto"/>
            <w:bottom w:val="none" w:sz="0" w:space="0" w:color="auto"/>
            <w:right w:val="none" w:sz="0" w:space="0" w:color="auto"/>
          </w:divBdr>
        </w:div>
      </w:divsChild>
    </w:div>
    <w:div w:id="1580404800">
      <w:bodyDiv w:val="1"/>
      <w:marLeft w:val="0"/>
      <w:marRight w:val="0"/>
      <w:marTop w:val="0"/>
      <w:marBottom w:val="0"/>
      <w:divBdr>
        <w:top w:val="none" w:sz="0" w:space="0" w:color="auto"/>
        <w:left w:val="none" w:sz="0" w:space="0" w:color="auto"/>
        <w:bottom w:val="none" w:sz="0" w:space="0" w:color="auto"/>
        <w:right w:val="none" w:sz="0" w:space="0" w:color="auto"/>
      </w:divBdr>
      <w:divsChild>
        <w:div w:id="959265652">
          <w:marLeft w:val="0"/>
          <w:marRight w:val="0"/>
          <w:marTop w:val="0"/>
          <w:marBottom w:val="0"/>
          <w:divBdr>
            <w:top w:val="none" w:sz="0" w:space="0" w:color="auto"/>
            <w:left w:val="none" w:sz="0" w:space="0" w:color="auto"/>
            <w:bottom w:val="none" w:sz="0" w:space="0" w:color="auto"/>
            <w:right w:val="none" w:sz="0" w:space="0" w:color="auto"/>
          </w:divBdr>
        </w:div>
      </w:divsChild>
    </w:div>
    <w:div w:id="1582445075">
      <w:bodyDiv w:val="1"/>
      <w:marLeft w:val="0"/>
      <w:marRight w:val="0"/>
      <w:marTop w:val="0"/>
      <w:marBottom w:val="0"/>
      <w:divBdr>
        <w:top w:val="none" w:sz="0" w:space="0" w:color="auto"/>
        <w:left w:val="none" w:sz="0" w:space="0" w:color="auto"/>
        <w:bottom w:val="none" w:sz="0" w:space="0" w:color="auto"/>
        <w:right w:val="none" w:sz="0" w:space="0" w:color="auto"/>
      </w:divBdr>
      <w:divsChild>
        <w:div w:id="1381368337">
          <w:marLeft w:val="0"/>
          <w:marRight w:val="0"/>
          <w:marTop w:val="0"/>
          <w:marBottom w:val="0"/>
          <w:divBdr>
            <w:top w:val="none" w:sz="0" w:space="0" w:color="auto"/>
            <w:left w:val="none" w:sz="0" w:space="0" w:color="auto"/>
            <w:bottom w:val="none" w:sz="0" w:space="0" w:color="auto"/>
            <w:right w:val="none" w:sz="0" w:space="0" w:color="auto"/>
          </w:divBdr>
        </w:div>
      </w:divsChild>
    </w:div>
    <w:div w:id="1585650078">
      <w:bodyDiv w:val="1"/>
      <w:marLeft w:val="0"/>
      <w:marRight w:val="0"/>
      <w:marTop w:val="0"/>
      <w:marBottom w:val="0"/>
      <w:divBdr>
        <w:top w:val="none" w:sz="0" w:space="0" w:color="auto"/>
        <w:left w:val="none" w:sz="0" w:space="0" w:color="auto"/>
        <w:bottom w:val="none" w:sz="0" w:space="0" w:color="auto"/>
        <w:right w:val="none" w:sz="0" w:space="0" w:color="auto"/>
      </w:divBdr>
      <w:divsChild>
        <w:div w:id="86536182">
          <w:marLeft w:val="0"/>
          <w:marRight w:val="0"/>
          <w:marTop w:val="0"/>
          <w:marBottom w:val="0"/>
          <w:divBdr>
            <w:top w:val="none" w:sz="0" w:space="0" w:color="auto"/>
            <w:left w:val="none" w:sz="0" w:space="0" w:color="auto"/>
            <w:bottom w:val="none" w:sz="0" w:space="0" w:color="auto"/>
            <w:right w:val="none" w:sz="0" w:space="0" w:color="auto"/>
          </w:divBdr>
          <w:divsChild>
            <w:div w:id="1902136172">
              <w:marLeft w:val="0"/>
              <w:marRight w:val="0"/>
              <w:marTop w:val="0"/>
              <w:marBottom w:val="0"/>
              <w:divBdr>
                <w:top w:val="none" w:sz="0" w:space="0" w:color="auto"/>
                <w:left w:val="none" w:sz="0" w:space="0" w:color="auto"/>
                <w:bottom w:val="none" w:sz="0" w:space="0" w:color="auto"/>
                <w:right w:val="none" w:sz="0" w:space="0" w:color="auto"/>
              </w:divBdr>
              <w:divsChild>
                <w:div w:id="1781337505">
                  <w:marLeft w:val="0"/>
                  <w:marRight w:val="0"/>
                  <w:marTop w:val="0"/>
                  <w:marBottom w:val="0"/>
                  <w:divBdr>
                    <w:top w:val="none" w:sz="0" w:space="0" w:color="auto"/>
                    <w:left w:val="none" w:sz="0" w:space="0" w:color="auto"/>
                    <w:bottom w:val="none" w:sz="0" w:space="0" w:color="auto"/>
                    <w:right w:val="none" w:sz="0" w:space="0" w:color="auto"/>
                  </w:divBdr>
                  <w:divsChild>
                    <w:div w:id="1438216716">
                      <w:marLeft w:val="0"/>
                      <w:marRight w:val="0"/>
                      <w:marTop w:val="0"/>
                      <w:marBottom w:val="0"/>
                      <w:divBdr>
                        <w:top w:val="none" w:sz="0" w:space="0" w:color="auto"/>
                        <w:left w:val="none" w:sz="0" w:space="0" w:color="auto"/>
                        <w:bottom w:val="none" w:sz="0" w:space="0" w:color="auto"/>
                        <w:right w:val="none" w:sz="0" w:space="0" w:color="auto"/>
                      </w:divBdr>
                      <w:divsChild>
                        <w:div w:id="526606902">
                          <w:marLeft w:val="0"/>
                          <w:marRight w:val="0"/>
                          <w:marTop w:val="0"/>
                          <w:marBottom w:val="0"/>
                          <w:divBdr>
                            <w:top w:val="none" w:sz="0" w:space="0" w:color="auto"/>
                            <w:left w:val="none" w:sz="0" w:space="0" w:color="auto"/>
                            <w:bottom w:val="none" w:sz="0" w:space="0" w:color="auto"/>
                            <w:right w:val="none" w:sz="0" w:space="0" w:color="auto"/>
                          </w:divBdr>
                          <w:divsChild>
                            <w:div w:id="12092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51927">
      <w:bodyDiv w:val="1"/>
      <w:marLeft w:val="0"/>
      <w:marRight w:val="0"/>
      <w:marTop w:val="0"/>
      <w:marBottom w:val="0"/>
      <w:divBdr>
        <w:top w:val="none" w:sz="0" w:space="0" w:color="auto"/>
        <w:left w:val="none" w:sz="0" w:space="0" w:color="auto"/>
        <w:bottom w:val="none" w:sz="0" w:space="0" w:color="auto"/>
        <w:right w:val="none" w:sz="0" w:space="0" w:color="auto"/>
      </w:divBdr>
      <w:divsChild>
        <w:div w:id="97330915">
          <w:marLeft w:val="0"/>
          <w:marRight w:val="0"/>
          <w:marTop w:val="0"/>
          <w:marBottom w:val="0"/>
          <w:divBdr>
            <w:top w:val="none" w:sz="0" w:space="0" w:color="auto"/>
            <w:left w:val="none" w:sz="0" w:space="0" w:color="auto"/>
            <w:bottom w:val="none" w:sz="0" w:space="0" w:color="auto"/>
            <w:right w:val="none" w:sz="0" w:space="0" w:color="auto"/>
          </w:divBdr>
        </w:div>
      </w:divsChild>
    </w:div>
    <w:div w:id="1589728424">
      <w:bodyDiv w:val="1"/>
      <w:marLeft w:val="0"/>
      <w:marRight w:val="0"/>
      <w:marTop w:val="0"/>
      <w:marBottom w:val="0"/>
      <w:divBdr>
        <w:top w:val="none" w:sz="0" w:space="0" w:color="auto"/>
        <w:left w:val="none" w:sz="0" w:space="0" w:color="auto"/>
        <w:bottom w:val="none" w:sz="0" w:space="0" w:color="auto"/>
        <w:right w:val="none" w:sz="0" w:space="0" w:color="auto"/>
      </w:divBdr>
    </w:div>
    <w:div w:id="1590501483">
      <w:bodyDiv w:val="1"/>
      <w:marLeft w:val="0"/>
      <w:marRight w:val="0"/>
      <w:marTop w:val="0"/>
      <w:marBottom w:val="0"/>
      <w:divBdr>
        <w:top w:val="none" w:sz="0" w:space="0" w:color="auto"/>
        <w:left w:val="none" w:sz="0" w:space="0" w:color="auto"/>
        <w:bottom w:val="none" w:sz="0" w:space="0" w:color="auto"/>
        <w:right w:val="none" w:sz="0" w:space="0" w:color="auto"/>
      </w:divBdr>
      <w:divsChild>
        <w:div w:id="1832746419">
          <w:marLeft w:val="0"/>
          <w:marRight w:val="0"/>
          <w:marTop w:val="0"/>
          <w:marBottom w:val="0"/>
          <w:divBdr>
            <w:top w:val="none" w:sz="0" w:space="0" w:color="auto"/>
            <w:left w:val="none" w:sz="0" w:space="0" w:color="auto"/>
            <w:bottom w:val="none" w:sz="0" w:space="0" w:color="auto"/>
            <w:right w:val="none" w:sz="0" w:space="0" w:color="auto"/>
          </w:divBdr>
        </w:div>
      </w:divsChild>
    </w:div>
    <w:div w:id="1591236118">
      <w:bodyDiv w:val="1"/>
      <w:marLeft w:val="0"/>
      <w:marRight w:val="0"/>
      <w:marTop w:val="0"/>
      <w:marBottom w:val="0"/>
      <w:divBdr>
        <w:top w:val="none" w:sz="0" w:space="0" w:color="auto"/>
        <w:left w:val="none" w:sz="0" w:space="0" w:color="auto"/>
        <w:bottom w:val="none" w:sz="0" w:space="0" w:color="auto"/>
        <w:right w:val="none" w:sz="0" w:space="0" w:color="auto"/>
      </w:divBdr>
      <w:divsChild>
        <w:div w:id="362249267">
          <w:marLeft w:val="0"/>
          <w:marRight w:val="0"/>
          <w:marTop w:val="0"/>
          <w:marBottom w:val="0"/>
          <w:divBdr>
            <w:top w:val="none" w:sz="0" w:space="0" w:color="auto"/>
            <w:left w:val="none" w:sz="0" w:space="0" w:color="auto"/>
            <w:bottom w:val="none" w:sz="0" w:space="0" w:color="auto"/>
            <w:right w:val="none" w:sz="0" w:space="0" w:color="auto"/>
          </w:divBdr>
        </w:div>
      </w:divsChild>
    </w:div>
    <w:div w:id="1595478193">
      <w:bodyDiv w:val="1"/>
      <w:marLeft w:val="0"/>
      <w:marRight w:val="0"/>
      <w:marTop w:val="0"/>
      <w:marBottom w:val="0"/>
      <w:divBdr>
        <w:top w:val="none" w:sz="0" w:space="0" w:color="auto"/>
        <w:left w:val="none" w:sz="0" w:space="0" w:color="auto"/>
        <w:bottom w:val="none" w:sz="0" w:space="0" w:color="auto"/>
        <w:right w:val="none" w:sz="0" w:space="0" w:color="auto"/>
      </w:divBdr>
    </w:div>
    <w:div w:id="1598444492">
      <w:bodyDiv w:val="1"/>
      <w:marLeft w:val="0"/>
      <w:marRight w:val="0"/>
      <w:marTop w:val="0"/>
      <w:marBottom w:val="0"/>
      <w:divBdr>
        <w:top w:val="none" w:sz="0" w:space="0" w:color="auto"/>
        <w:left w:val="none" w:sz="0" w:space="0" w:color="auto"/>
        <w:bottom w:val="none" w:sz="0" w:space="0" w:color="auto"/>
        <w:right w:val="none" w:sz="0" w:space="0" w:color="auto"/>
      </w:divBdr>
    </w:div>
    <w:div w:id="1599170358">
      <w:bodyDiv w:val="1"/>
      <w:marLeft w:val="0"/>
      <w:marRight w:val="0"/>
      <w:marTop w:val="0"/>
      <w:marBottom w:val="0"/>
      <w:divBdr>
        <w:top w:val="none" w:sz="0" w:space="0" w:color="auto"/>
        <w:left w:val="none" w:sz="0" w:space="0" w:color="auto"/>
        <w:bottom w:val="none" w:sz="0" w:space="0" w:color="auto"/>
        <w:right w:val="none" w:sz="0" w:space="0" w:color="auto"/>
      </w:divBdr>
    </w:div>
    <w:div w:id="1609501748">
      <w:bodyDiv w:val="1"/>
      <w:marLeft w:val="0"/>
      <w:marRight w:val="0"/>
      <w:marTop w:val="0"/>
      <w:marBottom w:val="0"/>
      <w:divBdr>
        <w:top w:val="none" w:sz="0" w:space="0" w:color="auto"/>
        <w:left w:val="none" w:sz="0" w:space="0" w:color="auto"/>
        <w:bottom w:val="none" w:sz="0" w:space="0" w:color="auto"/>
        <w:right w:val="none" w:sz="0" w:space="0" w:color="auto"/>
      </w:divBdr>
    </w:div>
    <w:div w:id="1611815591">
      <w:bodyDiv w:val="1"/>
      <w:marLeft w:val="0"/>
      <w:marRight w:val="0"/>
      <w:marTop w:val="0"/>
      <w:marBottom w:val="0"/>
      <w:divBdr>
        <w:top w:val="none" w:sz="0" w:space="0" w:color="auto"/>
        <w:left w:val="none" w:sz="0" w:space="0" w:color="auto"/>
        <w:bottom w:val="none" w:sz="0" w:space="0" w:color="auto"/>
        <w:right w:val="none" w:sz="0" w:space="0" w:color="auto"/>
      </w:divBdr>
      <w:divsChild>
        <w:div w:id="494996483">
          <w:marLeft w:val="0"/>
          <w:marRight w:val="0"/>
          <w:marTop w:val="0"/>
          <w:marBottom w:val="0"/>
          <w:divBdr>
            <w:top w:val="none" w:sz="0" w:space="0" w:color="auto"/>
            <w:left w:val="none" w:sz="0" w:space="0" w:color="auto"/>
            <w:bottom w:val="none" w:sz="0" w:space="0" w:color="auto"/>
            <w:right w:val="none" w:sz="0" w:space="0" w:color="auto"/>
          </w:divBdr>
        </w:div>
      </w:divsChild>
    </w:div>
    <w:div w:id="1612710167">
      <w:bodyDiv w:val="1"/>
      <w:marLeft w:val="0"/>
      <w:marRight w:val="0"/>
      <w:marTop w:val="0"/>
      <w:marBottom w:val="0"/>
      <w:divBdr>
        <w:top w:val="none" w:sz="0" w:space="0" w:color="auto"/>
        <w:left w:val="none" w:sz="0" w:space="0" w:color="auto"/>
        <w:bottom w:val="none" w:sz="0" w:space="0" w:color="auto"/>
        <w:right w:val="none" w:sz="0" w:space="0" w:color="auto"/>
      </w:divBdr>
      <w:divsChild>
        <w:div w:id="498736753">
          <w:marLeft w:val="0"/>
          <w:marRight w:val="0"/>
          <w:marTop w:val="0"/>
          <w:marBottom w:val="0"/>
          <w:divBdr>
            <w:top w:val="none" w:sz="0" w:space="0" w:color="auto"/>
            <w:left w:val="none" w:sz="0" w:space="0" w:color="auto"/>
            <w:bottom w:val="none" w:sz="0" w:space="0" w:color="auto"/>
            <w:right w:val="none" w:sz="0" w:space="0" w:color="auto"/>
          </w:divBdr>
        </w:div>
      </w:divsChild>
    </w:div>
    <w:div w:id="1619485294">
      <w:bodyDiv w:val="1"/>
      <w:marLeft w:val="0"/>
      <w:marRight w:val="0"/>
      <w:marTop w:val="0"/>
      <w:marBottom w:val="0"/>
      <w:divBdr>
        <w:top w:val="none" w:sz="0" w:space="0" w:color="auto"/>
        <w:left w:val="none" w:sz="0" w:space="0" w:color="auto"/>
        <w:bottom w:val="none" w:sz="0" w:space="0" w:color="auto"/>
        <w:right w:val="none" w:sz="0" w:space="0" w:color="auto"/>
      </w:divBdr>
      <w:divsChild>
        <w:div w:id="55055777">
          <w:marLeft w:val="0"/>
          <w:marRight w:val="0"/>
          <w:marTop w:val="0"/>
          <w:marBottom w:val="0"/>
          <w:divBdr>
            <w:top w:val="none" w:sz="0" w:space="0" w:color="auto"/>
            <w:left w:val="none" w:sz="0" w:space="0" w:color="auto"/>
            <w:bottom w:val="none" w:sz="0" w:space="0" w:color="auto"/>
            <w:right w:val="none" w:sz="0" w:space="0" w:color="auto"/>
          </w:divBdr>
        </w:div>
      </w:divsChild>
    </w:div>
    <w:div w:id="1623458038">
      <w:bodyDiv w:val="1"/>
      <w:marLeft w:val="0"/>
      <w:marRight w:val="0"/>
      <w:marTop w:val="0"/>
      <w:marBottom w:val="0"/>
      <w:divBdr>
        <w:top w:val="none" w:sz="0" w:space="0" w:color="auto"/>
        <w:left w:val="none" w:sz="0" w:space="0" w:color="auto"/>
        <w:bottom w:val="none" w:sz="0" w:space="0" w:color="auto"/>
        <w:right w:val="none" w:sz="0" w:space="0" w:color="auto"/>
      </w:divBdr>
      <w:divsChild>
        <w:div w:id="1983536304">
          <w:marLeft w:val="0"/>
          <w:marRight w:val="0"/>
          <w:marTop w:val="0"/>
          <w:marBottom w:val="0"/>
          <w:divBdr>
            <w:top w:val="none" w:sz="0" w:space="0" w:color="auto"/>
            <w:left w:val="none" w:sz="0" w:space="0" w:color="auto"/>
            <w:bottom w:val="none" w:sz="0" w:space="0" w:color="auto"/>
            <w:right w:val="none" w:sz="0" w:space="0" w:color="auto"/>
          </w:divBdr>
        </w:div>
      </w:divsChild>
    </w:div>
    <w:div w:id="1623924641">
      <w:bodyDiv w:val="1"/>
      <w:marLeft w:val="0"/>
      <w:marRight w:val="0"/>
      <w:marTop w:val="0"/>
      <w:marBottom w:val="0"/>
      <w:divBdr>
        <w:top w:val="none" w:sz="0" w:space="0" w:color="auto"/>
        <w:left w:val="none" w:sz="0" w:space="0" w:color="auto"/>
        <w:bottom w:val="none" w:sz="0" w:space="0" w:color="auto"/>
        <w:right w:val="none" w:sz="0" w:space="0" w:color="auto"/>
      </w:divBdr>
    </w:div>
    <w:div w:id="1624926080">
      <w:bodyDiv w:val="1"/>
      <w:marLeft w:val="0"/>
      <w:marRight w:val="0"/>
      <w:marTop w:val="0"/>
      <w:marBottom w:val="0"/>
      <w:divBdr>
        <w:top w:val="none" w:sz="0" w:space="0" w:color="auto"/>
        <w:left w:val="none" w:sz="0" w:space="0" w:color="auto"/>
        <w:bottom w:val="none" w:sz="0" w:space="0" w:color="auto"/>
        <w:right w:val="none" w:sz="0" w:space="0" w:color="auto"/>
      </w:divBdr>
      <w:divsChild>
        <w:div w:id="20711424">
          <w:marLeft w:val="0"/>
          <w:marRight w:val="0"/>
          <w:marTop w:val="0"/>
          <w:marBottom w:val="0"/>
          <w:divBdr>
            <w:top w:val="none" w:sz="0" w:space="0" w:color="auto"/>
            <w:left w:val="none" w:sz="0" w:space="0" w:color="auto"/>
            <w:bottom w:val="none" w:sz="0" w:space="0" w:color="auto"/>
            <w:right w:val="none" w:sz="0" w:space="0" w:color="auto"/>
          </w:divBdr>
        </w:div>
      </w:divsChild>
    </w:div>
    <w:div w:id="1629584153">
      <w:bodyDiv w:val="1"/>
      <w:marLeft w:val="0"/>
      <w:marRight w:val="0"/>
      <w:marTop w:val="0"/>
      <w:marBottom w:val="0"/>
      <w:divBdr>
        <w:top w:val="none" w:sz="0" w:space="0" w:color="auto"/>
        <w:left w:val="none" w:sz="0" w:space="0" w:color="auto"/>
        <w:bottom w:val="none" w:sz="0" w:space="0" w:color="auto"/>
        <w:right w:val="none" w:sz="0" w:space="0" w:color="auto"/>
      </w:divBdr>
      <w:divsChild>
        <w:div w:id="1887453071">
          <w:marLeft w:val="0"/>
          <w:marRight w:val="0"/>
          <w:marTop w:val="0"/>
          <w:marBottom w:val="0"/>
          <w:divBdr>
            <w:top w:val="none" w:sz="0" w:space="0" w:color="auto"/>
            <w:left w:val="none" w:sz="0" w:space="0" w:color="auto"/>
            <w:bottom w:val="none" w:sz="0" w:space="0" w:color="auto"/>
            <w:right w:val="none" w:sz="0" w:space="0" w:color="auto"/>
          </w:divBdr>
        </w:div>
      </w:divsChild>
    </w:div>
    <w:div w:id="1632053443">
      <w:bodyDiv w:val="1"/>
      <w:marLeft w:val="0"/>
      <w:marRight w:val="0"/>
      <w:marTop w:val="0"/>
      <w:marBottom w:val="0"/>
      <w:divBdr>
        <w:top w:val="none" w:sz="0" w:space="0" w:color="auto"/>
        <w:left w:val="none" w:sz="0" w:space="0" w:color="auto"/>
        <w:bottom w:val="none" w:sz="0" w:space="0" w:color="auto"/>
        <w:right w:val="none" w:sz="0" w:space="0" w:color="auto"/>
      </w:divBdr>
      <w:divsChild>
        <w:div w:id="1588229774">
          <w:marLeft w:val="0"/>
          <w:marRight w:val="0"/>
          <w:marTop w:val="0"/>
          <w:marBottom w:val="0"/>
          <w:divBdr>
            <w:top w:val="none" w:sz="0" w:space="0" w:color="auto"/>
            <w:left w:val="none" w:sz="0" w:space="0" w:color="auto"/>
            <w:bottom w:val="none" w:sz="0" w:space="0" w:color="auto"/>
            <w:right w:val="none" w:sz="0" w:space="0" w:color="auto"/>
          </w:divBdr>
        </w:div>
      </w:divsChild>
    </w:div>
    <w:div w:id="1637293259">
      <w:bodyDiv w:val="1"/>
      <w:marLeft w:val="0"/>
      <w:marRight w:val="0"/>
      <w:marTop w:val="0"/>
      <w:marBottom w:val="0"/>
      <w:divBdr>
        <w:top w:val="none" w:sz="0" w:space="0" w:color="auto"/>
        <w:left w:val="none" w:sz="0" w:space="0" w:color="auto"/>
        <w:bottom w:val="none" w:sz="0" w:space="0" w:color="auto"/>
        <w:right w:val="none" w:sz="0" w:space="0" w:color="auto"/>
      </w:divBdr>
      <w:divsChild>
        <w:div w:id="1167938825">
          <w:marLeft w:val="0"/>
          <w:marRight w:val="0"/>
          <w:marTop w:val="0"/>
          <w:marBottom w:val="0"/>
          <w:divBdr>
            <w:top w:val="none" w:sz="0" w:space="0" w:color="auto"/>
            <w:left w:val="none" w:sz="0" w:space="0" w:color="auto"/>
            <w:bottom w:val="none" w:sz="0" w:space="0" w:color="auto"/>
            <w:right w:val="none" w:sz="0" w:space="0" w:color="auto"/>
          </w:divBdr>
        </w:div>
      </w:divsChild>
    </w:div>
    <w:div w:id="1643119339">
      <w:bodyDiv w:val="1"/>
      <w:marLeft w:val="0"/>
      <w:marRight w:val="0"/>
      <w:marTop w:val="0"/>
      <w:marBottom w:val="0"/>
      <w:divBdr>
        <w:top w:val="none" w:sz="0" w:space="0" w:color="auto"/>
        <w:left w:val="none" w:sz="0" w:space="0" w:color="auto"/>
        <w:bottom w:val="none" w:sz="0" w:space="0" w:color="auto"/>
        <w:right w:val="none" w:sz="0" w:space="0" w:color="auto"/>
      </w:divBdr>
    </w:div>
    <w:div w:id="1643341176">
      <w:bodyDiv w:val="1"/>
      <w:marLeft w:val="0"/>
      <w:marRight w:val="0"/>
      <w:marTop w:val="0"/>
      <w:marBottom w:val="0"/>
      <w:divBdr>
        <w:top w:val="none" w:sz="0" w:space="0" w:color="auto"/>
        <w:left w:val="none" w:sz="0" w:space="0" w:color="auto"/>
        <w:bottom w:val="none" w:sz="0" w:space="0" w:color="auto"/>
        <w:right w:val="none" w:sz="0" w:space="0" w:color="auto"/>
      </w:divBdr>
    </w:div>
    <w:div w:id="1644920549">
      <w:bodyDiv w:val="1"/>
      <w:marLeft w:val="0"/>
      <w:marRight w:val="0"/>
      <w:marTop w:val="0"/>
      <w:marBottom w:val="0"/>
      <w:divBdr>
        <w:top w:val="none" w:sz="0" w:space="0" w:color="auto"/>
        <w:left w:val="none" w:sz="0" w:space="0" w:color="auto"/>
        <w:bottom w:val="none" w:sz="0" w:space="0" w:color="auto"/>
        <w:right w:val="none" w:sz="0" w:space="0" w:color="auto"/>
      </w:divBdr>
      <w:divsChild>
        <w:div w:id="26567356">
          <w:marLeft w:val="0"/>
          <w:marRight w:val="0"/>
          <w:marTop w:val="0"/>
          <w:marBottom w:val="0"/>
          <w:divBdr>
            <w:top w:val="none" w:sz="0" w:space="0" w:color="auto"/>
            <w:left w:val="none" w:sz="0" w:space="0" w:color="auto"/>
            <w:bottom w:val="none" w:sz="0" w:space="0" w:color="auto"/>
            <w:right w:val="none" w:sz="0" w:space="0" w:color="auto"/>
          </w:divBdr>
        </w:div>
      </w:divsChild>
    </w:div>
    <w:div w:id="1646661093">
      <w:bodyDiv w:val="1"/>
      <w:marLeft w:val="0"/>
      <w:marRight w:val="0"/>
      <w:marTop w:val="0"/>
      <w:marBottom w:val="0"/>
      <w:divBdr>
        <w:top w:val="none" w:sz="0" w:space="0" w:color="auto"/>
        <w:left w:val="none" w:sz="0" w:space="0" w:color="auto"/>
        <w:bottom w:val="none" w:sz="0" w:space="0" w:color="auto"/>
        <w:right w:val="none" w:sz="0" w:space="0" w:color="auto"/>
      </w:divBdr>
      <w:divsChild>
        <w:div w:id="648437899">
          <w:marLeft w:val="0"/>
          <w:marRight w:val="0"/>
          <w:marTop w:val="0"/>
          <w:marBottom w:val="0"/>
          <w:divBdr>
            <w:top w:val="none" w:sz="0" w:space="0" w:color="auto"/>
            <w:left w:val="none" w:sz="0" w:space="0" w:color="auto"/>
            <w:bottom w:val="none" w:sz="0" w:space="0" w:color="auto"/>
            <w:right w:val="none" w:sz="0" w:space="0" w:color="auto"/>
          </w:divBdr>
        </w:div>
      </w:divsChild>
    </w:div>
    <w:div w:id="1650743663">
      <w:bodyDiv w:val="1"/>
      <w:marLeft w:val="0"/>
      <w:marRight w:val="0"/>
      <w:marTop w:val="0"/>
      <w:marBottom w:val="0"/>
      <w:divBdr>
        <w:top w:val="none" w:sz="0" w:space="0" w:color="auto"/>
        <w:left w:val="none" w:sz="0" w:space="0" w:color="auto"/>
        <w:bottom w:val="none" w:sz="0" w:space="0" w:color="auto"/>
        <w:right w:val="none" w:sz="0" w:space="0" w:color="auto"/>
      </w:divBdr>
    </w:div>
    <w:div w:id="1651012577">
      <w:bodyDiv w:val="1"/>
      <w:marLeft w:val="0"/>
      <w:marRight w:val="0"/>
      <w:marTop w:val="0"/>
      <w:marBottom w:val="0"/>
      <w:divBdr>
        <w:top w:val="none" w:sz="0" w:space="0" w:color="auto"/>
        <w:left w:val="none" w:sz="0" w:space="0" w:color="auto"/>
        <w:bottom w:val="none" w:sz="0" w:space="0" w:color="auto"/>
        <w:right w:val="none" w:sz="0" w:space="0" w:color="auto"/>
      </w:divBdr>
    </w:div>
    <w:div w:id="1652758851">
      <w:bodyDiv w:val="1"/>
      <w:marLeft w:val="0"/>
      <w:marRight w:val="0"/>
      <w:marTop w:val="0"/>
      <w:marBottom w:val="0"/>
      <w:divBdr>
        <w:top w:val="none" w:sz="0" w:space="0" w:color="auto"/>
        <w:left w:val="none" w:sz="0" w:space="0" w:color="auto"/>
        <w:bottom w:val="none" w:sz="0" w:space="0" w:color="auto"/>
        <w:right w:val="none" w:sz="0" w:space="0" w:color="auto"/>
      </w:divBdr>
      <w:divsChild>
        <w:div w:id="210656005">
          <w:marLeft w:val="0"/>
          <w:marRight w:val="0"/>
          <w:marTop w:val="0"/>
          <w:marBottom w:val="0"/>
          <w:divBdr>
            <w:top w:val="none" w:sz="0" w:space="0" w:color="auto"/>
            <w:left w:val="none" w:sz="0" w:space="0" w:color="auto"/>
            <w:bottom w:val="none" w:sz="0" w:space="0" w:color="auto"/>
            <w:right w:val="none" w:sz="0" w:space="0" w:color="auto"/>
          </w:divBdr>
        </w:div>
      </w:divsChild>
    </w:div>
    <w:div w:id="1654871938">
      <w:bodyDiv w:val="1"/>
      <w:marLeft w:val="0"/>
      <w:marRight w:val="0"/>
      <w:marTop w:val="0"/>
      <w:marBottom w:val="0"/>
      <w:divBdr>
        <w:top w:val="none" w:sz="0" w:space="0" w:color="auto"/>
        <w:left w:val="none" w:sz="0" w:space="0" w:color="auto"/>
        <w:bottom w:val="none" w:sz="0" w:space="0" w:color="auto"/>
        <w:right w:val="none" w:sz="0" w:space="0" w:color="auto"/>
      </w:divBdr>
      <w:divsChild>
        <w:div w:id="1738699119">
          <w:marLeft w:val="0"/>
          <w:marRight w:val="0"/>
          <w:marTop w:val="0"/>
          <w:marBottom w:val="0"/>
          <w:divBdr>
            <w:top w:val="none" w:sz="0" w:space="0" w:color="auto"/>
            <w:left w:val="none" w:sz="0" w:space="0" w:color="auto"/>
            <w:bottom w:val="none" w:sz="0" w:space="0" w:color="auto"/>
            <w:right w:val="none" w:sz="0" w:space="0" w:color="auto"/>
          </w:divBdr>
        </w:div>
      </w:divsChild>
    </w:div>
    <w:div w:id="1668558952">
      <w:bodyDiv w:val="1"/>
      <w:marLeft w:val="0"/>
      <w:marRight w:val="0"/>
      <w:marTop w:val="0"/>
      <w:marBottom w:val="0"/>
      <w:divBdr>
        <w:top w:val="none" w:sz="0" w:space="0" w:color="auto"/>
        <w:left w:val="none" w:sz="0" w:space="0" w:color="auto"/>
        <w:bottom w:val="none" w:sz="0" w:space="0" w:color="auto"/>
        <w:right w:val="none" w:sz="0" w:space="0" w:color="auto"/>
      </w:divBdr>
      <w:divsChild>
        <w:div w:id="691153342">
          <w:marLeft w:val="0"/>
          <w:marRight w:val="0"/>
          <w:marTop w:val="0"/>
          <w:marBottom w:val="0"/>
          <w:divBdr>
            <w:top w:val="none" w:sz="0" w:space="0" w:color="auto"/>
            <w:left w:val="none" w:sz="0" w:space="0" w:color="auto"/>
            <w:bottom w:val="none" w:sz="0" w:space="0" w:color="auto"/>
            <w:right w:val="none" w:sz="0" w:space="0" w:color="auto"/>
          </w:divBdr>
        </w:div>
      </w:divsChild>
    </w:div>
    <w:div w:id="1671174510">
      <w:bodyDiv w:val="1"/>
      <w:marLeft w:val="0"/>
      <w:marRight w:val="0"/>
      <w:marTop w:val="0"/>
      <w:marBottom w:val="0"/>
      <w:divBdr>
        <w:top w:val="none" w:sz="0" w:space="0" w:color="auto"/>
        <w:left w:val="none" w:sz="0" w:space="0" w:color="auto"/>
        <w:bottom w:val="none" w:sz="0" w:space="0" w:color="auto"/>
        <w:right w:val="none" w:sz="0" w:space="0" w:color="auto"/>
      </w:divBdr>
      <w:divsChild>
        <w:div w:id="1492872829">
          <w:marLeft w:val="0"/>
          <w:marRight w:val="0"/>
          <w:marTop w:val="0"/>
          <w:marBottom w:val="0"/>
          <w:divBdr>
            <w:top w:val="none" w:sz="0" w:space="0" w:color="auto"/>
            <w:left w:val="none" w:sz="0" w:space="0" w:color="auto"/>
            <w:bottom w:val="none" w:sz="0" w:space="0" w:color="auto"/>
            <w:right w:val="none" w:sz="0" w:space="0" w:color="auto"/>
          </w:divBdr>
        </w:div>
      </w:divsChild>
    </w:div>
    <w:div w:id="1671909759">
      <w:bodyDiv w:val="1"/>
      <w:marLeft w:val="0"/>
      <w:marRight w:val="0"/>
      <w:marTop w:val="0"/>
      <w:marBottom w:val="0"/>
      <w:divBdr>
        <w:top w:val="none" w:sz="0" w:space="0" w:color="auto"/>
        <w:left w:val="none" w:sz="0" w:space="0" w:color="auto"/>
        <w:bottom w:val="none" w:sz="0" w:space="0" w:color="auto"/>
        <w:right w:val="none" w:sz="0" w:space="0" w:color="auto"/>
      </w:divBdr>
      <w:divsChild>
        <w:div w:id="1050764728">
          <w:marLeft w:val="0"/>
          <w:marRight w:val="0"/>
          <w:marTop w:val="0"/>
          <w:marBottom w:val="0"/>
          <w:divBdr>
            <w:top w:val="none" w:sz="0" w:space="0" w:color="auto"/>
            <w:left w:val="none" w:sz="0" w:space="0" w:color="auto"/>
            <w:bottom w:val="none" w:sz="0" w:space="0" w:color="auto"/>
            <w:right w:val="none" w:sz="0" w:space="0" w:color="auto"/>
          </w:divBdr>
        </w:div>
      </w:divsChild>
    </w:div>
    <w:div w:id="1672635468">
      <w:bodyDiv w:val="1"/>
      <w:marLeft w:val="0"/>
      <w:marRight w:val="0"/>
      <w:marTop w:val="0"/>
      <w:marBottom w:val="0"/>
      <w:divBdr>
        <w:top w:val="none" w:sz="0" w:space="0" w:color="auto"/>
        <w:left w:val="none" w:sz="0" w:space="0" w:color="auto"/>
        <w:bottom w:val="none" w:sz="0" w:space="0" w:color="auto"/>
        <w:right w:val="none" w:sz="0" w:space="0" w:color="auto"/>
      </w:divBdr>
      <w:divsChild>
        <w:div w:id="589002926">
          <w:marLeft w:val="0"/>
          <w:marRight w:val="0"/>
          <w:marTop w:val="0"/>
          <w:marBottom w:val="0"/>
          <w:divBdr>
            <w:top w:val="none" w:sz="0" w:space="0" w:color="auto"/>
            <w:left w:val="none" w:sz="0" w:space="0" w:color="auto"/>
            <w:bottom w:val="none" w:sz="0" w:space="0" w:color="auto"/>
            <w:right w:val="none" w:sz="0" w:space="0" w:color="auto"/>
          </w:divBdr>
        </w:div>
      </w:divsChild>
    </w:div>
    <w:div w:id="1677267667">
      <w:bodyDiv w:val="1"/>
      <w:marLeft w:val="0"/>
      <w:marRight w:val="0"/>
      <w:marTop w:val="0"/>
      <w:marBottom w:val="0"/>
      <w:divBdr>
        <w:top w:val="none" w:sz="0" w:space="0" w:color="auto"/>
        <w:left w:val="none" w:sz="0" w:space="0" w:color="auto"/>
        <w:bottom w:val="none" w:sz="0" w:space="0" w:color="auto"/>
        <w:right w:val="none" w:sz="0" w:space="0" w:color="auto"/>
      </w:divBdr>
    </w:div>
    <w:div w:id="1678463633">
      <w:bodyDiv w:val="1"/>
      <w:marLeft w:val="0"/>
      <w:marRight w:val="0"/>
      <w:marTop w:val="0"/>
      <w:marBottom w:val="0"/>
      <w:divBdr>
        <w:top w:val="none" w:sz="0" w:space="0" w:color="auto"/>
        <w:left w:val="none" w:sz="0" w:space="0" w:color="auto"/>
        <w:bottom w:val="none" w:sz="0" w:space="0" w:color="auto"/>
        <w:right w:val="none" w:sz="0" w:space="0" w:color="auto"/>
      </w:divBdr>
      <w:divsChild>
        <w:div w:id="358631825">
          <w:marLeft w:val="0"/>
          <w:marRight w:val="0"/>
          <w:marTop w:val="0"/>
          <w:marBottom w:val="0"/>
          <w:divBdr>
            <w:top w:val="none" w:sz="0" w:space="0" w:color="auto"/>
            <w:left w:val="none" w:sz="0" w:space="0" w:color="auto"/>
            <w:bottom w:val="none" w:sz="0" w:space="0" w:color="auto"/>
            <w:right w:val="none" w:sz="0" w:space="0" w:color="auto"/>
          </w:divBdr>
        </w:div>
      </w:divsChild>
    </w:div>
    <w:div w:id="1681807822">
      <w:bodyDiv w:val="1"/>
      <w:marLeft w:val="0"/>
      <w:marRight w:val="0"/>
      <w:marTop w:val="0"/>
      <w:marBottom w:val="0"/>
      <w:divBdr>
        <w:top w:val="none" w:sz="0" w:space="0" w:color="auto"/>
        <w:left w:val="none" w:sz="0" w:space="0" w:color="auto"/>
        <w:bottom w:val="none" w:sz="0" w:space="0" w:color="auto"/>
        <w:right w:val="none" w:sz="0" w:space="0" w:color="auto"/>
      </w:divBdr>
    </w:div>
    <w:div w:id="1682392379">
      <w:bodyDiv w:val="1"/>
      <w:marLeft w:val="0"/>
      <w:marRight w:val="0"/>
      <w:marTop w:val="0"/>
      <w:marBottom w:val="0"/>
      <w:divBdr>
        <w:top w:val="none" w:sz="0" w:space="0" w:color="auto"/>
        <w:left w:val="none" w:sz="0" w:space="0" w:color="auto"/>
        <w:bottom w:val="none" w:sz="0" w:space="0" w:color="auto"/>
        <w:right w:val="none" w:sz="0" w:space="0" w:color="auto"/>
      </w:divBdr>
    </w:div>
    <w:div w:id="1682780908">
      <w:bodyDiv w:val="1"/>
      <w:marLeft w:val="0"/>
      <w:marRight w:val="0"/>
      <w:marTop w:val="0"/>
      <w:marBottom w:val="0"/>
      <w:divBdr>
        <w:top w:val="none" w:sz="0" w:space="0" w:color="auto"/>
        <w:left w:val="none" w:sz="0" w:space="0" w:color="auto"/>
        <w:bottom w:val="none" w:sz="0" w:space="0" w:color="auto"/>
        <w:right w:val="none" w:sz="0" w:space="0" w:color="auto"/>
      </w:divBdr>
      <w:divsChild>
        <w:div w:id="1686058731">
          <w:marLeft w:val="0"/>
          <w:marRight w:val="0"/>
          <w:marTop w:val="0"/>
          <w:marBottom w:val="0"/>
          <w:divBdr>
            <w:top w:val="none" w:sz="0" w:space="0" w:color="auto"/>
            <w:left w:val="none" w:sz="0" w:space="0" w:color="auto"/>
            <w:bottom w:val="none" w:sz="0" w:space="0" w:color="auto"/>
            <w:right w:val="none" w:sz="0" w:space="0" w:color="auto"/>
          </w:divBdr>
        </w:div>
      </w:divsChild>
    </w:div>
    <w:div w:id="1683043036">
      <w:bodyDiv w:val="1"/>
      <w:marLeft w:val="0"/>
      <w:marRight w:val="0"/>
      <w:marTop w:val="0"/>
      <w:marBottom w:val="0"/>
      <w:divBdr>
        <w:top w:val="none" w:sz="0" w:space="0" w:color="auto"/>
        <w:left w:val="none" w:sz="0" w:space="0" w:color="auto"/>
        <w:bottom w:val="none" w:sz="0" w:space="0" w:color="auto"/>
        <w:right w:val="none" w:sz="0" w:space="0" w:color="auto"/>
      </w:divBdr>
      <w:divsChild>
        <w:div w:id="433673548">
          <w:marLeft w:val="0"/>
          <w:marRight w:val="0"/>
          <w:marTop w:val="0"/>
          <w:marBottom w:val="0"/>
          <w:divBdr>
            <w:top w:val="none" w:sz="0" w:space="0" w:color="auto"/>
            <w:left w:val="none" w:sz="0" w:space="0" w:color="auto"/>
            <w:bottom w:val="none" w:sz="0" w:space="0" w:color="auto"/>
            <w:right w:val="none" w:sz="0" w:space="0" w:color="auto"/>
          </w:divBdr>
        </w:div>
      </w:divsChild>
    </w:div>
    <w:div w:id="1683126782">
      <w:bodyDiv w:val="1"/>
      <w:marLeft w:val="0"/>
      <w:marRight w:val="0"/>
      <w:marTop w:val="0"/>
      <w:marBottom w:val="0"/>
      <w:divBdr>
        <w:top w:val="none" w:sz="0" w:space="0" w:color="auto"/>
        <w:left w:val="none" w:sz="0" w:space="0" w:color="auto"/>
        <w:bottom w:val="none" w:sz="0" w:space="0" w:color="auto"/>
        <w:right w:val="none" w:sz="0" w:space="0" w:color="auto"/>
      </w:divBdr>
    </w:div>
    <w:div w:id="1691685253">
      <w:bodyDiv w:val="1"/>
      <w:marLeft w:val="0"/>
      <w:marRight w:val="0"/>
      <w:marTop w:val="0"/>
      <w:marBottom w:val="0"/>
      <w:divBdr>
        <w:top w:val="none" w:sz="0" w:space="0" w:color="auto"/>
        <w:left w:val="none" w:sz="0" w:space="0" w:color="auto"/>
        <w:bottom w:val="none" w:sz="0" w:space="0" w:color="auto"/>
        <w:right w:val="none" w:sz="0" w:space="0" w:color="auto"/>
      </w:divBdr>
    </w:div>
    <w:div w:id="1692412697">
      <w:bodyDiv w:val="1"/>
      <w:marLeft w:val="0"/>
      <w:marRight w:val="0"/>
      <w:marTop w:val="0"/>
      <w:marBottom w:val="0"/>
      <w:divBdr>
        <w:top w:val="none" w:sz="0" w:space="0" w:color="auto"/>
        <w:left w:val="none" w:sz="0" w:space="0" w:color="auto"/>
        <w:bottom w:val="none" w:sz="0" w:space="0" w:color="auto"/>
        <w:right w:val="none" w:sz="0" w:space="0" w:color="auto"/>
      </w:divBdr>
      <w:divsChild>
        <w:div w:id="384456286">
          <w:marLeft w:val="0"/>
          <w:marRight w:val="0"/>
          <w:marTop w:val="0"/>
          <w:marBottom w:val="0"/>
          <w:divBdr>
            <w:top w:val="none" w:sz="0" w:space="0" w:color="auto"/>
            <w:left w:val="none" w:sz="0" w:space="0" w:color="auto"/>
            <w:bottom w:val="none" w:sz="0" w:space="0" w:color="auto"/>
            <w:right w:val="none" w:sz="0" w:space="0" w:color="auto"/>
          </w:divBdr>
        </w:div>
      </w:divsChild>
    </w:div>
    <w:div w:id="1692754999">
      <w:bodyDiv w:val="1"/>
      <w:marLeft w:val="0"/>
      <w:marRight w:val="0"/>
      <w:marTop w:val="0"/>
      <w:marBottom w:val="0"/>
      <w:divBdr>
        <w:top w:val="none" w:sz="0" w:space="0" w:color="auto"/>
        <w:left w:val="none" w:sz="0" w:space="0" w:color="auto"/>
        <w:bottom w:val="none" w:sz="0" w:space="0" w:color="auto"/>
        <w:right w:val="none" w:sz="0" w:space="0" w:color="auto"/>
      </w:divBdr>
    </w:div>
    <w:div w:id="1695644449">
      <w:bodyDiv w:val="1"/>
      <w:marLeft w:val="0"/>
      <w:marRight w:val="0"/>
      <w:marTop w:val="0"/>
      <w:marBottom w:val="0"/>
      <w:divBdr>
        <w:top w:val="none" w:sz="0" w:space="0" w:color="auto"/>
        <w:left w:val="none" w:sz="0" w:space="0" w:color="auto"/>
        <w:bottom w:val="none" w:sz="0" w:space="0" w:color="auto"/>
        <w:right w:val="none" w:sz="0" w:space="0" w:color="auto"/>
      </w:divBdr>
      <w:divsChild>
        <w:div w:id="727144083">
          <w:marLeft w:val="0"/>
          <w:marRight w:val="0"/>
          <w:marTop w:val="0"/>
          <w:marBottom w:val="0"/>
          <w:divBdr>
            <w:top w:val="none" w:sz="0" w:space="0" w:color="auto"/>
            <w:left w:val="none" w:sz="0" w:space="0" w:color="auto"/>
            <w:bottom w:val="none" w:sz="0" w:space="0" w:color="auto"/>
            <w:right w:val="none" w:sz="0" w:space="0" w:color="auto"/>
          </w:divBdr>
        </w:div>
      </w:divsChild>
    </w:div>
    <w:div w:id="1700087428">
      <w:bodyDiv w:val="1"/>
      <w:marLeft w:val="0"/>
      <w:marRight w:val="0"/>
      <w:marTop w:val="0"/>
      <w:marBottom w:val="0"/>
      <w:divBdr>
        <w:top w:val="none" w:sz="0" w:space="0" w:color="auto"/>
        <w:left w:val="none" w:sz="0" w:space="0" w:color="auto"/>
        <w:bottom w:val="none" w:sz="0" w:space="0" w:color="auto"/>
        <w:right w:val="none" w:sz="0" w:space="0" w:color="auto"/>
      </w:divBdr>
      <w:divsChild>
        <w:div w:id="1598438560">
          <w:marLeft w:val="0"/>
          <w:marRight w:val="0"/>
          <w:marTop w:val="0"/>
          <w:marBottom w:val="0"/>
          <w:divBdr>
            <w:top w:val="none" w:sz="0" w:space="0" w:color="auto"/>
            <w:left w:val="none" w:sz="0" w:space="0" w:color="auto"/>
            <w:bottom w:val="none" w:sz="0" w:space="0" w:color="auto"/>
            <w:right w:val="none" w:sz="0" w:space="0" w:color="auto"/>
          </w:divBdr>
        </w:div>
      </w:divsChild>
    </w:div>
    <w:div w:id="1703436241">
      <w:bodyDiv w:val="1"/>
      <w:marLeft w:val="0"/>
      <w:marRight w:val="0"/>
      <w:marTop w:val="0"/>
      <w:marBottom w:val="0"/>
      <w:divBdr>
        <w:top w:val="none" w:sz="0" w:space="0" w:color="auto"/>
        <w:left w:val="none" w:sz="0" w:space="0" w:color="auto"/>
        <w:bottom w:val="none" w:sz="0" w:space="0" w:color="auto"/>
        <w:right w:val="none" w:sz="0" w:space="0" w:color="auto"/>
      </w:divBdr>
      <w:divsChild>
        <w:div w:id="2091778761">
          <w:marLeft w:val="0"/>
          <w:marRight w:val="0"/>
          <w:marTop w:val="0"/>
          <w:marBottom w:val="0"/>
          <w:divBdr>
            <w:top w:val="none" w:sz="0" w:space="0" w:color="auto"/>
            <w:left w:val="none" w:sz="0" w:space="0" w:color="auto"/>
            <w:bottom w:val="none" w:sz="0" w:space="0" w:color="auto"/>
            <w:right w:val="none" w:sz="0" w:space="0" w:color="auto"/>
          </w:divBdr>
        </w:div>
      </w:divsChild>
    </w:div>
    <w:div w:id="1708068000">
      <w:bodyDiv w:val="1"/>
      <w:marLeft w:val="0"/>
      <w:marRight w:val="0"/>
      <w:marTop w:val="0"/>
      <w:marBottom w:val="0"/>
      <w:divBdr>
        <w:top w:val="none" w:sz="0" w:space="0" w:color="auto"/>
        <w:left w:val="none" w:sz="0" w:space="0" w:color="auto"/>
        <w:bottom w:val="none" w:sz="0" w:space="0" w:color="auto"/>
        <w:right w:val="none" w:sz="0" w:space="0" w:color="auto"/>
      </w:divBdr>
      <w:divsChild>
        <w:div w:id="1080634227">
          <w:marLeft w:val="0"/>
          <w:marRight w:val="0"/>
          <w:marTop w:val="0"/>
          <w:marBottom w:val="0"/>
          <w:divBdr>
            <w:top w:val="none" w:sz="0" w:space="0" w:color="auto"/>
            <w:left w:val="none" w:sz="0" w:space="0" w:color="auto"/>
            <w:bottom w:val="none" w:sz="0" w:space="0" w:color="auto"/>
            <w:right w:val="none" w:sz="0" w:space="0" w:color="auto"/>
          </w:divBdr>
        </w:div>
      </w:divsChild>
    </w:div>
    <w:div w:id="1710181232">
      <w:bodyDiv w:val="1"/>
      <w:marLeft w:val="0"/>
      <w:marRight w:val="0"/>
      <w:marTop w:val="0"/>
      <w:marBottom w:val="0"/>
      <w:divBdr>
        <w:top w:val="none" w:sz="0" w:space="0" w:color="auto"/>
        <w:left w:val="none" w:sz="0" w:space="0" w:color="auto"/>
        <w:bottom w:val="none" w:sz="0" w:space="0" w:color="auto"/>
        <w:right w:val="none" w:sz="0" w:space="0" w:color="auto"/>
      </w:divBdr>
    </w:div>
    <w:div w:id="1713963293">
      <w:bodyDiv w:val="1"/>
      <w:marLeft w:val="0"/>
      <w:marRight w:val="0"/>
      <w:marTop w:val="0"/>
      <w:marBottom w:val="0"/>
      <w:divBdr>
        <w:top w:val="none" w:sz="0" w:space="0" w:color="auto"/>
        <w:left w:val="none" w:sz="0" w:space="0" w:color="auto"/>
        <w:bottom w:val="none" w:sz="0" w:space="0" w:color="auto"/>
        <w:right w:val="none" w:sz="0" w:space="0" w:color="auto"/>
      </w:divBdr>
      <w:divsChild>
        <w:div w:id="1833375952">
          <w:marLeft w:val="0"/>
          <w:marRight w:val="0"/>
          <w:marTop w:val="0"/>
          <w:marBottom w:val="0"/>
          <w:divBdr>
            <w:top w:val="none" w:sz="0" w:space="0" w:color="auto"/>
            <w:left w:val="none" w:sz="0" w:space="0" w:color="auto"/>
            <w:bottom w:val="none" w:sz="0" w:space="0" w:color="auto"/>
            <w:right w:val="none" w:sz="0" w:space="0" w:color="auto"/>
          </w:divBdr>
        </w:div>
      </w:divsChild>
    </w:div>
    <w:div w:id="1716806112">
      <w:bodyDiv w:val="1"/>
      <w:marLeft w:val="0"/>
      <w:marRight w:val="0"/>
      <w:marTop w:val="0"/>
      <w:marBottom w:val="0"/>
      <w:divBdr>
        <w:top w:val="none" w:sz="0" w:space="0" w:color="auto"/>
        <w:left w:val="none" w:sz="0" w:space="0" w:color="auto"/>
        <w:bottom w:val="none" w:sz="0" w:space="0" w:color="auto"/>
        <w:right w:val="none" w:sz="0" w:space="0" w:color="auto"/>
      </w:divBdr>
    </w:div>
    <w:div w:id="1718629896">
      <w:bodyDiv w:val="1"/>
      <w:marLeft w:val="0"/>
      <w:marRight w:val="0"/>
      <w:marTop w:val="0"/>
      <w:marBottom w:val="0"/>
      <w:divBdr>
        <w:top w:val="none" w:sz="0" w:space="0" w:color="auto"/>
        <w:left w:val="none" w:sz="0" w:space="0" w:color="auto"/>
        <w:bottom w:val="none" w:sz="0" w:space="0" w:color="auto"/>
        <w:right w:val="none" w:sz="0" w:space="0" w:color="auto"/>
      </w:divBdr>
      <w:divsChild>
        <w:div w:id="647326620">
          <w:marLeft w:val="0"/>
          <w:marRight w:val="0"/>
          <w:marTop w:val="0"/>
          <w:marBottom w:val="0"/>
          <w:divBdr>
            <w:top w:val="none" w:sz="0" w:space="0" w:color="auto"/>
            <w:left w:val="none" w:sz="0" w:space="0" w:color="auto"/>
            <w:bottom w:val="none" w:sz="0" w:space="0" w:color="auto"/>
            <w:right w:val="none" w:sz="0" w:space="0" w:color="auto"/>
          </w:divBdr>
        </w:div>
      </w:divsChild>
    </w:div>
    <w:div w:id="1720979614">
      <w:bodyDiv w:val="1"/>
      <w:marLeft w:val="0"/>
      <w:marRight w:val="0"/>
      <w:marTop w:val="0"/>
      <w:marBottom w:val="0"/>
      <w:divBdr>
        <w:top w:val="none" w:sz="0" w:space="0" w:color="auto"/>
        <w:left w:val="none" w:sz="0" w:space="0" w:color="auto"/>
        <w:bottom w:val="none" w:sz="0" w:space="0" w:color="auto"/>
        <w:right w:val="none" w:sz="0" w:space="0" w:color="auto"/>
      </w:divBdr>
      <w:divsChild>
        <w:div w:id="241960796">
          <w:marLeft w:val="0"/>
          <w:marRight w:val="0"/>
          <w:marTop w:val="0"/>
          <w:marBottom w:val="0"/>
          <w:divBdr>
            <w:top w:val="none" w:sz="0" w:space="0" w:color="auto"/>
            <w:left w:val="none" w:sz="0" w:space="0" w:color="auto"/>
            <w:bottom w:val="none" w:sz="0" w:space="0" w:color="auto"/>
            <w:right w:val="none" w:sz="0" w:space="0" w:color="auto"/>
          </w:divBdr>
        </w:div>
      </w:divsChild>
    </w:div>
    <w:div w:id="1725718340">
      <w:bodyDiv w:val="1"/>
      <w:marLeft w:val="0"/>
      <w:marRight w:val="0"/>
      <w:marTop w:val="0"/>
      <w:marBottom w:val="0"/>
      <w:divBdr>
        <w:top w:val="none" w:sz="0" w:space="0" w:color="auto"/>
        <w:left w:val="none" w:sz="0" w:space="0" w:color="auto"/>
        <w:bottom w:val="none" w:sz="0" w:space="0" w:color="auto"/>
        <w:right w:val="none" w:sz="0" w:space="0" w:color="auto"/>
      </w:divBdr>
    </w:div>
    <w:div w:id="1726636783">
      <w:bodyDiv w:val="1"/>
      <w:marLeft w:val="0"/>
      <w:marRight w:val="0"/>
      <w:marTop w:val="0"/>
      <w:marBottom w:val="0"/>
      <w:divBdr>
        <w:top w:val="none" w:sz="0" w:space="0" w:color="auto"/>
        <w:left w:val="none" w:sz="0" w:space="0" w:color="auto"/>
        <w:bottom w:val="none" w:sz="0" w:space="0" w:color="auto"/>
        <w:right w:val="none" w:sz="0" w:space="0" w:color="auto"/>
      </w:divBdr>
      <w:divsChild>
        <w:div w:id="869219495">
          <w:marLeft w:val="0"/>
          <w:marRight w:val="0"/>
          <w:marTop w:val="0"/>
          <w:marBottom w:val="0"/>
          <w:divBdr>
            <w:top w:val="none" w:sz="0" w:space="0" w:color="auto"/>
            <w:left w:val="none" w:sz="0" w:space="0" w:color="auto"/>
            <w:bottom w:val="none" w:sz="0" w:space="0" w:color="auto"/>
            <w:right w:val="none" w:sz="0" w:space="0" w:color="auto"/>
          </w:divBdr>
        </w:div>
      </w:divsChild>
    </w:div>
    <w:div w:id="1738474935">
      <w:bodyDiv w:val="1"/>
      <w:marLeft w:val="0"/>
      <w:marRight w:val="0"/>
      <w:marTop w:val="0"/>
      <w:marBottom w:val="0"/>
      <w:divBdr>
        <w:top w:val="none" w:sz="0" w:space="0" w:color="auto"/>
        <w:left w:val="none" w:sz="0" w:space="0" w:color="auto"/>
        <w:bottom w:val="none" w:sz="0" w:space="0" w:color="auto"/>
        <w:right w:val="none" w:sz="0" w:space="0" w:color="auto"/>
      </w:divBdr>
      <w:divsChild>
        <w:div w:id="2064406143">
          <w:marLeft w:val="0"/>
          <w:marRight w:val="0"/>
          <w:marTop w:val="0"/>
          <w:marBottom w:val="0"/>
          <w:divBdr>
            <w:top w:val="none" w:sz="0" w:space="0" w:color="auto"/>
            <w:left w:val="none" w:sz="0" w:space="0" w:color="auto"/>
            <w:bottom w:val="none" w:sz="0" w:space="0" w:color="auto"/>
            <w:right w:val="none" w:sz="0" w:space="0" w:color="auto"/>
          </w:divBdr>
        </w:div>
      </w:divsChild>
    </w:div>
    <w:div w:id="1741560330">
      <w:bodyDiv w:val="1"/>
      <w:marLeft w:val="0"/>
      <w:marRight w:val="0"/>
      <w:marTop w:val="0"/>
      <w:marBottom w:val="0"/>
      <w:divBdr>
        <w:top w:val="none" w:sz="0" w:space="0" w:color="auto"/>
        <w:left w:val="none" w:sz="0" w:space="0" w:color="auto"/>
        <w:bottom w:val="none" w:sz="0" w:space="0" w:color="auto"/>
        <w:right w:val="none" w:sz="0" w:space="0" w:color="auto"/>
      </w:divBdr>
      <w:divsChild>
        <w:div w:id="948852164">
          <w:marLeft w:val="0"/>
          <w:marRight w:val="0"/>
          <w:marTop w:val="0"/>
          <w:marBottom w:val="0"/>
          <w:divBdr>
            <w:top w:val="none" w:sz="0" w:space="0" w:color="auto"/>
            <w:left w:val="none" w:sz="0" w:space="0" w:color="auto"/>
            <w:bottom w:val="none" w:sz="0" w:space="0" w:color="auto"/>
            <w:right w:val="none" w:sz="0" w:space="0" w:color="auto"/>
          </w:divBdr>
        </w:div>
      </w:divsChild>
    </w:div>
    <w:div w:id="1743024254">
      <w:bodyDiv w:val="1"/>
      <w:marLeft w:val="0"/>
      <w:marRight w:val="0"/>
      <w:marTop w:val="0"/>
      <w:marBottom w:val="0"/>
      <w:divBdr>
        <w:top w:val="none" w:sz="0" w:space="0" w:color="auto"/>
        <w:left w:val="none" w:sz="0" w:space="0" w:color="auto"/>
        <w:bottom w:val="none" w:sz="0" w:space="0" w:color="auto"/>
        <w:right w:val="none" w:sz="0" w:space="0" w:color="auto"/>
      </w:divBdr>
      <w:divsChild>
        <w:div w:id="15083505">
          <w:marLeft w:val="0"/>
          <w:marRight w:val="0"/>
          <w:marTop w:val="0"/>
          <w:marBottom w:val="0"/>
          <w:divBdr>
            <w:top w:val="none" w:sz="0" w:space="0" w:color="auto"/>
            <w:left w:val="none" w:sz="0" w:space="0" w:color="auto"/>
            <w:bottom w:val="none" w:sz="0" w:space="0" w:color="auto"/>
            <w:right w:val="none" w:sz="0" w:space="0" w:color="auto"/>
          </w:divBdr>
        </w:div>
      </w:divsChild>
    </w:div>
    <w:div w:id="1743795749">
      <w:bodyDiv w:val="1"/>
      <w:marLeft w:val="0"/>
      <w:marRight w:val="0"/>
      <w:marTop w:val="0"/>
      <w:marBottom w:val="0"/>
      <w:divBdr>
        <w:top w:val="none" w:sz="0" w:space="0" w:color="auto"/>
        <w:left w:val="none" w:sz="0" w:space="0" w:color="auto"/>
        <w:bottom w:val="none" w:sz="0" w:space="0" w:color="auto"/>
        <w:right w:val="none" w:sz="0" w:space="0" w:color="auto"/>
      </w:divBdr>
      <w:divsChild>
        <w:div w:id="1860003366">
          <w:marLeft w:val="0"/>
          <w:marRight w:val="0"/>
          <w:marTop w:val="0"/>
          <w:marBottom w:val="0"/>
          <w:divBdr>
            <w:top w:val="none" w:sz="0" w:space="0" w:color="auto"/>
            <w:left w:val="none" w:sz="0" w:space="0" w:color="auto"/>
            <w:bottom w:val="none" w:sz="0" w:space="0" w:color="auto"/>
            <w:right w:val="none" w:sz="0" w:space="0" w:color="auto"/>
          </w:divBdr>
        </w:div>
      </w:divsChild>
    </w:div>
    <w:div w:id="1749813938">
      <w:bodyDiv w:val="1"/>
      <w:marLeft w:val="0"/>
      <w:marRight w:val="0"/>
      <w:marTop w:val="0"/>
      <w:marBottom w:val="0"/>
      <w:divBdr>
        <w:top w:val="none" w:sz="0" w:space="0" w:color="auto"/>
        <w:left w:val="none" w:sz="0" w:space="0" w:color="auto"/>
        <w:bottom w:val="none" w:sz="0" w:space="0" w:color="auto"/>
        <w:right w:val="none" w:sz="0" w:space="0" w:color="auto"/>
      </w:divBdr>
    </w:div>
    <w:div w:id="1750805547">
      <w:bodyDiv w:val="1"/>
      <w:marLeft w:val="0"/>
      <w:marRight w:val="0"/>
      <w:marTop w:val="0"/>
      <w:marBottom w:val="0"/>
      <w:divBdr>
        <w:top w:val="none" w:sz="0" w:space="0" w:color="auto"/>
        <w:left w:val="none" w:sz="0" w:space="0" w:color="auto"/>
        <w:bottom w:val="none" w:sz="0" w:space="0" w:color="auto"/>
        <w:right w:val="none" w:sz="0" w:space="0" w:color="auto"/>
      </w:divBdr>
      <w:divsChild>
        <w:div w:id="1694186720">
          <w:marLeft w:val="0"/>
          <w:marRight w:val="0"/>
          <w:marTop w:val="0"/>
          <w:marBottom w:val="0"/>
          <w:divBdr>
            <w:top w:val="none" w:sz="0" w:space="0" w:color="auto"/>
            <w:left w:val="none" w:sz="0" w:space="0" w:color="auto"/>
            <w:bottom w:val="none" w:sz="0" w:space="0" w:color="auto"/>
            <w:right w:val="none" w:sz="0" w:space="0" w:color="auto"/>
          </w:divBdr>
        </w:div>
      </w:divsChild>
    </w:div>
    <w:div w:id="1750999960">
      <w:bodyDiv w:val="1"/>
      <w:marLeft w:val="0"/>
      <w:marRight w:val="0"/>
      <w:marTop w:val="0"/>
      <w:marBottom w:val="0"/>
      <w:divBdr>
        <w:top w:val="none" w:sz="0" w:space="0" w:color="auto"/>
        <w:left w:val="none" w:sz="0" w:space="0" w:color="auto"/>
        <w:bottom w:val="none" w:sz="0" w:space="0" w:color="auto"/>
        <w:right w:val="none" w:sz="0" w:space="0" w:color="auto"/>
      </w:divBdr>
      <w:divsChild>
        <w:div w:id="1263219301">
          <w:marLeft w:val="0"/>
          <w:marRight w:val="0"/>
          <w:marTop w:val="0"/>
          <w:marBottom w:val="0"/>
          <w:divBdr>
            <w:top w:val="none" w:sz="0" w:space="0" w:color="auto"/>
            <w:left w:val="none" w:sz="0" w:space="0" w:color="auto"/>
            <w:bottom w:val="none" w:sz="0" w:space="0" w:color="auto"/>
            <w:right w:val="none" w:sz="0" w:space="0" w:color="auto"/>
          </w:divBdr>
        </w:div>
      </w:divsChild>
    </w:div>
    <w:div w:id="1752509914">
      <w:bodyDiv w:val="1"/>
      <w:marLeft w:val="0"/>
      <w:marRight w:val="0"/>
      <w:marTop w:val="0"/>
      <w:marBottom w:val="0"/>
      <w:divBdr>
        <w:top w:val="none" w:sz="0" w:space="0" w:color="auto"/>
        <w:left w:val="none" w:sz="0" w:space="0" w:color="auto"/>
        <w:bottom w:val="none" w:sz="0" w:space="0" w:color="auto"/>
        <w:right w:val="none" w:sz="0" w:space="0" w:color="auto"/>
      </w:divBdr>
      <w:divsChild>
        <w:div w:id="519902409">
          <w:marLeft w:val="0"/>
          <w:marRight w:val="0"/>
          <w:marTop w:val="0"/>
          <w:marBottom w:val="0"/>
          <w:divBdr>
            <w:top w:val="none" w:sz="0" w:space="0" w:color="auto"/>
            <w:left w:val="none" w:sz="0" w:space="0" w:color="auto"/>
            <w:bottom w:val="none" w:sz="0" w:space="0" w:color="auto"/>
            <w:right w:val="none" w:sz="0" w:space="0" w:color="auto"/>
          </w:divBdr>
        </w:div>
      </w:divsChild>
    </w:div>
    <w:div w:id="1752778033">
      <w:bodyDiv w:val="1"/>
      <w:marLeft w:val="0"/>
      <w:marRight w:val="0"/>
      <w:marTop w:val="0"/>
      <w:marBottom w:val="0"/>
      <w:divBdr>
        <w:top w:val="none" w:sz="0" w:space="0" w:color="auto"/>
        <w:left w:val="none" w:sz="0" w:space="0" w:color="auto"/>
        <w:bottom w:val="none" w:sz="0" w:space="0" w:color="auto"/>
        <w:right w:val="none" w:sz="0" w:space="0" w:color="auto"/>
      </w:divBdr>
      <w:divsChild>
        <w:div w:id="270865162">
          <w:marLeft w:val="0"/>
          <w:marRight w:val="0"/>
          <w:marTop w:val="0"/>
          <w:marBottom w:val="0"/>
          <w:divBdr>
            <w:top w:val="none" w:sz="0" w:space="0" w:color="auto"/>
            <w:left w:val="none" w:sz="0" w:space="0" w:color="auto"/>
            <w:bottom w:val="none" w:sz="0" w:space="0" w:color="auto"/>
            <w:right w:val="none" w:sz="0" w:space="0" w:color="auto"/>
          </w:divBdr>
        </w:div>
      </w:divsChild>
    </w:div>
    <w:div w:id="1754158802">
      <w:bodyDiv w:val="1"/>
      <w:marLeft w:val="0"/>
      <w:marRight w:val="0"/>
      <w:marTop w:val="0"/>
      <w:marBottom w:val="0"/>
      <w:divBdr>
        <w:top w:val="none" w:sz="0" w:space="0" w:color="auto"/>
        <w:left w:val="none" w:sz="0" w:space="0" w:color="auto"/>
        <w:bottom w:val="none" w:sz="0" w:space="0" w:color="auto"/>
        <w:right w:val="none" w:sz="0" w:space="0" w:color="auto"/>
      </w:divBdr>
      <w:divsChild>
        <w:div w:id="1924681436">
          <w:marLeft w:val="0"/>
          <w:marRight w:val="0"/>
          <w:marTop w:val="0"/>
          <w:marBottom w:val="0"/>
          <w:divBdr>
            <w:top w:val="none" w:sz="0" w:space="0" w:color="auto"/>
            <w:left w:val="none" w:sz="0" w:space="0" w:color="auto"/>
            <w:bottom w:val="none" w:sz="0" w:space="0" w:color="auto"/>
            <w:right w:val="none" w:sz="0" w:space="0" w:color="auto"/>
          </w:divBdr>
        </w:div>
      </w:divsChild>
    </w:div>
    <w:div w:id="1754206522">
      <w:bodyDiv w:val="1"/>
      <w:marLeft w:val="0"/>
      <w:marRight w:val="0"/>
      <w:marTop w:val="0"/>
      <w:marBottom w:val="0"/>
      <w:divBdr>
        <w:top w:val="none" w:sz="0" w:space="0" w:color="auto"/>
        <w:left w:val="none" w:sz="0" w:space="0" w:color="auto"/>
        <w:bottom w:val="none" w:sz="0" w:space="0" w:color="auto"/>
        <w:right w:val="none" w:sz="0" w:space="0" w:color="auto"/>
      </w:divBdr>
      <w:divsChild>
        <w:div w:id="473178457">
          <w:marLeft w:val="0"/>
          <w:marRight w:val="0"/>
          <w:marTop w:val="0"/>
          <w:marBottom w:val="0"/>
          <w:divBdr>
            <w:top w:val="none" w:sz="0" w:space="0" w:color="auto"/>
            <w:left w:val="none" w:sz="0" w:space="0" w:color="auto"/>
            <w:bottom w:val="none" w:sz="0" w:space="0" w:color="auto"/>
            <w:right w:val="none" w:sz="0" w:space="0" w:color="auto"/>
          </w:divBdr>
        </w:div>
      </w:divsChild>
    </w:div>
    <w:div w:id="1761608143">
      <w:bodyDiv w:val="1"/>
      <w:marLeft w:val="0"/>
      <w:marRight w:val="0"/>
      <w:marTop w:val="0"/>
      <w:marBottom w:val="0"/>
      <w:divBdr>
        <w:top w:val="none" w:sz="0" w:space="0" w:color="auto"/>
        <w:left w:val="none" w:sz="0" w:space="0" w:color="auto"/>
        <w:bottom w:val="none" w:sz="0" w:space="0" w:color="auto"/>
        <w:right w:val="none" w:sz="0" w:space="0" w:color="auto"/>
      </w:divBdr>
      <w:divsChild>
        <w:div w:id="1759860368">
          <w:marLeft w:val="0"/>
          <w:marRight w:val="0"/>
          <w:marTop w:val="0"/>
          <w:marBottom w:val="0"/>
          <w:divBdr>
            <w:top w:val="none" w:sz="0" w:space="0" w:color="auto"/>
            <w:left w:val="none" w:sz="0" w:space="0" w:color="auto"/>
            <w:bottom w:val="none" w:sz="0" w:space="0" w:color="auto"/>
            <w:right w:val="none" w:sz="0" w:space="0" w:color="auto"/>
          </w:divBdr>
        </w:div>
      </w:divsChild>
    </w:div>
    <w:div w:id="1763526241">
      <w:bodyDiv w:val="1"/>
      <w:marLeft w:val="0"/>
      <w:marRight w:val="0"/>
      <w:marTop w:val="0"/>
      <w:marBottom w:val="0"/>
      <w:divBdr>
        <w:top w:val="none" w:sz="0" w:space="0" w:color="auto"/>
        <w:left w:val="none" w:sz="0" w:space="0" w:color="auto"/>
        <w:bottom w:val="none" w:sz="0" w:space="0" w:color="auto"/>
        <w:right w:val="none" w:sz="0" w:space="0" w:color="auto"/>
      </w:divBdr>
      <w:divsChild>
        <w:div w:id="2041516543">
          <w:marLeft w:val="0"/>
          <w:marRight w:val="0"/>
          <w:marTop w:val="0"/>
          <w:marBottom w:val="0"/>
          <w:divBdr>
            <w:top w:val="none" w:sz="0" w:space="0" w:color="auto"/>
            <w:left w:val="none" w:sz="0" w:space="0" w:color="auto"/>
            <w:bottom w:val="none" w:sz="0" w:space="0" w:color="auto"/>
            <w:right w:val="none" w:sz="0" w:space="0" w:color="auto"/>
          </w:divBdr>
        </w:div>
      </w:divsChild>
    </w:div>
    <w:div w:id="1771394335">
      <w:bodyDiv w:val="1"/>
      <w:marLeft w:val="0"/>
      <w:marRight w:val="0"/>
      <w:marTop w:val="0"/>
      <w:marBottom w:val="0"/>
      <w:divBdr>
        <w:top w:val="none" w:sz="0" w:space="0" w:color="auto"/>
        <w:left w:val="none" w:sz="0" w:space="0" w:color="auto"/>
        <w:bottom w:val="none" w:sz="0" w:space="0" w:color="auto"/>
        <w:right w:val="none" w:sz="0" w:space="0" w:color="auto"/>
      </w:divBdr>
      <w:divsChild>
        <w:div w:id="1450978537">
          <w:marLeft w:val="0"/>
          <w:marRight w:val="0"/>
          <w:marTop w:val="0"/>
          <w:marBottom w:val="0"/>
          <w:divBdr>
            <w:top w:val="none" w:sz="0" w:space="0" w:color="auto"/>
            <w:left w:val="none" w:sz="0" w:space="0" w:color="auto"/>
            <w:bottom w:val="none" w:sz="0" w:space="0" w:color="auto"/>
            <w:right w:val="none" w:sz="0" w:space="0" w:color="auto"/>
          </w:divBdr>
        </w:div>
      </w:divsChild>
    </w:div>
    <w:div w:id="1774980538">
      <w:bodyDiv w:val="1"/>
      <w:marLeft w:val="0"/>
      <w:marRight w:val="0"/>
      <w:marTop w:val="0"/>
      <w:marBottom w:val="0"/>
      <w:divBdr>
        <w:top w:val="none" w:sz="0" w:space="0" w:color="auto"/>
        <w:left w:val="none" w:sz="0" w:space="0" w:color="auto"/>
        <w:bottom w:val="none" w:sz="0" w:space="0" w:color="auto"/>
        <w:right w:val="none" w:sz="0" w:space="0" w:color="auto"/>
      </w:divBdr>
    </w:div>
    <w:div w:id="1779836628">
      <w:bodyDiv w:val="1"/>
      <w:marLeft w:val="0"/>
      <w:marRight w:val="0"/>
      <w:marTop w:val="0"/>
      <w:marBottom w:val="0"/>
      <w:divBdr>
        <w:top w:val="none" w:sz="0" w:space="0" w:color="auto"/>
        <w:left w:val="none" w:sz="0" w:space="0" w:color="auto"/>
        <w:bottom w:val="none" w:sz="0" w:space="0" w:color="auto"/>
        <w:right w:val="none" w:sz="0" w:space="0" w:color="auto"/>
      </w:divBdr>
    </w:div>
    <w:div w:id="1784616961">
      <w:bodyDiv w:val="1"/>
      <w:marLeft w:val="0"/>
      <w:marRight w:val="0"/>
      <w:marTop w:val="0"/>
      <w:marBottom w:val="0"/>
      <w:divBdr>
        <w:top w:val="none" w:sz="0" w:space="0" w:color="auto"/>
        <w:left w:val="none" w:sz="0" w:space="0" w:color="auto"/>
        <w:bottom w:val="none" w:sz="0" w:space="0" w:color="auto"/>
        <w:right w:val="none" w:sz="0" w:space="0" w:color="auto"/>
      </w:divBdr>
    </w:div>
    <w:div w:id="1785808006">
      <w:bodyDiv w:val="1"/>
      <w:marLeft w:val="0"/>
      <w:marRight w:val="0"/>
      <w:marTop w:val="0"/>
      <w:marBottom w:val="0"/>
      <w:divBdr>
        <w:top w:val="none" w:sz="0" w:space="0" w:color="auto"/>
        <w:left w:val="none" w:sz="0" w:space="0" w:color="auto"/>
        <w:bottom w:val="none" w:sz="0" w:space="0" w:color="auto"/>
        <w:right w:val="none" w:sz="0" w:space="0" w:color="auto"/>
      </w:divBdr>
      <w:divsChild>
        <w:div w:id="704523583">
          <w:marLeft w:val="0"/>
          <w:marRight w:val="0"/>
          <w:marTop w:val="0"/>
          <w:marBottom w:val="0"/>
          <w:divBdr>
            <w:top w:val="none" w:sz="0" w:space="0" w:color="auto"/>
            <w:left w:val="none" w:sz="0" w:space="0" w:color="auto"/>
            <w:bottom w:val="none" w:sz="0" w:space="0" w:color="auto"/>
            <w:right w:val="none" w:sz="0" w:space="0" w:color="auto"/>
          </w:divBdr>
        </w:div>
      </w:divsChild>
    </w:div>
    <w:div w:id="1797063676">
      <w:bodyDiv w:val="1"/>
      <w:marLeft w:val="0"/>
      <w:marRight w:val="0"/>
      <w:marTop w:val="0"/>
      <w:marBottom w:val="0"/>
      <w:divBdr>
        <w:top w:val="none" w:sz="0" w:space="0" w:color="auto"/>
        <w:left w:val="none" w:sz="0" w:space="0" w:color="auto"/>
        <w:bottom w:val="none" w:sz="0" w:space="0" w:color="auto"/>
        <w:right w:val="none" w:sz="0" w:space="0" w:color="auto"/>
      </w:divBdr>
      <w:divsChild>
        <w:div w:id="666594745">
          <w:marLeft w:val="0"/>
          <w:marRight w:val="0"/>
          <w:marTop w:val="0"/>
          <w:marBottom w:val="0"/>
          <w:divBdr>
            <w:top w:val="none" w:sz="0" w:space="0" w:color="auto"/>
            <w:left w:val="none" w:sz="0" w:space="0" w:color="auto"/>
            <w:bottom w:val="none" w:sz="0" w:space="0" w:color="auto"/>
            <w:right w:val="none" w:sz="0" w:space="0" w:color="auto"/>
          </w:divBdr>
        </w:div>
      </w:divsChild>
    </w:div>
    <w:div w:id="1801418124">
      <w:bodyDiv w:val="1"/>
      <w:marLeft w:val="0"/>
      <w:marRight w:val="0"/>
      <w:marTop w:val="0"/>
      <w:marBottom w:val="0"/>
      <w:divBdr>
        <w:top w:val="none" w:sz="0" w:space="0" w:color="auto"/>
        <w:left w:val="none" w:sz="0" w:space="0" w:color="auto"/>
        <w:bottom w:val="none" w:sz="0" w:space="0" w:color="auto"/>
        <w:right w:val="none" w:sz="0" w:space="0" w:color="auto"/>
      </w:divBdr>
      <w:divsChild>
        <w:div w:id="326903937">
          <w:marLeft w:val="0"/>
          <w:marRight w:val="0"/>
          <w:marTop w:val="0"/>
          <w:marBottom w:val="0"/>
          <w:divBdr>
            <w:top w:val="none" w:sz="0" w:space="0" w:color="auto"/>
            <w:left w:val="none" w:sz="0" w:space="0" w:color="auto"/>
            <w:bottom w:val="none" w:sz="0" w:space="0" w:color="auto"/>
            <w:right w:val="none" w:sz="0" w:space="0" w:color="auto"/>
          </w:divBdr>
        </w:div>
      </w:divsChild>
    </w:div>
    <w:div w:id="1806853068">
      <w:bodyDiv w:val="1"/>
      <w:marLeft w:val="0"/>
      <w:marRight w:val="0"/>
      <w:marTop w:val="0"/>
      <w:marBottom w:val="0"/>
      <w:divBdr>
        <w:top w:val="none" w:sz="0" w:space="0" w:color="auto"/>
        <w:left w:val="none" w:sz="0" w:space="0" w:color="auto"/>
        <w:bottom w:val="none" w:sz="0" w:space="0" w:color="auto"/>
        <w:right w:val="none" w:sz="0" w:space="0" w:color="auto"/>
      </w:divBdr>
    </w:div>
    <w:div w:id="1811362669">
      <w:bodyDiv w:val="1"/>
      <w:marLeft w:val="0"/>
      <w:marRight w:val="0"/>
      <w:marTop w:val="0"/>
      <w:marBottom w:val="0"/>
      <w:divBdr>
        <w:top w:val="none" w:sz="0" w:space="0" w:color="auto"/>
        <w:left w:val="none" w:sz="0" w:space="0" w:color="auto"/>
        <w:bottom w:val="none" w:sz="0" w:space="0" w:color="auto"/>
        <w:right w:val="none" w:sz="0" w:space="0" w:color="auto"/>
      </w:divBdr>
      <w:divsChild>
        <w:div w:id="1266383033">
          <w:marLeft w:val="0"/>
          <w:marRight w:val="0"/>
          <w:marTop w:val="0"/>
          <w:marBottom w:val="0"/>
          <w:divBdr>
            <w:top w:val="none" w:sz="0" w:space="0" w:color="auto"/>
            <w:left w:val="none" w:sz="0" w:space="0" w:color="auto"/>
            <w:bottom w:val="none" w:sz="0" w:space="0" w:color="auto"/>
            <w:right w:val="none" w:sz="0" w:space="0" w:color="auto"/>
          </w:divBdr>
        </w:div>
      </w:divsChild>
    </w:div>
    <w:div w:id="1812479549">
      <w:bodyDiv w:val="1"/>
      <w:marLeft w:val="0"/>
      <w:marRight w:val="0"/>
      <w:marTop w:val="0"/>
      <w:marBottom w:val="0"/>
      <w:divBdr>
        <w:top w:val="none" w:sz="0" w:space="0" w:color="auto"/>
        <w:left w:val="none" w:sz="0" w:space="0" w:color="auto"/>
        <w:bottom w:val="none" w:sz="0" w:space="0" w:color="auto"/>
        <w:right w:val="none" w:sz="0" w:space="0" w:color="auto"/>
      </w:divBdr>
      <w:divsChild>
        <w:div w:id="1820265662">
          <w:marLeft w:val="0"/>
          <w:marRight w:val="0"/>
          <w:marTop w:val="0"/>
          <w:marBottom w:val="0"/>
          <w:divBdr>
            <w:top w:val="none" w:sz="0" w:space="0" w:color="auto"/>
            <w:left w:val="none" w:sz="0" w:space="0" w:color="auto"/>
            <w:bottom w:val="none" w:sz="0" w:space="0" w:color="auto"/>
            <w:right w:val="none" w:sz="0" w:space="0" w:color="auto"/>
          </w:divBdr>
        </w:div>
      </w:divsChild>
    </w:div>
    <w:div w:id="1815291050">
      <w:bodyDiv w:val="1"/>
      <w:marLeft w:val="0"/>
      <w:marRight w:val="0"/>
      <w:marTop w:val="0"/>
      <w:marBottom w:val="0"/>
      <w:divBdr>
        <w:top w:val="none" w:sz="0" w:space="0" w:color="auto"/>
        <w:left w:val="none" w:sz="0" w:space="0" w:color="auto"/>
        <w:bottom w:val="none" w:sz="0" w:space="0" w:color="auto"/>
        <w:right w:val="none" w:sz="0" w:space="0" w:color="auto"/>
      </w:divBdr>
    </w:div>
    <w:div w:id="1816677818">
      <w:bodyDiv w:val="1"/>
      <w:marLeft w:val="0"/>
      <w:marRight w:val="0"/>
      <w:marTop w:val="0"/>
      <w:marBottom w:val="0"/>
      <w:divBdr>
        <w:top w:val="none" w:sz="0" w:space="0" w:color="auto"/>
        <w:left w:val="none" w:sz="0" w:space="0" w:color="auto"/>
        <w:bottom w:val="none" w:sz="0" w:space="0" w:color="auto"/>
        <w:right w:val="none" w:sz="0" w:space="0" w:color="auto"/>
      </w:divBdr>
    </w:div>
    <w:div w:id="1825387685">
      <w:bodyDiv w:val="1"/>
      <w:marLeft w:val="0"/>
      <w:marRight w:val="0"/>
      <w:marTop w:val="0"/>
      <w:marBottom w:val="0"/>
      <w:divBdr>
        <w:top w:val="none" w:sz="0" w:space="0" w:color="auto"/>
        <w:left w:val="none" w:sz="0" w:space="0" w:color="auto"/>
        <w:bottom w:val="none" w:sz="0" w:space="0" w:color="auto"/>
        <w:right w:val="none" w:sz="0" w:space="0" w:color="auto"/>
      </w:divBdr>
    </w:div>
    <w:div w:id="1827044294">
      <w:bodyDiv w:val="1"/>
      <w:marLeft w:val="0"/>
      <w:marRight w:val="0"/>
      <w:marTop w:val="0"/>
      <w:marBottom w:val="0"/>
      <w:divBdr>
        <w:top w:val="none" w:sz="0" w:space="0" w:color="auto"/>
        <w:left w:val="none" w:sz="0" w:space="0" w:color="auto"/>
        <w:bottom w:val="none" w:sz="0" w:space="0" w:color="auto"/>
        <w:right w:val="none" w:sz="0" w:space="0" w:color="auto"/>
      </w:divBdr>
      <w:divsChild>
        <w:div w:id="645597244">
          <w:marLeft w:val="0"/>
          <w:marRight w:val="0"/>
          <w:marTop w:val="0"/>
          <w:marBottom w:val="0"/>
          <w:divBdr>
            <w:top w:val="none" w:sz="0" w:space="0" w:color="auto"/>
            <w:left w:val="none" w:sz="0" w:space="0" w:color="auto"/>
            <w:bottom w:val="none" w:sz="0" w:space="0" w:color="auto"/>
            <w:right w:val="none" w:sz="0" w:space="0" w:color="auto"/>
          </w:divBdr>
        </w:div>
      </w:divsChild>
    </w:div>
    <w:div w:id="1833371984">
      <w:bodyDiv w:val="1"/>
      <w:marLeft w:val="0"/>
      <w:marRight w:val="0"/>
      <w:marTop w:val="0"/>
      <w:marBottom w:val="0"/>
      <w:divBdr>
        <w:top w:val="none" w:sz="0" w:space="0" w:color="auto"/>
        <w:left w:val="none" w:sz="0" w:space="0" w:color="auto"/>
        <w:bottom w:val="none" w:sz="0" w:space="0" w:color="auto"/>
        <w:right w:val="none" w:sz="0" w:space="0" w:color="auto"/>
      </w:divBdr>
    </w:div>
    <w:div w:id="1835880352">
      <w:bodyDiv w:val="1"/>
      <w:marLeft w:val="0"/>
      <w:marRight w:val="0"/>
      <w:marTop w:val="0"/>
      <w:marBottom w:val="0"/>
      <w:divBdr>
        <w:top w:val="none" w:sz="0" w:space="0" w:color="auto"/>
        <w:left w:val="none" w:sz="0" w:space="0" w:color="auto"/>
        <w:bottom w:val="none" w:sz="0" w:space="0" w:color="auto"/>
        <w:right w:val="none" w:sz="0" w:space="0" w:color="auto"/>
      </w:divBdr>
    </w:div>
    <w:div w:id="1838223786">
      <w:bodyDiv w:val="1"/>
      <w:marLeft w:val="0"/>
      <w:marRight w:val="0"/>
      <w:marTop w:val="0"/>
      <w:marBottom w:val="0"/>
      <w:divBdr>
        <w:top w:val="none" w:sz="0" w:space="0" w:color="auto"/>
        <w:left w:val="none" w:sz="0" w:space="0" w:color="auto"/>
        <w:bottom w:val="none" w:sz="0" w:space="0" w:color="auto"/>
        <w:right w:val="none" w:sz="0" w:space="0" w:color="auto"/>
      </w:divBdr>
      <w:divsChild>
        <w:div w:id="33501597">
          <w:marLeft w:val="0"/>
          <w:marRight w:val="0"/>
          <w:marTop w:val="0"/>
          <w:marBottom w:val="0"/>
          <w:divBdr>
            <w:top w:val="none" w:sz="0" w:space="0" w:color="auto"/>
            <w:left w:val="none" w:sz="0" w:space="0" w:color="auto"/>
            <w:bottom w:val="none" w:sz="0" w:space="0" w:color="auto"/>
            <w:right w:val="none" w:sz="0" w:space="0" w:color="auto"/>
          </w:divBdr>
        </w:div>
      </w:divsChild>
    </w:div>
    <w:div w:id="1839543024">
      <w:bodyDiv w:val="1"/>
      <w:marLeft w:val="0"/>
      <w:marRight w:val="0"/>
      <w:marTop w:val="0"/>
      <w:marBottom w:val="0"/>
      <w:divBdr>
        <w:top w:val="none" w:sz="0" w:space="0" w:color="auto"/>
        <w:left w:val="none" w:sz="0" w:space="0" w:color="auto"/>
        <w:bottom w:val="none" w:sz="0" w:space="0" w:color="auto"/>
        <w:right w:val="none" w:sz="0" w:space="0" w:color="auto"/>
      </w:divBdr>
      <w:divsChild>
        <w:div w:id="1327707543">
          <w:marLeft w:val="0"/>
          <w:marRight w:val="0"/>
          <w:marTop w:val="0"/>
          <w:marBottom w:val="0"/>
          <w:divBdr>
            <w:top w:val="none" w:sz="0" w:space="0" w:color="auto"/>
            <w:left w:val="none" w:sz="0" w:space="0" w:color="auto"/>
            <w:bottom w:val="none" w:sz="0" w:space="0" w:color="auto"/>
            <w:right w:val="none" w:sz="0" w:space="0" w:color="auto"/>
          </w:divBdr>
        </w:div>
      </w:divsChild>
    </w:div>
    <w:div w:id="1841652735">
      <w:bodyDiv w:val="1"/>
      <w:marLeft w:val="0"/>
      <w:marRight w:val="0"/>
      <w:marTop w:val="0"/>
      <w:marBottom w:val="0"/>
      <w:divBdr>
        <w:top w:val="none" w:sz="0" w:space="0" w:color="auto"/>
        <w:left w:val="none" w:sz="0" w:space="0" w:color="auto"/>
        <w:bottom w:val="none" w:sz="0" w:space="0" w:color="auto"/>
        <w:right w:val="none" w:sz="0" w:space="0" w:color="auto"/>
      </w:divBdr>
    </w:div>
    <w:div w:id="1844122217">
      <w:bodyDiv w:val="1"/>
      <w:marLeft w:val="0"/>
      <w:marRight w:val="0"/>
      <w:marTop w:val="0"/>
      <w:marBottom w:val="0"/>
      <w:divBdr>
        <w:top w:val="none" w:sz="0" w:space="0" w:color="auto"/>
        <w:left w:val="none" w:sz="0" w:space="0" w:color="auto"/>
        <w:bottom w:val="none" w:sz="0" w:space="0" w:color="auto"/>
        <w:right w:val="none" w:sz="0" w:space="0" w:color="auto"/>
      </w:divBdr>
      <w:divsChild>
        <w:div w:id="1693843686">
          <w:marLeft w:val="0"/>
          <w:marRight w:val="0"/>
          <w:marTop w:val="0"/>
          <w:marBottom w:val="0"/>
          <w:divBdr>
            <w:top w:val="none" w:sz="0" w:space="0" w:color="auto"/>
            <w:left w:val="none" w:sz="0" w:space="0" w:color="auto"/>
            <w:bottom w:val="none" w:sz="0" w:space="0" w:color="auto"/>
            <w:right w:val="none" w:sz="0" w:space="0" w:color="auto"/>
          </w:divBdr>
        </w:div>
      </w:divsChild>
    </w:div>
    <w:div w:id="1844316716">
      <w:bodyDiv w:val="1"/>
      <w:marLeft w:val="0"/>
      <w:marRight w:val="0"/>
      <w:marTop w:val="0"/>
      <w:marBottom w:val="0"/>
      <w:divBdr>
        <w:top w:val="none" w:sz="0" w:space="0" w:color="auto"/>
        <w:left w:val="none" w:sz="0" w:space="0" w:color="auto"/>
        <w:bottom w:val="none" w:sz="0" w:space="0" w:color="auto"/>
        <w:right w:val="none" w:sz="0" w:space="0" w:color="auto"/>
      </w:divBdr>
    </w:div>
    <w:div w:id="1844584055">
      <w:bodyDiv w:val="1"/>
      <w:marLeft w:val="0"/>
      <w:marRight w:val="0"/>
      <w:marTop w:val="0"/>
      <w:marBottom w:val="0"/>
      <w:divBdr>
        <w:top w:val="none" w:sz="0" w:space="0" w:color="auto"/>
        <w:left w:val="none" w:sz="0" w:space="0" w:color="auto"/>
        <w:bottom w:val="none" w:sz="0" w:space="0" w:color="auto"/>
        <w:right w:val="none" w:sz="0" w:space="0" w:color="auto"/>
      </w:divBdr>
      <w:divsChild>
        <w:div w:id="531960155">
          <w:marLeft w:val="0"/>
          <w:marRight w:val="0"/>
          <w:marTop w:val="0"/>
          <w:marBottom w:val="0"/>
          <w:divBdr>
            <w:top w:val="none" w:sz="0" w:space="0" w:color="auto"/>
            <w:left w:val="none" w:sz="0" w:space="0" w:color="auto"/>
            <w:bottom w:val="none" w:sz="0" w:space="0" w:color="auto"/>
            <w:right w:val="none" w:sz="0" w:space="0" w:color="auto"/>
          </w:divBdr>
        </w:div>
      </w:divsChild>
    </w:div>
    <w:div w:id="1846094931">
      <w:bodyDiv w:val="1"/>
      <w:marLeft w:val="0"/>
      <w:marRight w:val="0"/>
      <w:marTop w:val="0"/>
      <w:marBottom w:val="0"/>
      <w:divBdr>
        <w:top w:val="none" w:sz="0" w:space="0" w:color="auto"/>
        <w:left w:val="none" w:sz="0" w:space="0" w:color="auto"/>
        <w:bottom w:val="none" w:sz="0" w:space="0" w:color="auto"/>
        <w:right w:val="none" w:sz="0" w:space="0" w:color="auto"/>
      </w:divBdr>
      <w:divsChild>
        <w:div w:id="1162818109">
          <w:marLeft w:val="0"/>
          <w:marRight w:val="0"/>
          <w:marTop w:val="0"/>
          <w:marBottom w:val="0"/>
          <w:divBdr>
            <w:top w:val="none" w:sz="0" w:space="0" w:color="auto"/>
            <w:left w:val="none" w:sz="0" w:space="0" w:color="auto"/>
            <w:bottom w:val="none" w:sz="0" w:space="0" w:color="auto"/>
            <w:right w:val="none" w:sz="0" w:space="0" w:color="auto"/>
          </w:divBdr>
        </w:div>
      </w:divsChild>
    </w:div>
    <w:div w:id="1846167432">
      <w:bodyDiv w:val="1"/>
      <w:marLeft w:val="0"/>
      <w:marRight w:val="0"/>
      <w:marTop w:val="0"/>
      <w:marBottom w:val="0"/>
      <w:divBdr>
        <w:top w:val="none" w:sz="0" w:space="0" w:color="auto"/>
        <w:left w:val="none" w:sz="0" w:space="0" w:color="auto"/>
        <w:bottom w:val="none" w:sz="0" w:space="0" w:color="auto"/>
        <w:right w:val="none" w:sz="0" w:space="0" w:color="auto"/>
      </w:divBdr>
      <w:divsChild>
        <w:div w:id="1696879067">
          <w:marLeft w:val="0"/>
          <w:marRight w:val="0"/>
          <w:marTop w:val="0"/>
          <w:marBottom w:val="0"/>
          <w:divBdr>
            <w:top w:val="none" w:sz="0" w:space="0" w:color="auto"/>
            <w:left w:val="none" w:sz="0" w:space="0" w:color="auto"/>
            <w:bottom w:val="none" w:sz="0" w:space="0" w:color="auto"/>
            <w:right w:val="none" w:sz="0" w:space="0" w:color="auto"/>
          </w:divBdr>
        </w:div>
      </w:divsChild>
    </w:div>
    <w:div w:id="1847283808">
      <w:bodyDiv w:val="1"/>
      <w:marLeft w:val="0"/>
      <w:marRight w:val="0"/>
      <w:marTop w:val="0"/>
      <w:marBottom w:val="0"/>
      <w:divBdr>
        <w:top w:val="none" w:sz="0" w:space="0" w:color="auto"/>
        <w:left w:val="none" w:sz="0" w:space="0" w:color="auto"/>
        <w:bottom w:val="none" w:sz="0" w:space="0" w:color="auto"/>
        <w:right w:val="none" w:sz="0" w:space="0" w:color="auto"/>
      </w:divBdr>
      <w:divsChild>
        <w:div w:id="1201281756">
          <w:marLeft w:val="0"/>
          <w:marRight w:val="0"/>
          <w:marTop w:val="0"/>
          <w:marBottom w:val="0"/>
          <w:divBdr>
            <w:top w:val="none" w:sz="0" w:space="0" w:color="auto"/>
            <w:left w:val="none" w:sz="0" w:space="0" w:color="auto"/>
            <w:bottom w:val="none" w:sz="0" w:space="0" w:color="auto"/>
            <w:right w:val="none" w:sz="0" w:space="0" w:color="auto"/>
          </w:divBdr>
        </w:div>
      </w:divsChild>
    </w:div>
    <w:div w:id="1849364248">
      <w:bodyDiv w:val="1"/>
      <w:marLeft w:val="0"/>
      <w:marRight w:val="0"/>
      <w:marTop w:val="0"/>
      <w:marBottom w:val="0"/>
      <w:divBdr>
        <w:top w:val="none" w:sz="0" w:space="0" w:color="auto"/>
        <w:left w:val="none" w:sz="0" w:space="0" w:color="auto"/>
        <w:bottom w:val="none" w:sz="0" w:space="0" w:color="auto"/>
        <w:right w:val="none" w:sz="0" w:space="0" w:color="auto"/>
      </w:divBdr>
      <w:divsChild>
        <w:div w:id="2036031457">
          <w:marLeft w:val="0"/>
          <w:marRight w:val="0"/>
          <w:marTop w:val="0"/>
          <w:marBottom w:val="0"/>
          <w:divBdr>
            <w:top w:val="none" w:sz="0" w:space="0" w:color="auto"/>
            <w:left w:val="none" w:sz="0" w:space="0" w:color="auto"/>
            <w:bottom w:val="none" w:sz="0" w:space="0" w:color="auto"/>
            <w:right w:val="none" w:sz="0" w:space="0" w:color="auto"/>
          </w:divBdr>
        </w:div>
      </w:divsChild>
    </w:div>
    <w:div w:id="1850826284">
      <w:bodyDiv w:val="1"/>
      <w:marLeft w:val="0"/>
      <w:marRight w:val="0"/>
      <w:marTop w:val="0"/>
      <w:marBottom w:val="0"/>
      <w:divBdr>
        <w:top w:val="none" w:sz="0" w:space="0" w:color="auto"/>
        <w:left w:val="none" w:sz="0" w:space="0" w:color="auto"/>
        <w:bottom w:val="none" w:sz="0" w:space="0" w:color="auto"/>
        <w:right w:val="none" w:sz="0" w:space="0" w:color="auto"/>
      </w:divBdr>
      <w:divsChild>
        <w:div w:id="1895851748">
          <w:marLeft w:val="0"/>
          <w:marRight w:val="0"/>
          <w:marTop w:val="0"/>
          <w:marBottom w:val="0"/>
          <w:divBdr>
            <w:top w:val="none" w:sz="0" w:space="0" w:color="auto"/>
            <w:left w:val="none" w:sz="0" w:space="0" w:color="auto"/>
            <w:bottom w:val="none" w:sz="0" w:space="0" w:color="auto"/>
            <w:right w:val="none" w:sz="0" w:space="0" w:color="auto"/>
          </w:divBdr>
        </w:div>
      </w:divsChild>
    </w:div>
    <w:div w:id="1854567912">
      <w:bodyDiv w:val="1"/>
      <w:marLeft w:val="0"/>
      <w:marRight w:val="0"/>
      <w:marTop w:val="0"/>
      <w:marBottom w:val="0"/>
      <w:divBdr>
        <w:top w:val="none" w:sz="0" w:space="0" w:color="auto"/>
        <w:left w:val="none" w:sz="0" w:space="0" w:color="auto"/>
        <w:bottom w:val="none" w:sz="0" w:space="0" w:color="auto"/>
        <w:right w:val="none" w:sz="0" w:space="0" w:color="auto"/>
      </w:divBdr>
      <w:divsChild>
        <w:div w:id="1025400131">
          <w:marLeft w:val="0"/>
          <w:marRight w:val="0"/>
          <w:marTop w:val="0"/>
          <w:marBottom w:val="0"/>
          <w:divBdr>
            <w:top w:val="none" w:sz="0" w:space="0" w:color="auto"/>
            <w:left w:val="none" w:sz="0" w:space="0" w:color="auto"/>
            <w:bottom w:val="none" w:sz="0" w:space="0" w:color="auto"/>
            <w:right w:val="none" w:sz="0" w:space="0" w:color="auto"/>
          </w:divBdr>
        </w:div>
      </w:divsChild>
    </w:div>
    <w:div w:id="1857186172">
      <w:bodyDiv w:val="1"/>
      <w:marLeft w:val="0"/>
      <w:marRight w:val="0"/>
      <w:marTop w:val="0"/>
      <w:marBottom w:val="0"/>
      <w:divBdr>
        <w:top w:val="none" w:sz="0" w:space="0" w:color="auto"/>
        <w:left w:val="none" w:sz="0" w:space="0" w:color="auto"/>
        <w:bottom w:val="none" w:sz="0" w:space="0" w:color="auto"/>
        <w:right w:val="none" w:sz="0" w:space="0" w:color="auto"/>
      </w:divBdr>
      <w:divsChild>
        <w:div w:id="2064208344">
          <w:marLeft w:val="0"/>
          <w:marRight w:val="0"/>
          <w:marTop w:val="0"/>
          <w:marBottom w:val="0"/>
          <w:divBdr>
            <w:top w:val="none" w:sz="0" w:space="0" w:color="auto"/>
            <w:left w:val="none" w:sz="0" w:space="0" w:color="auto"/>
            <w:bottom w:val="none" w:sz="0" w:space="0" w:color="auto"/>
            <w:right w:val="none" w:sz="0" w:space="0" w:color="auto"/>
          </w:divBdr>
        </w:div>
      </w:divsChild>
    </w:div>
    <w:div w:id="1857310251">
      <w:bodyDiv w:val="1"/>
      <w:marLeft w:val="0"/>
      <w:marRight w:val="0"/>
      <w:marTop w:val="0"/>
      <w:marBottom w:val="0"/>
      <w:divBdr>
        <w:top w:val="none" w:sz="0" w:space="0" w:color="auto"/>
        <w:left w:val="none" w:sz="0" w:space="0" w:color="auto"/>
        <w:bottom w:val="none" w:sz="0" w:space="0" w:color="auto"/>
        <w:right w:val="none" w:sz="0" w:space="0" w:color="auto"/>
      </w:divBdr>
      <w:divsChild>
        <w:div w:id="245578932">
          <w:marLeft w:val="0"/>
          <w:marRight w:val="0"/>
          <w:marTop w:val="0"/>
          <w:marBottom w:val="0"/>
          <w:divBdr>
            <w:top w:val="none" w:sz="0" w:space="0" w:color="auto"/>
            <w:left w:val="none" w:sz="0" w:space="0" w:color="auto"/>
            <w:bottom w:val="none" w:sz="0" w:space="0" w:color="auto"/>
            <w:right w:val="none" w:sz="0" w:space="0" w:color="auto"/>
          </w:divBdr>
        </w:div>
      </w:divsChild>
    </w:div>
    <w:div w:id="1861972348">
      <w:bodyDiv w:val="1"/>
      <w:marLeft w:val="0"/>
      <w:marRight w:val="0"/>
      <w:marTop w:val="0"/>
      <w:marBottom w:val="0"/>
      <w:divBdr>
        <w:top w:val="none" w:sz="0" w:space="0" w:color="auto"/>
        <w:left w:val="none" w:sz="0" w:space="0" w:color="auto"/>
        <w:bottom w:val="none" w:sz="0" w:space="0" w:color="auto"/>
        <w:right w:val="none" w:sz="0" w:space="0" w:color="auto"/>
      </w:divBdr>
      <w:divsChild>
        <w:div w:id="1414232265">
          <w:marLeft w:val="0"/>
          <w:marRight w:val="0"/>
          <w:marTop w:val="0"/>
          <w:marBottom w:val="0"/>
          <w:divBdr>
            <w:top w:val="none" w:sz="0" w:space="0" w:color="auto"/>
            <w:left w:val="none" w:sz="0" w:space="0" w:color="auto"/>
            <w:bottom w:val="none" w:sz="0" w:space="0" w:color="auto"/>
            <w:right w:val="none" w:sz="0" w:space="0" w:color="auto"/>
          </w:divBdr>
        </w:div>
      </w:divsChild>
    </w:div>
    <w:div w:id="1867981691">
      <w:bodyDiv w:val="1"/>
      <w:marLeft w:val="0"/>
      <w:marRight w:val="0"/>
      <w:marTop w:val="0"/>
      <w:marBottom w:val="0"/>
      <w:divBdr>
        <w:top w:val="none" w:sz="0" w:space="0" w:color="auto"/>
        <w:left w:val="none" w:sz="0" w:space="0" w:color="auto"/>
        <w:bottom w:val="none" w:sz="0" w:space="0" w:color="auto"/>
        <w:right w:val="none" w:sz="0" w:space="0" w:color="auto"/>
      </w:divBdr>
    </w:div>
    <w:div w:id="1868836927">
      <w:bodyDiv w:val="1"/>
      <w:marLeft w:val="0"/>
      <w:marRight w:val="0"/>
      <w:marTop w:val="0"/>
      <w:marBottom w:val="0"/>
      <w:divBdr>
        <w:top w:val="none" w:sz="0" w:space="0" w:color="auto"/>
        <w:left w:val="none" w:sz="0" w:space="0" w:color="auto"/>
        <w:bottom w:val="none" w:sz="0" w:space="0" w:color="auto"/>
        <w:right w:val="none" w:sz="0" w:space="0" w:color="auto"/>
      </w:divBdr>
    </w:div>
    <w:div w:id="1869946585">
      <w:bodyDiv w:val="1"/>
      <w:marLeft w:val="0"/>
      <w:marRight w:val="0"/>
      <w:marTop w:val="0"/>
      <w:marBottom w:val="0"/>
      <w:divBdr>
        <w:top w:val="none" w:sz="0" w:space="0" w:color="auto"/>
        <w:left w:val="none" w:sz="0" w:space="0" w:color="auto"/>
        <w:bottom w:val="none" w:sz="0" w:space="0" w:color="auto"/>
        <w:right w:val="none" w:sz="0" w:space="0" w:color="auto"/>
      </w:divBdr>
      <w:divsChild>
        <w:div w:id="2058775442">
          <w:marLeft w:val="0"/>
          <w:marRight w:val="0"/>
          <w:marTop w:val="0"/>
          <w:marBottom w:val="0"/>
          <w:divBdr>
            <w:top w:val="none" w:sz="0" w:space="0" w:color="auto"/>
            <w:left w:val="none" w:sz="0" w:space="0" w:color="auto"/>
            <w:bottom w:val="none" w:sz="0" w:space="0" w:color="auto"/>
            <w:right w:val="none" w:sz="0" w:space="0" w:color="auto"/>
          </w:divBdr>
        </w:div>
      </w:divsChild>
    </w:div>
    <w:div w:id="1870602885">
      <w:bodyDiv w:val="1"/>
      <w:marLeft w:val="0"/>
      <w:marRight w:val="0"/>
      <w:marTop w:val="0"/>
      <w:marBottom w:val="0"/>
      <w:divBdr>
        <w:top w:val="none" w:sz="0" w:space="0" w:color="auto"/>
        <w:left w:val="none" w:sz="0" w:space="0" w:color="auto"/>
        <w:bottom w:val="none" w:sz="0" w:space="0" w:color="auto"/>
        <w:right w:val="none" w:sz="0" w:space="0" w:color="auto"/>
      </w:divBdr>
      <w:divsChild>
        <w:div w:id="828711521">
          <w:marLeft w:val="0"/>
          <w:marRight w:val="0"/>
          <w:marTop w:val="0"/>
          <w:marBottom w:val="0"/>
          <w:divBdr>
            <w:top w:val="none" w:sz="0" w:space="0" w:color="auto"/>
            <w:left w:val="none" w:sz="0" w:space="0" w:color="auto"/>
            <w:bottom w:val="none" w:sz="0" w:space="0" w:color="auto"/>
            <w:right w:val="none" w:sz="0" w:space="0" w:color="auto"/>
          </w:divBdr>
          <w:divsChild>
            <w:div w:id="12586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067">
      <w:bodyDiv w:val="1"/>
      <w:marLeft w:val="0"/>
      <w:marRight w:val="0"/>
      <w:marTop w:val="0"/>
      <w:marBottom w:val="0"/>
      <w:divBdr>
        <w:top w:val="none" w:sz="0" w:space="0" w:color="auto"/>
        <w:left w:val="none" w:sz="0" w:space="0" w:color="auto"/>
        <w:bottom w:val="none" w:sz="0" w:space="0" w:color="auto"/>
        <w:right w:val="none" w:sz="0" w:space="0" w:color="auto"/>
      </w:divBdr>
      <w:divsChild>
        <w:div w:id="1471170868">
          <w:marLeft w:val="0"/>
          <w:marRight w:val="0"/>
          <w:marTop w:val="0"/>
          <w:marBottom w:val="0"/>
          <w:divBdr>
            <w:top w:val="none" w:sz="0" w:space="0" w:color="auto"/>
            <w:left w:val="none" w:sz="0" w:space="0" w:color="auto"/>
            <w:bottom w:val="none" w:sz="0" w:space="0" w:color="auto"/>
            <w:right w:val="none" w:sz="0" w:space="0" w:color="auto"/>
          </w:divBdr>
        </w:div>
      </w:divsChild>
    </w:div>
    <w:div w:id="1875921189">
      <w:bodyDiv w:val="1"/>
      <w:marLeft w:val="0"/>
      <w:marRight w:val="0"/>
      <w:marTop w:val="0"/>
      <w:marBottom w:val="0"/>
      <w:divBdr>
        <w:top w:val="none" w:sz="0" w:space="0" w:color="auto"/>
        <w:left w:val="none" w:sz="0" w:space="0" w:color="auto"/>
        <w:bottom w:val="none" w:sz="0" w:space="0" w:color="auto"/>
        <w:right w:val="none" w:sz="0" w:space="0" w:color="auto"/>
      </w:divBdr>
      <w:divsChild>
        <w:div w:id="514345058">
          <w:marLeft w:val="0"/>
          <w:marRight w:val="0"/>
          <w:marTop w:val="0"/>
          <w:marBottom w:val="0"/>
          <w:divBdr>
            <w:top w:val="none" w:sz="0" w:space="0" w:color="auto"/>
            <w:left w:val="none" w:sz="0" w:space="0" w:color="auto"/>
            <w:bottom w:val="none" w:sz="0" w:space="0" w:color="auto"/>
            <w:right w:val="none" w:sz="0" w:space="0" w:color="auto"/>
          </w:divBdr>
        </w:div>
      </w:divsChild>
    </w:div>
    <w:div w:id="1876890944">
      <w:bodyDiv w:val="1"/>
      <w:marLeft w:val="0"/>
      <w:marRight w:val="0"/>
      <w:marTop w:val="0"/>
      <w:marBottom w:val="0"/>
      <w:divBdr>
        <w:top w:val="none" w:sz="0" w:space="0" w:color="auto"/>
        <w:left w:val="none" w:sz="0" w:space="0" w:color="auto"/>
        <w:bottom w:val="none" w:sz="0" w:space="0" w:color="auto"/>
        <w:right w:val="none" w:sz="0" w:space="0" w:color="auto"/>
      </w:divBdr>
      <w:divsChild>
        <w:div w:id="1985699022">
          <w:marLeft w:val="0"/>
          <w:marRight w:val="0"/>
          <w:marTop w:val="0"/>
          <w:marBottom w:val="0"/>
          <w:divBdr>
            <w:top w:val="none" w:sz="0" w:space="0" w:color="auto"/>
            <w:left w:val="none" w:sz="0" w:space="0" w:color="auto"/>
            <w:bottom w:val="none" w:sz="0" w:space="0" w:color="auto"/>
            <w:right w:val="none" w:sz="0" w:space="0" w:color="auto"/>
          </w:divBdr>
        </w:div>
      </w:divsChild>
    </w:div>
    <w:div w:id="1881017695">
      <w:bodyDiv w:val="1"/>
      <w:marLeft w:val="0"/>
      <w:marRight w:val="0"/>
      <w:marTop w:val="0"/>
      <w:marBottom w:val="0"/>
      <w:divBdr>
        <w:top w:val="none" w:sz="0" w:space="0" w:color="auto"/>
        <w:left w:val="none" w:sz="0" w:space="0" w:color="auto"/>
        <w:bottom w:val="none" w:sz="0" w:space="0" w:color="auto"/>
        <w:right w:val="none" w:sz="0" w:space="0" w:color="auto"/>
      </w:divBdr>
    </w:div>
    <w:div w:id="1882934998">
      <w:bodyDiv w:val="1"/>
      <w:marLeft w:val="0"/>
      <w:marRight w:val="0"/>
      <w:marTop w:val="0"/>
      <w:marBottom w:val="0"/>
      <w:divBdr>
        <w:top w:val="none" w:sz="0" w:space="0" w:color="auto"/>
        <w:left w:val="none" w:sz="0" w:space="0" w:color="auto"/>
        <w:bottom w:val="none" w:sz="0" w:space="0" w:color="auto"/>
        <w:right w:val="none" w:sz="0" w:space="0" w:color="auto"/>
      </w:divBdr>
      <w:divsChild>
        <w:div w:id="1084033655">
          <w:marLeft w:val="0"/>
          <w:marRight w:val="0"/>
          <w:marTop w:val="0"/>
          <w:marBottom w:val="0"/>
          <w:divBdr>
            <w:top w:val="none" w:sz="0" w:space="0" w:color="auto"/>
            <w:left w:val="none" w:sz="0" w:space="0" w:color="auto"/>
            <w:bottom w:val="none" w:sz="0" w:space="0" w:color="auto"/>
            <w:right w:val="none" w:sz="0" w:space="0" w:color="auto"/>
          </w:divBdr>
        </w:div>
      </w:divsChild>
    </w:div>
    <w:div w:id="1883249150">
      <w:bodyDiv w:val="1"/>
      <w:marLeft w:val="0"/>
      <w:marRight w:val="0"/>
      <w:marTop w:val="0"/>
      <w:marBottom w:val="0"/>
      <w:divBdr>
        <w:top w:val="none" w:sz="0" w:space="0" w:color="auto"/>
        <w:left w:val="none" w:sz="0" w:space="0" w:color="auto"/>
        <w:bottom w:val="none" w:sz="0" w:space="0" w:color="auto"/>
        <w:right w:val="none" w:sz="0" w:space="0" w:color="auto"/>
      </w:divBdr>
      <w:divsChild>
        <w:div w:id="487138229">
          <w:marLeft w:val="0"/>
          <w:marRight w:val="0"/>
          <w:marTop w:val="0"/>
          <w:marBottom w:val="0"/>
          <w:divBdr>
            <w:top w:val="none" w:sz="0" w:space="0" w:color="auto"/>
            <w:left w:val="none" w:sz="0" w:space="0" w:color="auto"/>
            <w:bottom w:val="none" w:sz="0" w:space="0" w:color="auto"/>
            <w:right w:val="none" w:sz="0" w:space="0" w:color="auto"/>
          </w:divBdr>
        </w:div>
      </w:divsChild>
    </w:div>
    <w:div w:id="1883470627">
      <w:bodyDiv w:val="1"/>
      <w:marLeft w:val="0"/>
      <w:marRight w:val="0"/>
      <w:marTop w:val="0"/>
      <w:marBottom w:val="0"/>
      <w:divBdr>
        <w:top w:val="none" w:sz="0" w:space="0" w:color="auto"/>
        <w:left w:val="none" w:sz="0" w:space="0" w:color="auto"/>
        <w:bottom w:val="none" w:sz="0" w:space="0" w:color="auto"/>
        <w:right w:val="none" w:sz="0" w:space="0" w:color="auto"/>
      </w:divBdr>
      <w:divsChild>
        <w:div w:id="1585384405">
          <w:marLeft w:val="0"/>
          <w:marRight w:val="0"/>
          <w:marTop w:val="0"/>
          <w:marBottom w:val="0"/>
          <w:divBdr>
            <w:top w:val="none" w:sz="0" w:space="0" w:color="auto"/>
            <w:left w:val="none" w:sz="0" w:space="0" w:color="auto"/>
            <w:bottom w:val="none" w:sz="0" w:space="0" w:color="auto"/>
            <w:right w:val="none" w:sz="0" w:space="0" w:color="auto"/>
          </w:divBdr>
        </w:div>
      </w:divsChild>
    </w:div>
    <w:div w:id="1884362956">
      <w:bodyDiv w:val="1"/>
      <w:marLeft w:val="0"/>
      <w:marRight w:val="0"/>
      <w:marTop w:val="0"/>
      <w:marBottom w:val="0"/>
      <w:divBdr>
        <w:top w:val="none" w:sz="0" w:space="0" w:color="auto"/>
        <w:left w:val="none" w:sz="0" w:space="0" w:color="auto"/>
        <w:bottom w:val="none" w:sz="0" w:space="0" w:color="auto"/>
        <w:right w:val="none" w:sz="0" w:space="0" w:color="auto"/>
      </w:divBdr>
      <w:divsChild>
        <w:div w:id="1954971496">
          <w:marLeft w:val="0"/>
          <w:marRight w:val="0"/>
          <w:marTop w:val="0"/>
          <w:marBottom w:val="0"/>
          <w:divBdr>
            <w:top w:val="none" w:sz="0" w:space="0" w:color="auto"/>
            <w:left w:val="none" w:sz="0" w:space="0" w:color="auto"/>
            <w:bottom w:val="none" w:sz="0" w:space="0" w:color="auto"/>
            <w:right w:val="none" w:sz="0" w:space="0" w:color="auto"/>
          </w:divBdr>
        </w:div>
      </w:divsChild>
    </w:div>
    <w:div w:id="1885604993">
      <w:bodyDiv w:val="1"/>
      <w:marLeft w:val="0"/>
      <w:marRight w:val="0"/>
      <w:marTop w:val="0"/>
      <w:marBottom w:val="0"/>
      <w:divBdr>
        <w:top w:val="none" w:sz="0" w:space="0" w:color="auto"/>
        <w:left w:val="none" w:sz="0" w:space="0" w:color="auto"/>
        <w:bottom w:val="none" w:sz="0" w:space="0" w:color="auto"/>
        <w:right w:val="none" w:sz="0" w:space="0" w:color="auto"/>
      </w:divBdr>
      <w:divsChild>
        <w:div w:id="136343993">
          <w:marLeft w:val="0"/>
          <w:marRight w:val="0"/>
          <w:marTop w:val="0"/>
          <w:marBottom w:val="0"/>
          <w:divBdr>
            <w:top w:val="none" w:sz="0" w:space="0" w:color="auto"/>
            <w:left w:val="none" w:sz="0" w:space="0" w:color="auto"/>
            <w:bottom w:val="none" w:sz="0" w:space="0" w:color="auto"/>
            <w:right w:val="none" w:sz="0" w:space="0" w:color="auto"/>
          </w:divBdr>
        </w:div>
      </w:divsChild>
    </w:div>
    <w:div w:id="1889143458">
      <w:bodyDiv w:val="1"/>
      <w:marLeft w:val="0"/>
      <w:marRight w:val="0"/>
      <w:marTop w:val="0"/>
      <w:marBottom w:val="0"/>
      <w:divBdr>
        <w:top w:val="none" w:sz="0" w:space="0" w:color="auto"/>
        <w:left w:val="none" w:sz="0" w:space="0" w:color="auto"/>
        <w:bottom w:val="none" w:sz="0" w:space="0" w:color="auto"/>
        <w:right w:val="none" w:sz="0" w:space="0" w:color="auto"/>
      </w:divBdr>
    </w:div>
    <w:div w:id="1892420165">
      <w:bodyDiv w:val="1"/>
      <w:marLeft w:val="0"/>
      <w:marRight w:val="0"/>
      <w:marTop w:val="0"/>
      <w:marBottom w:val="0"/>
      <w:divBdr>
        <w:top w:val="none" w:sz="0" w:space="0" w:color="auto"/>
        <w:left w:val="none" w:sz="0" w:space="0" w:color="auto"/>
        <w:bottom w:val="none" w:sz="0" w:space="0" w:color="auto"/>
        <w:right w:val="none" w:sz="0" w:space="0" w:color="auto"/>
      </w:divBdr>
      <w:divsChild>
        <w:div w:id="23798045">
          <w:marLeft w:val="0"/>
          <w:marRight w:val="0"/>
          <w:marTop w:val="0"/>
          <w:marBottom w:val="0"/>
          <w:divBdr>
            <w:top w:val="none" w:sz="0" w:space="0" w:color="auto"/>
            <w:left w:val="none" w:sz="0" w:space="0" w:color="auto"/>
            <w:bottom w:val="none" w:sz="0" w:space="0" w:color="auto"/>
            <w:right w:val="none" w:sz="0" w:space="0" w:color="auto"/>
          </w:divBdr>
        </w:div>
      </w:divsChild>
    </w:div>
    <w:div w:id="1896964612">
      <w:bodyDiv w:val="1"/>
      <w:marLeft w:val="0"/>
      <w:marRight w:val="0"/>
      <w:marTop w:val="0"/>
      <w:marBottom w:val="0"/>
      <w:divBdr>
        <w:top w:val="none" w:sz="0" w:space="0" w:color="auto"/>
        <w:left w:val="none" w:sz="0" w:space="0" w:color="auto"/>
        <w:bottom w:val="none" w:sz="0" w:space="0" w:color="auto"/>
        <w:right w:val="none" w:sz="0" w:space="0" w:color="auto"/>
      </w:divBdr>
      <w:divsChild>
        <w:div w:id="1529177845">
          <w:marLeft w:val="0"/>
          <w:marRight w:val="0"/>
          <w:marTop w:val="0"/>
          <w:marBottom w:val="0"/>
          <w:divBdr>
            <w:top w:val="none" w:sz="0" w:space="0" w:color="auto"/>
            <w:left w:val="none" w:sz="0" w:space="0" w:color="auto"/>
            <w:bottom w:val="none" w:sz="0" w:space="0" w:color="auto"/>
            <w:right w:val="none" w:sz="0" w:space="0" w:color="auto"/>
          </w:divBdr>
          <w:divsChild>
            <w:div w:id="2050108325">
              <w:marLeft w:val="0"/>
              <w:marRight w:val="0"/>
              <w:marTop w:val="0"/>
              <w:marBottom w:val="0"/>
              <w:divBdr>
                <w:top w:val="none" w:sz="0" w:space="0" w:color="auto"/>
                <w:left w:val="none" w:sz="0" w:space="0" w:color="auto"/>
                <w:bottom w:val="none" w:sz="0" w:space="0" w:color="auto"/>
                <w:right w:val="none" w:sz="0" w:space="0" w:color="auto"/>
              </w:divBdr>
              <w:divsChild>
                <w:div w:id="2100251036">
                  <w:marLeft w:val="0"/>
                  <w:marRight w:val="0"/>
                  <w:marTop w:val="0"/>
                  <w:marBottom w:val="0"/>
                  <w:divBdr>
                    <w:top w:val="none" w:sz="0" w:space="0" w:color="auto"/>
                    <w:left w:val="none" w:sz="0" w:space="0" w:color="auto"/>
                    <w:bottom w:val="none" w:sz="0" w:space="0" w:color="auto"/>
                    <w:right w:val="none" w:sz="0" w:space="0" w:color="auto"/>
                  </w:divBdr>
                  <w:divsChild>
                    <w:div w:id="1104957379">
                      <w:marLeft w:val="0"/>
                      <w:marRight w:val="0"/>
                      <w:marTop w:val="0"/>
                      <w:marBottom w:val="0"/>
                      <w:divBdr>
                        <w:top w:val="none" w:sz="0" w:space="0" w:color="auto"/>
                        <w:left w:val="none" w:sz="0" w:space="0" w:color="auto"/>
                        <w:bottom w:val="none" w:sz="0" w:space="0" w:color="auto"/>
                        <w:right w:val="none" w:sz="0" w:space="0" w:color="auto"/>
                      </w:divBdr>
                      <w:divsChild>
                        <w:div w:id="730351309">
                          <w:marLeft w:val="0"/>
                          <w:marRight w:val="0"/>
                          <w:marTop w:val="0"/>
                          <w:marBottom w:val="0"/>
                          <w:divBdr>
                            <w:top w:val="none" w:sz="0" w:space="0" w:color="auto"/>
                            <w:left w:val="none" w:sz="0" w:space="0" w:color="auto"/>
                            <w:bottom w:val="none" w:sz="0" w:space="0" w:color="auto"/>
                            <w:right w:val="none" w:sz="0" w:space="0" w:color="auto"/>
                          </w:divBdr>
                          <w:divsChild>
                            <w:div w:id="15026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005089">
      <w:bodyDiv w:val="1"/>
      <w:marLeft w:val="0"/>
      <w:marRight w:val="0"/>
      <w:marTop w:val="0"/>
      <w:marBottom w:val="0"/>
      <w:divBdr>
        <w:top w:val="none" w:sz="0" w:space="0" w:color="auto"/>
        <w:left w:val="none" w:sz="0" w:space="0" w:color="auto"/>
        <w:bottom w:val="none" w:sz="0" w:space="0" w:color="auto"/>
        <w:right w:val="none" w:sz="0" w:space="0" w:color="auto"/>
      </w:divBdr>
      <w:divsChild>
        <w:div w:id="1023941890">
          <w:marLeft w:val="0"/>
          <w:marRight w:val="0"/>
          <w:marTop w:val="0"/>
          <w:marBottom w:val="0"/>
          <w:divBdr>
            <w:top w:val="none" w:sz="0" w:space="0" w:color="auto"/>
            <w:left w:val="none" w:sz="0" w:space="0" w:color="auto"/>
            <w:bottom w:val="none" w:sz="0" w:space="0" w:color="auto"/>
            <w:right w:val="none" w:sz="0" w:space="0" w:color="auto"/>
          </w:divBdr>
        </w:div>
      </w:divsChild>
    </w:div>
    <w:div w:id="1906916291">
      <w:bodyDiv w:val="1"/>
      <w:marLeft w:val="0"/>
      <w:marRight w:val="0"/>
      <w:marTop w:val="0"/>
      <w:marBottom w:val="0"/>
      <w:divBdr>
        <w:top w:val="none" w:sz="0" w:space="0" w:color="auto"/>
        <w:left w:val="none" w:sz="0" w:space="0" w:color="auto"/>
        <w:bottom w:val="none" w:sz="0" w:space="0" w:color="auto"/>
        <w:right w:val="none" w:sz="0" w:space="0" w:color="auto"/>
      </w:divBdr>
      <w:divsChild>
        <w:div w:id="345596801">
          <w:marLeft w:val="0"/>
          <w:marRight w:val="0"/>
          <w:marTop w:val="0"/>
          <w:marBottom w:val="0"/>
          <w:divBdr>
            <w:top w:val="none" w:sz="0" w:space="0" w:color="auto"/>
            <w:left w:val="none" w:sz="0" w:space="0" w:color="auto"/>
            <w:bottom w:val="none" w:sz="0" w:space="0" w:color="auto"/>
            <w:right w:val="none" w:sz="0" w:space="0" w:color="auto"/>
          </w:divBdr>
        </w:div>
      </w:divsChild>
    </w:div>
    <w:div w:id="1906916753">
      <w:bodyDiv w:val="1"/>
      <w:marLeft w:val="0"/>
      <w:marRight w:val="0"/>
      <w:marTop w:val="0"/>
      <w:marBottom w:val="0"/>
      <w:divBdr>
        <w:top w:val="none" w:sz="0" w:space="0" w:color="auto"/>
        <w:left w:val="none" w:sz="0" w:space="0" w:color="auto"/>
        <w:bottom w:val="none" w:sz="0" w:space="0" w:color="auto"/>
        <w:right w:val="none" w:sz="0" w:space="0" w:color="auto"/>
      </w:divBdr>
      <w:divsChild>
        <w:div w:id="762844761">
          <w:marLeft w:val="0"/>
          <w:marRight w:val="0"/>
          <w:marTop w:val="0"/>
          <w:marBottom w:val="0"/>
          <w:divBdr>
            <w:top w:val="none" w:sz="0" w:space="0" w:color="auto"/>
            <w:left w:val="none" w:sz="0" w:space="0" w:color="auto"/>
            <w:bottom w:val="none" w:sz="0" w:space="0" w:color="auto"/>
            <w:right w:val="none" w:sz="0" w:space="0" w:color="auto"/>
          </w:divBdr>
        </w:div>
      </w:divsChild>
    </w:div>
    <w:div w:id="1921215738">
      <w:bodyDiv w:val="1"/>
      <w:marLeft w:val="0"/>
      <w:marRight w:val="0"/>
      <w:marTop w:val="0"/>
      <w:marBottom w:val="0"/>
      <w:divBdr>
        <w:top w:val="none" w:sz="0" w:space="0" w:color="auto"/>
        <w:left w:val="none" w:sz="0" w:space="0" w:color="auto"/>
        <w:bottom w:val="none" w:sz="0" w:space="0" w:color="auto"/>
        <w:right w:val="none" w:sz="0" w:space="0" w:color="auto"/>
      </w:divBdr>
      <w:divsChild>
        <w:div w:id="236523908">
          <w:marLeft w:val="0"/>
          <w:marRight w:val="0"/>
          <w:marTop w:val="0"/>
          <w:marBottom w:val="0"/>
          <w:divBdr>
            <w:top w:val="none" w:sz="0" w:space="0" w:color="auto"/>
            <w:left w:val="none" w:sz="0" w:space="0" w:color="auto"/>
            <w:bottom w:val="none" w:sz="0" w:space="0" w:color="auto"/>
            <w:right w:val="none" w:sz="0" w:space="0" w:color="auto"/>
          </w:divBdr>
        </w:div>
      </w:divsChild>
    </w:div>
    <w:div w:id="1923759043">
      <w:bodyDiv w:val="1"/>
      <w:marLeft w:val="0"/>
      <w:marRight w:val="0"/>
      <w:marTop w:val="0"/>
      <w:marBottom w:val="0"/>
      <w:divBdr>
        <w:top w:val="none" w:sz="0" w:space="0" w:color="auto"/>
        <w:left w:val="none" w:sz="0" w:space="0" w:color="auto"/>
        <w:bottom w:val="none" w:sz="0" w:space="0" w:color="auto"/>
        <w:right w:val="none" w:sz="0" w:space="0" w:color="auto"/>
      </w:divBdr>
      <w:divsChild>
        <w:div w:id="371001060">
          <w:marLeft w:val="0"/>
          <w:marRight w:val="0"/>
          <w:marTop w:val="0"/>
          <w:marBottom w:val="0"/>
          <w:divBdr>
            <w:top w:val="none" w:sz="0" w:space="0" w:color="auto"/>
            <w:left w:val="none" w:sz="0" w:space="0" w:color="auto"/>
            <w:bottom w:val="none" w:sz="0" w:space="0" w:color="auto"/>
            <w:right w:val="none" w:sz="0" w:space="0" w:color="auto"/>
          </w:divBdr>
        </w:div>
      </w:divsChild>
    </w:div>
    <w:div w:id="1925450536">
      <w:bodyDiv w:val="1"/>
      <w:marLeft w:val="0"/>
      <w:marRight w:val="0"/>
      <w:marTop w:val="0"/>
      <w:marBottom w:val="0"/>
      <w:divBdr>
        <w:top w:val="none" w:sz="0" w:space="0" w:color="auto"/>
        <w:left w:val="none" w:sz="0" w:space="0" w:color="auto"/>
        <w:bottom w:val="none" w:sz="0" w:space="0" w:color="auto"/>
        <w:right w:val="none" w:sz="0" w:space="0" w:color="auto"/>
      </w:divBdr>
      <w:divsChild>
        <w:div w:id="1480851696">
          <w:marLeft w:val="0"/>
          <w:marRight w:val="0"/>
          <w:marTop w:val="0"/>
          <w:marBottom w:val="0"/>
          <w:divBdr>
            <w:top w:val="none" w:sz="0" w:space="0" w:color="auto"/>
            <w:left w:val="none" w:sz="0" w:space="0" w:color="auto"/>
            <w:bottom w:val="none" w:sz="0" w:space="0" w:color="auto"/>
            <w:right w:val="none" w:sz="0" w:space="0" w:color="auto"/>
          </w:divBdr>
        </w:div>
      </w:divsChild>
    </w:div>
    <w:div w:id="1928155260">
      <w:bodyDiv w:val="1"/>
      <w:marLeft w:val="0"/>
      <w:marRight w:val="0"/>
      <w:marTop w:val="0"/>
      <w:marBottom w:val="0"/>
      <w:divBdr>
        <w:top w:val="none" w:sz="0" w:space="0" w:color="auto"/>
        <w:left w:val="none" w:sz="0" w:space="0" w:color="auto"/>
        <w:bottom w:val="none" w:sz="0" w:space="0" w:color="auto"/>
        <w:right w:val="none" w:sz="0" w:space="0" w:color="auto"/>
      </w:divBdr>
      <w:divsChild>
        <w:div w:id="1621691422">
          <w:marLeft w:val="0"/>
          <w:marRight w:val="0"/>
          <w:marTop w:val="0"/>
          <w:marBottom w:val="0"/>
          <w:divBdr>
            <w:top w:val="none" w:sz="0" w:space="0" w:color="auto"/>
            <w:left w:val="none" w:sz="0" w:space="0" w:color="auto"/>
            <w:bottom w:val="none" w:sz="0" w:space="0" w:color="auto"/>
            <w:right w:val="none" w:sz="0" w:space="0" w:color="auto"/>
          </w:divBdr>
        </w:div>
      </w:divsChild>
    </w:div>
    <w:div w:id="1937209292">
      <w:bodyDiv w:val="1"/>
      <w:marLeft w:val="0"/>
      <w:marRight w:val="0"/>
      <w:marTop w:val="0"/>
      <w:marBottom w:val="0"/>
      <w:divBdr>
        <w:top w:val="none" w:sz="0" w:space="0" w:color="auto"/>
        <w:left w:val="none" w:sz="0" w:space="0" w:color="auto"/>
        <w:bottom w:val="none" w:sz="0" w:space="0" w:color="auto"/>
        <w:right w:val="none" w:sz="0" w:space="0" w:color="auto"/>
      </w:divBdr>
    </w:div>
    <w:div w:id="1939485916">
      <w:bodyDiv w:val="1"/>
      <w:marLeft w:val="0"/>
      <w:marRight w:val="0"/>
      <w:marTop w:val="0"/>
      <w:marBottom w:val="0"/>
      <w:divBdr>
        <w:top w:val="none" w:sz="0" w:space="0" w:color="auto"/>
        <w:left w:val="none" w:sz="0" w:space="0" w:color="auto"/>
        <w:bottom w:val="none" w:sz="0" w:space="0" w:color="auto"/>
        <w:right w:val="none" w:sz="0" w:space="0" w:color="auto"/>
      </w:divBdr>
      <w:divsChild>
        <w:div w:id="1239099888">
          <w:marLeft w:val="0"/>
          <w:marRight w:val="0"/>
          <w:marTop w:val="0"/>
          <w:marBottom w:val="0"/>
          <w:divBdr>
            <w:top w:val="none" w:sz="0" w:space="0" w:color="auto"/>
            <w:left w:val="none" w:sz="0" w:space="0" w:color="auto"/>
            <w:bottom w:val="none" w:sz="0" w:space="0" w:color="auto"/>
            <w:right w:val="none" w:sz="0" w:space="0" w:color="auto"/>
          </w:divBdr>
        </w:div>
      </w:divsChild>
    </w:div>
    <w:div w:id="1942447427">
      <w:bodyDiv w:val="1"/>
      <w:marLeft w:val="0"/>
      <w:marRight w:val="0"/>
      <w:marTop w:val="0"/>
      <w:marBottom w:val="0"/>
      <w:divBdr>
        <w:top w:val="none" w:sz="0" w:space="0" w:color="auto"/>
        <w:left w:val="none" w:sz="0" w:space="0" w:color="auto"/>
        <w:bottom w:val="none" w:sz="0" w:space="0" w:color="auto"/>
        <w:right w:val="none" w:sz="0" w:space="0" w:color="auto"/>
      </w:divBdr>
    </w:div>
    <w:div w:id="1944992152">
      <w:bodyDiv w:val="1"/>
      <w:marLeft w:val="0"/>
      <w:marRight w:val="0"/>
      <w:marTop w:val="0"/>
      <w:marBottom w:val="0"/>
      <w:divBdr>
        <w:top w:val="none" w:sz="0" w:space="0" w:color="auto"/>
        <w:left w:val="none" w:sz="0" w:space="0" w:color="auto"/>
        <w:bottom w:val="none" w:sz="0" w:space="0" w:color="auto"/>
        <w:right w:val="none" w:sz="0" w:space="0" w:color="auto"/>
      </w:divBdr>
      <w:divsChild>
        <w:div w:id="406002212">
          <w:marLeft w:val="0"/>
          <w:marRight w:val="0"/>
          <w:marTop w:val="0"/>
          <w:marBottom w:val="0"/>
          <w:divBdr>
            <w:top w:val="none" w:sz="0" w:space="0" w:color="auto"/>
            <w:left w:val="none" w:sz="0" w:space="0" w:color="auto"/>
            <w:bottom w:val="none" w:sz="0" w:space="0" w:color="auto"/>
            <w:right w:val="none" w:sz="0" w:space="0" w:color="auto"/>
          </w:divBdr>
        </w:div>
      </w:divsChild>
    </w:div>
    <w:div w:id="1946421013">
      <w:bodyDiv w:val="1"/>
      <w:marLeft w:val="0"/>
      <w:marRight w:val="0"/>
      <w:marTop w:val="0"/>
      <w:marBottom w:val="0"/>
      <w:divBdr>
        <w:top w:val="none" w:sz="0" w:space="0" w:color="auto"/>
        <w:left w:val="none" w:sz="0" w:space="0" w:color="auto"/>
        <w:bottom w:val="none" w:sz="0" w:space="0" w:color="auto"/>
        <w:right w:val="none" w:sz="0" w:space="0" w:color="auto"/>
      </w:divBdr>
      <w:divsChild>
        <w:div w:id="606431956">
          <w:marLeft w:val="0"/>
          <w:marRight w:val="0"/>
          <w:marTop w:val="0"/>
          <w:marBottom w:val="0"/>
          <w:divBdr>
            <w:top w:val="none" w:sz="0" w:space="0" w:color="auto"/>
            <w:left w:val="none" w:sz="0" w:space="0" w:color="auto"/>
            <w:bottom w:val="none" w:sz="0" w:space="0" w:color="auto"/>
            <w:right w:val="none" w:sz="0" w:space="0" w:color="auto"/>
          </w:divBdr>
        </w:div>
      </w:divsChild>
    </w:div>
    <w:div w:id="1954047311">
      <w:bodyDiv w:val="1"/>
      <w:marLeft w:val="0"/>
      <w:marRight w:val="0"/>
      <w:marTop w:val="0"/>
      <w:marBottom w:val="0"/>
      <w:divBdr>
        <w:top w:val="none" w:sz="0" w:space="0" w:color="auto"/>
        <w:left w:val="none" w:sz="0" w:space="0" w:color="auto"/>
        <w:bottom w:val="none" w:sz="0" w:space="0" w:color="auto"/>
        <w:right w:val="none" w:sz="0" w:space="0" w:color="auto"/>
      </w:divBdr>
      <w:divsChild>
        <w:div w:id="756707916">
          <w:marLeft w:val="0"/>
          <w:marRight w:val="0"/>
          <w:marTop w:val="0"/>
          <w:marBottom w:val="0"/>
          <w:divBdr>
            <w:top w:val="none" w:sz="0" w:space="0" w:color="auto"/>
            <w:left w:val="none" w:sz="0" w:space="0" w:color="auto"/>
            <w:bottom w:val="none" w:sz="0" w:space="0" w:color="auto"/>
            <w:right w:val="none" w:sz="0" w:space="0" w:color="auto"/>
          </w:divBdr>
        </w:div>
      </w:divsChild>
    </w:div>
    <w:div w:id="1955482887">
      <w:bodyDiv w:val="1"/>
      <w:marLeft w:val="0"/>
      <w:marRight w:val="0"/>
      <w:marTop w:val="0"/>
      <w:marBottom w:val="0"/>
      <w:divBdr>
        <w:top w:val="none" w:sz="0" w:space="0" w:color="auto"/>
        <w:left w:val="none" w:sz="0" w:space="0" w:color="auto"/>
        <w:bottom w:val="none" w:sz="0" w:space="0" w:color="auto"/>
        <w:right w:val="none" w:sz="0" w:space="0" w:color="auto"/>
      </w:divBdr>
    </w:div>
    <w:div w:id="1955670642">
      <w:bodyDiv w:val="1"/>
      <w:marLeft w:val="0"/>
      <w:marRight w:val="0"/>
      <w:marTop w:val="0"/>
      <w:marBottom w:val="0"/>
      <w:divBdr>
        <w:top w:val="none" w:sz="0" w:space="0" w:color="auto"/>
        <w:left w:val="none" w:sz="0" w:space="0" w:color="auto"/>
        <w:bottom w:val="none" w:sz="0" w:space="0" w:color="auto"/>
        <w:right w:val="none" w:sz="0" w:space="0" w:color="auto"/>
      </w:divBdr>
    </w:div>
    <w:div w:id="1955938578">
      <w:bodyDiv w:val="1"/>
      <w:marLeft w:val="0"/>
      <w:marRight w:val="0"/>
      <w:marTop w:val="0"/>
      <w:marBottom w:val="0"/>
      <w:divBdr>
        <w:top w:val="none" w:sz="0" w:space="0" w:color="auto"/>
        <w:left w:val="none" w:sz="0" w:space="0" w:color="auto"/>
        <w:bottom w:val="none" w:sz="0" w:space="0" w:color="auto"/>
        <w:right w:val="none" w:sz="0" w:space="0" w:color="auto"/>
      </w:divBdr>
      <w:divsChild>
        <w:div w:id="1907257869">
          <w:marLeft w:val="0"/>
          <w:marRight w:val="0"/>
          <w:marTop w:val="0"/>
          <w:marBottom w:val="0"/>
          <w:divBdr>
            <w:top w:val="none" w:sz="0" w:space="0" w:color="auto"/>
            <w:left w:val="none" w:sz="0" w:space="0" w:color="auto"/>
            <w:bottom w:val="none" w:sz="0" w:space="0" w:color="auto"/>
            <w:right w:val="none" w:sz="0" w:space="0" w:color="auto"/>
          </w:divBdr>
        </w:div>
      </w:divsChild>
    </w:div>
    <w:div w:id="1956328209">
      <w:bodyDiv w:val="1"/>
      <w:marLeft w:val="0"/>
      <w:marRight w:val="0"/>
      <w:marTop w:val="0"/>
      <w:marBottom w:val="0"/>
      <w:divBdr>
        <w:top w:val="none" w:sz="0" w:space="0" w:color="auto"/>
        <w:left w:val="none" w:sz="0" w:space="0" w:color="auto"/>
        <w:bottom w:val="none" w:sz="0" w:space="0" w:color="auto"/>
        <w:right w:val="none" w:sz="0" w:space="0" w:color="auto"/>
      </w:divBdr>
    </w:div>
    <w:div w:id="1957326520">
      <w:bodyDiv w:val="1"/>
      <w:marLeft w:val="0"/>
      <w:marRight w:val="0"/>
      <w:marTop w:val="0"/>
      <w:marBottom w:val="0"/>
      <w:divBdr>
        <w:top w:val="none" w:sz="0" w:space="0" w:color="auto"/>
        <w:left w:val="none" w:sz="0" w:space="0" w:color="auto"/>
        <w:bottom w:val="none" w:sz="0" w:space="0" w:color="auto"/>
        <w:right w:val="none" w:sz="0" w:space="0" w:color="auto"/>
      </w:divBdr>
      <w:divsChild>
        <w:div w:id="2080247572">
          <w:marLeft w:val="0"/>
          <w:marRight w:val="0"/>
          <w:marTop w:val="0"/>
          <w:marBottom w:val="0"/>
          <w:divBdr>
            <w:top w:val="none" w:sz="0" w:space="0" w:color="auto"/>
            <w:left w:val="none" w:sz="0" w:space="0" w:color="auto"/>
            <w:bottom w:val="none" w:sz="0" w:space="0" w:color="auto"/>
            <w:right w:val="none" w:sz="0" w:space="0" w:color="auto"/>
          </w:divBdr>
        </w:div>
      </w:divsChild>
    </w:div>
    <w:div w:id="1964728038">
      <w:bodyDiv w:val="1"/>
      <w:marLeft w:val="0"/>
      <w:marRight w:val="0"/>
      <w:marTop w:val="0"/>
      <w:marBottom w:val="0"/>
      <w:divBdr>
        <w:top w:val="none" w:sz="0" w:space="0" w:color="auto"/>
        <w:left w:val="none" w:sz="0" w:space="0" w:color="auto"/>
        <w:bottom w:val="none" w:sz="0" w:space="0" w:color="auto"/>
        <w:right w:val="none" w:sz="0" w:space="0" w:color="auto"/>
      </w:divBdr>
      <w:divsChild>
        <w:div w:id="2144346174">
          <w:marLeft w:val="0"/>
          <w:marRight w:val="0"/>
          <w:marTop w:val="0"/>
          <w:marBottom w:val="0"/>
          <w:divBdr>
            <w:top w:val="none" w:sz="0" w:space="0" w:color="auto"/>
            <w:left w:val="none" w:sz="0" w:space="0" w:color="auto"/>
            <w:bottom w:val="none" w:sz="0" w:space="0" w:color="auto"/>
            <w:right w:val="none" w:sz="0" w:space="0" w:color="auto"/>
          </w:divBdr>
        </w:div>
      </w:divsChild>
    </w:div>
    <w:div w:id="1966426924">
      <w:bodyDiv w:val="1"/>
      <w:marLeft w:val="0"/>
      <w:marRight w:val="0"/>
      <w:marTop w:val="0"/>
      <w:marBottom w:val="0"/>
      <w:divBdr>
        <w:top w:val="none" w:sz="0" w:space="0" w:color="auto"/>
        <w:left w:val="none" w:sz="0" w:space="0" w:color="auto"/>
        <w:bottom w:val="none" w:sz="0" w:space="0" w:color="auto"/>
        <w:right w:val="none" w:sz="0" w:space="0" w:color="auto"/>
      </w:divBdr>
    </w:div>
    <w:div w:id="1970896106">
      <w:bodyDiv w:val="1"/>
      <w:marLeft w:val="0"/>
      <w:marRight w:val="0"/>
      <w:marTop w:val="0"/>
      <w:marBottom w:val="0"/>
      <w:divBdr>
        <w:top w:val="none" w:sz="0" w:space="0" w:color="auto"/>
        <w:left w:val="none" w:sz="0" w:space="0" w:color="auto"/>
        <w:bottom w:val="none" w:sz="0" w:space="0" w:color="auto"/>
        <w:right w:val="none" w:sz="0" w:space="0" w:color="auto"/>
      </w:divBdr>
      <w:divsChild>
        <w:div w:id="634679120">
          <w:marLeft w:val="0"/>
          <w:marRight w:val="0"/>
          <w:marTop w:val="0"/>
          <w:marBottom w:val="0"/>
          <w:divBdr>
            <w:top w:val="none" w:sz="0" w:space="0" w:color="auto"/>
            <w:left w:val="none" w:sz="0" w:space="0" w:color="auto"/>
            <w:bottom w:val="none" w:sz="0" w:space="0" w:color="auto"/>
            <w:right w:val="none" w:sz="0" w:space="0" w:color="auto"/>
          </w:divBdr>
        </w:div>
      </w:divsChild>
    </w:div>
    <w:div w:id="1971548953">
      <w:bodyDiv w:val="1"/>
      <w:marLeft w:val="0"/>
      <w:marRight w:val="0"/>
      <w:marTop w:val="0"/>
      <w:marBottom w:val="0"/>
      <w:divBdr>
        <w:top w:val="none" w:sz="0" w:space="0" w:color="auto"/>
        <w:left w:val="none" w:sz="0" w:space="0" w:color="auto"/>
        <w:bottom w:val="none" w:sz="0" w:space="0" w:color="auto"/>
        <w:right w:val="none" w:sz="0" w:space="0" w:color="auto"/>
      </w:divBdr>
    </w:div>
    <w:div w:id="1971663107">
      <w:bodyDiv w:val="1"/>
      <w:marLeft w:val="0"/>
      <w:marRight w:val="0"/>
      <w:marTop w:val="0"/>
      <w:marBottom w:val="0"/>
      <w:divBdr>
        <w:top w:val="none" w:sz="0" w:space="0" w:color="auto"/>
        <w:left w:val="none" w:sz="0" w:space="0" w:color="auto"/>
        <w:bottom w:val="none" w:sz="0" w:space="0" w:color="auto"/>
        <w:right w:val="none" w:sz="0" w:space="0" w:color="auto"/>
      </w:divBdr>
    </w:div>
    <w:div w:id="1971861774">
      <w:bodyDiv w:val="1"/>
      <w:marLeft w:val="0"/>
      <w:marRight w:val="0"/>
      <w:marTop w:val="0"/>
      <w:marBottom w:val="0"/>
      <w:divBdr>
        <w:top w:val="none" w:sz="0" w:space="0" w:color="auto"/>
        <w:left w:val="none" w:sz="0" w:space="0" w:color="auto"/>
        <w:bottom w:val="none" w:sz="0" w:space="0" w:color="auto"/>
        <w:right w:val="none" w:sz="0" w:space="0" w:color="auto"/>
      </w:divBdr>
      <w:divsChild>
        <w:div w:id="1380743209">
          <w:marLeft w:val="0"/>
          <w:marRight w:val="0"/>
          <w:marTop w:val="0"/>
          <w:marBottom w:val="0"/>
          <w:divBdr>
            <w:top w:val="none" w:sz="0" w:space="0" w:color="auto"/>
            <w:left w:val="none" w:sz="0" w:space="0" w:color="auto"/>
            <w:bottom w:val="none" w:sz="0" w:space="0" w:color="auto"/>
            <w:right w:val="none" w:sz="0" w:space="0" w:color="auto"/>
          </w:divBdr>
        </w:div>
      </w:divsChild>
    </w:div>
    <w:div w:id="1971934332">
      <w:bodyDiv w:val="1"/>
      <w:marLeft w:val="0"/>
      <w:marRight w:val="0"/>
      <w:marTop w:val="0"/>
      <w:marBottom w:val="0"/>
      <w:divBdr>
        <w:top w:val="none" w:sz="0" w:space="0" w:color="auto"/>
        <w:left w:val="none" w:sz="0" w:space="0" w:color="auto"/>
        <w:bottom w:val="none" w:sz="0" w:space="0" w:color="auto"/>
        <w:right w:val="none" w:sz="0" w:space="0" w:color="auto"/>
      </w:divBdr>
      <w:divsChild>
        <w:div w:id="1155410446">
          <w:marLeft w:val="0"/>
          <w:marRight w:val="0"/>
          <w:marTop w:val="0"/>
          <w:marBottom w:val="0"/>
          <w:divBdr>
            <w:top w:val="none" w:sz="0" w:space="0" w:color="auto"/>
            <w:left w:val="none" w:sz="0" w:space="0" w:color="auto"/>
            <w:bottom w:val="none" w:sz="0" w:space="0" w:color="auto"/>
            <w:right w:val="none" w:sz="0" w:space="0" w:color="auto"/>
          </w:divBdr>
          <w:divsChild>
            <w:div w:id="761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5493">
      <w:bodyDiv w:val="1"/>
      <w:marLeft w:val="0"/>
      <w:marRight w:val="0"/>
      <w:marTop w:val="0"/>
      <w:marBottom w:val="0"/>
      <w:divBdr>
        <w:top w:val="none" w:sz="0" w:space="0" w:color="auto"/>
        <w:left w:val="none" w:sz="0" w:space="0" w:color="auto"/>
        <w:bottom w:val="none" w:sz="0" w:space="0" w:color="auto"/>
        <w:right w:val="none" w:sz="0" w:space="0" w:color="auto"/>
      </w:divBdr>
    </w:div>
    <w:div w:id="1979602020">
      <w:bodyDiv w:val="1"/>
      <w:marLeft w:val="0"/>
      <w:marRight w:val="0"/>
      <w:marTop w:val="0"/>
      <w:marBottom w:val="0"/>
      <w:divBdr>
        <w:top w:val="none" w:sz="0" w:space="0" w:color="auto"/>
        <w:left w:val="none" w:sz="0" w:space="0" w:color="auto"/>
        <w:bottom w:val="none" w:sz="0" w:space="0" w:color="auto"/>
        <w:right w:val="none" w:sz="0" w:space="0" w:color="auto"/>
      </w:divBdr>
      <w:divsChild>
        <w:div w:id="2047560082">
          <w:marLeft w:val="0"/>
          <w:marRight w:val="0"/>
          <w:marTop w:val="0"/>
          <w:marBottom w:val="0"/>
          <w:divBdr>
            <w:top w:val="none" w:sz="0" w:space="0" w:color="auto"/>
            <w:left w:val="none" w:sz="0" w:space="0" w:color="auto"/>
            <w:bottom w:val="none" w:sz="0" w:space="0" w:color="auto"/>
            <w:right w:val="none" w:sz="0" w:space="0" w:color="auto"/>
          </w:divBdr>
        </w:div>
      </w:divsChild>
    </w:div>
    <w:div w:id="1987080831">
      <w:bodyDiv w:val="1"/>
      <w:marLeft w:val="0"/>
      <w:marRight w:val="0"/>
      <w:marTop w:val="0"/>
      <w:marBottom w:val="0"/>
      <w:divBdr>
        <w:top w:val="none" w:sz="0" w:space="0" w:color="auto"/>
        <w:left w:val="none" w:sz="0" w:space="0" w:color="auto"/>
        <w:bottom w:val="none" w:sz="0" w:space="0" w:color="auto"/>
        <w:right w:val="none" w:sz="0" w:space="0" w:color="auto"/>
      </w:divBdr>
      <w:divsChild>
        <w:div w:id="1153639376">
          <w:marLeft w:val="0"/>
          <w:marRight w:val="0"/>
          <w:marTop w:val="0"/>
          <w:marBottom w:val="0"/>
          <w:divBdr>
            <w:top w:val="none" w:sz="0" w:space="0" w:color="auto"/>
            <w:left w:val="none" w:sz="0" w:space="0" w:color="auto"/>
            <w:bottom w:val="none" w:sz="0" w:space="0" w:color="auto"/>
            <w:right w:val="none" w:sz="0" w:space="0" w:color="auto"/>
          </w:divBdr>
        </w:div>
      </w:divsChild>
    </w:div>
    <w:div w:id="1999067422">
      <w:bodyDiv w:val="1"/>
      <w:marLeft w:val="0"/>
      <w:marRight w:val="0"/>
      <w:marTop w:val="0"/>
      <w:marBottom w:val="0"/>
      <w:divBdr>
        <w:top w:val="none" w:sz="0" w:space="0" w:color="auto"/>
        <w:left w:val="none" w:sz="0" w:space="0" w:color="auto"/>
        <w:bottom w:val="none" w:sz="0" w:space="0" w:color="auto"/>
        <w:right w:val="none" w:sz="0" w:space="0" w:color="auto"/>
      </w:divBdr>
    </w:div>
    <w:div w:id="2015834127">
      <w:bodyDiv w:val="1"/>
      <w:marLeft w:val="0"/>
      <w:marRight w:val="0"/>
      <w:marTop w:val="0"/>
      <w:marBottom w:val="0"/>
      <w:divBdr>
        <w:top w:val="none" w:sz="0" w:space="0" w:color="auto"/>
        <w:left w:val="none" w:sz="0" w:space="0" w:color="auto"/>
        <w:bottom w:val="none" w:sz="0" w:space="0" w:color="auto"/>
        <w:right w:val="none" w:sz="0" w:space="0" w:color="auto"/>
      </w:divBdr>
      <w:divsChild>
        <w:div w:id="529758783">
          <w:marLeft w:val="0"/>
          <w:marRight w:val="0"/>
          <w:marTop w:val="0"/>
          <w:marBottom w:val="0"/>
          <w:divBdr>
            <w:top w:val="none" w:sz="0" w:space="0" w:color="auto"/>
            <w:left w:val="none" w:sz="0" w:space="0" w:color="auto"/>
            <w:bottom w:val="none" w:sz="0" w:space="0" w:color="auto"/>
            <w:right w:val="none" w:sz="0" w:space="0" w:color="auto"/>
          </w:divBdr>
        </w:div>
      </w:divsChild>
    </w:div>
    <w:div w:id="2018460343">
      <w:bodyDiv w:val="1"/>
      <w:marLeft w:val="0"/>
      <w:marRight w:val="0"/>
      <w:marTop w:val="0"/>
      <w:marBottom w:val="0"/>
      <w:divBdr>
        <w:top w:val="none" w:sz="0" w:space="0" w:color="auto"/>
        <w:left w:val="none" w:sz="0" w:space="0" w:color="auto"/>
        <w:bottom w:val="none" w:sz="0" w:space="0" w:color="auto"/>
        <w:right w:val="none" w:sz="0" w:space="0" w:color="auto"/>
      </w:divBdr>
      <w:divsChild>
        <w:div w:id="1129009057">
          <w:marLeft w:val="0"/>
          <w:marRight w:val="0"/>
          <w:marTop w:val="0"/>
          <w:marBottom w:val="0"/>
          <w:divBdr>
            <w:top w:val="none" w:sz="0" w:space="0" w:color="auto"/>
            <w:left w:val="none" w:sz="0" w:space="0" w:color="auto"/>
            <w:bottom w:val="none" w:sz="0" w:space="0" w:color="auto"/>
            <w:right w:val="none" w:sz="0" w:space="0" w:color="auto"/>
          </w:divBdr>
        </w:div>
      </w:divsChild>
    </w:div>
    <w:div w:id="2024285995">
      <w:bodyDiv w:val="1"/>
      <w:marLeft w:val="0"/>
      <w:marRight w:val="0"/>
      <w:marTop w:val="0"/>
      <w:marBottom w:val="0"/>
      <w:divBdr>
        <w:top w:val="none" w:sz="0" w:space="0" w:color="auto"/>
        <w:left w:val="none" w:sz="0" w:space="0" w:color="auto"/>
        <w:bottom w:val="none" w:sz="0" w:space="0" w:color="auto"/>
        <w:right w:val="none" w:sz="0" w:space="0" w:color="auto"/>
      </w:divBdr>
      <w:divsChild>
        <w:div w:id="2032683129">
          <w:marLeft w:val="0"/>
          <w:marRight w:val="0"/>
          <w:marTop w:val="0"/>
          <w:marBottom w:val="0"/>
          <w:divBdr>
            <w:top w:val="none" w:sz="0" w:space="0" w:color="auto"/>
            <w:left w:val="none" w:sz="0" w:space="0" w:color="auto"/>
            <w:bottom w:val="none" w:sz="0" w:space="0" w:color="auto"/>
            <w:right w:val="none" w:sz="0" w:space="0" w:color="auto"/>
          </w:divBdr>
          <w:divsChild>
            <w:div w:id="18276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2997">
      <w:bodyDiv w:val="1"/>
      <w:marLeft w:val="0"/>
      <w:marRight w:val="0"/>
      <w:marTop w:val="0"/>
      <w:marBottom w:val="0"/>
      <w:divBdr>
        <w:top w:val="none" w:sz="0" w:space="0" w:color="auto"/>
        <w:left w:val="none" w:sz="0" w:space="0" w:color="auto"/>
        <w:bottom w:val="none" w:sz="0" w:space="0" w:color="auto"/>
        <w:right w:val="none" w:sz="0" w:space="0" w:color="auto"/>
      </w:divBdr>
      <w:divsChild>
        <w:div w:id="1306817877">
          <w:marLeft w:val="0"/>
          <w:marRight w:val="0"/>
          <w:marTop w:val="0"/>
          <w:marBottom w:val="0"/>
          <w:divBdr>
            <w:top w:val="none" w:sz="0" w:space="0" w:color="auto"/>
            <w:left w:val="none" w:sz="0" w:space="0" w:color="auto"/>
            <w:bottom w:val="none" w:sz="0" w:space="0" w:color="auto"/>
            <w:right w:val="none" w:sz="0" w:space="0" w:color="auto"/>
          </w:divBdr>
        </w:div>
      </w:divsChild>
    </w:div>
    <w:div w:id="2029984800">
      <w:bodyDiv w:val="1"/>
      <w:marLeft w:val="0"/>
      <w:marRight w:val="0"/>
      <w:marTop w:val="0"/>
      <w:marBottom w:val="0"/>
      <w:divBdr>
        <w:top w:val="none" w:sz="0" w:space="0" w:color="auto"/>
        <w:left w:val="none" w:sz="0" w:space="0" w:color="auto"/>
        <w:bottom w:val="none" w:sz="0" w:space="0" w:color="auto"/>
        <w:right w:val="none" w:sz="0" w:space="0" w:color="auto"/>
      </w:divBdr>
    </w:div>
    <w:div w:id="2030401652">
      <w:bodyDiv w:val="1"/>
      <w:marLeft w:val="0"/>
      <w:marRight w:val="0"/>
      <w:marTop w:val="0"/>
      <w:marBottom w:val="0"/>
      <w:divBdr>
        <w:top w:val="none" w:sz="0" w:space="0" w:color="auto"/>
        <w:left w:val="none" w:sz="0" w:space="0" w:color="auto"/>
        <w:bottom w:val="none" w:sz="0" w:space="0" w:color="auto"/>
        <w:right w:val="none" w:sz="0" w:space="0" w:color="auto"/>
      </w:divBdr>
      <w:divsChild>
        <w:div w:id="1789467539">
          <w:marLeft w:val="0"/>
          <w:marRight w:val="0"/>
          <w:marTop w:val="0"/>
          <w:marBottom w:val="0"/>
          <w:divBdr>
            <w:top w:val="none" w:sz="0" w:space="0" w:color="auto"/>
            <w:left w:val="none" w:sz="0" w:space="0" w:color="auto"/>
            <w:bottom w:val="none" w:sz="0" w:space="0" w:color="auto"/>
            <w:right w:val="none" w:sz="0" w:space="0" w:color="auto"/>
          </w:divBdr>
        </w:div>
      </w:divsChild>
    </w:div>
    <w:div w:id="2033527714">
      <w:bodyDiv w:val="1"/>
      <w:marLeft w:val="0"/>
      <w:marRight w:val="0"/>
      <w:marTop w:val="0"/>
      <w:marBottom w:val="0"/>
      <w:divBdr>
        <w:top w:val="none" w:sz="0" w:space="0" w:color="auto"/>
        <w:left w:val="none" w:sz="0" w:space="0" w:color="auto"/>
        <w:bottom w:val="none" w:sz="0" w:space="0" w:color="auto"/>
        <w:right w:val="none" w:sz="0" w:space="0" w:color="auto"/>
      </w:divBdr>
      <w:divsChild>
        <w:div w:id="1236823474">
          <w:marLeft w:val="0"/>
          <w:marRight w:val="0"/>
          <w:marTop w:val="0"/>
          <w:marBottom w:val="0"/>
          <w:divBdr>
            <w:top w:val="none" w:sz="0" w:space="0" w:color="auto"/>
            <w:left w:val="none" w:sz="0" w:space="0" w:color="auto"/>
            <w:bottom w:val="none" w:sz="0" w:space="0" w:color="auto"/>
            <w:right w:val="none" w:sz="0" w:space="0" w:color="auto"/>
          </w:divBdr>
        </w:div>
      </w:divsChild>
    </w:div>
    <w:div w:id="2037803190">
      <w:bodyDiv w:val="1"/>
      <w:marLeft w:val="0"/>
      <w:marRight w:val="0"/>
      <w:marTop w:val="0"/>
      <w:marBottom w:val="0"/>
      <w:divBdr>
        <w:top w:val="none" w:sz="0" w:space="0" w:color="auto"/>
        <w:left w:val="none" w:sz="0" w:space="0" w:color="auto"/>
        <w:bottom w:val="none" w:sz="0" w:space="0" w:color="auto"/>
        <w:right w:val="none" w:sz="0" w:space="0" w:color="auto"/>
      </w:divBdr>
      <w:divsChild>
        <w:div w:id="483010245">
          <w:marLeft w:val="0"/>
          <w:marRight w:val="0"/>
          <w:marTop w:val="0"/>
          <w:marBottom w:val="0"/>
          <w:divBdr>
            <w:top w:val="none" w:sz="0" w:space="0" w:color="auto"/>
            <w:left w:val="none" w:sz="0" w:space="0" w:color="auto"/>
            <w:bottom w:val="none" w:sz="0" w:space="0" w:color="auto"/>
            <w:right w:val="none" w:sz="0" w:space="0" w:color="auto"/>
          </w:divBdr>
        </w:div>
      </w:divsChild>
    </w:div>
    <w:div w:id="2042973201">
      <w:bodyDiv w:val="1"/>
      <w:marLeft w:val="0"/>
      <w:marRight w:val="0"/>
      <w:marTop w:val="0"/>
      <w:marBottom w:val="0"/>
      <w:divBdr>
        <w:top w:val="none" w:sz="0" w:space="0" w:color="auto"/>
        <w:left w:val="none" w:sz="0" w:space="0" w:color="auto"/>
        <w:bottom w:val="none" w:sz="0" w:space="0" w:color="auto"/>
        <w:right w:val="none" w:sz="0" w:space="0" w:color="auto"/>
      </w:divBdr>
      <w:divsChild>
        <w:div w:id="945890680">
          <w:marLeft w:val="0"/>
          <w:marRight w:val="0"/>
          <w:marTop w:val="0"/>
          <w:marBottom w:val="0"/>
          <w:divBdr>
            <w:top w:val="none" w:sz="0" w:space="0" w:color="auto"/>
            <w:left w:val="none" w:sz="0" w:space="0" w:color="auto"/>
            <w:bottom w:val="none" w:sz="0" w:space="0" w:color="auto"/>
            <w:right w:val="none" w:sz="0" w:space="0" w:color="auto"/>
          </w:divBdr>
        </w:div>
      </w:divsChild>
    </w:div>
    <w:div w:id="2051952210">
      <w:bodyDiv w:val="1"/>
      <w:marLeft w:val="0"/>
      <w:marRight w:val="0"/>
      <w:marTop w:val="0"/>
      <w:marBottom w:val="0"/>
      <w:divBdr>
        <w:top w:val="none" w:sz="0" w:space="0" w:color="auto"/>
        <w:left w:val="none" w:sz="0" w:space="0" w:color="auto"/>
        <w:bottom w:val="none" w:sz="0" w:space="0" w:color="auto"/>
        <w:right w:val="none" w:sz="0" w:space="0" w:color="auto"/>
      </w:divBdr>
    </w:div>
    <w:div w:id="2059158054">
      <w:bodyDiv w:val="1"/>
      <w:marLeft w:val="0"/>
      <w:marRight w:val="0"/>
      <w:marTop w:val="0"/>
      <w:marBottom w:val="0"/>
      <w:divBdr>
        <w:top w:val="none" w:sz="0" w:space="0" w:color="auto"/>
        <w:left w:val="none" w:sz="0" w:space="0" w:color="auto"/>
        <w:bottom w:val="none" w:sz="0" w:space="0" w:color="auto"/>
        <w:right w:val="none" w:sz="0" w:space="0" w:color="auto"/>
      </w:divBdr>
      <w:divsChild>
        <w:div w:id="916982084">
          <w:marLeft w:val="0"/>
          <w:marRight w:val="0"/>
          <w:marTop w:val="0"/>
          <w:marBottom w:val="0"/>
          <w:divBdr>
            <w:top w:val="none" w:sz="0" w:space="0" w:color="auto"/>
            <w:left w:val="none" w:sz="0" w:space="0" w:color="auto"/>
            <w:bottom w:val="none" w:sz="0" w:space="0" w:color="auto"/>
            <w:right w:val="none" w:sz="0" w:space="0" w:color="auto"/>
          </w:divBdr>
        </w:div>
      </w:divsChild>
    </w:div>
    <w:div w:id="2059548770">
      <w:bodyDiv w:val="1"/>
      <w:marLeft w:val="0"/>
      <w:marRight w:val="0"/>
      <w:marTop w:val="0"/>
      <w:marBottom w:val="0"/>
      <w:divBdr>
        <w:top w:val="none" w:sz="0" w:space="0" w:color="auto"/>
        <w:left w:val="none" w:sz="0" w:space="0" w:color="auto"/>
        <w:bottom w:val="none" w:sz="0" w:space="0" w:color="auto"/>
        <w:right w:val="none" w:sz="0" w:space="0" w:color="auto"/>
      </w:divBdr>
    </w:div>
    <w:div w:id="2063433696">
      <w:bodyDiv w:val="1"/>
      <w:marLeft w:val="0"/>
      <w:marRight w:val="0"/>
      <w:marTop w:val="0"/>
      <w:marBottom w:val="0"/>
      <w:divBdr>
        <w:top w:val="none" w:sz="0" w:space="0" w:color="auto"/>
        <w:left w:val="none" w:sz="0" w:space="0" w:color="auto"/>
        <w:bottom w:val="none" w:sz="0" w:space="0" w:color="auto"/>
        <w:right w:val="none" w:sz="0" w:space="0" w:color="auto"/>
      </w:divBdr>
      <w:divsChild>
        <w:div w:id="2113814626">
          <w:marLeft w:val="0"/>
          <w:marRight w:val="0"/>
          <w:marTop w:val="0"/>
          <w:marBottom w:val="0"/>
          <w:divBdr>
            <w:top w:val="none" w:sz="0" w:space="0" w:color="auto"/>
            <w:left w:val="none" w:sz="0" w:space="0" w:color="auto"/>
            <w:bottom w:val="none" w:sz="0" w:space="0" w:color="auto"/>
            <w:right w:val="none" w:sz="0" w:space="0" w:color="auto"/>
          </w:divBdr>
        </w:div>
      </w:divsChild>
    </w:div>
    <w:div w:id="2063751551">
      <w:bodyDiv w:val="1"/>
      <w:marLeft w:val="0"/>
      <w:marRight w:val="0"/>
      <w:marTop w:val="0"/>
      <w:marBottom w:val="0"/>
      <w:divBdr>
        <w:top w:val="none" w:sz="0" w:space="0" w:color="auto"/>
        <w:left w:val="none" w:sz="0" w:space="0" w:color="auto"/>
        <w:bottom w:val="none" w:sz="0" w:space="0" w:color="auto"/>
        <w:right w:val="none" w:sz="0" w:space="0" w:color="auto"/>
      </w:divBdr>
      <w:divsChild>
        <w:div w:id="2025739867">
          <w:marLeft w:val="0"/>
          <w:marRight w:val="0"/>
          <w:marTop w:val="0"/>
          <w:marBottom w:val="0"/>
          <w:divBdr>
            <w:top w:val="none" w:sz="0" w:space="0" w:color="auto"/>
            <w:left w:val="none" w:sz="0" w:space="0" w:color="auto"/>
            <w:bottom w:val="none" w:sz="0" w:space="0" w:color="auto"/>
            <w:right w:val="none" w:sz="0" w:space="0" w:color="auto"/>
          </w:divBdr>
        </w:div>
      </w:divsChild>
    </w:div>
    <w:div w:id="2066827837">
      <w:bodyDiv w:val="1"/>
      <w:marLeft w:val="0"/>
      <w:marRight w:val="0"/>
      <w:marTop w:val="0"/>
      <w:marBottom w:val="0"/>
      <w:divBdr>
        <w:top w:val="none" w:sz="0" w:space="0" w:color="auto"/>
        <w:left w:val="none" w:sz="0" w:space="0" w:color="auto"/>
        <w:bottom w:val="none" w:sz="0" w:space="0" w:color="auto"/>
        <w:right w:val="none" w:sz="0" w:space="0" w:color="auto"/>
      </w:divBdr>
    </w:div>
    <w:div w:id="2068213747">
      <w:bodyDiv w:val="1"/>
      <w:marLeft w:val="0"/>
      <w:marRight w:val="0"/>
      <w:marTop w:val="0"/>
      <w:marBottom w:val="0"/>
      <w:divBdr>
        <w:top w:val="none" w:sz="0" w:space="0" w:color="auto"/>
        <w:left w:val="none" w:sz="0" w:space="0" w:color="auto"/>
        <w:bottom w:val="none" w:sz="0" w:space="0" w:color="auto"/>
        <w:right w:val="none" w:sz="0" w:space="0" w:color="auto"/>
      </w:divBdr>
      <w:divsChild>
        <w:div w:id="129172410">
          <w:marLeft w:val="0"/>
          <w:marRight w:val="0"/>
          <w:marTop w:val="0"/>
          <w:marBottom w:val="0"/>
          <w:divBdr>
            <w:top w:val="none" w:sz="0" w:space="0" w:color="auto"/>
            <w:left w:val="none" w:sz="0" w:space="0" w:color="auto"/>
            <w:bottom w:val="none" w:sz="0" w:space="0" w:color="auto"/>
            <w:right w:val="none" w:sz="0" w:space="0" w:color="auto"/>
          </w:divBdr>
        </w:div>
      </w:divsChild>
    </w:div>
    <w:div w:id="2073648691">
      <w:bodyDiv w:val="1"/>
      <w:marLeft w:val="0"/>
      <w:marRight w:val="0"/>
      <w:marTop w:val="0"/>
      <w:marBottom w:val="0"/>
      <w:divBdr>
        <w:top w:val="none" w:sz="0" w:space="0" w:color="auto"/>
        <w:left w:val="none" w:sz="0" w:space="0" w:color="auto"/>
        <w:bottom w:val="none" w:sz="0" w:space="0" w:color="auto"/>
        <w:right w:val="none" w:sz="0" w:space="0" w:color="auto"/>
      </w:divBdr>
      <w:divsChild>
        <w:div w:id="322512438">
          <w:marLeft w:val="0"/>
          <w:marRight w:val="0"/>
          <w:marTop w:val="0"/>
          <w:marBottom w:val="0"/>
          <w:divBdr>
            <w:top w:val="none" w:sz="0" w:space="0" w:color="auto"/>
            <w:left w:val="none" w:sz="0" w:space="0" w:color="auto"/>
            <w:bottom w:val="none" w:sz="0" w:space="0" w:color="auto"/>
            <w:right w:val="none" w:sz="0" w:space="0" w:color="auto"/>
          </w:divBdr>
        </w:div>
      </w:divsChild>
    </w:div>
    <w:div w:id="2073700029">
      <w:bodyDiv w:val="1"/>
      <w:marLeft w:val="0"/>
      <w:marRight w:val="0"/>
      <w:marTop w:val="0"/>
      <w:marBottom w:val="0"/>
      <w:divBdr>
        <w:top w:val="none" w:sz="0" w:space="0" w:color="auto"/>
        <w:left w:val="none" w:sz="0" w:space="0" w:color="auto"/>
        <w:bottom w:val="none" w:sz="0" w:space="0" w:color="auto"/>
        <w:right w:val="none" w:sz="0" w:space="0" w:color="auto"/>
      </w:divBdr>
      <w:divsChild>
        <w:div w:id="792820851">
          <w:marLeft w:val="0"/>
          <w:marRight w:val="0"/>
          <w:marTop w:val="0"/>
          <w:marBottom w:val="0"/>
          <w:divBdr>
            <w:top w:val="none" w:sz="0" w:space="0" w:color="auto"/>
            <w:left w:val="none" w:sz="0" w:space="0" w:color="auto"/>
            <w:bottom w:val="none" w:sz="0" w:space="0" w:color="auto"/>
            <w:right w:val="none" w:sz="0" w:space="0" w:color="auto"/>
          </w:divBdr>
        </w:div>
      </w:divsChild>
    </w:div>
    <w:div w:id="2078089610">
      <w:bodyDiv w:val="1"/>
      <w:marLeft w:val="0"/>
      <w:marRight w:val="0"/>
      <w:marTop w:val="0"/>
      <w:marBottom w:val="0"/>
      <w:divBdr>
        <w:top w:val="none" w:sz="0" w:space="0" w:color="auto"/>
        <w:left w:val="none" w:sz="0" w:space="0" w:color="auto"/>
        <w:bottom w:val="none" w:sz="0" w:space="0" w:color="auto"/>
        <w:right w:val="none" w:sz="0" w:space="0" w:color="auto"/>
      </w:divBdr>
      <w:divsChild>
        <w:div w:id="1087919550">
          <w:marLeft w:val="0"/>
          <w:marRight w:val="0"/>
          <w:marTop w:val="0"/>
          <w:marBottom w:val="0"/>
          <w:divBdr>
            <w:top w:val="none" w:sz="0" w:space="0" w:color="auto"/>
            <w:left w:val="none" w:sz="0" w:space="0" w:color="auto"/>
            <w:bottom w:val="none" w:sz="0" w:space="0" w:color="auto"/>
            <w:right w:val="none" w:sz="0" w:space="0" w:color="auto"/>
          </w:divBdr>
        </w:div>
      </w:divsChild>
    </w:div>
    <w:div w:id="2078625091">
      <w:bodyDiv w:val="1"/>
      <w:marLeft w:val="0"/>
      <w:marRight w:val="0"/>
      <w:marTop w:val="0"/>
      <w:marBottom w:val="0"/>
      <w:divBdr>
        <w:top w:val="none" w:sz="0" w:space="0" w:color="auto"/>
        <w:left w:val="none" w:sz="0" w:space="0" w:color="auto"/>
        <w:bottom w:val="none" w:sz="0" w:space="0" w:color="auto"/>
        <w:right w:val="none" w:sz="0" w:space="0" w:color="auto"/>
      </w:divBdr>
      <w:divsChild>
        <w:div w:id="2010207391">
          <w:marLeft w:val="0"/>
          <w:marRight w:val="0"/>
          <w:marTop w:val="0"/>
          <w:marBottom w:val="0"/>
          <w:divBdr>
            <w:top w:val="none" w:sz="0" w:space="0" w:color="auto"/>
            <w:left w:val="none" w:sz="0" w:space="0" w:color="auto"/>
            <w:bottom w:val="none" w:sz="0" w:space="0" w:color="auto"/>
            <w:right w:val="none" w:sz="0" w:space="0" w:color="auto"/>
          </w:divBdr>
        </w:div>
      </w:divsChild>
    </w:div>
    <w:div w:id="2089576155">
      <w:bodyDiv w:val="1"/>
      <w:marLeft w:val="0"/>
      <w:marRight w:val="0"/>
      <w:marTop w:val="0"/>
      <w:marBottom w:val="0"/>
      <w:divBdr>
        <w:top w:val="none" w:sz="0" w:space="0" w:color="auto"/>
        <w:left w:val="none" w:sz="0" w:space="0" w:color="auto"/>
        <w:bottom w:val="none" w:sz="0" w:space="0" w:color="auto"/>
        <w:right w:val="none" w:sz="0" w:space="0" w:color="auto"/>
      </w:divBdr>
      <w:divsChild>
        <w:div w:id="374545426">
          <w:marLeft w:val="0"/>
          <w:marRight w:val="0"/>
          <w:marTop w:val="0"/>
          <w:marBottom w:val="0"/>
          <w:divBdr>
            <w:top w:val="none" w:sz="0" w:space="0" w:color="auto"/>
            <w:left w:val="none" w:sz="0" w:space="0" w:color="auto"/>
            <w:bottom w:val="none" w:sz="0" w:space="0" w:color="auto"/>
            <w:right w:val="none" w:sz="0" w:space="0" w:color="auto"/>
          </w:divBdr>
        </w:div>
      </w:divsChild>
    </w:div>
    <w:div w:id="2091198685">
      <w:bodyDiv w:val="1"/>
      <w:marLeft w:val="0"/>
      <w:marRight w:val="0"/>
      <w:marTop w:val="0"/>
      <w:marBottom w:val="0"/>
      <w:divBdr>
        <w:top w:val="none" w:sz="0" w:space="0" w:color="auto"/>
        <w:left w:val="none" w:sz="0" w:space="0" w:color="auto"/>
        <w:bottom w:val="none" w:sz="0" w:space="0" w:color="auto"/>
        <w:right w:val="none" w:sz="0" w:space="0" w:color="auto"/>
      </w:divBdr>
      <w:divsChild>
        <w:div w:id="1796407553">
          <w:marLeft w:val="0"/>
          <w:marRight w:val="0"/>
          <w:marTop w:val="0"/>
          <w:marBottom w:val="0"/>
          <w:divBdr>
            <w:top w:val="none" w:sz="0" w:space="0" w:color="auto"/>
            <w:left w:val="none" w:sz="0" w:space="0" w:color="auto"/>
            <w:bottom w:val="none" w:sz="0" w:space="0" w:color="auto"/>
            <w:right w:val="none" w:sz="0" w:space="0" w:color="auto"/>
          </w:divBdr>
        </w:div>
      </w:divsChild>
    </w:div>
    <w:div w:id="2095390509">
      <w:bodyDiv w:val="1"/>
      <w:marLeft w:val="0"/>
      <w:marRight w:val="0"/>
      <w:marTop w:val="0"/>
      <w:marBottom w:val="0"/>
      <w:divBdr>
        <w:top w:val="none" w:sz="0" w:space="0" w:color="auto"/>
        <w:left w:val="none" w:sz="0" w:space="0" w:color="auto"/>
        <w:bottom w:val="none" w:sz="0" w:space="0" w:color="auto"/>
        <w:right w:val="none" w:sz="0" w:space="0" w:color="auto"/>
      </w:divBdr>
      <w:divsChild>
        <w:div w:id="1679039219">
          <w:marLeft w:val="0"/>
          <w:marRight w:val="0"/>
          <w:marTop w:val="0"/>
          <w:marBottom w:val="0"/>
          <w:divBdr>
            <w:top w:val="none" w:sz="0" w:space="0" w:color="auto"/>
            <w:left w:val="none" w:sz="0" w:space="0" w:color="auto"/>
            <w:bottom w:val="none" w:sz="0" w:space="0" w:color="auto"/>
            <w:right w:val="none" w:sz="0" w:space="0" w:color="auto"/>
          </w:divBdr>
        </w:div>
      </w:divsChild>
    </w:div>
    <w:div w:id="2101632051">
      <w:bodyDiv w:val="1"/>
      <w:marLeft w:val="0"/>
      <w:marRight w:val="0"/>
      <w:marTop w:val="0"/>
      <w:marBottom w:val="0"/>
      <w:divBdr>
        <w:top w:val="none" w:sz="0" w:space="0" w:color="auto"/>
        <w:left w:val="none" w:sz="0" w:space="0" w:color="auto"/>
        <w:bottom w:val="none" w:sz="0" w:space="0" w:color="auto"/>
        <w:right w:val="none" w:sz="0" w:space="0" w:color="auto"/>
      </w:divBdr>
      <w:divsChild>
        <w:div w:id="243950939">
          <w:marLeft w:val="0"/>
          <w:marRight w:val="0"/>
          <w:marTop w:val="0"/>
          <w:marBottom w:val="0"/>
          <w:divBdr>
            <w:top w:val="none" w:sz="0" w:space="0" w:color="auto"/>
            <w:left w:val="none" w:sz="0" w:space="0" w:color="auto"/>
            <w:bottom w:val="none" w:sz="0" w:space="0" w:color="auto"/>
            <w:right w:val="none" w:sz="0" w:space="0" w:color="auto"/>
          </w:divBdr>
          <w:divsChild>
            <w:div w:id="18127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2850">
      <w:bodyDiv w:val="1"/>
      <w:marLeft w:val="0"/>
      <w:marRight w:val="0"/>
      <w:marTop w:val="0"/>
      <w:marBottom w:val="0"/>
      <w:divBdr>
        <w:top w:val="none" w:sz="0" w:space="0" w:color="auto"/>
        <w:left w:val="none" w:sz="0" w:space="0" w:color="auto"/>
        <w:bottom w:val="none" w:sz="0" w:space="0" w:color="auto"/>
        <w:right w:val="none" w:sz="0" w:space="0" w:color="auto"/>
      </w:divBdr>
      <w:divsChild>
        <w:div w:id="1080370916">
          <w:marLeft w:val="0"/>
          <w:marRight w:val="0"/>
          <w:marTop w:val="0"/>
          <w:marBottom w:val="0"/>
          <w:divBdr>
            <w:top w:val="none" w:sz="0" w:space="0" w:color="auto"/>
            <w:left w:val="none" w:sz="0" w:space="0" w:color="auto"/>
            <w:bottom w:val="none" w:sz="0" w:space="0" w:color="auto"/>
            <w:right w:val="none" w:sz="0" w:space="0" w:color="auto"/>
          </w:divBdr>
        </w:div>
      </w:divsChild>
    </w:div>
    <w:div w:id="2102870632">
      <w:bodyDiv w:val="1"/>
      <w:marLeft w:val="0"/>
      <w:marRight w:val="0"/>
      <w:marTop w:val="0"/>
      <w:marBottom w:val="0"/>
      <w:divBdr>
        <w:top w:val="none" w:sz="0" w:space="0" w:color="auto"/>
        <w:left w:val="none" w:sz="0" w:space="0" w:color="auto"/>
        <w:bottom w:val="none" w:sz="0" w:space="0" w:color="auto"/>
        <w:right w:val="none" w:sz="0" w:space="0" w:color="auto"/>
      </w:divBdr>
      <w:divsChild>
        <w:div w:id="1662271375">
          <w:marLeft w:val="0"/>
          <w:marRight w:val="0"/>
          <w:marTop w:val="0"/>
          <w:marBottom w:val="0"/>
          <w:divBdr>
            <w:top w:val="none" w:sz="0" w:space="0" w:color="auto"/>
            <w:left w:val="none" w:sz="0" w:space="0" w:color="auto"/>
            <w:bottom w:val="none" w:sz="0" w:space="0" w:color="auto"/>
            <w:right w:val="none" w:sz="0" w:space="0" w:color="auto"/>
          </w:divBdr>
        </w:div>
      </w:divsChild>
    </w:div>
    <w:div w:id="2105220202">
      <w:bodyDiv w:val="1"/>
      <w:marLeft w:val="0"/>
      <w:marRight w:val="0"/>
      <w:marTop w:val="0"/>
      <w:marBottom w:val="0"/>
      <w:divBdr>
        <w:top w:val="none" w:sz="0" w:space="0" w:color="auto"/>
        <w:left w:val="none" w:sz="0" w:space="0" w:color="auto"/>
        <w:bottom w:val="none" w:sz="0" w:space="0" w:color="auto"/>
        <w:right w:val="none" w:sz="0" w:space="0" w:color="auto"/>
      </w:divBdr>
    </w:div>
    <w:div w:id="2105609354">
      <w:bodyDiv w:val="1"/>
      <w:marLeft w:val="0"/>
      <w:marRight w:val="0"/>
      <w:marTop w:val="0"/>
      <w:marBottom w:val="0"/>
      <w:divBdr>
        <w:top w:val="none" w:sz="0" w:space="0" w:color="auto"/>
        <w:left w:val="none" w:sz="0" w:space="0" w:color="auto"/>
        <w:bottom w:val="none" w:sz="0" w:space="0" w:color="auto"/>
        <w:right w:val="none" w:sz="0" w:space="0" w:color="auto"/>
      </w:divBdr>
      <w:divsChild>
        <w:div w:id="1717966746">
          <w:marLeft w:val="0"/>
          <w:marRight w:val="0"/>
          <w:marTop w:val="0"/>
          <w:marBottom w:val="0"/>
          <w:divBdr>
            <w:top w:val="none" w:sz="0" w:space="0" w:color="auto"/>
            <w:left w:val="none" w:sz="0" w:space="0" w:color="auto"/>
            <w:bottom w:val="none" w:sz="0" w:space="0" w:color="auto"/>
            <w:right w:val="none" w:sz="0" w:space="0" w:color="auto"/>
          </w:divBdr>
        </w:div>
      </w:divsChild>
    </w:div>
    <w:div w:id="2107992509">
      <w:bodyDiv w:val="1"/>
      <w:marLeft w:val="0"/>
      <w:marRight w:val="0"/>
      <w:marTop w:val="0"/>
      <w:marBottom w:val="0"/>
      <w:divBdr>
        <w:top w:val="none" w:sz="0" w:space="0" w:color="auto"/>
        <w:left w:val="none" w:sz="0" w:space="0" w:color="auto"/>
        <w:bottom w:val="none" w:sz="0" w:space="0" w:color="auto"/>
        <w:right w:val="none" w:sz="0" w:space="0" w:color="auto"/>
      </w:divBdr>
      <w:divsChild>
        <w:div w:id="1992827432">
          <w:marLeft w:val="0"/>
          <w:marRight w:val="0"/>
          <w:marTop w:val="0"/>
          <w:marBottom w:val="0"/>
          <w:divBdr>
            <w:top w:val="none" w:sz="0" w:space="0" w:color="auto"/>
            <w:left w:val="none" w:sz="0" w:space="0" w:color="auto"/>
            <w:bottom w:val="none" w:sz="0" w:space="0" w:color="auto"/>
            <w:right w:val="none" w:sz="0" w:space="0" w:color="auto"/>
          </w:divBdr>
        </w:div>
      </w:divsChild>
    </w:div>
    <w:div w:id="2111973375">
      <w:bodyDiv w:val="1"/>
      <w:marLeft w:val="0"/>
      <w:marRight w:val="0"/>
      <w:marTop w:val="0"/>
      <w:marBottom w:val="0"/>
      <w:divBdr>
        <w:top w:val="none" w:sz="0" w:space="0" w:color="auto"/>
        <w:left w:val="none" w:sz="0" w:space="0" w:color="auto"/>
        <w:bottom w:val="none" w:sz="0" w:space="0" w:color="auto"/>
        <w:right w:val="none" w:sz="0" w:space="0" w:color="auto"/>
      </w:divBdr>
      <w:divsChild>
        <w:div w:id="1992056348">
          <w:marLeft w:val="0"/>
          <w:marRight w:val="0"/>
          <w:marTop w:val="0"/>
          <w:marBottom w:val="0"/>
          <w:divBdr>
            <w:top w:val="none" w:sz="0" w:space="0" w:color="auto"/>
            <w:left w:val="none" w:sz="0" w:space="0" w:color="auto"/>
            <w:bottom w:val="none" w:sz="0" w:space="0" w:color="auto"/>
            <w:right w:val="none" w:sz="0" w:space="0" w:color="auto"/>
          </w:divBdr>
        </w:div>
      </w:divsChild>
    </w:div>
    <w:div w:id="2121142193">
      <w:bodyDiv w:val="1"/>
      <w:marLeft w:val="0"/>
      <w:marRight w:val="0"/>
      <w:marTop w:val="0"/>
      <w:marBottom w:val="0"/>
      <w:divBdr>
        <w:top w:val="none" w:sz="0" w:space="0" w:color="auto"/>
        <w:left w:val="none" w:sz="0" w:space="0" w:color="auto"/>
        <w:bottom w:val="none" w:sz="0" w:space="0" w:color="auto"/>
        <w:right w:val="none" w:sz="0" w:space="0" w:color="auto"/>
      </w:divBdr>
      <w:divsChild>
        <w:div w:id="1788161727">
          <w:marLeft w:val="0"/>
          <w:marRight w:val="0"/>
          <w:marTop w:val="0"/>
          <w:marBottom w:val="0"/>
          <w:divBdr>
            <w:top w:val="none" w:sz="0" w:space="0" w:color="auto"/>
            <w:left w:val="none" w:sz="0" w:space="0" w:color="auto"/>
            <w:bottom w:val="none" w:sz="0" w:space="0" w:color="auto"/>
            <w:right w:val="none" w:sz="0" w:space="0" w:color="auto"/>
          </w:divBdr>
        </w:div>
      </w:divsChild>
    </w:div>
    <w:div w:id="2121951775">
      <w:bodyDiv w:val="1"/>
      <w:marLeft w:val="0"/>
      <w:marRight w:val="0"/>
      <w:marTop w:val="0"/>
      <w:marBottom w:val="0"/>
      <w:divBdr>
        <w:top w:val="none" w:sz="0" w:space="0" w:color="auto"/>
        <w:left w:val="none" w:sz="0" w:space="0" w:color="auto"/>
        <w:bottom w:val="none" w:sz="0" w:space="0" w:color="auto"/>
        <w:right w:val="none" w:sz="0" w:space="0" w:color="auto"/>
      </w:divBdr>
    </w:div>
    <w:div w:id="2122337736">
      <w:bodyDiv w:val="1"/>
      <w:marLeft w:val="0"/>
      <w:marRight w:val="0"/>
      <w:marTop w:val="0"/>
      <w:marBottom w:val="0"/>
      <w:divBdr>
        <w:top w:val="none" w:sz="0" w:space="0" w:color="auto"/>
        <w:left w:val="none" w:sz="0" w:space="0" w:color="auto"/>
        <w:bottom w:val="none" w:sz="0" w:space="0" w:color="auto"/>
        <w:right w:val="none" w:sz="0" w:space="0" w:color="auto"/>
      </w:divBdr>
    </w:div>
    <w:div w:id="2124297340">
      <w:bodyDiv w:val="1"/>
      <w:marLeft w:val="0"/>
      <w:marRight w:val="0"/>
      <w:marTop w:val="0"/>
      <w:marBottom w:val="0"/>
      <w:divBdr>
        <w:top w:val="none" w:sz="0" w:space="0" w:color="auto"/>
        <w:left w:val="none" w:sz="0" w:space="0" w:color="auto"/>
        <w:bottom w:val="none" w:sz="0" w:space="0" w:color="auto"/>
        <w:right w:val="none" w:sz="0" w:space="0" w:color="auto"/>
      </w:divBdr>
      <w:divsChild>
        <w:div w:id="1495100310">
          <w:marLeft w:val="0"/>
          <w:marRight w:val="0"/>
          <w:marTop w:val="0"/>
          <w:marBottom w:val="0"/>
          <w:divBdr>
            <w:top w:val="none" w:sz="0" w:space="0" w:color="auto"/>
            <w:left w:val="none" w:sz="0" w:space="0" w:color="auto"/>
            <w:bottom w:val="none" w:sz="0" w:space="0" w:color="auto"/>
            <w:right w:val="none" w:sz="0" w:space="0" w:color="auto"/>
          </w:divBdr>
        </w:div>
      </w:divsChild>
    </w:div>
    <w:div w:id="2130279281">
      <w:bodyDiv w:val="1"/>
      <w:marLeft w:val="0"/>
      <w:marRight w:val="0"/>
      <w:marTop w:val="0"/>
      <w:marBottom w:val="0"/>
      <w:divBdr>
        <w:top w:val="none" w:sz="0" w:space="0" w:color="auto"/>
        <w:left w:val="none" w:sz="0" w:space="0" w:color="auto"/>
        <w:bottom w:val="none" w:sz="0" w:space="0" w:color="auto"/>
        <w:right w:val="none" w:sz="0" w:space="0" w:color="auto"/>
      </w:divBdr>
      <w:divsChild>
        <w:div w:id="578253799">
          <w:marLeft w:val="0"/>
          <w:marRight w:val="0"/>
          <w:marTop w:val="0"/>
          <w:marBottom w:val="0"/>
          <w:divBdr>
            <w:top w:val="none" w:sz="0" w:space="0" w:color="auto"/>
            <w:left w:val="none" w:sz="0" w:space="0" w:color="auto"/>
            <w:bottom w:val="none" w:sz="0" w:space="0" w:color="auto"/>
            <w:right w:val="none" w:sz="0" w:space="0" w:color="auto"/>
          </w:divBdr>
          <w:divsChild>
            <w:div w:id="11587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8191">
      <w:bodyDiv w:val="1"/>
      <w:marLeft w:val="0"/>
      <w:marRight w:val="0"/>
      <w:marTop w:val="0"/>
      <w:marBottom w:val="0"/>
      <w:divBdr>
        <w:top w:val="none" w:sz="0" w:space="0" w:color="auto"/>
        <w:left w:val="none" w:sz="0" w:space="0" w:color="auto"/>
        <w:bottom w:val="none" w:sz="0" w:space="0" w:color="auto"/>
        <w:right w:val="none" w:sz="0" w:space="0" w:color="auto"/>
      </w:divBdr>
      <w:divsChild>
        <w:div w:id="900361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eader" Target="header4.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laravel.com/docs/13.x/releases" TargetMode="External"/><Relationship Id="rId58" Type="http://schemas.openxmlformats.org/officeDocument/2006/relationships/hyperlink" Target="https://getcomposer.org/doc/00-intro.md" TargetMode="External"/><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electrotrack.test"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w3schools.com/php/php_intro.asp" TargetMode="External"/><Relationship Id="rId64" Type="http://schemas.openxmlformats.org/officeDocument/2006/relationships/header" Target="header5.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www.ukrstat.gov.ua"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git-scm.com/book/en/v2/Getting-Started-About-Version-Control" TargetMode="External"/><Relationship Id="rId67" Type="http://schemas.openxmlformats.org/officeDocument/2006/relationships/header" Target="header7.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yperlink" Target="https://filamentphp.com/docs/5.x" TargetMode="External"/><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geeksforgeeks.org/dbms/third-normal-form-3nf/"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lpnu.ua/resources" TargetMode="External"/><Relationship Id="rId60" Type="http://schemas.openxmlformats.org/officeDocument/2006/relationships/header" Target="header3.xml"/><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yperlink" Target="https://sqlite.org/whentou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Telegram%20Desktop\0_&#1047;&#1074;&#1110;&#1090;_&#1064;&#1072;&#1073;&#1083;&#1086;&#108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5054253-F432-4E8D-A8B4-557DF46BEBD7}">
  <we:reference id="wa104381727" version="1.0.0.7" store="en-001" storeType="OMEX"/>
  <we:alternateReferences>
    <we:reference id="wa104381727" version="1.0.0.7"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601C853-DF36-4810-A7BA-AF257B6B006D}">
  <we:reference id="49293069-47da-40ac-8298-10c2ae7dcb39" version="1.0.0.0" store="\\ADMIN\Users\Admin\Documents\лінтер"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3791F-2717-4508-8C60-8A5BD783A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0_Звіт_Шаблон.dotx</Template>
  <TotalTime>394</TotalTime>
  <Pages>92</Pages>
  <Words>30866</Words>
  <Characters>175939</Characters>
  <Application>Microsoft Office Word</Application>
  <DocSecurity>0</DocSecurity>
  <Lines>1466</Lines>
  <Paragraphs>412</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MultiDVD Team</Company>
  <LinksUpToDate>false</LinksUpToDate>
  <CharactersWithSpaces>206393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Олександра Лямцева</cp:lastModifiedBy>
  <cp:revision>76</cp:revision>
  <cp:lastPrinted>2025-04-15T15:04:00Z</cp:lastPrinted>
  <dcterms:created xsi:type="dcterms:W3CDTF">2026-04-10T17:10:00Z</dcterms:created>
  <dcterms:modified xsi:type="dcterms:W3CDTF">2026-04-15T06:06:00Z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2022-11-22T14:30:36Z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deaa08ea-e610-4ce5-b9eb-45af6218a823</vt:lpwstr>
  </property>
  <property fmtid="{D5CDD505-2E9C-101B-9397-08002B2CF9AE}" pid="7" name="MSIP_Label_defa4170-0d19-0005-0004-bc88714345d2_ActionId">
    <vt:lpwstr>b06dec2b-8a7b-42ff-97fe-cdcdd1b751b3</vt:lpwstr>
  </property>
  <property fmtid="{D5CDD505-2E9C-101B-9397-08002B2CF9AE}" pid="8" name="MSIP_Label_defa4170-0d19-0005-0004-bc88714345d2_ContentBits">
    <vt:lpwstr>0</vt:lpwstr>
  </property>
</Properties>
</file>